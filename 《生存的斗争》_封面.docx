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F2AD3"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420" w:firstLineChars="200"/>
        <w:jc w:val="both"/>
        <w:textAlignment w:val="auto"/>
        <w:rPr>
          <w:rFonts w:hint="eastAsia" w:ascii="Songti SC Regular" w:hAnsi="Songti SC Regular" w:eastAsia="Songti SC Regular" w:cs="Songti SC Regular"/>
          <w:kern w:val="2"/>
          <w:sz w:val="21"/>
          <w:szCs w:val="21"/>
          <w:lang w:val="en-US" w:eastAsia="zh-CN" w:bidi="ar-SA"/>
        </w:rPr>
        <w:sectPr>
          <w:footerReference r:id="rId3" w:type="default"/>
          <w:pgSz w:w="21554" w:h="14173" w:orient="landscape"/>
          <w:pgMar w:top="1417" w:right="1417" w:bottom="1417" w:left="1417" w:header="851" w:footer="992" w:gutter="0"/>
          <w:pgNumType w:fmt="decimal"/>
          <w:cols w:space="0" w:num="1"/>
          <w:rtlGutter w:val="0"/>
          <w:docGrid w:type="lines" w:linePitch="314" w:charSpace="0"/>
        </w:sectPr>
      </w:pPr>
      <w:r>
        <w:rPr>
          <w:rFonts w:hint="eastAsia" w:ascii="Songti SC Regular" w:hAnsi="Songti SC Regular" w:eastAsia="Songti SC Regular" w:cs="Songti SC Regular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7348855</wp:posOffset>
                </wp:positionH>
                <wp:positionV relativeFrom="paragraph">
                  <wp:posOffset>2613660</wp:posOffset>
                </wp:positionV>
                <wp:extent cx="1828800" cy="182880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927090" y="169418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4B9E44">
                            <w:pPr>
                              <w:jc w:val="center"/>
                              <w:rPr>
                                <w:rFonts w:hint="default" w:ascii="Songti SC Black" w:hAnsi="Songti SC Black" w:eastAsia="Songti SC Black" w:cs="Songti SC Black"/>
                                <w:b/>
                                <w:bCs w:val="0"/>
                                <w:color w:val="000000" w:themeColor="text1"/>
                                <w:sz w:val="140"/>
                                <w:szCs w:val="140"/>
                                <w:lang w:val="en-US" w:eastAsia="zh-CN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Songti SC Black" w:hAnsi="Songti SC Black" w:eastAsia="Songti SC Black" w:cs="Songti SC Black"/>
                                <w:b/>
                                <w:bCs w:val="0"/>
                                <w:color w:val="FFFFFF" w:themeColor="background1"/>
                                <w:sz w:val="140"/>
                                <w:szCs w:val="140"/>
                                <w:lang w:val="en-US" w:eastAsia="zh-CN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生存的斗争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78.65pt;margin-top:205.8pt;height:144pt;width:144pt;mso-wrap-style:none;z-index:251660288;mso-width-relative:page;mso-height-relative:page;" filled="f" stroked="f" coordsize="21600,21600" o:gfxdata="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GogJW2wAAAA0BAAAPAAAAAAAAAAEAIAAA&#10;ACIAAABkcnMvZG93bnJldi54bWxQSwECFAAUAAAACACHTuJAbkqdMUICAABxBAAADgAAAAAAAAAB&#10;ACAAAAAq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4D4B9E44">
                      <w:pPr>
                        <w:jc w:val="center"/>
                        <w:rPr>
                          <w:rFonts w:hint="default" w:ascii="Songti SC Black" w:hAnsi="Songti SC Black" w:eastAsia="Songti SC Black" w:cs="Songti SC Black"/>
                          <w:b/>
                          <w:bCs w:val="0"/>
                          <w:color w:val="000000" w:themeColor="text1"/>
                          <w:sz w:val="140"/>
                          <w:szCs w:val="140"/>
                          <w:lang w:val="en-US" w:eastAsia="zh-CN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Songti SC Black" w:hAnsi="Songti SC Black" w:eastAsia="Songti SC Black" w:cs="Songti SC Black"/>
                          <w:b/>
                          <w:bCs w:val="0"/>
                          <w:color w:val="FFFFFF" w:themeColor="background1"/>
                          <w:sz w:val="140"/>
                          <w:szCs w:val="140"/>
                          <w:lang w:val="en-US" w:eastAsia="zh-CN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生存的斗争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rFonts w:hint="eastAsia" w:ascii="Songti SC Regular" w:hAnsi="Songti SC Regular" w:eastAsia="Songti SC Regular" w:cs="Songti SC Regular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610235</wp:posOffset>
                </wp:positionH>
                <wp:positionV relativeFrom="paragraph">
                  <wp:posOffset>2513965</wp:posOffset>
                </wp:positionV>
                <wp:extent cx="1828800" cy="182880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7B5EE">
                            <w:pPr>
                              <w:rPr>
                                <w:rFonts w:hint="eastAsia" w:ascii="Songti SC Black" w:hAnsi="Songti SC Black" w:eastAsia="Songti SC Black" w:cs="Songti SC Blac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Songti SC Black" w:hAnsi="Songti SC Black" w:eastAsia="Songti SC Black" w:cs="Songti SC Blac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先给予，后获取</w:t>
                            </w:r>
                          </w:p>
                          <w:p w14:paraId="45CE331E">
                            <w:pPr>
                              <w:rPr>
                                <w:rFonts w:hint="eastAsia" w:ascii="Songti SC Black" w:hAnsi="Songti SC Black" w:eastAsia="Songti SC Black" w:cs="Songti SC Blac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Songti SC Black" w:hAnsi="Songti SC Black" w:eastAsia="Songti SC Black" w:cs="Songti SC Blac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脱离规训社会和功绩社会</w:t>
                            </w:r>
                          </w:p>
                          <w:p w14:paraId="315425B7">
                            <w:pPr>
                              <w:rPr>
                                <w:rFonts w:hint="default" w:ascii="Songti SC Black" w:hAnsi="Songti SC Black" w:eastAsia="Songti SC Black" w:cs="Songti SC Blac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Songti SC Black" w:hAnsi="Songti SC Black" w:eastAsia="Songti SC Black" w:cs="Songti SC Blac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幸福 = 健康 + 财富 + 良好的人际关系</w:t>
                            </w:r>
                          </w:p>
                          <w:p w14:paraId="46DD69DF">
                            <w:pPr>
                              <w:rPr>
                                <w:rFonts w:hint="default" w:ascii="Songti SC Black" w:hAnsi="Songti SC Black" w:eastAsia="Songti SC Black" w:cs="Songti SC Blac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Songti SC Black" w:hAnsi="Songti SC Black" w:eastAsia="Songti SC Black" w:cs="Songti SC Blac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健康 = 锻炼 + 饮食 + 睡眠</w:t>
                            </w:r>
                          </w:p>
                          <w:p w14:paraId="263D96DA">
                            <w:pPr>
                              <w:rPr>
                                <w:rFonts w:hint="default" w:ascii="Songti SC Black" w:hAnsi="Songti SC Black" w:eastAsia="Songti SC Black" w:cs="Songti SC Blac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Songti SC Black" w:hAnsi="Songti SC Black" w:eastAsia="Songti SC Black" w:cs="Songti SC Blac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财富 = 收入 + 财富 × (投资回报率)</w:t>
                            </w:r>
                          </w:p>
                          <w:p w14:paraId="0423C3BB">
                            <w:pPr>
                              <w:rPr>
                                <w:rFonts w:hint="default" w:ascii="Songti SC Black" w:hAnsi="Songti SC Black" w:eastAsia="Songti SC Black" w:cs="Songti SC Blac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Songti SC Black" w:hAnsi="Songti SC Black" w:eastAsia="Songti SC Black" w:cs="Songti SC Blac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收入 = 责任 + 杠杆 + 专长</w:t>
                            </w:r>
                          </w:p>
                          <w:p w14:paraId="3286D2CB">
                            <w:pPr>
                              <w:rPr>
                                <w:rFonts w:hint="default" w:ascii="Songti SC Black" w:hAnsi="Songti SC Black" w:eastAsia="Songti SC Black" w:cs="Songti SC Blac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Songti SC Black" w:hAnsi="Songti SC Black" w:eastAsia="Songti SC Black" w:cs="Songti SC Blac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杠杆 = 资本 + 人力 + 知识产权</w:t>
                            </w:r>
                          </w:p>
                          <w:p w14:paraId="0A72DE0F">
                            <w:pPr>
                              <w:rPr>
                                <w:rFonts w:hint="default" w:ascii="Songti SC Black" w:hAnsi="Songti SC Black" w:eastAsia="Songti SC Black" w:cs="Songti SC Blac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Songti SC Black" w:hAnsi="Songti SC Black" w:eastAsia="Songti SC Black" w:cs="Songti SC Blac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专长 = 无法通过培训获得的知识</w:t>
                            </w:r>
                          </w:p>
                          <w:p w14:paraId="177D473B">
                            <w:pPr>
                              <w:rPr>
                                <w:rFonts w:hint="default" w:ascii="Songti SC Black" w:hAnsi="Songti SC Black" w:eastAsia="Songti SC Black" w:cs="Songti SC Blac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.05pt;margin-top:197.95pt;height:144pt;width:144pt;mso-wrap-style:none;z-index:251663360;mso-width-relative:page;mso-height-relative:page;" filled="f" stroked="f" coordsize="21600,21600" o:gfxdata="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Oz7s42AAAAAoBAAAPAAAAAAAAAAEAIAAAACIAAABkcnMvZG93bnJl&#10;di54bWxQSwECFAAUAAAACACHTuJAzBHp0zYCAABnBAAADgAAAAAAAAABACAAAAAn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2F07B5EE">
                      <w:pPr>
                        <w:rPr>
                          <w:rFonts w:hint="eastAsia" w:ascii="Songti SC Black" w:hAnsi="Songti SC Black" w:eastAsia="Songti SC Black" w:cs="Songti SC Black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Songti SC Black" w:hAnsi="Songti SC Black" w:eastAsia="Songti SC Black" w:cs="Songti SC Black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先给予，后获取</w:t>
                      </w:r>
                    </w:p>
                    <w:p w14:paraId="45CE331E">
                      <w:pPr>
                        <w:rPr>
                          <w:rFonts w:hint="eastAsia" w:ascii="Songti SC Black" w:hAnsi="Songti SC Black" w:eastAsia="Songti SC Black" w:cs="Songti SC Black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Songti SC Black" w:hAnsi="Songti SC Black" w:eastAsia="Songti SC Black" w:cs="Songti SC Black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脱离规训社会和功绩社会</w:t>
                      </w:r>
                    </w:p>
                    <w:p w14:paraId="315425B7">
                      <w:pPr>
                        <w:rPr>
                          <w:rFonts w:hint="default" w:ascii="Songti SC Black" w:hAnsi="Songti SC Black" w:eastAsia="Songti SC Black" w:cs="Songti SC Black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Songti SC Black" w:hAnsi="Songti SC Black" w:eastAsia="Songti SC Black" w:cs="Songti SC Black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幸福 = 健康 + 财富 + 良好的人际关系</w:t>
                      </w:r>
                    </w:p>
                    <w:p w14:paraId="46DD69DF">
                      <w:pPr>
                        <w:rPr>
                          <w:rFonts w:hint="default" w:ascii="Songti SC Black" w:hAnsi="Songti SC Black" w:eastAsia="Songti SC Black" w:cs="Songti SC Black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Songti SC Black" w:hAnsi="Songti SC Black" w:eastAsia="Songti SC Black" w:cs="Songti SC Black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健康 = 锻炼 + 饮食 + 睡眠</w:t>
                      </w:r>
                    </w:p>
                    <w:p w14:paraId="263D96DA">
                      <w:pPr>
                        <w:rPr>
                          <w:rFonts w:hint="default" w:ascii="Songti SC Black" w:hAnsi="Songti SC Black" w:eastAsia="Songti SC Black" w:cs="Songti SC Black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Songti SC Black" w:hAnsi="Songti SC Black" w:eastAsia="Songti SC Black" w:cs="Songti SC Black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财富 = 收入 + 财富 × (投资回报率)</w:t>
                      </w:r>
                    </w:p>
                    <w:p w14:paraId="0423C3BB">
                      <w:pPr>
                        <w:rPr>
                          <w:rFonts w:hint="default" w:ascii="Songti SC Black" w:hAnsi="Songti SC Black" w:eastAsia="Songti SC Black" w:cs="Songti SC Black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Songti SC Black" w:hAnsi="Songti SC Black" w:eastAsia="Songti SC Black" w:cs="Songti SC Black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收入 = 责任 + 杠杆 + 专长</w:t>
                      </w:r>
                    </w:p>
                    <w:p w14:paraId="3286D2CB">
                      <w:pPr>
                        <w:rPr>
                          <w:rFonts w:hint="default" w:ascii="Songti SC Black" w:hAnsi="Songti SC Black" w:eastAsia="Songti SC Black" w:cs="Songti SC Black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Songti SC Black" w:hAnsi="Songti SC Black" w:eastAsia="Songti SC Black" w:cs="Songti SC Black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杠杆 = 资本 + 人力 + 知识产权</w:t>
                      </w:r>
                    </w:p>
                    <w:p w14:paraId="0A72DE0F">
                      <w:pPr>
                        <w:rPr>
                          <w:rFonts w:hint="default" w:ascii="Songti SC Black" w:hAnsi="Songti SC Black" w:eastAsia="Songti SC Black" w:cs="Songti SC Black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Songti SC Black" w:hAnsi="Songti SC Black" w:eastAsia="Songti SC Black" w:cs="Songti SC Black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专长 = 无法通过培训获得的知识</w:t>
                      </w:r>
                    </w:p>
                    <w:p w14:paraId="177D473B">
                      <w:pPr>
                        <w:rPr>
                          <w:rFonts w:hint="default" w:ascii="Songti SC Black" w:hAnsi="Songti SC Black" w:eastAsia="Songti SC Black" w:cs="Songti SC Black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Songti SC Regular" w:hAnsi="Songti SC Regular" w:eastAsia="Songti SC Regular" w:cs="Songti SC Regular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5641340</wp:posOffset>
                </wp:positionH>
                <wp:positionV relativeFrom="paragraph">
                  <wp:posOffset>2480945</wp:posOffset>
                </wp:positionV>
                <wp:extent cx="693420" cy="182880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6399BA">
                            <w:pPr>
                              <w:jc w:val="both"/>
                              <w:rPr>
                                <w:rFonts w:hint="eastAsia" w:ascii="Songti SC Black" w:hAnsi="Songti SC Black" w:eastAsia="Songti SC Black" w:cs="Songti SC Black"/>
                                <w:b/>
                                <w:bCs/>
                                <w:color w:val="FFFFFF" w:themeColor="background1"/>
                                <w:sz w:val="60"/>
                                <w:szCs w:val="60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Songti SC Black" w:hAnsi="Songti SC Black" w:eastAsia="Songti SC Black" w:cs="Songti SC Black"/>
                                <w:b/>
                                <w:bCs/>
                                <w:color w:val="FFFFFF" w:themeColor="background1"/>
                                <w:sz w:val="60"/>
                                <w:szCs w:val="60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生存的斗争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non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4.2pt;margin-top:195.35pt;height:144pt;width:54.6pt;mso-wrap-style:none;z-index:251661312;mso-width-relative:page;mso-height-relative:page;" filled="f" stroked="f" coordsize="21600,21600" o:gfxdata="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Mse7NDaAAAACwEAAA8AAAAAAAAAAQAgAAAAIgAAAGRy&#10;cy9kb3ducmV2LnhtbFBLAQIUABQAAAAIAIdO4kB1INGRPAIAAGg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 w14:paraId="6B6399BA">
                      <w:pPr>
                        <w:jc w:val="both"/>
                        <w:rPr>
                          <w:rFonts w:hint="eastAsia" w:ascii="Songti SC Black" w:hAnsi="Songti SC Black" w:eastAsia="Songti SC Black" w:cs="Songti SC Black"/>
                          <w:b/>
                          <w:bCs/>
                          <w:color w:val="FFFFFF" w:themeColor="background1"/>
                          <w:sz w:val="60"/>
                          <w:szCs w:val="60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Songti SC Black" w:hAnsi="Songti SC Black" w:eastAsia="Songti SC Black" w:cs="Songti SC Black"/>
                          <w:b/>
                          <w:bCs/>
                          <w:color w:val="FFFFFF" w:themeColor="background1"/>
                          <w:sz w:val="60"/>
                          <w:szCs w:val="60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生存的斗争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Songti SC Regular" w:hAnsi="Songti SC Regular" w:eastAsia="Songti SC Regular" w:cs="Songti SC Regular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5668010</wp:posOffset>
                </wp:positionH>
                <wp:positionV relativeFrom="paragraph">
                  <wp:posOffset>4941570</wp:posOffset>
                </wp:positionV>
                <wp:extent cx="1828800" cy="182880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DFCEB4">
                            <w:pPr>
                              <w:rPr>
                                <w:rFonts w:hint="default" w:ascii="Songti SC Black" w:hAnsi="Songti SC Black" w:eastAsia="Songti SC Black" w:cs="Songti SC Black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Songti SC Black" w:hAnsi="Songti SC Black" w:eastAsia="Songti SC Black" w:cs="Songti SC Black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王庆港 著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6.3pt;margin-top:389.1pt;height:144pt;width:144pt;mso-wrap-style:none;z-index:251662336;mso-width-relative:page;mso-height-relative:page;" filled="f" stroked="f" coordsize="21600,21600" o:gfxdata="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DJQUgraAAAADQEAAA8AAAAAAAAAAQAgAAAAIgAAAGRycy9k&#10;b3ducmV2LnhtbFBLAQIUABQAAAAIAIdO4kAckzsUOQIAAGkEAAAOAAAAAAAAAAEAIAAAACk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 style="layout-flow:vertical-ideographic;mso-fit-shape-to-text:t;">
                  <w:txbxContent>
                    <w:p w14:paraId="34DFCEB4">
                      <w:pPr>
                        <w:rPr>
                          <w:rFonts w:hint="default" w:ascii="Songti SC Black" w:hAnsi="Songti SC Black" w:eastAsia="Songti SC Black" w:cs="Songti SC Black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Songti SC Black" w:hAnsi="Songti SC Black" w:eastAsia="Songti SC Black" w:cs="Songti SC Black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王庆港 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Songti SC Regular" w:hAnsi="Songti SC Regular" w:eastAsia="Songti SC Regular" w:cs="Songti SC Regular"/>
          <w:kern w:val="2"/>
          <w:sz w:val="21"/>
          <w:szCs w:val="21"/>
          <w:lang w:val="en-US" w:eastAsia="zh-CN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-1014730</wp:posOffset>
            </wp:positionH>
            <wp:positionV relativeFrom="paragraph">
              <wp:posOffset>-892175</wp:posOffset>
            </wp:positionV>
            <wp:extent cx="13891895" cy="9002395"/>
            <wp:effectExtent l="0" t="0" r="1905" b="14605"/>
            <wp:wrapNone/>
            <wp:docPr id="16" name="图片 16" descr="封面背景f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封面背景fina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91895" cy="9002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C5A9B6">
      <w:pPr>
        <w:widowControl w:val="0"/>
        <w:numPr>
          <w:ilvl w:val="0"/>
          <w:numId w:val="0"/>
        </w:numPr>
        <w:jc w:val="both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</w:p>
    <w:sectPr>
      <w:type w:val="continuous"/>
      <w:pgSz w:w="8390" w:h="11906"/>
      <w:pgMar w:top="1417" w:right="1417" w:bottom="1417" w:left="1417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A04020102020204"/>
    <w:charset w:val="01"/>
    <w:family w:val="swiss"/>
    <w:pitch w:val="default"/>
    <w:sig w:usb0="A00002AF" w:usb1="400078FB" w:usb2="00000000" w:usb3="00000000" w:csb0="6000009F" w:csb1="DFD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 Black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225E28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8866D0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78866D0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isplayBackgroundShape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7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97762B"/>
    <w:rsid w:val="025F107F"/>
    <w:rsid w:val="037EDA2E"/>
    <w:rsid w:val="03FEDA7C"/>
    <w:rsid w:val="04B7076B"/>
    <w:rsid w:val="04DB9B8C"/>
    <w:rsid w:val="04E772FC"/>
    <w:rsid w:val="04EAD5CB"/>
    <w:rsid w:val="055AB2AF"/>
    <w:rsid w:val="05A74DED"/>
    <w:rsid w:val="05FD2869"/>
    <w:rsid w:val="05FD5772"/>
    <w:rsid w:val="06BDF820"/>
    <w:rsid w:val="06DF5946"/>
    <w:rsid w:val="06F7E927"/>
    <w:rsid w:val="06FE3104"/>
    <w:rsid w:val="06FF762B"/>
    <w:rsid w:val="0735E47A"/>
    <w:rsid w:val="073765FA"/>
    <w:rsid w:val="074A6929"/>
    <w:rsid w:val="076F4E62"/>
    <w:rsid w:val="07A701F7"/>
    <w:rsid w:val="07BF2EEA"/>
    <w:rsid w:val="07BFC965"/>
    <w:rsid w:val="07D10AE8"/>
    <w:rsid w:val="07DDF484"/>
    <w:rsid w:val="07E6CDA1"/>
    <w:rsid w:val="07EA8A4A"/>
    <w:rsid w:val="07EEC418"/>
    <w:rsid w:val="07EF2125"/>
    <w:rsid w:val="07EF8B82"/>
    <w:rsid w:val="07F306D3"/>
    <w:rsid w:val="07F8603C"/>
    <w:rsid w:val="07F9AB1D"/>
    <w:rsid w:val="07FDCBD1"/>
    <w:rsid w:val="07FF356B"/>
    <w:rsid w:val="07FF4852"/>
    <w:rsid w:val="07FF4A22"/>
    <w:rsid w:val="0879375E"/>
    <w:rsid w:val="09871ACB"/>
    <w:rsid w:val="09EDBB27"/>
    <w:rsid w:val="09F33955"/>
    <w:rsid w:val="09FFFC5C"/>
    <w:rsid w:val="0A6B7AD8"/>
    <w:rsid w:val="0AAF9995"/>
    <w:rsid w:val="0AB3B6EB"/>
    <w:rsid w:val="0AFFE20E"/>
    <w:rsid w:val="0B7D887E"/>
    <w:rsid w:val="0B87C0C6"/>
    <w:rsid w:val="0B8E86F4"/>
    <w:rsid w:val="0BB7258C"/>
    <w:rsid w:val="0BEF03C7"/>
    <w:rsid w:val="0BEFC6A7"/>
    <w:rsid w:val="0BF7922A"/>
    <w:rsid w:val="0BF7F8E7"/>
    <w:rsid w:val="0BF98D00"/>
    <w:rsid w:val="0BFA65B0"/>
    <w:rsid w:val="0BFD8E8A"/>
    <w:rsid w:val="0D3F4B33"/>
    <w:rsid w:val="0D77AF0B"/>
    <w:rsid w:val="0DBB1D85"/>
    <w:rsid w:val="0DDB0F4F"/>
    <w:rsid w:val="0DEB7109"/>
    <w:rsid w:val="0DEE6E01"/>
    <w:rsid w:val="0DFF57C8"/>
    <w:rsid w:val="0DFFC3A3"/>
    <w:rsid w:val="0E2C8A4E"/>
    <w:rsid w:val="0E7A1704"/>
    <w:rsid w:val="0E7DAE9E"/>
    <w:rsid w:val="0EDDE9EE"/>
    <w:rsid w:val="0EEC5195"/>
    <w:rsid w:val="0EEDF0DC"/>
    <w:rsid w:val="0EEFBA1A"/>
    <w:rsid w:val="0EFE5BAE"/>
    <w:rsid w:val="0EFF0F76"/>
    <w:rsid w:val="0EFF1C9F"/>
    <w:rsid w:val="0EFF6C35"/>
    <w:rsid w:val="0F37441E"/>
    <w:rsid w:val="0F5F6011"/>
    <w:rsid w:val="0F5FC359"/>
    <w:rsid w:val="0F663A43"/>
    <w:rsid w:val="0F7B5646"/>
    <w:rsid w:val="0F7DAF0F"/>
    <w:rsid w:val="0F7EF350"/>
    <w:rsid w:val="0F7F1EB9"/>
    <w:rsid w:val="0F7F5AF3"/>
    <w:rsid w:val="0F7F8B57"/>
    <w:rsid w:val="0F975118"/>
    <w:rsid w:val="0FA736CE"/>
    <w:rsid w:val="0FAF2D8F"/>
    <w:rsid w:val="0FAF6F3D"/>
    <w:rsid w:val="0FB346F3"/>
    <w:rsid w:val="0FB673A0"/>
    <w:rsid w:val="0FBD6321"/>
    <w:rsid w:val="0FBF7F91"/>
    <w:rsid w:val="0FBFF520"/>
    <w:rsid w:val="0FCDAF36"/>
    <w:rsid w:val="0FD7C4DB"/>
    <w:rsid w:val="0FDB01D8"/>
    <w:rsid w:val="0FDF149C"/>
    <w:rsid w:val="0FDF82B8"/>
    <w:rsid w:val="0FDFB542"/>
    <w:rsid w:val="0FE7D3A9"/>
    <w:rsid w:val="0FEB2E98"/>
    <w:rsid w:val="0FEEB827"/>
    <w:rsid w:val="0FEED5CF"/>
    <w:rsid w:val="0FEF4441"/>
    <w:rsid w:val="0FF0BBC7"/>
    <w:rsid w:val="0FF3B67E"/>
    <w:rsid w:val="0FF57B26"/>
    <w:rsid w:val="0FF76426"/>
    <w:rsid w:val="0FFBE9EE"/>
    <w:rsid w:val="0FFC75B6"/>
    <w:rsid w:val="0FFD8465"/>
    <w:rsid w:val="0FFE2402"/>
    <w:rsid w:val="0FFF717A"/>
    <w:rsid w:val="0FFF92E5"/>
    <w:rsid w:val="0FFFD256"/>
    <w:rsid w:val="0FFFD6E0"/>
    <w:rsid w:val="0FFFDEDB"/>
    <w:rsid w:val="10FB2AA6"/>
    <w:rsid w:val="10FF3485"/>
    <w:rsid w:val="115E1687"/>
    <w:rsid w:val="1167ED11"/>
    <w:rsid w:val="11FBFF60"/>
    <w:rsid w:val="11FFA86B"/>
    <w:rsid w:val="1251E58B"/>
    <w:rsid w:val="12BE0DA2"/>
    <w:rsid w:val="12D229A5"/>
    <w:rsid w:val="12EE150D"/>
    <w:rsid w:val="12FFA6B6"/>
    <w:rsid w:val="132F4E91"/>
    <w:rsid w:val="133605BA"/>
    <w:rsid w:val="135770C3"/>
    <w:rsid w:val="136BD319"/>
    <w:rsid w:val="137D9FA5"/>
    <w:rsid w:val="137E21E8"/>
    <w:rsid w:val="137EE1C8"/>
    <w:rsid w:val="13AD920B"/>
    <w:rsid w:val="13ADB3C4"/>
    <w:rsid w:val="13ADD504"/>
    <w:rsid w:val="13CBF1D2"/>
    <w:rsid w:val="13CF1DCB"/>
    <w:rsid w:val="13DB55AE"/>
    <w:rsid w:val="13F7C022"/>
    <w:rsid w:val="13FDB26D"/>
    <w:rsid w:val="13FF2154"/>
    <w:rsid w:val="13FF555C"/>
    <w:rsid w:val="13FF6040"/>
    <w:rsid w:val="143F8387"/>
    <w:rsid w:val="148F5B87"/>
    <w:rsid w:val="14FC4E5A"/>
    <w:rsid w:val="14FF17E2"/>
    <w:rsid w:val="14FFC873"/>
    <w:rsid w:val="154985A1"/>
    <w:rsid w:val="155F4ABA"/>
    <w:rsid w:val="15734546"/>
    <w:rsid w:val="1577DC0A"/>
    <w:rsid w:val="159E7D2D"/>
    <w:rsid w:val="15B2A6DD"/>
    <w:rsid w:val="15BD7F47"/>
    <w:rsid w:val="15BFDF9A"/>
    <w:rsid w:val="15D70C01"/>
    <w:rsid w:val="15D79754"/>
    <w:rsid w:val="15F391D8"/>
    <w:rsid w:val="15F71B38"/>
    <w:rsid w:val="15F94AA3"/>
    <w:rsid w:val="15FBDD61"/>
    <w:rsid w:val="161DFADE"/>
    <w:rsid w:val="165F3D53"/>
    <w:rsid w:val="165F5AA9"/>
    <w:rsid w:val="1673546A"/>
    <w:rsid w:val="167D929B"/>
    <w:rsid w:val="167F52E4"/>
    <w:rsid w:val="16A515C8"/>
    <w:rsid w:val="16AF1DFA"/>
    <w:rsid w:val="16B66FB6"/>
    <w:rsid w:val="16BF6B3F"/>
    <w:rsid w:val="16DDB842"/>
    <w:rsid w:val="16DF10A2"/>
    <w:rsid w:val="16DF570D"/>
    <w:rsid w:val="16DFA5D0"/>
    <w:rsid w:val="16DFB3F3"/>
    <w:rsid w:val="16DFDE6E"/>
    <w:rsid w:val="16E1AA81"/>
    <w:rsid w:val="16E72395"/>
    <w:rsid w:val="16EBEAB1"/>
    <w:rsid w:val="16F7437A"/>
    <w:rsid w:val="16F75424"/>
    <w:rsid w:val="16FB1BDC"/>
    <w:rsid w:val="16FF739C"/>
    <w:rsid w:val="1727DA2A"/>
    <w:rsid w:val="17280796"/>
    <w:rsid w:val="172CB963"/>
    <w:rsid w:val="17370656"/>
    <w:rsid w:val="173F86D9"/>
    <w:rsid w:val="1747DD0B"/>
    <w:rsid w:val="174DABC5"/>
    <w:rsid w:val="1777AF80"/>
    <w:rsid w:val="177A358A"/>
    <w:rsid w:val="177DDB10"/>
    <w:rsid w:val="177FF7DE"/>
    <w:rsid w:val="17AF647C"/>
    <w:rsid w:val="17AF6B18"/>
    <w:rsid w:val="17B6546A"/>
    <w:rsid w:val="17B6E62F"/>
    <w:rsid w:val="17B990A8"/>
    <w:rsid w:val="17BB41DD"/>
    <w:rsid w:val="17BF63FF"/>
    <w:rsid w:val="17BF70E2"/>
    <w:rsid w:val="17CEC049"/>
    <w:rsid w:val="17DBBEEA"/>
    <w:rsid w:val="17DC5512"/>
    <w:rsid w:val="17DF6ECC"/>
    <w:rsid w:val="17E7B1AA"/>
    <w:rsid w:val="17E9DAD2"/>
    <w:rsid w:val="17EAF291"/>
    <w:rsid w:val="17EE6426"/>
    <w:rsid w:val="17EF337C"/>
    <w:rsid w:val="17EF5531"/>
    <w:rsid w:val="17EFBB33"/>
    <w:rsid w:val="17F96DE2"/>
    <w:rsid w:val="17FB71E7"/>
    <w:rsid w:val="17FC983E"/>
    <w:rsid w:val="17FE2D8F"/>
    <w:rsid w:val="17FEB3EB"/>
    <w:rsid w:val="17FEC680"/>
    <w:rsid w:val="17FEF1A3"/>
    <w:rsid w:val="17FF57E3"/>
    <w:rsid w:val="17FF5C52"/>
    <w:rsid w:val="17FFF348"/>
    <w:rsid w:val="187FED6B"/>
    <w:rsid w:val="18FFD5EE"/>
    <w:rsid w:val="19562928"/>
    <w:rsid w:val="197790B4"/>
    <w:rsid w:val="197AA5B9"/>
    <w:rsid w:val="19BE6302"/>
    <w:rsid w:val="19CF091C"/>
    <w:rsid w:val="19D30C9D"/>
    <w:rsid w:val="19DE7966"/>
    <w:rsid w:val="19DF4F50"/>
    <w:rsid w:val="19DFFD7D"/>
    <w:rsid w:val="19E84305"/>
    <w:rsid w:val="19FB60DC"/>
    <w:rsid w:val="19FEE20E"/>
    <w:rsid w:val="19FF9320"/>
    <w:rsid w:val="19FFDE28"/>
    <w:rsid w:val="1A3BB65F"/>
    <w:rsid w:val="1A571C49"/>
    <w:rsid w:val="1AA581DA"/>
    <w:rsid w:val="1AA5B749"/>
    <w:rsid w:val="1ABB18D4"/>
    <w:rsid w:val="1AD78EA5"/>
    <w:rsid w:val="1AE57BAB"/>
    <w:rsid w:val="1AF5A641"/>
    <w:rsid w:val="1AF73529"/>
    <w:rsid w:val="1AF7F612"/>
    <w:rsid w:val="1AF92372"/>
    <w:rsid w:val="1AFE7F6E"/>
    <w:rsid w:val="1AFF5969"/>
    <w:rsid w:val="1B3F6736"/>
    <w:rsid w:val="1B4FA75E"/>
    <w:rsid w:val="1B5E0549"/>
    <w:rsid w:val="1B5F9450"/>
    <w:rsid w:val="1B6A7B9B"/>
    <w:rsid w:val="1B6E50A7"/>
    <w:rsid w:val="1B7BBF21"/>
    <w:rsid w:val="1B7C4E5E"/>
    <w:rsid w:val="1B7DE5E1"/>
    <w:rsid w:val="1B7F0B3E"/>
    <w:rsid w:val="1BABEAB9"/>
    <w:rsid w:val="1BACD00D"/>
    <w:rsid w:val="1BBB6E9D"/>
    <w:rsid w:val="1BBDABB9"/>
    <w:rsid w:val="1BBF3D9D"/>
    <w:rsid w:val="1BC2AF17"/>
    <w:rsid w:val="1BD393AC"/>
    <w:rsid w:val="1BD9C11C"/>
    <w:rsid w:val="1BDCDEDB"/>
    <w:rsid w:val="1BDF1DB0"/>
    <w:rsid w:val="1BE6A708"/>
    <w:rsid w:val="1BE737D3"/>
    <w:rsid w:val="1BEBDBDF"/>
    <w:rsid w:val="1BEDBDED"/>
    <w:rsid w:val="1BEF478F"/>
    <w:rsid w:val="1BEF5623"/>
    <w:rsid w:val="1BEF82B8"/>
    <w:rsid w:val="1BF3EEA3"/>
    <w:rsid w:val="1BF4BB33"/>
    <w:rsid w:val="1BF7ACFD"/>
    <w:rsid w:val="1BF8F073"/>
    <w:rsid w:val="1BF930BA"/>
    <w:rsid w:val="1BFAE069"/>
    <w:rsid w:val="1BFB2FFF"/>
    <w:rsid w:val="1BFB46DC"/>
    <w:rsid w:val="1BFBA62A"/>
    <w:rsid w:val="1BFBD6E8"/>
    <w:rsid w:val="1BFDCBF4"/>
    <w:rsid w:val="1BFEA4CB"/>
    <w:rsid w:val="1BFF149C"/>
    <w:rsid w:val="1BFF50D6"/>
    <w:rsid w:val="1BFFBB4A"/>
    <w:rsid w:val="1C27D6D0"/>
    <w:rsid w:val="1C378CE1"/>
    <w:rsid w:val="1C6F3747"/>
    <w:rsid w:val="1C7E76CF"/>
    <w:rsid w:val="1C7ECC9C"/>
    <w:rsid w:val="1C7F5587"/>
    <w:rsid w:val="1C7FD9C1"/>
    <w:rsid w:val="1CA3994F"/>
    <w:rsid w:val="1CADCF2B"/>
    <w:rsid w:val="1CD5DC92"/>
    <w:rsid w:val="1CFA6266"/>
    <w:rsid w:val="1CFB89F4"/>
    <w:rsid w:val="1CFCB1E8"/>
    <w:rsid w:val="1CFEC63A"/>
    <w:rsid w:val="1CFFBD41"/>
    <w:rsid w:val="1CFFE3BB"/>
    <w:rsid w:val="1D2E85F7"/>
    <w:rsid w:val="1D5BC9A7"/>
    <w:rsid w:val="1D6BE1C4"/>
    <w:rsid w:val="1D6DF48C"/>
    <w:rsid w:val="1D6F8AEE"/>
    <w:rsid w:val="1D751B92"/>
    <w:rsid w:val="1D77F247"/>
    <w:rsid w:val="1D7C2043"/>
    <w:rsid w:val="1D7C32B1"/>
    <w:rsid w:val="1D7CD42A"/>
    <w:rsid w:val="1D7F1700"/>
    <w:rsid w:val="1D7F767D"/>
    <w:rsid w:val="1D8F5A3C"/>
    <w:rsid w:val="1D9E9DFC"/>
    <w:rsid w:val="1DAFA92E"/>
    <w:rsid w:val="1DB94311"/>
    <w:rsid w:val="1DBBE042"/>
    <w:rsid w:val="1DBCF9D5"/>
    <w:rsid w:val="1DBE4B1C"/>
    <w:rsid w:val="1DBF2121"/>
    <w:rsid w:val="1DBF24EC"/>
    <w:rsid w:val="1DBF3515"/>
    <w:rsid w:val="1DD73BA6"/>
    <w:rsid w:val="1DDB8CD9"/>
    <w:rsid w:val="1DDF127E"/>
    <w:rsid w:val="1DDFFC1E"/>
    <w:rsid w:val="1DE71E29"/>
    <w:rsid w:val="1DE76E6E"/>
    <w:rsid w:val="1DEC5065"/>
    <w:rsid w:val="1DF26958"/>
    <w:rsid w:val="1DF35854"/>
    <w:rsid w:val="1DF52666"/>
    <w:rsid w:val="1DF76631"/>
    <w:rsid w:val="1DF7BCF3"/>
    <w:rsid w:val="1DF90E13"/>
    <w:rsid w:val="1DFD2D68"/>
    <w:rsid w:val="1DFD2F53"/>
    <w:rsid w:val="1DFE9588"/>
    <w:rsid w:val="1DFEA156"/>
    <w:rsid w:val="1DFEC7B8"/>
    <w:rsid w:val="1DFF0A96"/>
    <w:rsid w:val="1DFF5B8F"/>
    <w:rsid w:val="1DFFAB48"/>
    <w:rsid w:val="1DFFC166"/>
    <w:rsid w:val="1E2B9807"/>
    <w:rsid w:val="1E3F0817"/>
    <w:rsid w:val="1E3F7323"/>
    <w:rsid w:val="1E5D1F5D"/>
    <w:rsid w:val="1E5F06C7"/>
    <w:rsid w:val="1E7D800E"/>
    <w:rsid w:val="1E7EE1EF"/>
    <w:rsid w:val="1E7F68C0"/>
    <w:rsid w:val="1E7FD8D3"/>
    <w:rsid w:val="1E9FADBC"/>
    <w:rsid w:val="1EABB5E6"/>
    <w:rsid w:val="1EB7C724"/>
    <w:rsid w:val="1EBDF262"/>
    <w:rsid w:val="1EC03404"/>
    <w:rsid w:val="1ECB0356"/>
    <w:rsid w:val="1ECBBCB5"/>
    <w:rsid w:val="1ED64DA7"/>
    <w:rsid w:val="1ED71F7C"/>
    <w:rsid w:val="1EDCD0FF"/>
    <w:rsid w:val="1EDD7721"/>
    <w:rsid w:val="1EDF3984"/>
    <w:rsid w:val="1EDFFD00"/>
    <w:rsid w:val="1EE71A5E"/>
    <w:rsid w:val="1EEBA86F"/>
    <w:rsid w:val="1EEEDFF8"/>
    <w:rsid w:val="1EEFD94C"/>
    <w:rsid w:val="1EF199EB"/>
    <w:rsid w:val="1EF49E69"/>
    <w:rsid w:val="1EF65E64"/>
    <w:rsid w:val="1EF677E0"/>
    <w:rsid w:val="1EF71D66"/>
    <w:rsid w:val="1EF8F6D1"/>
    <w:rsid w:val="1EFBF8F3"/>
    <w:rsid w:val="1EFE013C"/>
    <w:rsid w:val="1EFE5EC6"/>
    <w:rsid w:val="1EFEE90C"/>
    <w:rsid w:val="1EFF9FA1"/>
    <w:rsid w:val="1F1F64F5"/>
    <w:rsid w:val="1F37A69F"/>
    <w:rsid w:val="1F37EECE"/>
    <w:rsid w:val="1F397CFA"/>
    <w:rsid w:val="1F3B3D43"/>
    <w:rsid w:val="1F3B3F71"/>
    <w:rsid w:val="1F3F1D2B"/>
    <w:rsid w:val="1F4565DF"/>
    <w:rsid w:val="1F5552C5"/>
    <w:rsid w:val="1F56E719"/>
    <w:rsid w:val="1F5984E2"/>
    <w:rsid w:val="1F5F8F8F"/>
    <w:rsid w:val="1F5FF1E9"/>
    <w:rsid w:val="1F696C12"/>
    <w:rsid w:val="1F699FA5"/>
    <w:rsid w:val="1F71F87A"/>
    <w:rsid w:val="1F764D61"/>
    <w:rsid w:val="1F77392E"/>
    <w:rsid w:val="1F7A1BE0"/>
    <w:rsid w:val="1F7B7A50"/>
    <w:rsid w:val="1F7E6DE2"/>
    <w:rsid w:val="1F7EC0E5"/>
    <w:rsid w:val="1F7F8228"/>
    <w:rsid w:val="1F97E545"/>
    <w:rsid w:val="1F99400D"/>
    <w:rsid w:val="1F9E7EF9"/>
    <w:rsid w:val="1F9F5627"/>
    <w:rsid w:val="1FA6C554"/>
    <w:rsid w:val="1FA76E01"/>
    <w:rsid w:val="1FADF2FE"/>
    <w:rsid w:val="1FAF002B"/>
    <w:rsid w:val="1FAF5EED"/>
    <w:rsid w:val="1FAF7BAF"/>
    <w:rsid w:val="1FB1935E"/>
    <w:rsid w:val="1FB770DA"/>
    <w:rsid w:val="1FB9A8E4"/>
    <w:rsid w:val="1FBA2930"/>
    <w:rsid w:val="1FBD131E"/>
    <w:rsid w:val="1FBD8BB9"/>
    <w:rsid w:val="1FBE885F"/>
    <w:rsid w:val="1FBF18DC"/>
    <w:rsid w:val="1FBF62FE"/>
    <w:rsid w:val="1FBF9AEC"/>
    <w:rsid w:val="1FBFD79B"/>
    <w:rsid w:val="1FBFFB99"/>
    <w:rsid w:val="1FC7BC38"/>
    <w:rsid w:val="1FC90251"/>
    <w:rsid w:val="1FCD3B0A"/>
    <w:rsid w:val="1FCE5DF7"/>
    <w:rsid w:val="1FCF1404"/>
    <w:rsid w:val="1FCF8190"/>
    <w:rsid w:val="1FCF90FA"/>
    <w:rsid w:val="1FD77D96"/>
    <w:rsid w:val="1FD7E176"/>
    <w:rsid w:val="1FDBAB73"/>
    <w:rsid w:val="1FDC3E64"/>
    <w:rsid w:val="1FDDA34D"/>
    <w:rsid w:val="1FDDEC10"/>
    <w:rsid w:val="1FDFB5D6"/>
    <w:rsid w:val="1FDFD474"/>
    <w:rsid w:val="1FE36243"/>
    <w:rsid w:val="1FE6743C"/>
    <w:rsid w:val="1FE84439"/>
    <w:rsid w:val="1FE9E908"/>
    <w:rsid w:val="1FEA6814"/>
    <w:rsid w:val="1FEBFE86"/>
    <w:rsid w:val="1FED92C2"/>
    <w:rsid w:val="1FEDBAED"/>
    <w:rsid w:val="1FEED7E9"/>
    <w:rsid w:val="1FEF673E"/>
    <w:rsid w:val="1FEF902F"/>
    <w:rsid w:val="1FEFB6EF"/>
    <w:rsid w:val="1FF1AF0F"/>
    <w:rsid w:val="1FF2BA2A"/>
    <w:rsid w:val="1FF5D5A4"/>
    <w:rsid w:val="1FF5F0E8"/>
    <w:rsid w:val="1FF654C0"/>
    <w:rsid w:val="1FF67BE1"/>
    <w:rsid w:val="1FF6DDDE"/>
    <w:rsid w:val="1FF7D566"/>
    <w:rsid w:val="1FF7ECAC"/>
    <w:rsid w:val="1FF7F746"/>
    <w:rsid w:val="1FFA382D"/>
    <w:rsid w:val="1FFB14C3"/>
    <w:rsid w:val="1FFC0FDB"/>
    <w:rsid w:val="1FFC7545"/>
    <w:rsid w:val="1FFD281F"/>
    <w:rsid w:val="1FFD75B6"/>
    <w:rsid w:val="1FFDBD2A"/>
    <w:rsid w:val="1FFDF021"/>
    <w:rsid w:val="1FFE4B79"/>
    <w:rsid w:val="1FFEC18D"/>
    <w:rsid w:val="1FFF0999"/>
    <w:rsid w:val="1FFF0DBD"/>
    <w:rsid w:val="1FFF2D70"/>
    <w:rsid w:val="1FFF31CF"/>
    <w:rsid w:val="1FFF4667"/>
    <w:rsid w:val="1FFF983E"/>
    <w:rsid w:val="1FFFB020"/>
    <w:rsid w:val="1FFFB8B3"/>
    <w:rsid w:val="1FFFBBC7"/>
    <w:rsid w:val="1FFFEBA3"/>
    <w:rsid w:val="1FFFEC14"/>
    <w:rsid w:val="1FFFF7FD"/>
    <w:rsid w:val="207710D5"/>
    <w:rsid w:val="20BF3538"/>
    <w:rsid w:val="21FE74C4"/>
    <w:rsid w:val="227E96BC"/>
    <w:rsid w:val="22BE0167"/>
    <w:rsid w:val="22DA50FD"/>
    <w:rsid w:val="22EB4338"/>
    <w:rsid w:val="22EC442A"/>
    <w:rsid w:val="22FF599C"/>
    <w:rsid w:val="22FF7F05"/>
    <w:rsid w:val="22FFCBC5"/>
    <w:rsid w:val="23672500"/>
    <w:rsid w:val="23775FCF"/>
    <w:rsid w:val="23ABA54C"/>
    <w:rsid w:val="23B31D3F"/>
    <w:rsid w:val="23B79E2F"/>
    <w:rsid w:val="23D5820D"/>
    <w:rsid w:val="23F14445"/>
    <w:rsid w:val="23F50FA9"/>
    <w:rsid w:val="23F9F403"/>
    <w:rsid w:val="23FF7D0E"/>
    <w:rsid w:val="24CFD319"/>
    <w:rsid w:val="24DA0033"/>
    <w:rsid w:val="24DB6D1F"/>
    <w:rsid w:val="24FF1742"/>
    <w:rsid w:val="255D8D46"/>
    <w:rsid w:val="25692808"/>
    <w:rsid w:val="257181E6"/>
    <w:rsid w:val="2577E1D4"/>
    <w:rsid w:val="257F9BA0"/>
    <w:rsid w:val="257FB030"/>
    <w:rsid w:val="259F46EF"/>
    <w:rsid w:val="25B5E75F"/>
    <w:rsid w:val="25CF7539"/>
    <w:rsid w:val="25DF6F54"/>
    <w:rsid w:val="25E7423A"/>
    <w:rsid w:val="25EDC42C"/>
    <w:rsid w:val="25EF3229"/>
    <w:rsid w:val="25FC7841"/>
    <w:rsid w:val="25FDB125"/>
    <w:rsid w:val="25FEDE14"/>
    <w:rsid w:val="261FE032"/>
    <w:rsid w:val="263ED459"/>
    <w:rsid w:val="267BF5CC"/>
    <w:rsid w:val="267BFE99"/>
    <w:rsid w:val="267F57F3"/>
    <w:rsid w:val="267F8EA5"/>
    <w:rsid w:val="26AC0EF1"/>
    <w:rsid w:val="26CC838F"/>
    <w:rsid w:val="26DEBBA8"/>
    <w:rsid w:val="26EF1FBA"/>
    <w:rsid w:val="26FD1951"/>
    <w:rsid w:val="26FD3AFA"/>
    <w:rsid w:val="26FFB865"/>
    <w:rsid w:val="272F8C97"/>
    <w:rsid w:val="273D4B27"/>
    <w:rsid w:val="274B6BDB"/>
    <w:rsid w:val="27674E1C"/>
    <w:rsid w:val="27733961"/>
    <w:rsid w:val="277A2D70"/>
    <w:rsid w:val="277CC4F2"/>
    <w:rsid w:val="277F466F"/>
    <w:rsid w:val="27978266"/>
    <w:rsid w:val="279A3452"/>
    <w:rsid w:val="27AC53F1"/>
    <w:rsid w:val="27BCBE4E"/>
    <w:rsid w:val="27BCE046"/>
    <w:rsid w:val="27BE502A"/>
    <w:rsid w:val="27BF06A0"/>
    <w:rsid w:val="27BF2A54"/>
    <w:rsid w:val="27CD370C"/>
    <w:rsid w:val="27CFC35D"/>
    <w:rsid w:val="27D1D112"/>
    <w:rsid w:val="27DF0F82"/>
    <w:rsid w:val="27EB8B92"/>
    <w:rsid w:val="27EC463C"/>
    <w:rsid w:val="27ED2D0E"/>
    <w:rsid w:val="27EDD340"/>
    <w:rsid w:val="27EFCC5D"/>
    <w:rsid w:val="27F2DE30"/>
    <w:rsid w:val="27F6B667"/>
    <w:rsid w:val="27F76ABF"/>
    <w:rsid w:val="27FA2A97"/>
    <w:rsid w:val="27FEB948"/>
    <w:rsid w:val="27FF1A66"/>
    <w:rsid w:val="27FF39AF"/>
    <w:rsid w:val="27FF7A96"/>
    <w:rsid w:val="284545A0"/>
    <w:rsid w:val="28D0D9F8"/>
    <w:rsid w:val="28E6A519"/>
    <w:rsid w:val="28FFE4A9"/>
    <w:rsid w:val="293394B5"/>
    <w:rsid w:val="297594B5"/>
    <w:rsid w:val="2976A57E"/>
    <w:rsid w:val="299A9E9C"/>
    <w:rsid w:val="299D5C46"/>
    <w:rsid w:val="29A55AE0"/>
    <w:rsid w:val="29BB7E9F"/>
    <w:rsid w:val="29BEFDC3"/>
    <w:rsid w:val="29BF5CDA"/>
    <w:rsid w:val="29D3C718"/>
    <w:rsid w:val="29D66D5D"/>
    <w:rsid w:val="29DF1AEA"/>
    <w:rsid w:val="29EF6F02"/>
    <w:rsid w:val="29F6F161"/>
    <w:rsid w:val="29F79E9C"/>
    <w:rsid w:val="29FC1D18"/>
    <w:rsid w:val="29FF64B3"/>
    <w:rsid w:val="29FFA63A"/>
    <w:rsid w:val="29FFE15B"/>
    <w:rsid w:val="2A177D87"/>
    <w:rsid w:val="2A3FDD74"/>
    <w:rsid w:val="2AB5EFE7"/>
    <w:rsid w:val="2ABF538C"/>
    <w:rsid w:val="2ACE6912"/>
    <w:rsid w:val="2AD7B072"/>
    <w:rsid w:val="2AEB8B05"/>
    <w:rsid w:val="2AEDB869"/>
    <w:rsid w:val="2AF61C0B"/>
    <w:rsid w:val="2AF707D1"/>
    <w:rsid w:val="2AFAC9A7"/>
    <w:rsid w:val="2AFC20C8"/>
    <w:rsid w:val="2AFF137F"/>
    <w:rsid w:val="2AFF16CD"/>
    <w:rsid w:val="2AFFAB0A"/>
    <w:rsid w:val="2B374F3C"/>
    <w:rsid w:val="2B43339F"/>
    <w:rsid w:val="2B4914C3"/>
    <w:rsid w:val="2B4FD2D3"/>
    <w:rsid w:val="2B66E570"/>
    <w:rsid w:val="2B697C20"/>
    <w:rsid w:val="2B6AF335"/>
    <w:rsid w:val="2B73D086"/>
    <w:rsid w:val="2B77091C"/>
    <w:rsid w:val="2B7A5A63"/>
    <w:rsid w:val="2B7CA63D"/>
    <w:rsid w:val="2B7D7390"/>
    <w:rsid w:val="2B7FB890"/>
    <w:rsid w:val="2BBB9C7A"/>
    <w:rsid w:val="2BBF40AD"/>
    <w:rsid w:val="2BBFA4DB"/>
    <w:rsid w:val="2BC47222"/>
    <w:rsid w:val="2BDB8E9E"/>
    <w:rsid w:val="2BDDC734"/>
    <w:rsid w:val="2BDE0F9D"/>
    <w:rsid w:val="2BDEC3B3"/>
    <w:rsid w:val="2BE7E04A"/>
    <w:rsid w:val="2BEB4458"/>
    <w:rsid w:val="2BEE26A5"/>
    <w:rsid w:val="2BEFB948"/>
    <w:rsid w:val="2BF2331E"/>
    <w:rsid w:val="2BF73F27"/>
    <w:rsid w:val="2BF7EC6A"/>
    <w:rsid w:val="2BF8D5BF"/>
    <w:rsid w:val="2BF93BAE"/>
    <w:rsid w:val="2BFAE5E1"/>
    <w:rsid w:val="2BFCCCA8"/>
    <w:rsid w:val="2BFD9487"/>
    <w:rsid w:val="2BFE645D"/>
    <w:rsid w:val="2BFF09C8"/>
    <w:rsid w:val="2BFF35E4"/>
    <w:rsid w:val="2BFF6F45"/>
    <w:rsid w:val="2BFFB493"/>
    <w:rsid w:val="2BFFB5EA"/>
    <w:rsid w:val="2BFFBFF0"/>
    <w:rsid w:val="2BFFC78D"/>
    <w:rsid w:val="2BFFECD7"/>
    <w:rsid w:val="2BFFF50D"/>
    <w:rsid w:val="2C7328D6"/>
    <w:rsid w:val="2CBB3988"/>
    <w:rsid w:val="2CCE20B8"/>
    <w:rsid w:val="2CD72995"/>
    <w:rsid w:val="2CD73C2E"/>
    <w:rsid w:val="2CE73FEA"/>
    <w:rsid w:val="2CFD57E3"/>
    <w:rsid w:val="2CFD825E"/>
    <w:rsid w:val="2D1F0D68"/>
    <w:rsid w:val="2D37A1FD"/>
    <w:rsid w:val="2D3B250B"/>
    <w:rsid w:val="2D718A65"/>
    <w:rsid w:val="2D752B5A"/>
    <w:rsid w:val="2D7E899F"/>
    <w:rsid w:val="2D9B28D6"/>
    <w:rsid w:val="2D9D3257"/>
    <w:rsid w:val="2D9D67E6"/>
    <w:rsid w:val="2DAFD005"/>
    <w:rsid w:val="2DBB4EEB"/>
    <w:rsid w:val="2DBF233B"/>
    <w:rsid w:val="2DCA1F88"/>
    <w:rsid w:val="2DCB8704"/>
    <w:rsid w:val="2DCE5D15"/>
    <w:rsid w:val="2DCE5D25"/>
    <w:rsid w:val="2DD3EBF9"/>
    <w:rsid w:val="2DDC6FF4"/>
    <w:rsid w:val="2DE7DCB2"/>
    <w:rsid w:val="2DE7EB64"/>
    <w:rsid w:val="2DEB393A"/>
    <w:rsid w:val="2DEBF126"/>
    <w:rsid w:val="2DEC62C0"/>
    <w:rsid w:val="2DECD2FA"/>
    <w:rsid w:val="2DEED9EC"/>
    <w:rsid w:val="2DF3EBA7"/>
    <w:rsid w:val="2DF564FD"/>
    <w:rsid w:val="2DFA6749"/>
    <w:rsid w:val="2DFAA858"/>
    <w:rsid w:val="2DFB00CB"/>
    <w:rsid w:val="2DFCEBAB"/>
    <w:rsid w:val="2DFD8432"/>
    <w:rsid w:val="2DFDA4AC"/>
    <w:rsid w:val="2DFECED1"/>
    <w:rsid w:val="2DFEEE3E"/>
    <w:rsid w:val="2DFF56D2"/>
    <w:rsid w:val="2DFF7535"/>
    <w:rsid w:val="2DFF883C"/>
    <w:rsid w:val="2DFF942D"/>
    <w:rsid w:val="2DFF977F"/>
    <w:rsid w:val="2DFFEFFE"/>
    <w:rsid w:val="2E0DE77A"/>
    <w:rsid w:val="2E1DEAB1"/>
    <w:rsid w:val="2E3F11F2"/>
    <w:rsid w:val="2E3FC128"/>
    <w:rsid w:val="2E3FC4C4"/>
    <w:rsid w:val="2E5D5466"/>
    <w:rsid w:val="2E6FBC50"/>
    <w:rsid w:val="2E7BB647"/>
    <w:rsid w:val="2E7F0874"/>
    <w:rsid w:val="2E7FBA59"/>
    <w:rsid w:val="2EAFDBC8"/>
    <w:rsid w:val="2EAFE675"/>
    <w:rsid w:val="2EB176C3"/>
    <w:rsid w:val="2EBA29A9"/>
    <w:rsid w:val="2EBA91F7"/>
    <w:rsid w:val="2EC841DD"/>
    <w:rsid w:val="2ECD3ACF"/>
    <w:rsid w:val="2ED79DC9"/>
    <w:rsid w:val="2EDFAFEA"/>
    <w:rsid w:val="2EE8FFD5"/>
    <w:rsid w:val="2EE95786"/>
    <w:rsid w:val="2EEBF96C"/>
    <w:rsid w:val="2EEF23E3"/>
    <w:rsid w:val="2EF12800"/>
    <w:rsid w:val="2EF1F3C9"/>
    <w:rsid w:val="2EF5B2AB"/>
    <w:rsid w:val="2EF75AE3"/>
    <w:rsid w:val="2EF7E8E9"/>
    <w:rsid w:val="2EF7ECDB"/>
    <w:rsid w:val="2EF884C7"/>
    <w:rsid w:val="2EFB5120"/>
    <w:rsid w:val="2EFE4BBF"/>
    <w:rsid w:val="2EFE4E05"/>
    <w:rsid w:val="2EFE9CB8"/>
    <w:rsid w:val="2EFF94B5"/>
    <w:rsid w:val="2F3311F5"/>
    <w:rsid w:val="2F353189"/>
    <w:rsid w:val="2F3E39E2"/>
    <w:rsid w:val="2F3F207A"/>
    <w:rsid w:val="2F3F62FA"/>
    <w:rsid w:val="2F3FFD0C"/>
    <w:rsid w:val="2F4592AB"/>
    <w:rsid w:val="2F540D93"/>
    <w:rsid w:val="2F5B3781"/>
    <w:rsid w:val="2F63E76F"/>
    <w:rsid w:val="2F6408F5"/>
    <w:rsid w:val="2F66E4A5"/>
    <w:rsid w:val="2F6B5661"/>
    <w:rsid w:val="2F6D2804"/>
    <w:rsid w:val="2F7720DB"/>
    <w:rsid w:val="2F77A108"/>
    <w:rsid w:val="2F77C069"/>
    <w:rsid w:val="2F77C56F"/>
    <w:rsid w:val="2F791BBD"/>
    <w:rsid w:val="2F7C213D"/>
    <w:rsid w:val="2F7E022E"/>
    <w:rsid w:val="2F7F3244"/>
    <w:rsid w:val="2F7F8E29"/>
    <w:rsid w:val="2F7FF1FD"/>
    <w:rsid w:val="2F7FFE6F"/>
    <w:rsid w:val="2F8F6B18"/>
    <w:rsid w:val="2F8FBB71"/>
    <w:rsid w:val="2F9B004A"/>
    <w:rsid w:val="2F9FB14C"/>
    <w:rsid w:val="2F9FBCC5"/>
    <w:rsid w:val="2FA2652F"/>
    <w:rsid w:val="2FAB4778"/>
    <w:rsid w:val="2FADCC52"/>
    <w:rsid w:val="2FAEE8A7"/>
    <w:rsid w:val="2FAF3844"/>
    <w:rsid w:val="2FAF54FA"/>
    <w:rsid w:val="2FB6FC22"/>
    <w:rsid w:val="2FB763C5"/>
    <w:rsid w:val="2FB78D75"/>
    <w:rsid w:val="2FBD6F26"/>
    <w:rsid w:val="2FBED1CA"/>
    <w:rsid w:val="2FBF25EE"/>
    <w:rsid w:val="2FBF27C1"/>
    <w:rsid w:val="2FBF3EE5"/>
    <w:rsid w:val="2FBF43EB"/>
    <w:rsid w:val="2FBF44C9"/>
    <w:rsid w:val="2FCB4818"/>
    <w:rsid w:val="2FCBE134"/>
    <w:rsid w:val="2FCF0115"/>
    <w:rsid w:val="2FCF38B2"/>
    <w:rsid w:val="2FCFF178"/>
    <w:rsid w:val="2FD7B35B"/>
    <w:rsid w:val="2FDAF00E"/>
    <w:rsid w:val="2FDC69D1"/>
    <w:rsid w:val="2FDDE7A1"/>
    <w:rsid w:val="2FDF3068"/>
    <w:rsid w:val="2FDF51CC"/>
    <w:rsid w:val="2FDF7444"/>
    <w:rsid w:val="2FDFC84C"/>
    <w:rsid w:val="2FE31397"/>
    <w:rsid w:val="2FE70085"/>
    <w:rsid w:val="2FE75EA3"/>
    <w:rsid w:val="2FE77EFD"/>
    <w:rsid w:val="2FE7B18B"/>
    <w:rsid w:val="2FE7FF55"/>
    <w:rsid w:val="2FEB5E97"/>
    <w:rsid w:val="2FECC80E"/>
    <w:rsid w:val="2FED9E2B"/>
    <w:rsid w:val="2FEDEB60"/>
    <w:rsid w:val="2FEF3D5B"/>
    <w:rsid w:val="2FEF59D3"/>
    <w:rsid w:val="2FEF8983"/>
    <w:rsid w:val="2FEFA2CC"/>
    <w:rsid w:val="2FEFF756"/>
    <w:rsid w:val="2FF1469A"/>
    <w:rsid w:val="2FF31D47"/>
    <w:rsid w:val="2FF363BD"/>
    <w:rsid w:val="2FF37A86"/>
    <w:rsid w:val="2FF3B066"/>
    <w:rsid w:val="2FF4640F"/>
    <w:rsid w:val="2FF63CEE"/>
    <w:rsid w:val="2FF70570"/>
    <w:rsid w:val="2FF71974"/>
    <w:rsid w:val="2FF78B6B"/>
    <w:rsid w:val="2FF78D27"/>
    <w:rsid w:val="2FF7EA57"/>
    <w:rsid w:val="2FF7FA84"/>
    <w:rsid w:val="2FF84967"/>
    <w:rsid w:val="2FFB356F"/>
    <w:rsid w:val="2FFB8F1A"/>
    <w:rsid w:val="2FFBAD76"/>
    <w:rsid w:val="2FFC5659"/>
    <w:rsid w:val="2FFD2875"/>
    <w:rsid w:val="2FFE3CA7"/>
    <w:rsid w:val="2FFE9A02"/>
    <w:rsid w:val="2FFEC277"/>
    <w:rsid w:val="2FFEEC6A"/>
    <w:rsid w:val="2FFF0BB3"/>
    <w:rsid w:val="2FFF2C05"/>
    <w:rsid w:val="2FFF4043"/>
    <w:rsid w:val="2FFF4996"/>
    <w:rsid w:val="2FFF4E4B"/>
    <w:rsid w:val="2FFF4EBC"/>
    <w:rsid w:val="2FFF597D"/>
    <w:rsid w:val="2FFF6C96"/>
    <w:rsid w:val="2FFF88B5"/>
    <w:rsid w:val="2FFF8AB7"/>
    <w:rsid w:val="2FFF8E0D"/>
    <w:rsid w:val="2FFFA8F7"/>
    <w:rsid w:val="2FFFAD2F"/>
    <w:rsid w:val="2FFFAF00"/>
    <w:rsid w:val="2FFFC27F"/>
    <w:rsid w:val="2FFFE371"/>
    <w:rsid w:val="2FFFF1C2"/>
    <w:rsid w:val="2FFFF7E6"/>
    <w:rsid w:val="30BF7D11"/>
    <w:rsid w:val="30DB1525"/>
    <w:rsid w:val="30E611C7"/>
    <w:rsid w:val="30E79EF6"/>
    <w:rsid w:val="30FD5835"/>
    <w:rsid w:val="31574066"/>
    <w:rsid w:val="315F4A59"/>
    <w:rsid w:val="3177C80A"/>
    <w:rsid w:val="31BF5FF2"/>
    <w:rsid w:val="31DE401D"/>
    <w:rsid w:val="31E75E51"/>
    <w:rsid w:val="31EE20CC"/>
    <w:rsid w:val="31F435EC"/>
    <w:rsid w:val="31FEFF26"/>
    <w:rsid w:val="31FF1BEF"/>
    <w:rsid w:val="31FF7C85"/>
    <w:rsid w:val="31FF9E2B"/>
    <w:rsid w:val="327DC27B"/>
    <w:rsid w:val="327FABF0"/>
    <w:rsid w:val="329D9B98"/>
    <w:rsid w:val="32AB6187"/>
    <w:rsid w:val="32AF11AF"/>
    <w:rsid w:val="32DF380E"/>
    <w:rsid w:val="32DF3AA5"/>
    <w:rsid w:val="32E5E254"/>
    <w:rsid w:val="32ED7F14"/>
    <w:rsid w:val="32F407F7"/>
    <w:rsid w:val="32FB8809"/>
    <w:rsid w:val="32FD2FAD"/>
    <w:rsid w:val="32FE14B0"/>
    <w:rsid w:val="32FFDFFC"/>
    <w:rsid w:val="332759C7"/>
    <w:rsid w:val="33371B15"/>
    <w:rsid w:val="333BF6DD"/>
    <w:rsid w:val="335F6053"/>
    <w:rsid w:val="337A2D74"/>
    <w:rsid w:val="337BFAD6"/>
    <w:rsid w:val="337FF0D0"/>
    <w:rsid w:val="3399066A"/>
    <w:rsid w:val="33ADA91A"/>
    <w:rsid w:val="33B3B3D8"/>
    <w:rsid w:val="33B7D2EA"/>
    <w:rsid w:val="33B7DD13"/>
    <w:rsid w:val="33BBBAE1"/>
    <w:rsid w:val="33D8458C"/>
    <w:rsid w:val="33DBE25C"/>
    <w:rsid w:val="33E3B468"/>
    <w:rsid w:val="33EAD625"/>
    <w:rsid w:val="33EB2FD4"/>
    <w:rsid w:val="33EECC80"/>
    <w:rsid w:val="33F54B76"/>
    <w:rsid w:val="33F7529E"/>
    <w:rsid w:val="33F7E9AC"/>
    <w:rsid w:val="33F9CFF6"/>
    <w:rsid w:val="33FA530B"/>
    <w:rsid w:val="33FB176A"/>
    <w:rsid w:val="33FBDA4A"/>
    <w:rsid w:val="33FC677C"/>
    <w:rsid w:val="33FCBFC1"/>
    <w:rsid w:val="33FD936E"/>
    <w:rsid w:val="33FEBF44"/>
    <w:rsid w:val="33FF2D80"/>
    <w:rsid w:val="33FF3C98"/>
    <w:rsid w:val="33FF45FA"/>
    <w:rsid w:val="33FF65C0"/>
    <w:rsid w:val="33FFC95A"/>
    <w:rsid w:val="342BE583"/>
    <w:rsid w:val="342DB024"/>
    <w:rsid w:val="345B499A"/>
    <w:rsid w:val="349353EE"/>
    <w:rsid w:val="349E59D3"/>
    <w:rsid w:val="34BDB7A3"/>
    <w:rsid w:val="34BECA4B"/>
    <w:rsid w:val="34D7BFCD"/>
    <w:rsid w:val="34E718A2"/>
    <w:rsid w:val="34F7CAD4"/>
    <w:rsid w:val="34FB8A13"/>
    <w:rsid w:val="34FE253E"/>
    <w:rsid w:val="35198C83"/>
    <w:rsid w:val="351E98CA"/>
    <w:rsid w:val="354FC0DE"/>
    <w:rsid w:val="35577CCF"/>
    <w:rsid w:val="355B57FE"/>
    <w:rsid w:val="355F03A8"/>
    <w:rsid w:val="356F2F28"/>
    <w:rsid w:val="357743C4"/>
    <w:rsid w:val="3577B986"/>
    <w:rsid w:val="357B57E0"/>
    <w:rsid w:val="357CF38A"/>
    <w:rsid w:val="357F08D6"/>
    <w:rsid w:val="357FF253"/>
    <w:rsid w:val="359BF243"/>
    <w:rsid w:val="35AFF3B9"/>
    <w:rsid w:val="35B502A3"/>
    <w:rsid w:val="35B7077F"/>
    <w:rsid w:val="35BFACB7"/>
    <w:rsid w:val="35BFF452"/>
    <w:rsid w:val="35C3E796"/>
    <w:rsid w:val="35CFB18B"/>
    <w:rsid w:val="35D3CB51"/>
    <w:rsid w:val="35D7AC59"/>
    <w:rsid w:val="35DE0283"/>
    <w:rsid w:val="35DF70B7"/>
    <w:rsid w:val="35E26929"/>
    <w:rsid w:val="35E7186F"/>
    <w:rsid w:val="35EFA5D0"/>
    <w:rsid w:val="35F3E05A"/>
    <w:rsid w:val="35F63A76"/>
    <w:rsid w:val="35FB7BCA"/>
    <w:rsid w:val="35FDF237"/>
    <w:rsid w:val="35FE3336"/>
    <w:rsid w:val="35FE653B"/>
    <w:rsid w:val="35FF21B2"/>
    <w:rsid w:val="36338427"/>
    <w:rsid w:val="36354BB4"/>
    <w:rsid w:val="365E1F6D"/>
    <w:rsid w:val="366EFDA8"/>
    <w:rsid w:val="3679B7A2"/>
    <w:rsid w:val="367D57F7"/>
    <w:rsid w:val="367E696F"/>
    <w:rsid w:val="367F00DA"/>
    <w:rsid w:val="368F3380"/>
    <w:rsid w:val="368F4B2B"/>
    <w:rsid w:val="369B6F25"/>
    <w:rsid w:val="36AF334D"/>
    <w:rsid w:val="36B5227C"/>
    <w:rsid w:val="36B6930C"/>
    <w:rsid w:val="36BBF7E6"/>
    <w:rsid w:val="36BF7121"/>
    <w:rsid w:val="36BFD2AC"/>
    <w:rsid w:val="36C73762"/>
    <w:rsid w:val="36DF3D4B"/>
    <w:rsid w:val="36E7B97E"/>
    <w:rsid w:val="36EADB14"/>
    <w:rsid w:val="36EB7226"/>
    <w:rsid w:val="36EF6533"/>
    <w:rsid w:val="36F9E49D"/>
    <w:rsid w:val="36FB97D9"/>
    <w:rsid w:val="36FD2D0B"/>
    <w:rsid w:val="36FD629D"/>
    <w:rsid w:val="36FDEBBE"/>
    <w:rsid w:val="36FE5617"/>
    <w:rsid w:val="36FEB68E"/>
    <w:rsid w:val="36FEF8D8"/>
    <w:rsid w:val="36FF52C1"/>
    <w:rsid w:val="36FFBE98"/>
    <w:rsid w:val="36FFE9A0"/>
    <w:rsid w:val="372D7352"/>
    <w:rsid w:val="372F204B"/>
    <w:rsid w:val="372F8230"/>
    <w:rsid w:val="3733CAFF"/>
    <w:rsid w:val="373B9905"/>
    <w:rsid w:val="373E3EBE"/>
    <w:rsid w:val="373F12EF"/>
    <w:rsid w:val="374D9416"/>
    <w:rsid w:val="3751906A"/>
    <w:rsid w:val="37577EF1"/>
    <w:rsid w:val="37614487"/>
    <w:rsid w:val="376BDFF4"/>
    <w:rsid w:val="376E8012"/>
    <w:rsid w:val="376F0222"/>
    <w:rsid w:val="376F4348"/>
    <w:rsid w:val="3772E359"/>
    <w:rsid w:val="37762885"/>
    <w:rsid w:val="37773485"/>
    <w:rsid w:val="3777E969"/>
    <w:rsid w:val="3777F59D"/>
    <w:rsid w:val="3778B4BE"/>
    <w:rsid w:val="377C3EE4"/>
    <w:rsid w:val="377C4DBE"/>
    <w:rsid w:val="377D733B"/>
    <w:rsid w:val="377E1BAD"/>
    <w:rsid w:val="377F16BE"/>
    <w:rsid w:val="377F3E64"/>
    <w:rsid w:val="377F8D7D"/>
    <w:rsid w:val="377F95F1"/>
    <w:rsid w:val="377FA592"/>
    <w:rsid w:val="377FF142"/>
    <w:rsid w:val="37928159"/>
    <w:rsid w:val="379B9D49"/>
    <w:rsid w:val="379E9024"/>
    <w:rsid w:val="37A7E0D2"/>
    <w:rsid w:val="37AB0EA8"/>
    <w:rsid w:val="37AF614D"/>
    <w:rsid w:val="37AF73EA"/>
    <w:rsid w:val="37B794DC"/>
    <w:rsid w:val="37BB7434"/>
    <w:rsid w:val="37BC0B3A"/>
    <w:rsid w:val="37BCA771"/>
    <w:rsid w:val="37BE606F"/>
    <w:rsid w:val="37BEA98C"/>
    <w:rsid w:val="37BF32D4"/>
    <w:rsid w:val="37BF9444"/>
    <w:rsid w:val="37BFADDB"/>
    <w:rsid w:val="37BFD386"/>
    <w:rsid w:val="37BFDB76"/>
    <w:rsid w:val="37C226D8"/>
    <w:rsid w:val="37CDE13B"/>
    <w:rsid w:val="37CDE352"/>
    <w:rsid w:val="37CF74E8"/>
    <w:rsid w:val="37D2B1D9"/>
    <w:rsid w:val="37D3ACED"/>
    <w:rsid w:val="37D779AC"/>
    <w:rsid w:val="37DCDB99"/>
    <w:rsid w:val="37DD265E"/>
    <w:rsid w:val="37DF1364"/>
    <w:rsid w:val="37DF3D8A"/>
    <w:rsid w:val="37DF672A"/>
    <w:rsid w:val="37DF6D98"/>
    <w:rsid w:val="37DFD13D"/>
    <w:rsid w:val="37DFF04C"/>
    <w:rsid w:val="37E5C4C0"/>
    <w:rsid w:val="37E714F6"/>
    <w:rsid w:val="37E734B8"/>
    <w:rsid w:val="37E7A961"/>
    <w:rsid w:val="37ED93C4"/>
    <w:rsid w:val="37EE1C90"/>
    <w:rsid w:val="37EE2EDA"/>
    <w:rsid w:val="37EF5EBA"/>
    <w:rsid w:val="37EF9719"/>
    <w:rsid w:val="37F05379"/>
    <w:rsid w:val="37F371EF"/>
    <w:rsid w:val="37F632FB"/>
    <w:rsid w:val="37F7051A"/>
    <w:rsid w:val="37FAA2C0"/>
    <w:rsid w:val="37FAD7A7"/>
    <w:rsid w:val="37FB4510"/>
    <w:rsid w:val="37FB6247"/>
    <w:rsid w:val="37FB90BF"/>
    <w:rsid w:val="37FBE773"/>
    <w:rsid w:val="37FD5BFC"/>
    <w:rsid w:val="37FD7239"/>
    <w:rsid w:val="37FD81A0"/>
    <w:rsid w:val="37FD8A75"/>
    <w:rsid w:val="37FDFACF"/>
    <w:rsid w:val="37FE6E7A"/>
    <w:rsid w:val="37FEB9A5"/>
    <w:rsid w:val="37FEC577"/>
    <w:rsid w:val="37FEDA90"/>
    <w:rsid w:val="37FF2768"/>
    <w:rsid w:val="37FF5675"/>
    <w:rsid w:val="37FF5BCA"/>
    <w:rsid w:val="37FF7226"/>
    <w:rsid w:val="37FF8184"/>
    <w:rsid w:val="37FFAE40"/>
    <w:rsid w:val="37FFCBBD"/>
    <w:rsid w:val="37FFDF1D"/>
    <w:rsid w:val="37FFE8BA"/>
    <w:rsid w:val="384F689D"/>
    <w:rsid w:val="387E6CD5"/>
    <w:rsid w:val="387F9EE2"/>
    <w:rsid w:val="389489E9"/>
    <w:rsid w:val="389F924A"/>
    <w:rsid w:val="38B99356"/>
    <w:rsid w:val="38BB64C6"/>
    <w:rsid w:val="38CF58BA"/>
    <w:rsid w:val="38DD867F"/>
    <w:rsid w:val="38ED407E"/>
    <w:rsid w:val="38F64713"/>
    <w:rsid w:val="38FF05DA"/>
    <w:rsid w:val="39376660"/>
    <w:rsid w:val="393CF031"/>
    <w:rsid w:val="393F3147"/>
    <w:rsid w:val="394C54D8"/>
    <w:rsid w:val="394FD7A7"/>
    <w:rsid w:val="395798CB"/>
    <w:rsid w:val="395E4566"/>
    <w:rsid w:val="397D7FA1"/>
    <w:rsid w:val="397E51E7"/>
    <w:rsid w:val="397F55BE"/>
    <w:rsid w:val="397FD5C7"/>
    <w:rsid w:val="399BD85E"/>
    <w:rsid w:val="39AA5D63"/>
    <w:rsid w:val="39B27583"/>
    <w:rsid w:val="39B9B1C5"/>
    <w:rsid w:val="39BB9EF6"/>
    <w:rsid w:val="39BD19B6"/>
    <w:rsid w:val="39BF3F71"/>
    <w:rsid w:val="39BFDF1A"/>
    <w:rsid w:val="39C36D9C"/>
    <w:rsid w:val="39C70BB7"/>
    <w:rsid w:val="39D60C20"/>
    <w:rsid w:val="39DF6A04"/>
    <w:rsid w:val="39F31824"/>
    <w:rsid w:val="39F7280F"/>
    <w:rsid w:val="39FD1373"/>
    <w:rsid w:val="39FD98EE"/>
    <w:rsid w:val="39FDB79F"/>
    <w:rsid w:val="39FF331F"/>
    <w:rsid w:val="39FF8CC2"/>
    <w:rsid w:val="39FFA56B"/>
    <w:rsid w:val="39FFAD8D"/>
    <w:rsid w:val="3A3F9033"/>
    <w:rsid w:val="3A594B01"/>
    <w:rsid w:val="3A5B7B4A"/>
    <w:rsid w:val="3A5D44C2"/>
    <w:rsid w:val="3A6979BC"/>
    <w:rsid w:val="3A6B0A60"/>
    <w:rsid w:val="3A7394CD"/>
    <w:rsid w:val="3A7B9163"/>
    <w:rsid w:val="3A7D4214"/>
    <w:rsid w:val="3A7F34A1"/>
    <w:rsid w:val="3A7FE4F3"/>
    <w:rsid w:val="3A96D2E6"/>
    <w:rsid w:val="3A9FABA6"/>
    <w:rsid w:val="3AB77C7A"/>
    <w:rsid w:val="3ABE12FB"/>
    <w:rsid w:val="3ABF3447"/>
    <w:rsid w:val="3ABF6205"/>
    <w:rsid w:val="3ABF63A6"/>
    <w:rsid w:val="3AC4D68E"/>
    <w:rsid w:val="3ACDB4D9"/>
    <w:rsid w:val="3ACE7308"/>
    <w:rsid w:val="3AD25B41"/>
    <w:rsid w:val="3AD4BEEB"/>
    <w:rsid w:val="3AEB7259"/>
    <w:rsid w:val="3AEC504D"/>
    <w:rsid w:val="3AEE756C"/>
    <w:rsid w:val="3AF32AB6"/>
    <w:rsid w:val="3AF3DCEC"/>
    <w:rsid w:val="3AF61370"/>
    <w:rsid w:val="3AF720FA"/>
    <w:rsid w:val="3AF77196"/>
    <w:rsid w:val="3AF9B906"/>
    <w:rsid w:val="3AFB0584"/>
    <w:rsid w:val="3AFD9928"/>
    <w:rsid w:val="3AFF1ADF"/>
    <w:rsid w:val="3AFF42FA"/>
    <w:rsid w:val="3AFF90E6"/>
    <w:rsid w:val="3AFF917B"/>
    <w:rsid w:val="3AFFB17B"/>
    <w:rsid w:val="3B37766A"/>
    <w:rsid w:val="3B3D4F25"/>
    <w:rsid w:val="3B3F6387"/>
    <w:rsid w:val="3B3F9614"/>
    <w:rsid w:val="3B4B7BAF"/>
    <w:rsid w:val="3B5F9DE1"/>
    <w:rsid w:val="3B675FA8"/>
    <w:rsid w:val="3B6B99CC"/>
    <w:rsid w:val="3B71FDA0"/>
    <w:rsid w:val="3B73931C"/>
    <w:rsid w:val="3B760CBC"/>
    <w:rsid w:val="3B771078"/>
    <w:rsid w:val="3B790E59"/>
    <w:rsid w:val="3B7B2BA0"/>
    <w:rsid w:val="3B7B588F"/>
    <w:rsid w:val="3B7BE394"/>
    <w:rsid w:val="3B7DF939"/>
    <w:rsid w:val="3B7E99FB"/>
    <w:rsid w:val="3B7EF272"/>
    <w:rsid w:val="3B7FDA03"/>
    <w:rsid w:val="3B7FF5D3"/>
    <w:rsid w:val="3B89AC98"/>
    <w:rsid w:val="3B8FFE96"/>
    <w:rsid w:val="3B933430"/>
    <w:rsid w:val="3B94D3E4"/>
    <w:rsid w:val="3B97B6B1"/>
    <w:rsid w:val="3B9E5A91"/>
    <w:rsid w:val="3B9F509C"/>
    <w:rsid w:val="3B9F60B5"/>
    <w:rsid w:val="3BA94214"/>
    <w:rsid w:val="3BAA1B8A"/>
    <w:rsid w:val="3BABDCD9"/>
    <w:rsid w:val="3BAF4E3F"/>
    <w:rsid w:val="3BB71F46"/>
    <w:rsid w:val="3BBB3D72"/>
    <w:rsid w:val="3BBDA913"/>
    <w:rsid w:val="3BBF329E"/>
    <w:rsid w:val="3BBFA026"/>
    <w:rsid w:val="3BBFC2AA"/>
    <w:rsid w:val="3BBFD7FD"/>
    <w:rsid w:val="3BBFE052"/>
    <w:rsid w:val="3BBFE33E"/>
    <w:rsid w:val="3BC75E07"/>
    <w:rsid w:val="3BC78B29"/>
    <w:rsid w:val="3BCB57EB"/>
    <w:rsid w:val="3BCFCB58"/>
    <w:rsid w:val="3BD53EF4"/>
    <w:rsid w:val="3BD63A18"/>
    <w:rsid w:val="3BD7EBD9"/>
    <w:rsid w:val="3BDBBA80"/>
    <w:rsid w:val="3BDE1383"/>
    <w:rsid w:val="3BDEA5AD"/>
    <w:rsid w:val="3BDEBCE0"/>
    <w:rsid w:val="3BDF0B42"/>
    <w:rsid w:val="3BDF250C"/>
    <w:rsid w:val="3BDF7C6A"/>
    <w:rsid w:val="3BDF8B2C"/>
    <w:rsid w:val="3BE786E5"/>
    <w:rsid w:val="3BEB9232"/>
    <w:rsid w:val="3BEBDADD"/>
    <w:rsid w:val="3BEE4CC9"/>
    <w:rsid w:val="3BEF01CD"/>
    <w:rsid w:val="3BEF0FCC"/>
    <w:rsid w:val="3BEFC0D9"/>
    <w:rsid w:val="3BEFD054"/>
    <w:rsid w:val="3BF32EDE"/>
    <w:rsid w:val="3BF387A4"/>
    <w:rsid w:val="3BF5C21D"/>
    <w:rsid w:val="3BF5F572"/>
    <w:rsid w:val="3BF6437A"/>
    <w:rsid w:val="3BF71257"/>
    <w:rsid w:val="3BF76C31"/>
    <w:rsid w:val="3BF7F07B"/>
    <w:rsid w:val="3BFAAC1F"/>
    <w:rsid w:val="3BFB1351"/>
    <w:rsid w:val="3BFC1AB8"/>
    <w:rsid w:val="3BFC1EC9"/>
    <w:rsid w:val="3BFD365D"/>
    <w:rsid w:val="3BFD5419"/>
    <w:rsid w:val="3BFDC78A"/>
    <w:rsid w:val="3BFDD86E"/>
    <w:rsid w:val="3BFE2E0C"/>
    <w:rsid w:val="3BFEA659"/>
    <w:rsid w:val="3BFEA959"/>
    <w:rsid w:val="3BFF0121"/>
    <w:rsid w:val="3BFF58E1"/>
    <w:rsid w:val="3BFF71EB"/>
    <w:rsid w:val="3BFF774C"/>
    <w:rsid w:val="3BFFB2B3"/>
    <w:rsid w:val="3BFFBDD5"/>
    <w:rsid w:val="3C1D56BF"/>
    <w:rsid w:val="3C1EFC02"/>
    <w:rsid w:val="3C3E97FC"/>
    <w:rsid w:val="3C3FC646"/>
    <w:rsid w:val="3C4D8AFE"/>
    <w:rsid w:val="3C5A9783"/>
    <w:rsid w:val="3C5D74AD"/>
    <w:rsid w:val="3C5F4954"/>
    <w:rsid w:val="3C5F61AB"/>
    <w:rsid w:val="3C6377F4"/>
    <w:rsid w:val="3C6E1D76"/>
    <w:rsid w:val="3C77EF6A"/>
    <w:rsid w:val="3C8BFDD7"/>
    <w:rsid w:val="3C97A684"/>
    <w:rsid w:val="3CAEE50F"/>
    <w:rsid w:val="3CB77C08"/>
    <w:rsid w:val="3CB7E401"/>
    <w:rsid w:val="3CBE3202"/>
    <w:rsid w:val="3CBFCB6C"/>
    <w:rsid w:val="3CCA79C3"/>
    <w:rsid w:val="3CD33A7E"/>
    <w:rsid w:val="3CDFCBCD"/>
    <w:rsid w:val="3CF65069"/>
    <w:rsid w:val="3CFBE12C"/>
    <w:rsid w:val="3CFE7E27"/>
    <w:rsid w:val="3CFEA9C6"/>
    <w:rsid w:val="3CFF4183"/>
    <w:rsid w:val="3CFFC157"/>
    <w:rsid w:val="3D2BE868"/>
    <w:rsid w:val="3D37CD09"/>
    <w:rsid w:val="3D3E099D"/>
    <w:rsid w:val="3D474DED"/>
    <w:rsid w:val="3D479CC4"/>
    <w:rsid w:val="3D579C09"/>
    <w:rsid w:val="3D57FB3C"/>
    <w:rsid w:val="3D5E38D8"/>
    <w:rsid w:val="3D5FF436"/>
    <w:rsid w:val="3D686B11"/>
    <w:rsid w:val="3D6F0BC2"/>
    <w:rsid w:val="3D73C6DE"/>
    <w:rsid w:val="3D73CE03"/>
    <w:rsid w:val="3D76CC81"/>
    <w:rsid w:val="3D778660"/>
    <w:rsid w:val="3D77A31A"/>
    <w:rsid w:val="3D7B6C2A"/>
    <w:rsid w:val="3D7B722D"/>
    <w:rsid w:val="3D7BAB7F"/>
    <w:rsid w:val="3D7D473A"/>
    <w:rsid w:val="3D7D4CA6"/>
    <w:rsid w:val="3D7D8C26"/>
    <w:rsid w:val="3D7E06F2"/>
    <w:rsid w:val="3D7EBA80"/>
    <w:rsid w:val="3D7ECBCD"/>
    <w:rsid w:val="3D7ED442"/>
    <w:rsid w:val="3D7F7259"/>
    <w:rsid w:val="3D7FA53C"/>
    <w:rsid w:val="3D7FDE91"/>
    <w:rsid w:val="3D9BE87C"/>
    <w:rsid w:val="3D9F3110"/>
    <w:rsid w:val="3D9FE99C"/>
    <w:rsid w:val="3D9FFF84"/>
    <w:rsid w:val="3DA42D80"/>
    <w:rsid w:val="3DA7F72A"/>
    <w:rsid w:val="3DA9D294"/>
    <w:rsid w:val="3DAA304D"/>
    <w:rsid w:val="3DAA462C"/>
    <w:rsid w:val="3DAD71EC"/>
    <w:rsid w:val="3DB61718"/>
    <w:rsid w:val="3DB7872F"/>
    <w:rsid w:val="3DB9FBE0"/>
    <w:rsid w:val="3DBA6C87"/>
    <w:rsid w:val="3DBDF514"/>
    <w:rsid w:val="3DBE2ACD"/>
    <w:rsid w:val="3DBE43D8"/>
    <w:rsid w:val="3DBE988C"/>
    <w:rsid w:val="3DBEAB0A"/>
    <w:rsid w:val="3DBECF52"/>
    <w:rsid w:val="3DBED8FA"/>
    <w:rsid w:val="3DBF41B2"/>
    <w:rsid w:val="3DBF4F0E"/>
    <w:rsid w:val="3DBF79BC"/>
    <w:rsid w:val="3DBFC44F"/>
    <w:rsid w:val="3DCFA8A2"/>
    <w:rsid w:val="3DD2AB7F"/>
    <w:rsid w:val="3DD5B996"/>
    <w:rsid w:val="3DD75A77"/>
    <w:rsid w:val="3DD75ECE"/>
    <w:rsid w:val="3DD788E0"/>
    <w:rsid w:val="3DD81511"/>
    <w:rsid w:val="3DDB7B84"/>
    <w:rsid w:val="3DDDAF17"/>
    <w:rsid w:val="3DDF0EE6"/>
    <w:rsid w:val="3DDF1C84"/>
    <w:rsid w:val="3DDF361F"/>
    <w:rsid w:val="3DDF7E75"/>
    <w:rsid w:val="3DDF887A"/>
    <w:rsid w:val="3DDFA307"/>
    <w:rsid w:val="3DDFD546"/>
    <w:rsid w:val="3DE3BFDC"/>
    <w:rsid w:val="3DE5B996"/>
    <w:rsid w:val="3DE5C97D"/>
    <w:rsid w:val="3DE76F74"/>
    <w:rsid w:val="3DE78ED8"/>
    <w:rsid w:val="3DECA179"/>
    <w:rsid w:val="3DED709C"/>
    <w:rsid w:val="3DEE001F"/>
    <w:rsid w:val="3DEF0D0A"/>
    <w:rsid w:val="3DEF3258"/>
    <w:rsid w:val="3DEF9DBA"/>
    <w:rsid w:val="3DEFA1DB"/>
    <w:rsid w:val="3DEFAE0E"/>
    <w:rsid w:val="3DEFEA76"/>
    <w:rsid w:val="3DF29507"/>
    <w:rsid w:val="3DF56188"/>
    <w:rsid w:val="3DF71501"/>
    <w:rsid w:val="3DF7DBD7"/>
    <w:rsid w:val="3DF972AE"/>
    <w:rsid w:val="3DF99A49"/>
    <w:rsid w:val="3DFA61A7"/>
    <w:rsid w:val="3DFB5D8E"/>
    <w:rsid w:val="3DFB6602"/>
    <w:rsid w:val="3DFB7711"/>
    <w:rsid w:val="3DFB86A3"/>
    <w:rsid w:val="3DFB88D4"/>
    <w:rsid w:val="3DFB9DE1"/>
    <w:rsid w:val="3DFC8EC1"/>
    <w:rsid w:val="3DFC8ED8"/>
    <w:rsid w:val="3DFC9D41"/>
    <w:rsid w:val="3DFCBE05"/>
    <w:rsid w:val="3DFCE89B"/>
    <w:rsid w:val="3DFD6B24"/>
    <w:rsid w:val="3DFD860A"/>
    <w:rsid w:val="3DFDD6A2"/>
    <w:rsid w:val="3DFDE39C"/>
    <w:rsid w:val="3DFE890B"/>
    <w:rsid w:val="3DFE9406"/>
    <w:rsid w:val="3DFE9ABE"/>
    <w:rsid w:val="3DFE9FC8"/>
    <w:rsid w:val="3DFEAFF5"/>
    <w:rsid w:val="3DFF09D7"/>
    <w:rsid w:val="3DFF4449"/>
    <w:rsid w:val="3DFF762B"/>
    <w:rsid w:val="3DFF9ED6"/>
    <w:rsid w:val="3DFFA45A"/>
    <w:rsid w:val="3DFFB0BC"/>
    <w:rsid w:val="3DFFC3BB"/>
    <w:rsid w:val="3DFFC58B"/>
    <w:rsid w:val="3DFFD70F"/>
    <w:rsid w:val="3DFFD987"/>
    <w:rsid w:val="3DFFE2BD"/>
    <w:rsid w:val="3DFFE573"/>
    <w:rsid w:val="3DFFF14D"/>
    <w:rsid w:val="3DFFFDCB"/>
    <w:rsid w:val="3E2D379D"/>
    <w:rsid w:val="3E3712FB"/>
    <w:rsid w:val="3E3B2082"/>
    <w:rsid w:val="3E3B6CA6"/>
    <w:rsid w:val="3E3C5860"/>
    <w:rsid w:val="3E3E0975"/>
    <w:rsid w:val="3E3E25F9"/>
    <w:rsid w:val="3E3F3512"/>
    <w:rsid w:val="3E3F7DD5"/>
    <w:rsid w:val="3E57F4CE"/>
    <w:rsid w:val="3E58BA84"/>
    <w:rsid w:val="3E5D21F0"/>
    <w:rsid w:val="3E5E8107"/>
    <w:rsid w:val="3E5E98F2"/>
    <w:rsid w:val="3E5EED0E"/>
    <w:rsid w:val="3E64A175"/>
    <w:rsid w:val="3E660898"/>
    <w:rsid w:val="3E6F8B82"/>
    <w:rsid w:val="3E6F99AD"/>
    <w:rsid w:val="3E6FD23B"/>
    <w:rsid w:val="3E736A00"/>
    <w:rsid w:val="3E73990D"/>
    <w:rsid w:val="3E7677DC"/>
    <w:rsid w:val="3E77B6D8"/>
    <w:rsid w:val="3E77D0C1"/>
    <w:rsid w:val="3E7A744F"/>
    <w:rsid w:val="3E7B1C88"/>
    <w:rsid w:val="3E7B265F"/>
    <w:rsid w:val="3E7D971E"/>
    <w:rsid w:val="3E7DBE99"/>
    <w:rsid w:val="3E7EFAD3"/>
    <w:rsid w:val="3E7F11CE"/>
    <w:rsid w:val="3E7F5390"/>
    <w:rsid w:val="3E7FC0DE"/>
    <w:rsid w:val="3E897033"/>
    <w:rsid w:val="3E8F940E"/>
    <w:rsid w:val="3E951A3F"/>
    <w:rsid w:val="3E9BA670"/>
    <w:rsid w:val="3EA72CEF"/>
    <w:rsid w:val="3EAB32B9"/>
    <w:rsid w:val="3EABD4BE"/>
    <w:rsid w:val="3EAE5860"/>
    <w:rsid w:val="3EB34CE0"/>
    <w:rsid w:val="3EB7D11E"/>
    <w:rsid w:val="3EB887F9"/>
    <w:rsid w:val="3EB983EC"/>
    <w:rsid w:val="3EB9C564"/>
    <w:rsid w:val="3EBDC56C"/>
    <w:rsid w:val="3EBE04E0"/>
    <w:rsid w:val="3EBE08F5"/>
    <w:rsid w:val="3EBF6E18"/>
    <w:rsid w:val="3EBFA622"/>
    <w:rsid w:val="3EBFC785"/>
    <w:rsid w:val="3EBFD508"/>
    <w:rsid w:val="3EC21791"/>
    <w:rsid w:val="3EC76073"/>
    <w:rsid w:val="3ECDF002"/>
    <w:rsid w:val="3ECFB24A"/>
    <w:rsid w:val="3ECFD0B5"/>
    <w:rsid w:val="3ED13341"/>
    <w:rsid w:val="3ED3C55C"/>
    <w:rsid w:val="3ED3E0DE"/>
    <w:rsid w:val="3EDB3179"/>
    <w:rsid w:val="3EDE727B"/>
    <w:rsid w:val="3EDE8ACF"/>
    <w:rsid w:val="3EDF236A"/>
    <w:rsid w:val="3EDF2CD0"/>
    <w:rsid w:val="3EE3D34C"/>
    <w:rsid w:val="3EE75E1A"/>
    <w:rsid w:val="3EE7FD6A"/>
    <w:rsid w:val="3EE88427"/>
    <w:rsid w:val="3EEA16BA"/>
    <w:rsid w:val="3EEB023E"/>
    <w:rsid w:val="3EEBD39A"/>
    <w:rsid w:val="3EED30F5"/>
    <w:rsid w:val="3EEE4898"/>
    <w:rsid w:val="3EEECDE8"/>
    <w:rsid w:val="3EEF14D7"/>
    <w:rsid w:val="3EEF2AAA"/>
    <w:rsid w:val="3EEFA772"/>
    <w:rsid w:val="3EF12014"/>
    <w:rsid w:val="3EF3BAD2"/>
    <w:rsid w:val="3EF65134"/>
    <w:rsid w:val="3EF70DAA"/>
    <w:rsid w:val="3EF726AD"/>
    <w:rsid w:val="3EF74367"/>
    <w:rsid w:val="3EF76184"/>
    <w:rsid w:val="3EF986B6"/>
    <w:rsid w:val="3EFA7B03"/>
    <w:rsid w:val="3EFA97EC"/>
    <w:rsid w:val="3EFA9AD9"/>
    <w:rsid w:val="3EFAA9BA"/>
    <w:rsid w:val="3EFB05E9"/>
    <w:rsid w:val="3EFB968D"/>
    <w:rsid w:val="3EFBA58A"/>
    <w:rsid w:val="3EFBBC8A"/>
    <w:rsid w:val="3EFBCB06"/>
    <w:rsid w:val="3EFBD149"/>
    <w:rsid w:val="3EFC3B40"/>
    <w:rsid w:val="3EFD1612"/>
    <w:rsid w:val="3EFD16FC"/>
    <w:rsid w:val="3EFD2DC2"/>
    <w:rsid w:val="3EFD86C9"/>
    <w:rsid w:val="3EFDCD63"/>
    <w:rsid w:val="3EFDFF74"/>
    <w:rsid w:val="3EFE4602"/>
    <w:rsid w:val="3EFE50D2"/>
    <w:rsid w:val="3EFEDEFA"/>
    <w:rsid w:val="3EFF140C"/>
    <w:rsid w:val="3EFF1EA5"/>
    <w:rsid w:val="3EFF1F5D"/>
    <w:rsid w:val="3EFF2448"/>
    <w:rsid w:val="3EFF63A6"/>
    <w:rsid w:val="3EFF6FEC"/>
    <w:rsid w:val="3EFF9823"/>
    <w:rsid w:val="3EFFA3DD"/>
    <w:rsid w:val="3EFFC83D"/>
    <w:rsid w:val="3EFFD533"/>
    <w:rsid w:val="3EFFEF85"/>
    <w:rsid w:val="3F1B531F"/>
    <w:rsid w:val="3F1F2992"/>
    <w:rsid w:val="3F1FE8F1"/>
    <w:rsid w:val="3F25773C"/>
    <w:rsid w:val="3F2631B0"/>
    <w:rsid w:val="3F2A1354"/>
    <w:rsid w:val="3F2BDCF4"/>
    <w:rsid w:val="3F2DEAA9"/>
    <w:rsid w:val="3F2E407E"/>
    <w:rsid w:val="3F2FC5D5"/>
    <w:rsid w:val="3F33C3E5"/>
    <w:rsid w:val="3F375D7E"/>
    <w:rsid w:val="3F394348"/>
    <w:rsid w:val="3F3B25A4"/>
    <w:rsid w:val="3F3E3D6E"/>
    <w:rsid w:val="3F3E6660"/>
    <w:rsid w:val="3F3E8F8C"/>
    <w:rsid w:val="3F3F04FC"/>
    <w:rsid w:val="3F3F1FB3"/>
    <w:rsid w:val="3F3F8481"/>
    <w:rsid w:val="3F3FC1C8"/>
    <w:rsid w:val="3F3FD95C"/>
    <w:rsid w:val="3F3FF190"/>
    <w:rsid w:val="3F471FC2"/>
    <w:rsid w:val="3F4A6F7F"/>
    <w:rsid w:val="3F4B0192"/>
    <w:rsid w:val="3F4C5DA9"/>
    <w:rsid w:val="3F4CAE50"/>
    <w:rsid w:val="3F4F3FB0"/>
    <w:rsid w:val="3F4FD7DA"/>
    <w:rsid w:val="3F53EC4B"/>
    <w:rsid w:val="3F578DC0"/>
    <w:rsid w:val="3F57AC36"/>
    <w:rsid w:val="3F57DAE6"/>
    <w:rsid w:val="3F590731"/>
    <w:rsid w:val="3F5C7075"/>
    <w:rsid w:val="3F5D904E"/>
    <w:rsid w:val="3F5EA9E5"/>
    <w:rsid w:val="3F5EAC1F"/>
    <w:rsid w:val="3F5FFC1A"/>
    <w:rsid w:val="3F6B0CCC"/>
    <w:rsid w:val="3F6B63F3"/>
    <w:rsid w:val="3F6CC868"/>
    <w:rsid w:val="3F6D8107"/>
    <w:rsid w:val="3F6DBDED"/>
    <w:rsid w:val="3F6E6C87"/>
    <w:rsid w:val="3F6F2497"/>
    <w:rsid w:val="3F6F59CF"/>
    <w:rsid w:val="3F6FCB74"/>
    <w:rsid w:val="3F6FF2A9"/>
    <w:rsid w:val="3F72EE6D"/>
    <w:rsid w:val="3F732298"/>
    <w:rsid w:val="3F7334CF"/>
    <w:rsid w:val="3F735C81"/>
    <w:rsid w:val="3F7512E7"/>
    <w:rsid w:val="3F758F80"/>
    <w:rsid w:val="3F75A248"/>
    <w:rsid w:val="3F7723A4"/>
    <w:rsid w:val="3F777ACD"/>
    <w:rsid w:val="3F79218F"/>
    <w:rsid w:val="3F79965B"/>
    <w:rsid w:val="3F7B3E5C"/>
    <w:rsid w:val="3F7B7167"/>
    <w:rsid w:val="3F7B7D16"/>
    <w:rsid w:val="3F7B9DD9"/>
    <w:rsid w:val="3F7BA63E"/>
    <w:rsid w:val="3F7C174E"/>
    <w:rsid w:val="3F7D6321"/>
    <w:rsid w:val="3F7DBA60"/>
    <w:rsid w:val="3F7E139B"/>
    <w:rsid w:val="3F7EB150"/>
    <w:rsid w:val="3F7F0FD8"/>
    <w:rsid w:val="3F7F2C91"/>
    <w:rsid w:val="3F7F38B9"/>
    <w:rsid w:val="3F7F49A1"/>
    <w:rsid w:val="3F7F6964"/>
    <w:rsid w:val="3F7F7EA7"/>
    <w:rsid w:val="3F7F885F"/>
    <w:rsid w:val="3F7F8CCD"/>
    <w:rsid w:val="3F7F9290"/>
    <w:rsid w:val="3F7FC600"/>
    <w:rsid w:val="3F83BEDF"/>
    <w:rsid w:val="3F860FB5"/>
    <w:rsid w:val="3F9086AA"/>
    <w:rsid w:val="3F973B4D"/>
    <w:rsid w:val="3F9947F5"/>
    <w:rsid w:val="3F9994F8"/>
    <w:rsid w:val="3F9D823B"/>
    <w:rsid w:val="3F9E5A15"/>
    <w:rsid w:val="3F9F08F1"/>
    <w:rsid w:val="3F9F2328"/>
    <w:rsid w:val="3F9F6364"/>
    <w:rsid w:val="3F9F831D"/>
    <w:rsid w:val="3F9FE1A5"/>
    <w:rsid w:val="3F9FF3D8"/>
    <w:rsid w:val="3FA2D28D"/>
    <w:rsid w:val="3FA3CA9D"/>
    <w:rsid w:val="3FA75440"/>
    <w:rsid w:val="3FAB3DA5"/>
    <w:rsid w:val="3FAB8BDC"/>
    <w:rsid w:val="3FABDCF0"/>
    <w:rsid w:val="3FAEE50A"/>
    <w:rsid w:val="3FAF0783"/>
    <w:rsid w:val="3FAF2B66"/>
    <w:rsid w:val="3FAF4F8A"/>
    <w:rsid w:val="3FAF6494"/>
    <w:rsid w:val="3FAF7268"/>
    <w:rsid w:val="3FAF9B42"/>
    <w:rsid w:val="3FAFA988"/>
    <w:rsid w:val="3FAFCADB"/>
    <w:rsid w:val="3FAFEC20"/>
    <w:rsid w:val="3FB04FCD"/>
    <w:rsid w:val="3FB3EC9C"/>
    <w:rsid w:val="3FB4D204"/>
    <w:rsid w:val="3FB5EFEE"/>
    <w:rsid w:val="3FB63FD3"/>
    <w:rsid w:val="3FB66B3C"/>
    <w:rsid w:val="3FB7055D"/>
    <w:rsid w:val="3FB773A0"/>
    <w:rsid w:val="3FB91E60"/>
    <w:rsid w:val="3FBA37C0"/>
    <w:rsid w:val="3FBB5C2F"/>
    <w:rsid w:val="3FBBCBE5"/>
    <w:rsid w:val="3FBBF1B3"/>
    <w:rsid w:val="3FBC0E9C"/>
    <w:rsid w:val="3FBC7CA0"/>
    <w:rsid w:val="3FBD2301"/>
    <w:rsid w:val="3FBD2B14"/>
    <w:rsid w:val="3FBDF3DD"/>
    <w:rsid w:val="3FBE1B0E"/>
    <w:rsid w:val="3FBEB67E"/>
    <w:rsid w:val="3FBEFFC2"/>
    <w:rsid w:val="3FBF2024"/>
    <w:rsid w:val="3FBF2C4C"/>
    <w:rsid w:val="3FBF3263"/>
    <w:rsid w:val="3FBF3994"/>
    <w:rsid w:val="3FBF40E0"/>
    <w:rsid w:val="3FBF4C44"/>
    <w:rsid w:val="3FBF6EB5"/>
    <w:rsid w:val="3FBF8ACF"/>
    <w:rsid w:val="3FBF8D18"/>
    <w:rsid w:val="3FBF9741"/>
    <w:rsid w:val="3FBF9827"/>
    <w:rsid w:val="3FBFC94E"/>
    <w:rsid w:val="3FBFCCD6"/>
    <w:rsid w:val="3FBFCFE2"/>
    <w:rsid w:val="3FBFDE4F"/>
    <w:rsid w:val="3FBFDE7D"/>
    <w:rsid w:val="3FBFF478"/>
    <w:rsid w:val="3FC644B2"/>
    <w:rsid w:val="3FCCA161"/>
    <w:rsid w:val="3FCE267A"/>
    <w:rsid w:val="3FCE644A"/>
    <w:rsid w:val="3FCE72D6"/>
    <w:rsid w:val="3FCF44D5"/>
    <w:rsid w:val="3FCF8603"/>
    <w:rsid w:val="3FCF8A90"/>
    <w:rsid w:val="3FCFA384"/>
    <w:rsid w:val="3FCFEC5A"/>
    <w:rsid w:val="3FD150DE"/>
    <w:rsid w:val="3FD16E8E"/>
    <w:rsid w:val="3FD5CADF"/>
    <w:rsid w:val="3FD5F169"/>
    <w:rsid w:val="3FD5F16D"/>
    <w:rsid w:val="3FD62EBC"/>
    <w:rsid w:val="3FD64A36"/>
    <w:rsid w:val="3FD6D45D"/>
    <w:rsid w:val="3FD7832D"/>
    <w:rsid w:val="3FD7F90E"/>
    <w:rsid w:val="3FD8B909"/>
    <w:rsid w:val="3FD98F3A"/>
    <w:rsid w:val="3FDB048E"/>
    <w:rsid w:val="3FDB0CCC"/>
    <w:rsid w:val="3FDB8DEA"/>
    <w:rsid w:val="3FDBCD40"/>
    <w:rsid w:val="3FDD0438"/>
    <w:rsid w:val="3FDD3190"/>
    <w:rsid w:val="3FDD3CEA"/>
    <w:rsid w:val="3FDD6058"/>
    <w:rsid w:val="3FDD8012"/>
    <w:rsid w:val="3FDD8A04"/>
    <w:rsid w:val="3FDE1D1C"/>
    <w:rsid w:val="3FDE4C5C"/>
    <w:rsid w:val="3FDE5835"/>
    <w:rsid w:val="3FDEA864"/>
    <w:rsid w:val="3FDEC03E"/>
    <w:rsid w:val="3FDEC1B0"/>
    <w:rsid w:val="3FDED490"/>
    <w:rsid w:val="3FDF0E17"/>
    <w:rsid w:val="3FDF1146"/>
    <w:rsid w:val="3FDF1FC6"/>
    <w:rsid w:val="3FDF2129"/>
    <w:rsid w:val="3FDF62E3"/>
    <w:rsid w:val="3FDF921F"/>
    <w:rsid w:val="3FDFC81D"/>
    <w:rsid w:val="3FDFCC94"/>
    <w:rsid w:val="3FDFE59B"/>
    <w:rsid w:val="3FDFE813"/>
    <w:rsid w:val="3FE206E7"/>
    <w:rsid w:val="3FE26E92"/>
    <w:rsid w:val="3FE53248"/>
    <w:rsid w:val="3FE68E73"/>
    <w:rsid w:val="3FE6D6C5"/>
    <w:rsid w:val="3FE77740"/>
    <w:rsid w:val="3FE780FC"/>
    <w:rsid w:val="3FE78A5A"/>
    <w:rsid w:val="3FE7DC73"/>
    <w:rsid w:val="3FE988B1"/>
    <w:rsid w:val="3FE9CC69"/>
    <w:rsid w:val="3FEB0101"/>
    <w:rsid w:val="3FEB0DD9"/>
    <w:rsid w:val="3FEB13E9"/>
    <w:rsid w:val="3FEB462C"/>
    <w:rsid w:val="3FEB4EB0"/>
    <w:rsid w:val="3FEB51C8"/>
    <w:rsid w:val="3FEBDBEB"/>
    <w:rsid w:val="3FED71A1"/>
    <w:rsid w:val="3FED7BAB"/>
    <w:rsid w:val="3FED923A"/>
    <w:rsid w:val="3FEE51F6"/>
    <w:rsid w:val="3FEE86DD"/>
    <w:rsid w:val="3FEEF29D"/>
    <w:rsid w:val="3FEEF8B1"/>
    <w:rsid w:val="3FEF17DB"/>
    <w:rsid w:val="3FEF1F00"/>
    <w:rsid w:val="3FEF3EF4"/>
    <w:rsid w:val="3FEF42F2"/>
    <w:rsid w:val="3FEF593E"/>
    <w:rsid w:val="3FEF743C"/>
    <w:rsid w:val="3FEF7F2C"/>
    <w:rsid w:val="3FEF80CD"/>
    <w:rsid w:val="3FEFA4FE"/>
    <w:rsid w:val="3FEFD208"/>
    <w:rsid w:val="3FEFF142"/>
    <w:rsid w:val="3FF3705A"/>
    <w:rsid w:val="3FF37757"/>
    <w:rsid w:val="3FF3A550"/>
    <w:rsid w:val="3FF3DF45"/>
    <w:rsid w:val="3FF54325"/>
    <w:rsid w:val="3FF5AC2A"/>
    <w:rsid w:val="3FF5D4BA"/>
    <w:rsid w:val="3FF5EA73"/>
    <w:rsid w:val="3FF62D32"/>
    <w:rsid w:val="3FF662C4"/>
    <w:rsid w:val="3FF67C7A"/>
    <w:rsid w:val="3FF70B80"/>
    <w:rsid w:val="3FF71016"/>
    <w:rsid w:val="3FF71058"/>
    <w:rsid w:val="3FF739CA"/>
    <w:rsid w:val="3FF75A28"/>
    <w:rsid w:val="3FF760AA"/>
    <w:rsid w:val="3FF76576"/>
    <w:rsid w:val="3FF76686"/>
    <w:rsid w:val="3FF770F2"/>
    <w:rsid w:val="3FF779D3"/>
    <w:rsid w:val="3FF7BBA0"/>
    <w:rsid w:val="3FF7CCCF"/>
    <w:rsid w:val="3FF7DD59"/>
    <w:rsid w:val="3FF7F377"/>
    <w:rsid w:val="3FF7F474"/>
    <w:rsid w:val="3FF7FCE8"/>
    <w:rsid w:val="3FF7FEE3"/>
    <w:rsid w:val="3FF869D5"/>
    <w:rsid w:val="3FF8B5AB"/>
    <w:rsid w:val="3FF963C9"/>
    <w:rsid w:val="3FF9672B"/>
    <w:rsid w:val="3FFA6C96"/>
    <w:rsid w:val="3FFA7C37"/>
    <w:rsid w:val="3FFAC816"/>
    <w:rsid w:val="3FFB1465"/>
    <w:rsid w:val="3FFB18B5"/>
    <w:rsid w:val="3FFB27CD"/>
    <w:rsid w:val="3FFB3FF2"/>
    <w:rsid w:val="3FFB5061"/>
    <w:rsid w:val="3FFB76FE"/>
    <w:rsid w:val="3FFB8FFD"/>
    <w:rsid w:val="3FFB92FD"/>
    <w:rsid w:val="3FFBAE1E"/>
    <w:rsid w:val="3FFBB22F"/>
    <w:rsid w:val="3FFBCDC0"/>
    <w:rsid w:val="3FFBD3D4"/>
    <w:rsid w:val="3FFBD49B"/>
    <w:rsid w:val="3FFBE134"/>
    <w:rsid w:val="3FFC2796"/>
    <w:rsid w:val="3FFC6D36"/>
    <w:rsid w:val="3FFCE9B0"/>
    <w:rsid w:val="3FFD15A5"/>
    <w:rsid w:val="3FFD40BC"/>
    <w:rsid w:val="3FFD6B85"/>
    <w:rsid w:val="3FFD8AD3"/>
    <w:rsid w:val="3FFDD660"/>
    <w:rsid w:val="3FFE1612"/>
    <w:rsid w:val="3FFE1A6A"/>
    <w:rsid w:val="3FFE2B14"/>
    <w:rsid w:val="3FFE5989"/>
    <w:rsid w:val="3FFE5B51"/>
    <w:rsid w:val="3FFE622F"/>
    <w:rsid w:val="3FFE793B"/>
    <w:rsid w:val="3FFE7CC4"/>
    <w:rsid w:val="3FFE7D96"/>
    <w:rsid w:val="3FFEAFB7"/>
    <w:rsid w:val="3FFEE4EF"/>
    <w:rsid w:val="3FFEFF8F"/>
    <w:rsid w:val="3FFF023A"/>
    <w:rsid w:val="3FFF0A25"/>
    <w:rsid w:val="3FFF0B4E"/>
    <w:rsid w:val="3FFF11FA"/>
    <w:rsid w:val="3FFF1EEC"/>
    <w:rsid w:val="3FFF1F8C"/>
    <w:rsid w:val="3FFF23C8"/>
    <w:rsid w:val="3FFF37C8"/>
    <w:rsid w:val="3FFF3AAC"/>
    <w:rsid w:val="3FFF4902"/>
    <w:rsid w:val="3FFF550A"/>
    <w:rsid w:val="3FFF5A8E"/>
    <w:rsid w:val="3FFF5C62"/>
    <w:rsid w:val="3FFF6788"/>
    <w:rsid w:val="3FFF706D"/>
    <w:rsid w:val="3FFF7695"/>
    <w:rsid w:val="3FFF777F"/>
    <w:rsid w:val="3FFF7B90"/>
    <w:rsid w:val="3FFF898B"/>
    <w:rsid w:val="3FFF898F"/>
    <w:rsid w:val="3FFF89E1"/>
    <w:rsid w:val="3FFF8D27"/>
    <w:rsid w:val="3FFF9192"/>
    <w:rsid w:val="3FFF96DB"/>
    <w:rsid w:val="3FFF9B32"/>
    <w:rsid w:val="3FFF9F7E"/>
    <w:rsid w:val="3FFFA83C"/>
    <w:rsid w:val="3FFFA9E1"/>
    <w:rsid w:val="3FFFACAF"/>
    <w:rsid w:val="3FFFC3C2"/>
    <w:rsid w:val="3FFFCF5A"/>
    <w:rsid w:val="3FFFD180"/>
    <w:rsid w:val="3FFFD42A"/>
    <w:rsid w:val="3FFFE8CE"/>
    <w:rsid w:val="3FFFEC0C"/>
    <w:rsid w:val="3FFFF0CD"/>
    <w:rsid w:val="3FFFFAEA"/>
    <w:rsid w:val="41FF1DE2"/>
    <w:rsid w:val="425D3870"/>
    <w:rsid w:val="42DF41F9"/>
    <w:rsid w:val="42F7F057"/>
    <w:rsid w:val="42FF7337"/>
    <w:rsid w:val="43BFDA1A"/>
    <w:rsid w:val="43DB2E13"/>
    <w:rsid w:val="43FF1FB2"/>
    <w:rsid w:val="43FFA539"/>
    <w:rsid w:val="446B56EE"/>
    <w:rsid w:val="44FCBFC8"/>
    <w:rsid w:val="44FEA960"/>
    <w:rsid w:val="44FF1277"/>
    <w:rsid w:val="451774BC"/>
    <w:rsid w:val="453A20EA"/>
    <w:rsid w:val="459F7D83"/>
    <w:rsid w:val="45B7E65A"/>
    <w:rsid w:val="45BB09FF"/>
    <w:rsid w:val="45DB29D4"/>
    <w:rsid w:val="45EF0CDC"/>
    <w:rsid w:val="45EF39BA"/>
    <w:rsid w:val="45EFF556"/>
    <w:rsid w:val="45F3FA07"/>
    <w:rsid w:val="45F50428"/>
    <w:rsid w:val="45F673C0"/>
    <w:rsid w:val="45FE4866"/>
    <w:rsid w:val="45FF55DC"/>
    <w:rsid w:val="463F0ABE"/>
    <w:rsid w:val="46792F6F"/>
    <w:rsid w:val="467E9105"/>
    <w:rsid w:val="467EDB76"/>
    <w:rsid w:val="467F4C2D"/>
    <w:rsid w:val="46CD0C1D"/>
    <w:rsid w:val="46DCF1CB"/>
    <w:rsid w:val="46EFC087"/>
    <w:rsid w:val="46F4A5C0"/>
    <w:rsid w:val="46FB0357"/>
    <w:rsid w:val="46FCC37D"/>
    <w:rsid w:val="471740C5"/>
    <w:rsid w:val="471DB081"/>
    <w:rsid w:val="4727CC08"/>
    <w:rsid w:val="476F7106"/>
    <w:rsid w:val="4774FAC7"/>
    <w:rsid w:val="477728C7"/>
    <w:rsid w:val="477E4A4E"/>
    <w:rsid w:val="477E4E75"/>
    <w:rsid w:val="478DD68B"/>
    <w:rsid w:val="479F665B"/>
    <w:rsid w:val="479FC49D"/>
    <w:rsid w:val="47B67095"/>
    <w:rsid w:val="47B7BFC9"/>
    <w:rsid w:val="47BB6793"/>
    <w:rsid w:val="47BE9F7B"/>
    <w:rsid w:val="47BF7BFD"/>
    <w:rsid w:val="47CE0698"/>
    <w:rsid w:val="47CE5BAF"/>
    <w:rsid w:val="47DB29FF"/>
    <w:rsid w:val="47DDAB5C"/>
    <w:rsid w:val="47DF357F"/>
    <w:rsid w:val="47ECB6DB"/>
    <w:rsid w:val="47EF49AE"/>
    <w:rsid w:val="47EF4A98"/>
    <w:rsid w:val="47EF631E"/>
    <w:rsid w:val="47F426A9"/>
    <w:rsid w:val="47F68F98"/>
    <w:rsid w:val="47FA3361"/>
    <w:rsid w:val="47FA55F5"/>
    <w:rsid w:val="47FE65E6"/>
    <w:rsid w:val="47FF2BA8"/>
    <w:rsid w:val="47FFD24F"/>
    <w:rsid w:val="48BD9DE4"/>
    <w:rsid w:val="48F92223"/>
    <w:rsid w:val="48FF2FB9"/>
    <w:rsid w:val="49701EBA"/>
    <w:rsid w:val="497C3887"/>
    <w:rsid w:val="497D0699"/>
    <w:rsid w:val="49BD5FDB"/>
    <w:rsid w:val="49BF059C"/>
    <w:rsid w:val="49DD44B3"/>
    <w:rsid w:val="49DF740A"/>
    <w:rsid w:val="49DFCEE4"/>
    <w:rsid w:val="49DFE391"/>
    <w:rsid w:val="49EF0868"/>
    <w:rsid w:val="49F5C796"/>
    <w:rsid w:val="49FCA80A"/>
    <w:rsid w:val="49FD7278"/>
    <w:rsid w:val="49FF05AF"/>
    <w:rsid w:val="4A793DBD"/>
    <w:rsid w:val="4A794F9B"/>
    <w:rsid w:val="4A87DCD1"/>
    <w:rsid w:val="4AABC9ED"/>
    <w:rsid w:val="4AC2887B"/>
    <w:rsid w:val="4AD53375"/>
    <w:rsid w:val="4AE0FE3F"/>
    <w:rsid w:val="4AE8EA72"/>
    <w:rsid w:val="4AEEBE1F"/>
    <w:rsid w:val="4AF2C6FA"/>
    <w:rsid w:val="4AFA8189"/>
    <w:rsid w:val="4AFE844E"/>
    <w:rsid w:val="4AFF83D8"/>
    <w:rsid w:val="4B2F1374"/>
    <w:rsid w:val="4B392DA2"/>
    <w:rsid w:val="4B3D5766"/>
    <w:rsid w:val="4B3FE5D2"/>
    <w:rsid w:val="4B5ECDB0"/>
    <w:rsid w:val="4B6F2352"/>
    <w:rsid w:val="4B72C7DC"/>
    <w:rsid w:val="4B7D7AF4"/>
    <w:rsid w:val="4B7F9541"/>
    <w:rsid w:val="4B7FA680"/>
    <w:rsid w:val="4BA947F8"/>
    <w:rsid w:val="4BAD73C4"/>
    <w:rsid w:val="4BB2CB92"/>
    <w:rsid w:val="4BB710B9"/>
    <w:rsid w:val="4BB74C06"/>
    <w:rsid w:val="4BBC276C"/>
    <w:rsid w:val="4BCD0018"/>
    <w:rsid w:val="4BDF6E38"/>
    <w:rsid w:val="4BE36742"/>
    <w:rsid w:val="4BE50C7D"/>
    <w:rsid w:val="4BE615DF"/>
    <w:rsid w:val="4BFB6238"/>
    <w:rsid w:val="4BFC22BB"/>
    <w:rsid w:val="4BFD12C9"/>
    <w:rsid w:val="4C1D8C0E"/>
    <w:rsid w:val="4C3F5378"/>
    <w:rsid w:val="4C7FC511"/>
    <w:rsid w:val="4C930D12"/>
    <w:rsid w:val="4CBD47F1"/>
    <w:rsid w:val="4CCF6025"/>
    <w:rsid w:val="4CDE313F"/>
    <w:rsid w:val="4CE71132"/>
    <w:rsid w:val="4CEF4E76"/>
    <w:rsid w:val="4CFCBB89"/>
    <w:rsid w:val="4CFD3109"/>
    <w:rsid w:val="4CFE23B9"/>
    <w:rsid w:val="4CFE4272"/>
    <w:rsid w:val="4CFF6364"/>
    <w:rsid w:val="4D1A7CB1"/>
    <w:rsid w:val="4D1B0B1E"/>
    <w:rsid w:val="4D3EE0ED"/>
    <w:rsid w:val="4D4FA5C5"/>
    <w:rsid w:val="4D580869"/>
    <w:rsid w:val="4D5E318C"/>
    <w:rsid w:val="4D7E09DC"/>
    <w:rsid w:val="4D7F3CD3"/>
    <w:rsid w:val="4D7F8550"/>
    <w:rsid w:val="4D7FD67E"/>
    <w:rsid w:val="4D86CFFE"/>
    <w:rsid w:val="4D90957D"/>
    <w:rsid w:val="4D9D9A68"/>
    <w:rsid w:val="4DAE5E0F"/>
    <w:rsid w:val="4DBCCDDB"/>
    <w:rsid w:val="4DBD98C3"/>
    <w:rsid w:val="4DBF4174"/>
    <w:rsid w:val="4DCDFB66"/>
    <w:rsid w:val="4DDE7EA8"/>
    <w:rsid w:val="4DEF0CF7"/>
    <w:rsid w:val="4DEF5870"/>
    <w:rsid w:val="4DF6B413"/>
    <w:rsid w:val="4DF72FC4"/>
    <w:rsid w:val="4DF7D17B"/>
    <w:rsid w:val="4DF7F01E"/>
    <w:rsid w:val="4DFAB096"/>
    <w:rsid w:val="4DFB0C0D"/>
    <w:rsid w:val="4DFCD4AF"/>
    <w:rsid w:val="4DFF2D3A"/>
    <w:rsid w:val="4DFFAD53"/>
    <w:rsid w:val="4E376D08"/>
    <w:rsid w:val="4E3B0CB5"/>
    <w:rsid w:val="4E3E02D1"/>
    <w:rsid w:val="4E455FDA"/>
    <w:rsid w:val="4E55BF7B"/>
    <w:rsid w:val="4E5FE6F2"/>
    <w:rsid w:val="4E616439"/>
    <w:rsid w:val="4E6FC017"/>
    <w:rsid w:val="4E73E450"/>
    <w:rsid w:val="4E754FF7"/>
    <w:rsid w:val="4E7AB748"/>
    <w:rsid w:val="4E7DA2D1"/>
    <w:rsid w:val="4E7FA742"/>
    <w:rsid w:val="4E978FC3"/>
    <w:rsid w:val="4E9F8237"/>
    <w:rsid w:val="4EA3A52D"/>
    <w:rsid w:val="4EA99F44"/>
    <w:rsid w:val="4EACB1CE"/>
    <w:rsid w:val="4EAF5D39"/>
    <w:rsid w:val="4EB61655"/>
    <w:rsid w:val="4EBEB8D6"/>
    <w:rsid w:val="4EBFB8D3"/>
    <w:rsid w:val="4ECA340D"/>
    <w:rsid w:val="4ED3DDC2"/>
    <w:rsid w:val="4ED77D82"/>
    <w:rsid w:val="4EEE4F74"/>
    <w:rsid w:val="4EEF99EE"/>
    <w:rsid w:val="4EEFA87E"/>
    <w:rsid w:val="4EEFF204"/>
    <w:rsid w:val="4EF1E3F5"/>
    <w:rsid w:val="4EFBBB09"/>
    <w:rsid w:val="4EFCD34B"/>
    <w:rsid w:val="4EFEAB1E"/>
    <w:rsid w:val="4EFF4783"/>
    <w:rsid w:val="4EFF5362"/>
    <w:rsid w:val="4EFF55D9"/>
    <w:rsid w:val="4EFF6916"/>
    <w:rsid w:val="4EFFCB1E"/>
    <w:rsid w:val="4EFFD301"/>
    <w:rsid w:val="4F27A9D9"/>
    <w:rsid w:val="4F3F51C8"/>
    <w:rsid w:val="4F3F6571"/>
    <w:rsid w:val="4F3F7BA4"/>
    <w:rsid w:val="4F477B41"/>
    <w:rsid w:val="4F4BB50F"/>
    <w:rsid w:val="4F578863"/>
    <w:rsid w:val="4F5FB9A6"/>
    <w:rsid w:val="4F6CF2B1"/>
    <w:rsid w:val="4F6EB0D0"/>
    <w:rsid w:val="4F6F41BE"/>
    <w:rsid w:val="4F6F53B0"/>
    <w:rsid w:val="4F73911E"/>
    <w:rsid w:val="4F73AD7D"/>
    <w:rsid w:val="4F73CBE4"/>
    <w:rsid w:val="4F754220"/>
    <w:rsid w:val="4F7713D6"/>
    <w:rsid w:val="4F778907"/>
    <w:rsid w:val="4F77C6BA"/>
    <w:rsid w:val="4F77CCA8"/>
    <w:rsid w:val="4F7AB810"/>
    <w:rsid w:val="4F7BFCC5"/>
    <w:rsid w:val="4F7C1267"/>
    <w:rsid w:val="4F7E5920"/>
    <w:rsid w:val="4F7ED00A"/>
    <w:rsid w:val="4F7EEFEA"/>
    <w:rsid w:val="4F7F08EA"/>
    <w:rsid w:val="4F7F101A"/>
    <w:rsid w:val="4F7F10E5"/>
    <w:rsid w:val="4F7F1994"/>
    <w:rsid w:val="4F7F2E2C"/>
    <w:rsid w:val="4F7F59CE"/>
    <w:rsid w:val="4F7F7972"/>
    <w:rsid w:val="4F7FEA8B"/>
    <w:rsid w:val="4F89F6A7"/>
    <w:rsid w:val="4F8DA20E"/>
    <w:rsid w:val="4F996286"/>
    <w:rsid w:val="4F9A7B87"/>
    <w:rsid w:val="4F9DED87"/>
    <w:rsid w:val="4F9E5E78"/>
    <w:rsid w:val="4FA7746A"/>
    <w:rsid w:val="4FB70487"/>
    <w:rsid w:val="4FB79BA0"/>
    <w:rsid w:val="4FBC4CEF"/>
    <w:rsid w:val="4FBF1D20"/>
    <w:rsid w:val="4FBF3CC3"/>
    <w:rsid w:val="4FBF59FA"/>
    <w:rsid w:val="4FCFC2B6"/>
    <w:rsid w:val="4FD6A162"/>
    <w:rsid w:val="4FD6CE78"/>
    <w:rsid w:val="4FD77FC7"/>
    <w:rsid w:val="4FD8DC39"/>
    <w:rsid w:val="4FDBFFC1"/>
    <w:rsid w:val="4FDD48A9"/>
    <w:rsid w:val="4FDE00DA"/>
    <w:rsid w:val="4FDE0698"/>
    <w:rsid w:val="4FDE09FF"/>
    <w:rsid w:val="4FDE8A24"/>
    <w:rsid w:val="4FDF0B08"/>
    <w:rsid w:val="4FDFC20A"/>
    <w:rsid w:val="4FDFE075"/>
    <w:rsid w:val="4FE7887F"/>
    <w:rsid w:val="4FEC68EA"/>
    <w:rsid w:val="4FEDB18E"/>
    <w:rsid w:val="4FEDE601"/>
    <w:rsid w:val="4FEE55C6"/>
    <w:rsid w:val="4FEFC283"/>
    <w:rsid w:val="4FF0C147"/>
    <w:rsid w:val="4FF13B8F"/>
    <w:rsid w:val="4FF3FA43"/>
    <w:rsid w:val="4FF4E3CF"/>
    <w:rsid w:val="4FF51461"/>
    <w:rsid w:val="4FF6E936"/>
    <w:rsid w:val="4FF729F0"/>
    <w:rsid w:val="4FF72E01"/>
    <w:rsid w:val="4FF77590"/>
    <w:rsid w:val="4FF7E2B9"/>
    <w:rsid w:val="4FF7F6AD"/>
    <w:rsid w:val="4FF7F7DB"/>
    <w:rsid w:val="4FF9224A"/>
    <w:rsid w:val="4FF94450"/>
    <w:rsid w:val="4FFBAD8A"/>
    <w:rsid w:val="4FFD8D43"/>
    <w:rsid w:val="4FFE0676"/>
    <w:rsid w:val="4FFE5718"/>
    <w:rsid w:val="4FFE6269"/>
    <w:rsid w:val="4FFEA7BF"/>
    <w:rsid w:val="4FFF0085"/>
    <w:rsid w:val="4FFF25C6"/>
    <w:rsid w:val="4FFFBAED"/>
    <w:rsid w:val="4FFFBC7A"/>
    <w:rsid w:val="4FFFC222"/>
    <w:rsid w:val="4FFFFCC6"/>
    <w:rsid w:val="50AF464C"/>
    <w:rsid w:val="50DC1730"/>
    <w:rsid w:val="50FE7D38"/>
    <w:rsid w:val="50FF7EBB"/>
    <w:rsid w:val="51777503"/>
    <w:rsid w:val="5197B222"/>
    <w:rsid w:val="51B373EB"/>
    <w:rsid w:val="51B6D922"/>
    <w:rsid w:val="51BD95F6"/>
    <w:rsid w:val="51DB76FA"/>
    <w:rsid w:val="51F72CC5"/>
    <w:rsid w:val="51FB83F9"/>
    <w:rsid w:val="51FBC100"/>
    <w:rsid w:val="51FF6774"/>
    <w:rsid w:val="51FF95D3"/>
    <w:rsid w:val="523CA202"/>
    <w:rsid w:val="525FA359"/>
    <w:rsid w:val="526212F7"/>
    <w:rsid w:val="52777517"/>
    <w:rsid w:val="529D0957"/>
    <w:rsid w:val="529F52E1"/>
    <w:rsid w:val="52AF3C7C"/>
    <w:rsid w:val="52C16547"/>
    <w:rsid w:val="52C611B0"/>
    <w:rsid w:val="52CD5089"/>
    <w:rsid w:val="52E60BE6"/>
    <w:rsid w:val="52E7B9E8"/>
    <w:rsid w:val="52EE4B86"/>
    <w:rsid w:val="52EFA6C9"/>
    <w:rsid w:val="52F33BD1"/>
    <w:rsid w:val="52F7B8EF"/>
    <w:rsid w:val="52FAF408"/>
    <w:rsid w:val="52FB3974"/>
    <w:rsid w:val="52FD4F30"/>
    <w:rsid w:val="52FDE63E"/>
    <w:rsid w:val="52FED2B8"/>
    <w:rsid w:val="5326241E"/>
    <w:rsid w:val="535B916C"/>
    <w:rsid w:val="5367E2DC"/>
    <w:rsid w:val="536F239C"/>
    <w:rsid w:val="53727D12"/>
    <w:rsid w:val="537938CC"/>
    <w:rsid w:val="537B984E"/>
    <w:rsid w:val="537D3CC3"/>
    <w:rsid w:val="537FED4C"/>
    <w:rsid w:val="539BA0B3"/>
    <w:rsid w:val="539D7196"/>
    <w:rsid w:val="539FB192"/>
    <w:rsid w:val="53A53E36"/>
    <w:rsid w:val="53BFBABB"/>
    <w:rsid w:val="53C9A272"/>
    <w:rsid w:val="53D13975"/>
    <w:rsid w:val="53D79A92"/>
    <w:rsid w:val="53DEB520"/>
    <w:rsid w:val="53DF0CD8"/>
    <w:rsid w:val="53DF84E3"/>
    <w:rsid w:val="53E73176"/>
    <w:rsid w:val="53EBA02A"/>
    <w:rsid w:val="53EBBFF3"/>
    <w:rsid w:val="53ED6331"/>
    <w:rsid w:val="53ED7F1D"/>
    <w:rsid w:val="53F5B079"/>
    <w:rsid w:val="53F67192"/>
    <w:rsid w:val="53FB32EF"/>
    <w:rsid w:val="53FB548A"/>
    <w:rsid w:val="53FCEDEF"/>
    <w:rsid w:val="53FD2C4B"/>
    <w:rsid w:val="53FDAC94"/>
    <w:rsid w:val="53FDDCB6"/>
    <w:rsid w:val="53FE528F"/>
    <w:rsid w:val="53FE9D65"/>
    <w:rsid w:val="53FEE835"/>
    <w:rsid w:val="53FF464B"/>
    <w:rsid w:val="53FF9F31"/>
    <w:rsid w:val="53FFA73F"/>
    <w:rsid w:val="53FFBFD5"/>
    <w:rsid w:val="53FFDB21"/>
    <w:rsid w:val="541F8E76"/>
    <w:rsid w:val="544F976C"/>
    <w:rsid w:val="546E65C3"/>
    <w:rsid w:val="54718CD1"/>
    <w:rsid w:val="549D7783"/>
    <w:rsid w:val="54BD6F54"/>
    <w:rsid w:val="54DFCC47"/>
    <w:rsid w:val="54E8F452"/>
    <w:rsid w:val="54EFE010"/>
    <w:rsid w:val="54FF3613"/>
    <w:rsid w:val="5537077A"/>
    <w:rsid w:val="55376D5E"/>
    <w:rsid w:val="555B66ED"/>
    <w:rsid w:val="555FE3F9"/>
    <w:rsid w:val="55777095"/>
    <w:rsid w:val="5577C3AC"/>
    <w:rsid w:val="557C1B82"/>
    <w:rsid w:val="557DEC3B"/>
    <w:rsid w:val="557E50FE"/>
    <w:rsid w:val="557F01B6"/>
    <w:rsid w:val="558FE884"/>
    <w:rsid w:val="55A78370"/>
    <w:rsid w:val="55ABA0BE"/>
    <w:rsid w:val="55AEE9A8"/>
    <w:rsid w:val="55AF0579"/>
    <w:rsid w:val="55B9377A"/>
    <w:rsid w:val="55BF388E"/>
    <w:rsid w:val="55BF70BC"/>
    <w:rsid w:val="55CC77A6"/>
    <w:rsid w:val="55D753BB"/>
    <w:rsid w:val="55DDEFD8"/>
    <w:rsid w:val="55E77500"/>
    <w:rsid w:val="55E7E20F"/>
    <w:rsid w:val="55E7FCB7"/>
    <w:rsid w:val="55EE07EF"/>
    <w:rsid w:val="55EE7388"/>
    <w:rsid w:val="55EED04F"/>
    <w:rsid w:val="55F2C375"/>
    <w:rsid w:val="55F5A870"/>
    <w:rsid w:val="55F7DE05"/>
    <w:rsid w:val="55FE2038"/>
    <w:rsid w:val="55FE4B7A"/>
    <w:rsid w:val="55FE5936"/>
    <w:rsid w:val="55FE9E79"/>
    <w:rsid w:val="55FF8B87"/>
    <w:rsid w:val="55FFAF1F"/>
    <w:rsid w:val="564A9523"/>
    <w:rsid w:val="565E176D"/>
    <w:rsid w:val="566F7D74"/>
    <w:rsid w:val="56722363"/>
    <w:rsid w:val="568BF7E2"/>
    <w:rsid w:val="56AAFEBD"/>
    <w:rsid w:val="56AFE3B8"/>
    <w:rsid w:val="56B548CC"/>
    <w:rsid w:val="56B564BF"/>
    <w:rsid w:val="56B7532F"/>
    <w:rsid w:val="56BB9E4F"/>
    <w:rsid w:val="56BF61A3"/>
    <w:rsid w:val="56BFD518"/>
    <w:rsid w:val="56BFEC61"/>
    <w:rsid w:val="56C356F6"/>
    <w:rsid w:val="56CD45A5"/>
    <w:rsid w:val="56DB2B37"/>
    <w:rsid w:val="56DE5FB0"/>
    <w:rsid w:val="56E6C448"/>
    <w:rsid w:val="56E7DF0B"/>
    <w:rsid w:val="56ED3C9F"/>
    <w:rsid w:val="56EF4D36"/>
    <w:rsid w:val="56EFA30F"/>
    <w:rsid w:val="56F74ECC"/>
    <w:rsid w:val="56FA5CB4"/>
    <w:rsid w:val="56FAE043"/>
    <w:rsid w:val="56FE1F7D"/>
    <w:rsid w:val="56FF4E67"/>
    <w:rsid w:val="56FF7E5E"/>
    <w:rsid w:val="56FF82C7"/>
    <w:rsid w:val="571915FC"/>
    <w:rsid w:val="573BA89A"/>
    <w:rsid w:val="573C8EA5"/>
    <w:rsid w:val="57505637"/>
    <w:rsid w:val="5755F403"/>
    <w:rsid w:val="575D5D31"/>
    <w:rsid w:val="575F9EF9"/>
    <w:rsid w:val="575FBBE2"/>
    <w:rsid w:val="576BB754"/>
    <w:rsid w:val="576F1061"/>
    <w:rsid w:val="57763A33"/>
    <w:rsid w:val="57778718"/>
    <w:rsid w:val="577C96A9"/>
    <w:rsid w:val="577D00E2"/>
    <w:rsid w:val="577E42E3"/>
    <w:rsid w:val="577E7ED6"/>
    <w:rsid w:val="577F5FBF"/>
    <w:rsid w:val="577F63FC"/>
    <w:rsid w:val="577FCE77"/>
    <w:rsid w:val="577FF392"/>
    <w:rsid w:val="57873845"/>
    <w:rsid w:val="578BD243"/>
    <w:rsid w:val="578FF87B"/>
    <w:rsid w:val="579F2B2F"/>
    <w:rsid w:val="57A5EA1A"/>
    <w:rsid w:val="57AB4208"/>
    <w:rsid w:val="57ACAC94"/>
    <w:rsid w:val="57B7A4DE"/>
    <w:rsid w:val="57BB5B07"/>
    <w:rsid w:val="57BC0E8D"/>
    <w:rsid w:val="57BC741C"/>
    <w:rsid w:val="57BE0995"/>
    <w:rsid w:val="57BE0F50"/>
    <w:rsid w:val="57BF1BE3"/>
    <w:rsid w:val="57BF469A"/>
    <w:rsid w:val="57BF7309"/>
    <w:rsid w:val="57C3EBD5"/>
    <w:rsid w:val="57CF06B8"/>
    <w:rsid w:val="57CF3F56"/>
    <w:rsid w:val="57CF46B4"/>
    <w:rsid w:val="57D281DE"/>
    <w:rsid w:val="57D504CC"/>
    <w:rsid w:val="57D6A90F"/>
    <w:rsid w:val="57D8036E"/>
    <w:rsid w:val="57D990F7"/>
    <w:rsid w:val="57D9CEDA"/>
    <w:rsid w:val="57DB71E4"/>
    <w:rsid w:val="57DD252B"/>
    <w:rsid w:val="57DD980C"/>
    <w:rsid w:val="57DDE5A6"/>
    <w:rsid w:val="57DEB063"/>
    <w:rsid w:val="57DF39FA"/>
    <w:rsid w:val="57DFA5E4"/>
    <w:rsid w:val="57DFCF28"/>
    <w:rsid w:val="57E6B4DD"/>
    <w:rsid w:val="57E72D61"/>
    <w:rsid w:val="57E9CCAF"/>
    <w:rsid w:val="57EB9CA8"/>
    <w:rsid w:val="57ECE85C"/>
    <w:rsid w:val="57EE1742"/>
    <w:rsid w:val="57EE30B2"/>
    <w:rsid w:val="57EE989C"/>
    <w:rsid w:val="57EF350E"/>
    <w:rsid w:val="57EF5489"/>
    <w:rsid w:val="57EF8F46"/>
    <w:rsid w:val="57EFA89E"/>
    <w:rsid w:val="57F3C32B"/>
    <w:rsid w:val="57F3F510"/>
    <w:rsid w:val="57F45463"/>
    <w:rsid w:val="57F52DC2"/>
    <w:rsid w:val="57F6DA0C"/>
    <w:rsid w:val="57F712BC"/>
    <w:rsid w:val="57F738FB"/>
    <w:rsid w:val="57F7426A"/>
    <w:rsid w:val="57F78E8B"/>
    <w:rsid w:val="57F7ECD6"/>
    <w:rsid w:val="57FA2FC4"/>
    <w:rsid w:val="57FA70EB"/>
    <w:rsid w:val="57FAB50B"/>
    <w:rsid w:val="57FAC15B"/>
    <w:rsid w:val="57FB32EF"/>
    <w:rsid w:val="57FBA0F0"/>
    <w:rsid w:val="57FBB0FF"/>
    <w:rsid w:val="57FBD151"/>
    <w:rsid w:val="57FBE3CF"/>
    <w:rsid w:val="57FC86DC"/>
    <w:rsid w:val="57FC8AF5"/>
    <w:rsid w:val="57FCAC23"/>
    <w:rsid w:val="57FD6BB9"/>
    <w:rsid w:val="57FD8D13"/>
    <w:rsid w:val="57FDB26E"/>
    <w:rsid w:val="57FE164A"/>
    <w:rsid w:val="57FE598C"/>
    <w:rsid w:val="57FE6785"/>
    <w:rsid w:val="57FE85E0"/>
    <w:rsid w:val="57FF07EC"/>
    <w:rsid w:val="57FF1E2D"/>
    <w:rsid w:val="57FF37CC"/>
    <w:rsid w:val="57FF6A56"/>
    <w:rsid w:val="57FF7A5C"/>
    <w:rsid w:val="57FF8776"/>
    <w:rsid w:val="57FF8AB8"/>
    <w:rsid w:val="57FF9767"/>
    <w:rsid w:val="57FF9C67"/>
    <w:rsid w:val="57FFA675"/>
    <w:rsid w:val="57FFB0AD"/>
    <w:rsid w:val="57FFF8FB"/>
    <w:rsid w:val="586ED771"/>
    <w:rsid w:val="587E5F4A"/>
    <w:rsid w:val="58EE0F6F"/>
    <w:rsid w:val="58EF3BF9"/>
    <w:rsid w:val="58FB7B90"/>
    <w:rsid w:val="58FD422A"/>
    <w:rsid w:val="58FF8AB4"/>
    <w:rsid w:val="593BCB9A"/>
    <w:rsid w:val="593DD089"/>
    <w:rsid w:val="596F288D"/>
    <w:rsid w:val="5974A8AE"/>
    <w:rsid w:val="59751DBB"/>
    <w:rsid w:val="59778883"/>
    <w:rsid w:val="597BAF98"/>
    <w:rsid w:val="597BF433"/>
    <w:rsid w:val="597CBCBD"/>
    <w:rsid w:val="598EE059"/>
    <w:rsid w:val="5998C2D4"/>
    <w:rsid w:val="599F8FA4"/>
    <w:rsid w:val="59ABC6F1"/>
    <w:rsid w:val="59AEB60E"/>
    <w:rsid w:val="59B35BA6"/>
    <w:rsid w:val="59BDD60A"/>
    <w:rsid w:val="59BF35AA"/>
    <w:rsid w:val="59BF5A12"/>
    <w:rsid w:val="59DB4A69"/>
    <w:rsid w:val="59DC1816"/>
    <w:rsid w:val="59DFE7C1"/>
    <w:rsid w:val="59E365A8"/>
    <w:rsid w:val="59E79FC9"/>
    <w:rsid w:val="59EF630E"/>
    <w:rsid w:val="59EFE466"/>
    <w:rsid w:val="59EFFD6E"/>
    <w:rsid w:val="59F67D0E"/>
    <w:rsid w:val="59F7D0D5"/>
    <w:rsid w:val="59FB959C"/>
    <w:rsid w:val="59FD6771"/>
    <w:rsid w:val="59FDA172"/>
    <w:rsid w:val="59FF0C11"/>
    <w:rsid w:val="59FF8907"/>
    <w:rsid w:val="59FF9E84"/>
    <w:rsid w:val="59FFA212"/>
    <w:rsid w:val="59FFAF23"/>
    <w:rsid w:val="5A0987FE"/>
    <w:rsid w:val="5A2BEA68"/>
    <w:rsid w:val="5A593796"/>
    <w:rsid w:val="5A66A43F"/>
    <w:rsid w:val="5A6FFACE"/>
    <w:rsid w:val="5A7D6D10"/>
    <w:rsid w:val="5A7F1E68"/>
    <w:rsid w:val="5A7F57A6"/>
    <w:rsid w:val="5A8633E2"/>
    <w:rsid w:val="5A9B2CD9"/>
    <w:rsid w:val="5AA701A2"/>
    <w:rsid w:val="5AB76607"/>
    <w:rsid w:val="5ABB80F8"/>
    <w:rsid w:val="5ABBA9B2"/>
    <w:rsid w:val="5ABC802A"/>
    <w:rsid w:val="5ACD98B4"/>
    <w:rsid w:val="5AD794B2"/>
    <w:rsid w:val="5AD911F1"/>
    <w:rsid w:val="5ADDEB2A"/>
    <w:rsid w:val="5ADF7DF3"/>
    <w:rsid w:val="5AED3A82"/>
    <w:rsid w:val="5AEDE8F0"/>
    <w:rsid w:val="5AEFA0CA"/>
    <w:rsid w:val="5AF415FC"/>
    <w:rsid w:val="5AF51794"/>
    <w:rsid w:val="5AF98FCD"/>
    <w:rsid w:val="5AFD509C"/>
    <w:rsid w:val="5AFE90E7"/>
    <w:rsid w:val="5AFEB83F"/>
    <w:rsid w:val="5AFF8D20"/>
    <w:rsid w:val="5AFFA12F"/>
    <w:rsid w:val="5AFFB629"/>
    <w:rsid w:val="5B2DFB1D"/>
    <w:rsid w:val="5B3FA5DF"/>
    <w:rsid w:val="5B5B63FC"/>
    <w:rsid w:val="5B5DA727"/>
    <w:rsid w:val="5B6CCFB3"/>
    <w:rsid w:val="5B6DB94C"/>
    <w:rsid w:val="5B6F76C8"/>
    <w:rsid w:val="5B6FF494"/>
    <w:rsid w:val="5B706C3A"/>
    <w:rsid w:val="5B73D4B6"/>
    <w:rsid w:val="5B761220"/>
    <w:rsid w:val="5B773684"/>
    <w:rsid w:val="5B776ECD"/>
    <w:rsid w:val="5B77D12E"/>
    <w:rsid w:val="5B7DC19D"/>
    <w:rsid w:val="5B7EFCCA"/>
    <w:rsid w:val="5B7F2602"/>
    <w:rsid w:val="5B7F387B"/>
    <w:rsid w:val="5B7F3FC0"/>
    <w:rsid w:val="5B7F41F5"/>
    <w:rsid w:val="5B7F7DFF"/>
    <w:rsid w:val="5B7FE026"/>
    <w:rsid w:val="5B7FECB4"/>
    <w:rsid w:val="5B85D650"/>
    <w:rsid w:val="5B87343F"/>
    <w:rsid w:val="5B8A1F6D"/>
    <w:rsid w:val="5B8F81B7"/>
    <w:rsid w:val="5B8FED50"/>
    <w:rsid w:val="5B9F69FB"/>
    <w:rsid w:val="5B9FB9CD"/>
    <w:rsid w:val="5BA4CC89"/>
    <w:rsid w:val="5BA51380"/>
    <w:rsid w:val="5BA7C838"/>
    <w:rsid w:val="5BAB36A8"/>
    <w:rsid w:val="5BAC5989"/>
    <w:rsid w:val="5BB64D8B"/>
    <w:rsid w:val="5BB72419"/>
    <w:rsid w:val="5BB80FC5"/>
    <w:rsid w:val="5BBD8491"/>
    <w:rsid w:val="5BBF094B"/>
    <w:rsid w:val="5BBF4898"/>
    <w:rsid w:val="5BBF7879"/>
    <w:rsid w:val="5BBF9EC0"/>
    <w:rsid w:val="5BBFF577"/>
    <w:rsid w:val="5BC77248"/>
    <w:rsid w:val="5BCDC8B6"/>
    <w:rsid w:val="5BCF062F"/>
    <w:rsid w:val="5BCF4644"/>
    <w:rsid w:val="5BD2405C"/>
    <w:rsid w:val="5BD3A91F"/>
    <w:rsid w:val="5BDBE07C"/>
    <w:rsid w:val="5BDBED87"/>
    <w:rsid w:val="5BDD3757"/>
    <w:rsid w:val="5BDEC5A6"/>
    <w:rsid w:val="5BDF03DB"/>
    <w:rsid w:val="5BDF3FD2"/>
    <w:rsid w:val="5BDF4B1C"/>
    <w:rsid w:val="5BDFE9BC"/>
    <w:rsid w:val="5BE6C06D"/>
    <w:rsid w:val="5BE7070A"/>
    <w:rsid w:val="5BE71799"/>
    <w:rsid w:val="5BE7EA6A"/>
    <w:rsid w:val="5BEB62C0"/>
    <w:rsid w:val="5BEB7148"/>
    <w:rsid w:val="5BED47FC"/>
    <w:rsid w:val="5BED5698"/>
    <w:rsid w:val="5BED75FD"/>
    <w:rsid w:val="5BEE2C35"/>
    <w:rsid w:val="5BEED480"/>
    <w:rsid w:val="5BEF3A11"/>
    <w:rsid w:val="5BEF5D6F"/>
    <w:rsid w:val="5BEFDD75"/>
    <w:rsid w:val="5BEFEDBD"/>
    <w:rsid w:val="5BF53C52"/>
    <w:rsid w:val="5BF5475D"/>
    <w:rsid w:val="5BF63258"/>
    <w:rsid w:val="5BF679BB"/>
    <w:rsid w:val="5BF6DA6D"/>
    <w:rsid w:val="5BF727BE"/>
    <w:rsid w:val="5BFA3F2E"/>
    <w:rsid w:val="5BFB31A9"/>
    <w:rsid w:val="5BFB6615"/>
    <w:rsid w:val="5BFBAAE3"/>
    <w:rsid w:val="5BFBCAFF"/>
    <w:rsid w:val="5BFBCD21"/>
    <w:rsid w:val="5BFD5D9A"/>
    <w:rsid w:val="5BFD724C"/>
    <w:rsid w:val="5BFDA719"/>
    <w:rsid w:val="5BFDACFE"/>
    <w:rsid w:val="5BFDBFF8"/>
    <w:rsid w:val="5BFDC5D5"/>
    <w:rsid w:val="5BFDC825"/>
    <w:rsid w:val="5BFE0D0B"/>
    <w:rsid w:val="5BFE4050"/>
    <w:rsid w:val="5BFE7ABE"/>
    <w:rsid w:val="5BFE9E05"/>
    <w:rsid w:val="5BFF24D2"/>
    <w:rsid w:val="5BFF31B7"/>
    <w:rsid w:val="5BFF4ABF"/>
    <w:rsid w:val="5BFF52AE"/>
    <w:rsid w:val="5BFF6483"/>
    <w:rsid w:val="5BFF771A"/>
    <w:rsid w:val="5BFF98C3"/>
    <w:rsid w:val="5BFFB10F"/>
    <w:rsid w:val="5BFFBC48"/>
    <w:rsid w:val="5BFFCC18"/>
    <w:rsid w:val="5BFFD54A"/>
    <w:rsid w:val="5BFFFD4F"/>
    <w:rsid w:val="5C37E831"/>
    <w:rsid w:val="5C668485"/>
    <w:rsid w:val="5C67E19A"/>
    <w:rsid w:val="5C6FDFAF"/>
    <w:rsid w:val="5C775E46"/>
    <w:rsid w:val="5C7763FC"/>
    <w:rsid w:val="5C7BD37E"/>
    <w:rsid w:val="5C7E3922"/>
    <w:rsid w:val="5C7FDC1A"/>
    <w:rsid w:val="5C8DAF8F"/>
    <w:rsid w:val="5C913ADC"/>
    <w:rsid w:val="5C9B86B7"/>
    <w:rsid w:val="5C9F2ED3"/>
    <w:rsid w:val="5CB5E7AE"/>
    <w:rsid w:val="5CBB95FA"/>
    <w:rsid w:val="5CBFFC0E"/>
    <w:rsid w:val="5CC51F83"/>
    <w:rsid w:val="5CCDF122"/>
    <w:rsid w:val="5CCE606F"/>
    <w:rsid w:val="5CD2889A"/>
    <w:rsid w:val="5CD76DF1"/>
    <w:rsid w:val="5CDA1F81"/>
    <w:rsid w:val="5CDC8E02"/>
    <w:rsid w:val="5CDE8906"/>
    <w:rsid w:val="5CDF35A6"/>
    <w:rsid w:val="5CE362EE"/>
    <w:rsid w:val="5CEE4865"/>
    <w:rsid w:val="5CEFB755"/>
    <w:rsid w:val="5CF7E39B"/>
    <w:rsid w:val="5CFB80F1"/>
    <w:rsid w:val="5CFE10C1"/>
    <w:rsid w:val="5CFEA06D"/>
    <w:rsid w:val="5CFED53E"/>
    <w:rsid w:val="5CFF1FC3"/>
    <w:rsid w:val="5CFF2CF8"/>
    <w:rsid w:val="5CFFBAA2"/>
    <w:rsid w:val="5CFFDB79"/>
    <w:rsid w:val="5D177905"/>
    <w:rsid w:val="5D1F4C86"/>
    <w:rsid w:val="5D2A6D24"/>
    <w:rsid w:val="5D3D21FC"/>
    <w:rsid w:val="5D3D8267"/>
    <w:rsid w:val="5D3ED9FB"/>
    <w:rsid w:val="5D3F22E2"/>
    <w:rsid w:val="5D43BC60"/>
    <w:rsid w:val="5D4B57AC"/>
    <w:rsid w:val="5D4C7555"/>
    <w:rsid w:val="5D5752AE"/>
    <w:rsid w:val="5D5F4158"/>
    <w:rsid w:val="5D668CC9"/>
    <w:rsid w:val="5D670930"/>
    <w:rsid w:val="5D69F335"/>
    <w:rsid w:val="5D6B71F8"/>
    <w:rsid w:val="5D6C0594"/>
    <w:rsid w:val="5D6C66FF"/>
    <w:rsid w:val="5D6F9EC8"/>
    <w:rsid w:val="5D75516F"/>
    <w:rsid w:val="5D76C0A4"/>
    <w:rsid w:val="5D777F5F"/>
    <w:rsid w:val="5D7B5525"/>
    <w:rsid w:val="5D7B67EA"/>
    <w:rsid w:val="5D7FE1C8"/>
    <w:rsid w:val="5D9723FF"/>
    <w:rsid w:val="5D973E4D"/>
    <w:rsid w:val="5D9D782B"/>
    <w:rsid w:val="5D9F58C6"/>
    <w:rsid w:val="5D9F68A1"/>
    <w:rsid w:val="5D9FA157"/>
    <w:rsid w:val="5DAB09FA"/>
    <w:rsid w:val="5DACBAED"/>
    <w:rsid w:val="5DAF4585"/>
    <w:rsid w:val="5DB338ED"/>
    <w:rsid w:val="5DB34125"/>
    <w:rsid w:val="5DB3A117"/>
    <w:rsid w:val="5DB64687"/>
    <w:rsid w:val="5DBA5714"/>
    <w:rsid w:val="5DBBAB53"/>
    <w:rsid w:val="5DBBCADC"/>
    <w:rsid w:val="5DBBD38B"/>
    <w:rsid w:val="5DBD003A"/>
    <w:rsid w:val="5DBD31FD"/>
    <w:rsid w:val="5DBD7DC6"/>
    <w:rsid w:val="5DBEB65C"/>
    <w:rsid w:val="5DBEEF69"/>
    <w:rsid w:val="5DBF1C69"/>
    <w:rsid w:val="5DBF79BC"/>
    <w:rsid w:val="5DC16741"/>
    <w:rsid w:val="5DC32A44"/>
    <w:rsid w:val="5DCB8A53"/>
    <w:rsid w:val="5DCF77F8"/>
    <w:rsid w:val="5DD1B029"/>
    <w:rsid w:val="5DD301E1"/>
    <w:rsid w:val="5DD7E772"/>
    <w:rsid w:val="5DDB9A16"/>
    <w:rsid w:val="5DDCE6EF"/>
    <w:rsid w:val="5DDD833E"/>
    <w:rsid w:val="5DDE468B"/>
    <w:rsid w:val="5DDE9856"/>
    <w:rsid w:val="5DDEA799"/>
    <w:rsid w:val="5DDF3D67"/>
    <w:rsid w:val="5DDF4530"/>
    <w:rsid w:val="5DDFB9FC"/>
    <w:rsid w:val="5DDFBA06"/>
    <w:rsid w:val="5DDFCA8A"/>
    <w:rsid w:val="5DDFE7B6"/>
    <w:rsid w:val="5DDFE9B7"/>
    <w:rsid w:val="5DDFFB31"/>
    <w:rsid w:val="5DE0764B"/>
    <w:rsid w:val="5DE952F7"/>
    <w:rsid w:val="5DEE8994"/>
    <w:rsid w:val="5DEF0AD9"/>
    <w:rsid w:val="5DEF3C94"/>
    <w:rsid w:val="5DEFAE8A"/>
    <w:rsid w:val="5DEFB5D7"/>
    <w:rsid w:val="5DF35643"/>
    <w:rsid w:val="5DF4A8AA"/>
    <w:rsid w:val="5DF4C23C"/>
    <w:rsid w:val="5DF53409"/>
    <w:rsid w:val="5DF5D708"/>
    <w:rsid w:val="5DF66341"/>
    <w:rsid w:val="5DF68876"/>
    <w:rsid w:val="5DF748F7"/>
    <w:rsid w:val="5DF7941E"/>
    <w:rsid w:val="5DF79E78"/>
    <w:rsid w:val="5DF7F978"/>
    <w:rsid w:val="5DF99A61"/>
    <w:rsid w:val="5DF9B0A9"/>
    <w:rsid w:val="5DFA6338"/>
    <w:rsid w:val="5DFB3079"/>
    <w:rsid w:val="5DFBC2AA"/>
    <w:rsid w:val="5DFBE8AB"/>
    <w:rsid w:val="5DFC833E"/>
    <w:rsid w:val="5DFD0DB1"/>
    <w:rsid w:val="5DFD780F"/>
    <w:rsid w:val="5DFDF7D3"/>
    <w:rsid w:val="5DFE94C6"/>
    <w:rsid w:val="5DFE9807"/>
    <w:rsid w:val="5DFEB6BC"/>
    <w:rsid w:val="5DFEE878"/>
    <w:rsid w:val="5DFEF530"/>
    <w:rsid w:val="5DFF016B"/>
    <w:rsid w:val="5DFF72D2"/>
    <w:rsid w:val="5DFF7DD0"/>
    <w:rsid w:val="5DFF9585"/>
    <w:rsid w:val="5DFF9615"/>
    <w:rsid w:val="5DFF9823"/>
    <w:rsid w:val="5DFF9FEC"/>
    <w:rsid w:val="5DFFA401"/>
    <w:rsid w:val="5DFFA86C"/>
    <w:rsid w:val="5DFFAC8D"/>
    <w:rsid w:val="5DFFC8C6"/>
    <w:rsid w:val="5DFFE2C9"/>
    <w:rsid w:val="5DFFE7B2"/>
    <w:rsid w:val="5DFFEF46"/>
    <w:rsid w:val="5E0F0E23"/>
    <w:rsid w:val="5E1A252E"/>
    <w:rsid w:val="5E1D052F"/>
    <w:rsid w:val="5E2F235F"/>
    <w:rsid w:val="5E3769D2"/>
    <w:rsid w:val="5E3D9F5F"/>
    <w:rsid w:val="5E3E0CEF"/>
    <w:rsid w:val="5E3F56B0"/>
    <w:rsid w:val="5E3FA4DE"/>
    <w:rsid w:val="5E4F1520"/>
    <w:rsid w:val="5E57D373"/>
    <w:rsid w:val="5E592D59"/>
    <w:rsid w:val="5E5947DE"/>
    <w:rsid w:val="5E5E2034"/>
    <w:rsid w:val="5E5F1136"/>
    <w:rsid w:val="5E632648"/>
    <w:rsid w:val="5E64667A"/>
    <w:rsid w:val="5E6B57DF"/>
    <w:rsid w:val="5E6E4BDB"/>
    <w:rsid w:val="5E6E9222"/>
    <w:rsid w:val="5E6F2F73"/>
    <w:rsid w:val="5E6FC1B5"/>
    <w:rsid w:val="5E757160"/>
    <w:rsid w:val="5E771A3C"/>
    <w:rsid w:val="5E774E10"/>
    <w:rsid w:val="5E78817C"/>
    <w:rsid w:val="5E7B3420"/>
    <w:rsid w:val="5E7B4532"/>
    <w:rsid w:val="5E7B73F5"/>
    <w:rsid w:val="5E7C1DBF"/>
    <w:rsid w:val="5E7C2BD7"/>
    <w:rsid w:val="5E7DF6D8"/>
    <w:rsid w:val="5E7E34B3"/>
    <w:rsid w:val="5E7EB29C"/>
    <w:rsid w:val="5E7F1781"/>
    <w:rsid w:val="5E7F3CBE"/>
    <w:rsid w:val="5E7F7C28"/>
    <w:rsid w:val="5E7F892E"/>
    <w:rsid w:val="5E7F95FA"/>
    <w:rsid w:val="5E7FB673"/>
    <w:rsid w:val="5E8E54A6"/>
    <w:rsid w:val="5E93428D"/>
    <w:rsid w:val="5E93B469"/>
    <w:rsid w:val="5E96004B"/>
    <w:rsid w:val="5E9F7250"/>
    <w:rsid w:val="5E9FBD56"/>
    <w:rsid w:val="5EAB9B2A"/>
    <w:rsid w:val="5EAEB011"/>
    <w:rsid w:val="5EAFE77B"/>
    <w:rsid w:val="5EB3D064"/>
    <w:rsid w:val="5EB3D5EA"/>
    <w:rsid w:val="5EB527D2"/>
    <w:rsid w:val="5EB72648"/>
    <w:rsid w:val="5EB764BB"/>
    <w:rsid w:val="5EB78D8C"/>
    <w:rsid w:val="5EB8473D"/>
    <w:rsid w:val="5EB9D87D"/>
    <w:rsid w:val="5EBB12B4"/>
    <w:rsid w:val="5EBBC6AC"/>
    <w:rsid w:val="5EBD8137"/>
    <w:rsid w:val="5EBF07D5"/>
    <w:rsid w:val="5EBFDA98"/>
    <w:rsid w:val="5ECF5DD9"/>
    <w:rsid w:val="5ED567CB"/>
    <w:rsid w:val="5ED672AA"/>
    <w:rsid w:val="5ED72713"/>
    <w:rsid w:val="5ED75596"/>
    <w:rsid w:val="5ED7A9CB"/>
    <w:rsid w:val="5ED96DA4"/>
    <w:rsid w:val="5EDA2218"/>
    <w:rsid w:val="5EDB673E"/>
    <w:rsid w:val="5EDBE662"/>
    <w:rsid w:val="5EDD72E5"/>
    <w:rsid w:val="5EDD991D"/>
    <w:rsid w:val="5EDE0BA0"/>
    <w:rsid w:val="5EDE8FF5"/>
    <w:rsid w:val="5EDF55AB"/>
    <w:rsid w:val="5EDF7E27"/>
    <w:rsid w:val="5EDFAFA4"/>
    <w:rsid w:val="5EE6E7A2"/>
    <w:rsid w:val="5EEA4201"/>
    <w:rsid w:val="5EEB8FD2"/>
    <w:rsid w:val="5EECEE2F"/>
    <w:rsid w:val="5EED4429"/>
    <w:rsid w:val="5EEDC308"/>
    <w:rsid w:val="5EEDF69B"/>
    <w:rsid w:val="5EEE0827"/>
    <w:rsid w:val="5EEEAD15"/>
    <w:rsid w:val="5EEF14EB"/>
    <w:rsid w:val="5EEF423A"/>
    <w:rsid w:val="5EEF6312"/>
    <w:rsid w:val="5EEFEB5C"/>
    <w:rsid w:val="5EF4066D"/>
    <w:rsid w:val="5EF6615C"/>
    <w:rsid w:val="5EF6A0F5"/>
    <w:rsid w:val="5EF6E5C5"/>
    <w:rsid w:val="5EF7435C"/>
    <w:rsid w:val="5EF7EB68"/>
    <w:rsid w:val="5EF85A11"/>
    <w:rsid w:val="5EFB2A8F"/>
    <w:rsid w:val="5EFB2B7D"/>
    <w:rsid w:val="5EFB52E0"/>
    <w:rsid w:val="5EFB5E55"/>
    <w:rsid w:val="5EFB7FA8"/>
    <w:rsid w:val="5EFBC5A7"/>
    <w:rsid w:val="5EFBCB0A"/>
    <w:rsid w:val="5EFD145A"/>
    <w:rsid w:val="5EFD51D0"/>
    <w:rsid w:val="5EFD86C6"/>
    <w:rsid w:val="5EFDD742"/>
    <w:rsid w:val="5EFDE773"/>
    <w:rsid w:val="5EFDED30"/>
    <w:rsid w:val="5EFE10BA"/>
    <w:rsid w:val="5EFE5192"/>
    <w:rsid w:val="5EFE982B"/>
    <w:rsid w:val="5EFEF9D6"/>
    <w:rsid w:val="5EFF0B79"/>
    <w:rsid w:val="5EFF21CA"/>
    <w:rsid w:val="5EFF2EAF"/>
    <w:rsid w:val="5EFF4ECF"/>
    <w:rsid w:val="5EFF5F23"/>
    <w:rsid w:val="5EFF64C2"/>
    <w:rsid w:val="5EFF86D9"/>
    <w:rsid w:val="5EFFAAEB"/>
    <w:rsid w:val="5EFFB6AE"/>
    <w:rsid w:val="5EFFC2D9"/>
    <w:rsid w:val="5EFFF0E9"/>
    <w:rsid w:val="5F13C877"/>
    <w:rsid w:val="5F178DE7"/>
    <w:rsid w:val="5F199C86"/>
    <w:rsid w:val="5F1A4F09"/>
    <w:rsid w:val="5F1D7231"/>
    <w:rsid w:val="5F24678C"/>
    <w:rsid w:val="5F2B747B"/>
    <w:rsid w:val="5F2FB805"/>
    <w:rsid w:val="5F305380"/>
    <w:rsid w:val="5F33AC97"/>
    <w:rsid w:val="5F3654B1"/>
    <w:rsid w:val="5F370F0D"/>
    <w:rsid w:val="5F3847A6"/>
    <w:rsid w:val="5F396922"/>
    <w:rsid w:val="5F3B1DD4"/>
    <w:rsid w:val="5F3B6764"/>
    <w:rsid w:val="5F3B67E5"/>
    <w:rsid w:val="5F3BAF1F"/>
    <w:rsid w:val="5F3D4B4F"/>
    <w:rsid w:val="5F3D628E"/>
    <w:rsid w:val="5F3DEFD4"/>
    <w:rsid w:val="5F3E5429"/>
    <w:rsid w:val="5F3F22EE"/>
    <w:rsid w:val="5F3F6E9A"/>
    <w:rsid w:val="5F3F74B8"/>
    <w:rsid w:val="5F3F752D"/>
    <w:rsid w:val="5F3F9786"/>
    <w:rsid w:val="5F3FDD33"/>
    <w:rsid w:val="5F461A76"/>
    <w:rsid w:val="5F4D76AB"/>
    <w:rsid w:val="5F4DD94D"/>
    <w:rsid w:val="5F4FDD91"/>
    <w:rsid w:val="5F524EA5"/>
    <w:rsid w:val="5F59EE7D"/>
    <w:rsid w:val="5F5AF7A3"/>
    <w:rsid w:val="5F5BB672"/>
    <w:rsid w:val="5F5C207E"/>
    <w:rsid w:val="5F5CAB63"/>
    <w:rsid w:val="5F5CDA2A"/>
    <w:rsid w:val="5F5F81C3"/>
    <w:rsid w:val="5F5FD3C0"/>
    <w:rsid w:val="5F5FE4F4"/>
    <w:rsid w:val="5F61811B"/>
    <w:rsid w:val="5F6DF2EA"/>
    <w:rsid w:val="5F6EA830"/>
    <w:rsid w:val="5F6EC69C"/>
    <w:rsid w:val="5F6EF710"/>
    <w:rsid w:val="5F6F512C"/>
    <w:rsid w:val="5F6F7429"/>
    <w:rsid w:val="5F6FE5BE"/>
    <w:rsid w:val="5F7356A3"/>
    <w:rsid w:val="5F74156E"/>
    <w:rsid w:val="5F75718E"/>
    <w:rsid w:val="5F75FD42"/>
    <w:rsid w:val="5F763926"/>
    <w:rsid w:val="5F765C17"/>
    <w:rsid w:val="5F769721"/>
    <w:rsid w:val="5F7748E7"/>
    <w:rsid w:val="5F77AE1E"/>
    <w:rsid w:val="5F77BE91"/>
    <w:rsid w:val="5F7A0A35"/>
    <w:rsid w:val="5F7A7B56"/>
    <w:rsid w:val="5F7B25BC"/>
    <w:rsid w:val="5F7B2DED"/>
    <w:rsid w:val="5F7B4320"/>
    <w:rsid w:val="5F7B6789"/>
    <w:rsid w:val="5F7B7C0D"/>
    <w:rsid w:val="5F7D4301"/>
    <w:rsid w:val="5F7D45AC"/>
    <w:rsid w:val="5F7DB4B5"/>
    <w:rsid w:val="5F7DD3EB"/>
    <w:rsid w:val="5F7E7E04"/>
    <w:rsid w:val="5F7F0ACA"/>
    <w:rsid w:val="5F7F2275"/>
    <w:rsid w:val="5F7F263F"/>
    <w:rsid w:val="5F7F378E"/>
    <w:rsid w:val="5F7F3DA8"/>
    <w:rsid w:val="5F7F521E"/>
    <w:rsid w:val="5F7F6A85"/>
    <w:rsid w:val="5F7F7F10"/>
    <w:rsid w:val="5F7F900D"/>
    <w:rsid w:val="5F7FA68B"/>
    <w:rsid w:val="5F7FAB58"/>
    <w:rsid w:val="5F7FB1CA"/>
    <w:rsid w:val="5F7FDD8C"/>
    <w:rsid w:val="5F8D546F"/>
    <w:rsid w:val="5F8F44FC"/>
    <w:rsid w:val="5F93451B"/>
    <w:rsid w:val="5F96FD2E"/>
    <w:rsid w:val="5F970F37"/>
    <w:rsid w:val="5F974794"/>
    <w:rsid w:val="5F9780BD"/>
    <w:rsid w:val="5F9B44BF"/>
    <w:rsid w:val="5F9CA57A"/>
    <w:rsid w:val="5F9DD2EB"/>
    <w:rsid w:val="5F9F1002"/>
    <w:rsid w:val="5F9F19D2"/>
    <w:rsid w:val="5F9F24BA"/>
    <w:rsid w:val="5F9F359B"/>
    <w:rsid w:val="5F9F8B8E"/>
    <w:rsid w:val="5FA3B581"/>
    <w:rsid w:val="5FA5A91E"/>
    <w:rsid w:val="5FA7F6AA"/>
    <w:rsid w:val="5FA7F72F"/>
    <w:rsid w:val="5FA8CE26"/>
    <w:rsid w:val="5FAADEE4"/>
    <w:rsid w:val="5FAB80D0"/>
    <w:rsid w:val="5FADF500"/>
    <w:rsid w:val="5FAE019A"/>
    <w:rsid w:val="5FAFCDB9"/>
    <w:rsid w:val="5FAFEBBB"/>
    <w:rsid w:val="5FAFF693"/>
    <w:rsid w:val="5FB0DD62"/>
    <w:rsid w:val="5FB114EE"/>
    <w:rsid w:val="5FB24047"/>
    <w:rsid w:val="5FB25FDB"/>
    <w:rsid w:val="5FB3E522"/>
    <w:rsid w:val="5FB49046"/>
    <w:rsid w:val="5FB5D926"/>
    <w:rsid w:val="5FB5EA58"/>
    <w:rsid w:val="5FB6316A"/>
    <w:rsid w:val="5FB75C43"/>
    <w:rsid w:val="5FB7766D"/>
    <w:rsid w:val="5FB7934B"/>
    <w:rsid w:val="5FB7A302"/>
    <w:rsid w:val="5FB7B3FA"/>
    <w:rsid w:val="5FB914DF"/>
    <w:rsid w:val="5FB9C51D"/>
    <w:rsid w:val="5FBA3F10"/>
    <w:rsid w:val="5FBA9A3C"/>
    <w:rsid w:val="5FBB1B6E"/>
    <w:rsid w:val="5FBB2A74"/>
    <w:rsid w:val="5FBB525D"/>
    <w:rsid w:val="5FBB9DA6"/>
    <w:rsid w:val="5FBBF7FA"/>
    <w:rsid w:val="5FBD29F4"/>
    <w:rsid w:val="5FBD2E89"/>
    <w:rsid w:val="5FBD663C"/>
    <w:rsid w:val="5FBDA89F"/>
    <w:rsid w:val="5FBF09EB"/>
    <w:rsid w:val="5FBF0F5F"/>
    <w:rsid w:val="5FBF143B"/>
    <w:rsid w:val="5FBF6556"/>
    <w:rsid w:val="5FBF6B77"/>
    <w:rsid w:val="5FBF6D5E"/>
    <w:rsid w:val="5FBF8F6C"/>
    <w:rsid w:val="5FBFA740"/>
    <w:rsid w:val="5FBFB1D2"/>
    <w:rsid w:val="5FBFBC60"/>
    <w:rsid w:val="5FBFEB65"/>
    <w:rsid w:val="5FBFEFF7"/>
    <w:rsid w:val="5FC63AE7"/>
    <w:rsid w:val="5FC7E148"/>
    <w:rsid w:val="5FCE12F0"/>
    <w:rsid w:val="5FCE562E"/>
    <w:rsid w:val="5FCF3C7C"/>
    <w:rsid w:val="5FCF4480"/>
    <w:rsid w:val="5FCF4AB3"/>
    <w:rsid w:val="5FCF678D"/>
    <w:rsid w:val="5FCF67C7"/>
    <w:rsid w:val="5FCF6896"/>
    <w:rsid w:val="5FCFFE60"/>
    <w:rsid w:val="5FD1959F"/>
    <w:rsid w:val="5FD4C109"/>
    <w:rsid w:val="5FD5D6B6"/>
    <w:rsid w:val="5FD60BEA"/>
    <w:rsid w:val="5FD71AEA"/>
    <w:rsid w:val="5FD9116E"/>
    <w:rsid w:val="5FDA3F22"/>
    <w:rsid w:val="5FDB388A"/>
    <w:rsid w:val="5FDB9B0C"/>
    <w:rsid w:val="5FDBAB1E"/>
    <w:rsid w:val="5FDBC25F"/>
    <w:rsid w:val="5FDC6BC9"/>
    <w:rsid w:val="5FDDA53D"/>
    <w:rsid w:val="5FDDAEAE"/>
    <w:rsid w:val="5FDDE5AB"/>
    <w:rsid w:val="5FDDFF12"/>
    <w:rsid w:val="5FDE3494"/>
    <w:rsid w:val="5FDE3F3B"/>
    <w:rsid w:val="5FDEF903"/>
    <w:rsid w:val="5FDEFFC3"/>
    <w:rsid w:val="5FDF1A72"/>
    <w:rsid w:val="5FDF53E9"/>
    <w:rsid w:val="5FDF6D18"/>
    <w:rsid w:val="5FDFB92C"/>
    <w:rsid w:val="5FDFC28A"/>
    <w:rsid w:val="5FDFC7D7"/>
    <w:rsid w:val="5FDFC9CE"/>
    <w:rsid w:val="5FDFCD92"/>
    <w:rsid w:val="5FDFCDE4"/>
    <w:rsid w:val="5FE0BBB8"/>
    <w:rsid w:val="5FE5B5EF"/>
    <w:rsid w:val="5FE6353D"/>
    <w:rsid w:val="5FE7068A"/>
    <w:rsid w:val="5FE717A9"/>
    <w:rsid w:val="5FE7461C"/>
    <w:rsid w:val="5FE79F95"/>
    <w:rsid w:val="5FE7A231"/>
    <w:rsid w:val="5FE7A9B6"/>
    <w:rsid w:val="5FE8BD04"/>
    <w:rsid w:val="5FE92804"/>
    <w:rsid w:val="5FE964C3"/>
    <w:rsid w:val="5FEA0D5C"/>
    <w:rsid w:val="5FEB7C47"/>
    <w:rsid w:val="5FEBA332"/>
    <w:rsid w:val="5FEBF31A"/>
    <w:rsid w:val="5FECF577"/>
    <w:rsid w:val="5FED0CF3"/>
    <w:rsid w:val="5FED67C2"/>
    <w:rsid w:val="5FED949F"/>
    <w:rsid w:val="5FEE1021"/>
    <w:rsid w:val="5FEE9348"/>
    <w:rsid w:val="5FEF1A57"/>
    <w:rsid w:val="5FEF5186"/>
    <w:rsid w:val="5FEF5905"/>
    <w:rsid w:val="5FEFB98F"/>
    <w:rsid w:val="5FEFC6A8"/>
    <w:rsid w:val="5FEFFF2A"/>
    <w:rsid w:val="5FF1ADEF"/>
    <w:rsid w:val="5FF2FB6F"/>
    <w:rsid w:val="5FF31883"/>
    <w:rsid w:val="5FF33360"/>
    <w:rsid w:val="5FF38F1F"/>
    <w:rsid w:val="5FF3BAD1"/>
    <w:rsid w:val="5FF3C541"/>
    <w:rsid w:val="5FF40BC6"/>
    <w:rsid w:val="5FF44B4A"/>
    <w:rsid w:val="5FF45FE7"/>
    <w:rsid w:val="5FF540FB"/>
    <w:rsid w:val="5FF57458"/>
    <w:rsid w:val="5FF5B5C8"/>
    <w:rsid w:val="5FF5E3C4"/>
    <w:rsid w:val="5FF5E725"/>
    <w:rsid w:val="5FF63859"/>
    <w:rsid w:val="5FF63A50"/>
    <w:rsid w:val="5FF674C4"/>
    <w:rsid w:val="5FF686BE"/>
    <w:rsid w:val="5FF6A335"/>
    <w:rsid w:val="5FF6C3BE"/>
    <w:rsid w:val="5FF6D9D0"/>
    <w:rsid w:val="5FF6DF9A"/>
    <w:rsid w:val="5FF6E217"/>
    <w:rsid w:val="5FF6FF36"/>
    <w:rsid w:val="5FF70172"/>
    <w:rsid w:val="5FF7125B"/>
    <w:rsid w:val="5FF71788"/>
    <w:rsid w:val="5FF729D8"/>
    <w:rsid w:val="5FF730B2"/>
    <w:rsid w:val="5FF74D62"/>
    <w:rsid w:val="5FF74DE1"/>
    <w:rsid w:val="5FF75234"/>
    <w:rsid w:val="5FF75786"/>
    <w:rsid w:val="5FF76984"/>
    <w:rsid w:val="5FF788C1"/>
    <w:rsid w:val="5FF7B15D"/>
    <w:rsid w:val="5FF7CAB0"/>
    <w:rsid w:val="5FF89849"/>
    <w:rsid w:val="5FF8A66D"/>
    <w:rsid w:val="5FF920C0"/>
    <w:rsid w:val="5FF97464"/>
    <w:rsid w:val="5FF994A3"/>
    <w:rsid w:val="5FF9C57C"/>
    <w:rsid w:val="5FFA2D98"/>
    <w:rsid w:val="5FFA4B01"/>
    <w:rsid w:val="5FFAC231"/>
    <w:rsid w:val="5FFAF990"/>
    <w:rsid w:val="5FFB2DD1"/>
    <w:rsid w:val="5FFB3641"/>
    <w:rsid w:val="5FFB49C4"/>
    <w:rsid w:val="5FFB6484"/>
    <w:rsid w:val="5FFB6C36"/>
    <w:rsid w:val="5FFB7390"/>
    <w:rsid w:val="5FFB8C8B"/>
    <w:rsid w:val="5FFB93A1"/>
    <w:rsid w:val="5FFBAACC"/>
    <w:rsid w:val="5FFBC056"/>
    <w:rsid w:val="5FFBD4CE"/>
    <w:rsid w:val="5FFBFAF5"/>
    <w:rsid w:val="5FFBFCC2"/>
    <w:rsid w:val="5FFC1C60"/>
    <w:rsid w:val="5FFC4AD1"/>
    <w:rsid w:val="5FFC9849"/>
    <w:rsid w:val="5FFCB1E4"/>
    <w:rsid w:val="5FFCD931"/>
    <w:rsid w:val="5FFD0372"/>
    <w:rsid w:val="5FFD03B8"/>
    <w:rsid w:val="5FFD23AC"/>
    <w:rsid w:val="5FFD996A"/>
    <w:rsid w:val="5FFDAE41"/>
    <w:rsid w:val="5FFDC98D"/>
    <w:rsid w:val="5FFDCDB4"/>
    <w:rsid w:val="5FFE0264"/>
    <w:rsid w:val="5FFE3D54"/>
    <w:rsid w:val="5FFE3E8E"/>
    <w:rsid w:val="5FFE4A7F"/>
    <w:rsid w:val="5FFE55A3"/>
    <w:rsid w:val="5FFE55B2"/>
    <w:rsid w:val="5FFE58ED"/>
    <w:rsid w:val="5FFE6CD8"/>
    <w:rsid w:val="5FFE8CA2"/>
    <w:rsid w:val="5FFE8D46"/>
    <w:rsid w:val="5FFE9527"/>
    <w:rsid w:val="5FFEB8F2"/>
    <w:rsid w:val="5FFED1DE"/>
    <w:rsid w:val="5FFF2611"/>
    <w:rsid w:val="5FFF2B2E"/>
    <w:rsid w:val="5FFF3000"/>
    <w:rsid w:val="5FFF38B5"/>
    <w:rsid w:val="5FFF5074"/>
    <w:rsid w:val="5FFF5E03"/>
    <w:rsid w:val="5FFF686F"/>
    <w:rsid w:val="5FFF6B8A"/>
    <w:rsid w:val="5FFF832A"/>
    <w:rsid w:val="5FFF9208"/>
    <w:rsid w:val="5FFFA5B6"/>
    <w:rsid w:val="5FFFB3FA"/>
    <w:rsid w:val="5FFFBA64"/>
    <w:rsid w:val="5FFFBF35"/>
    <w:rsid w:val="5FFFC855"/>
    <w:rsid w:val="5FFFC9F2"/>
    <w:rsid w:val="5FFFCDF4"/>
    <w:rsid w:val="5FFFE6B7"/>
    <w:rsid w:val="5FFFEC99"/>
    <w:rsid w:val="5FFFF59D"/>
    <w:rsid w:val="5FFFFD1C"/>
    <w:rsid w:val="609743C8"/>
    <w:rsid w:val="60ABD7B7"/>
    <w:rsid w:val="60BD32A5"/>
    <w:rsid w:val="60BF2FC5"/>
    <w:rsid w:val="60DF4586"/>
    <w:rsid w:val="60FDC7E7"/>
    <w:rsid w:val="60FF7B7F"/>
    <w:rsid w:val="613FCCAC"/>
    <w:rsid w:val="616924BA"/>
    <w:rsid w:val="619F7BD7"/>
    <w:rsid w:val="619F88F6"/>
    <w:rsid w:val="61B51D0C"/>
    <w:rsid w:val="61B779CC"/>
    <w:rsid w:val="61BA0A53"/>
    <w:rsid w:val="61BC8FDA"/>
    <w:rsid w:val="61BCAC07"/>
    <w:rsid w:val="61BFF06B"/>
    <w:rsid w:val="61F9A384"/>
    <w:rsid w:val="61FDD91D"/>
    <w:rsid w:val="61FF394E"/>
    <w:rsid w:val="61FF979A"/>
    <w:rsid w:val="6253ECB5"/>
    <w:rsid w:val="6276A2BA"/>
    <w:rsid w:val="62B3C604"/>
    <w:rsid w:val="62BC27CA"/>
    <w:rsid w:val="62BDBEAC"/>
    <w:rsid w:val="62BF5FBB"/>
    <w:rsid w:val="62BF7244"/>
    <w:rsid w:val="62D36F5C"/>
    <w:rsid w:val="62DB0EF1"/>
    <w:rsid w:val="62EB9C12"/>
    <w:rsid w:val="62EFF384"/>
    <w:rsid w:val="62FB0D0D"/>
    <w:rsid w:val="62FF9539"/>
    <w:rsid w:val="63160229"/>
    <w:rsid w:val="632E5DFF"/>
    <w:rsid w:val="633F806B"/>
    <w:rsid w:val="6347443E"/>
    <w:rsid w:val="635B88AA"/>
    <w:rsid w:val="63734276"/>
    <w:rsid w:val="637B703B"/>
    <w:rsid w:val="637DB6EC"/>
    <w:rsid w:val="637F3C08"/>
    <w:rsid w:val="637F832E"/>
    <w:rsid w:val="637F97F1"/>
    <w:rsid w:val="637FF118"/>
    <w:rsid w:val="639E8913"/>
    <w:rsid w:val="639F5E7D"/>
    <w:rsid w:val="63A663DC"/>
    <w:rsid w:val="63B5AFE3"/>
    <w:rsid w:val="63BD5C11"/>
    <w:rsid w:val="63BE20DF"/>
    <w:rsid w:val="63BF4A7B"/>
    <w:rsid w:val="63BFC7AD"/>
    <w:rsid w:val="63CD58ED"/>
    <w:rsid w:val="63CE85CB"/>
    <w:rsid w:val="63D345CB"/>
    <w:rsid w:val="63DA8DA9"/>
    <w:rsid w:val="63DB99DF"/>
    <w:rsid w:val="63DC435F"/>
    <w:rsid w:val="63DEB901"/>
    <w:rsid w:val="63DF52CE"/>
    <w:rsid w:val="63E09E26"/>
    <w:rsid w:val="63E79DA7"/>
    <w:rsid w:val="63E7A336"/>
    <w:rsid w:val="63E9B233"/>
    <w:rsid w:val="63ED82B1"/>
    <w:rsid w:val="63EDC0DE"/>
    <w:rsid w:val="63EEA560"/>
    <w:rsid w:val="63F0355F"/>
    <w:rsid w:val="63F59D35"/>
    <w:rsid w:val="63FA6B9E"/>
    <w:rsid w:val="63FD50AF"/>
    <w:rsid w:val="63FD770A"/>
    <w:rsid w:val="63FE70CC"/>
    <w:rsid w:val="63FF3BE0"/>
    <w:rsid w:val="63FF4B28"/>
    <w:rsid w:val="63FF624E"/>
    <w:rsid w:val="63FF81B3"/>
    <w:rsid w:val="63FFD99A"/>
    <w:rsid w:val="63FFDC8F"/>
    <w:rsid w:val="63FFE03B"/>
    <w:rsid w:val="64362A54"/>
    <w:rsid w:val="64BB657A"/>
    <w:rsid w:val="64CA07A3"/>
    <w:rsid w:val="64DDE77F"/>
    <w:rsid w:val="64DF1355"/>
    <w:rsid w:val="64EF4A54"/>
    <w:rsid w:val="64F3494D"/>
    <w:rsid w:val="64F79A86"/>
    <w:rsid w:val="64FE8980"/>
    <w:rsid w:val="64FF1202"/>
    <w:rsid w:val="64FFD1AB"/>
    <w:rsid w:val="653F5A96"/>
    <w:rsid w:val="655CF69F"/>
    <w:rsid w:val="655F23F0"/>
    <w:rsid w:val="655F9DD9"/>
    <w:rsid w:val="6567B0C3"/>
    <w:rsid w:val="656BCDBD"/>
    <w:rsid w:val="656F78C5"/>
    <w:rsid w:val="657B90C0"/>
    <w:rsid w:val="657DB55E"/>
    <w:rsid w:val="658FCE07"/>
    <w:rsid w:val="65978987"/>
    <w:rsid w:val="6599BC60"/>
    <w:rsid w:val="659D0BA8"/>
    <w:rsid w:val="65AD2AB5"/>
    <w:rsid w:val="65AE7605"/>
    <w:rsid w:val="65AF9E74"/>
    <w:rsid w:val="65B60FDB"/>
    <w:rsid w:val="65B7F762"/>
    <w:rsid w:val="65BA7470"/>
    <w:rsid w:val="65BFD670"/>
    <w:rsid w:val="65C92648"/>
    <w:rsid w:val="65D95573"/>
    <w:rsid w:val="65DAB2CE"/>
    <w:rsid w:val="65DCBBBC"/>
    <w:rsid w:val="65DF3F81"/>
    <w:rsid w:val="65E732BA"/>
    <w:rsid w:val="65EBED97"/>
    <w:rsid w:val="65F18BEC"/>
    <w:rsid w:val="65F442BC"/>
    <w:rsid w:val="65F7554D"/>
    <w:rsid w:val="65F922CB"/>
    <w:rsid w:val="65F97EBF"/>
    <w:rsid w:val="65FAD001"/>
    <w:rsid w:val="65FCBB80"/>
    <w:rsid w:val="65FDDBA8"/>
    <w:rsid w:val="65FE211A"/>
    <w:rsid w:val="65FF125A"/>
    <w:rsid w:val="65FF1819"/>
    <w:rsid w:val="65FF5991"/>
    <w:rsid w:val="65FFB60C"/>
    <w:rsid w:val="662F4009"/>
    <w:rsid w:val="6657A107"/>
    <w:rsid w:val="665F687B"/>
    <w:rsid w:val="666BD404"/>
    <w:rsid w:val="666C1264"/>
    <w:rsid w:val="6674B20C"/>
    <w:rsid w:val="66764AFA"/>
    <w:rsid w:val="667A581B"/>
    <w:rsid w:val="669E8728"/>
    <w:rsid w:val="669ECA52"/>
    <w:rsid w:val="66A7CBC6"/>
    <w:rsid w:val="66AF1258"/>
    <w:rsid w:val="66AF16F5"/>
    <w:rsid w:val="66B72448"/>
    <w:rsid w:val="66BB2A55"/>
    <w:rsid w:val="66BDA08F"/>
    <w:rsid w:val="66BDBA84"/>
    <w:rsid w:val="66BDC9B7"/>
    <w:rsid w:val="66BF87AB"/>
    <w:rsid w:val="66DF0772"/>
    <w:rsid w:val="66DF4B89"/>
    <w:rsid w:val="66EBB807"/>
    <w:rsid w:val="66EE02E9"/>
    <w:rsid w:val="66EF6C9A"/>
    <w:rsid w:val="66F744BB"/>
    <w:rsid w:val="66F938C8"/>
    <w:rsid w:val="66FA24BD"/>
    <w:rsid w:val="66FA6B83"/>
    <w:rsid w:val="66FBA607"/>
    <w:rsid w:val="66FBAC39"/>
    <w:rsid w:val="66FDDAEE"/>
    <w:rsid w:val="66FDE046"/>
    <w:rsid w:val="66FFB754"/>
    <w:rsid w:val="671EAC0E"/>
    <w:rsid w:val="671F4ADE"/>
    <w:rsid w:val="672D5570"/>
    <w:rsid w:val="673AF3F9"/>
    <w:rsid w:val="673D99EB"/>
    <w:rsid w:val="673FE7C0"/>
    <w:rsid w:val="6759A5F3"/>
    <w:rsid w:val="675AC724"/>
    <w:rsid w:val="675D4A78"/>
    <w:rsid w:val="675EA822"/>
    <w:rsid w:val="675F3C3B"/>
    <w:rsid w:val="676B98B2"/>
    <w:rsid w:val="676F96B5"/>
    <w:rsid w:val="67732FDB"/>
    <w:rsid w:val="67752898"/>
    <w:rsid w:val="67752A98"/>
    <w:rsid w:val="67775CDF"/>
    <w:rsid w:val="677B4E7A"/>
    <w:rsid w:val="677E4184"/>
    <w:rsid w:val="677E7D5D"/>
    <w:rsid w:val="677EC758"/>
    <w:rsid w:val="677F011A"/>
    <w:rsid w:val="677F5855"/>
    <w:rsid w:val="67874AB6"/>
    <w:rsid w:val="67892576"/>
    <w:rsid w:val="678C6A1C"/>
    <w:rsid w:val="6794A190"/>
    <w:rsid w:val="67979902"/>
    <w:rsid w:val="679B49A6"/>
    <w:rsid w:val="67A52136"/>
    <w:rsid w:val="67A61850"/>
    <w:rsid w:val="67ABCB51"/>
    <w:rsid w:val="67ADDA2F"/>
    <w:rsid w:val="67AFC776"/>
    <w:rsid w:val="67B3C616"/>
    <w:rsid w:val="67B528E6"/>
    <w:rsid w:val="67B5BE5E"/>
    <w:rsid w:val="67B72556"/>
    <w:rsid w:val="67B77B4E"/>
    <w:rsid w:val="67B912C1"/>
    <w:rsid w:val="67BA4A69"/>
    <w:rsid w:val="67BA9694"/>
    <w:rsid w:val="67BB41DD"/>
    <w:rsid w:val="67BBA2FE"/>
    <w:rsid w:val="67BBD43E"/>
    <w:rsid w:val="67BC50D7"/>
    <w:rsid w:val="67BDD475"/>
    <w:rsid w:val="67BE4F16"/>
    <w:rsid w:val="67BE502B"/>
    <w:rsid w:val="67BF0A55"/>
    <w:rsid w:val="67BF2EF1"/>
    <w:rsid w:val="67BF4217"/>
    <w:rsid w:val="67BF4B15"/>
    <w:rsid w:val="67BF7B1E"/>
    <w:rsid w:val="67BFF980"/>
    <w:rsid w:val="67C6377E"/>
    <w:rsid w:val="67C772B2"/>
    <w:rsid w:val="67CA4B75"/>
    <w:rsid w:val="67CFF866"/>
    <w:rsid w:val="67D76168"/>
    <w:rsid w:val="67DCBE61"/>
    <w:rsid w:val="67DE63BD"/>
    <w:rsid w:val="67DE6F65"/>
    <w:rsid w:val="67DE7402"/>
    <w:rsid w:val="67DF01EF"/>
    <w:rsid w:val="67DF6B3C"/>
    <w:rsid w:val="67DF93E4"/>
    <w:rsid w:val="67DFB7E0"/>
    <w:rsid w:val="67DFBA96"/>
    <w:rsid w:val="67DFDC97"/>
    <w:rsid w:val="67DFE777"/>
    <w:rsid w:val="67E65D7F"/>
    <w:rsid w:val="67E70B52"/>
    <w:rsid w:val="67E7ABA7"/>
    <w:rsid w:val="67E95B59"/>
    <w:rsid w:val="67EB1199"/>
    <w:rsid w:val="67EB7AD4"/>
    <w:rsid w:val="67EBCC4F"/>
    <w:rsid w:val="67EC9E88"/>
    <w:rsid w:val="67EEAA7A"/>
    <w:rsid w:val="67EEB1D2"/>
    <w:rsid w:val="67EED2B8"/>
    <w:rsid w:val="67EF2E90"/>
    <w:rsid w:val="67EF5B22"/>
    <w:rsid w:val="67EF6E7F"/>
    <w:rsid w:val="67EF7109"/>
    <w:rsid w:val="67EF942A"/>
    <w:rsid w:val="67EFABC1"/>
    <w:rsid w:val="67EFDB3C"/>
    <w:rsid w:val="67EFEFA8"/>
    <w:rsid w:val="67EFF7AF"/>
    <w:rsid w:val="67F51D10"/>
    <w:rsid w:val="67F60CD4"/>
    <w:rsid w:val="67F7053B"/>
    <w:rsid w:val="67F7A4BC"/>
    <w:rsid w:val="67F7E4BD"/>
    <w:rsid w:val="67F86B20"/>
    <w:rsid w:val="67FA3156"/>
    <w:rsid w:val="67FAECD2"/>
    <w:rsid w:val="67FB1C68"/>
    <w:rsid w:val="67FB48C0"/>
    <w:rsid w:val="67FB4D58"/>
    <w:rsid w:val="67FB5720"/>
    <w:rsid w:val="67FB71D3"/>
    <w:rsid w:val="67FBA325"/>
    <w:rsid w:val="67FBCCC8"/>
    <w:rsid w:val="67FC2D5D"/>
    <w:rsid w:val="67FD2217"/>
    <w:rsid w:val="67FD2D49"/>
    <w:rsid w:val="67FD3B96"/>
    <w:rsid w:val="67FD6931"/>
    <w:rsid w:val="67FDDBF2"/>
    <w:rsid w:val="67FE1D7A"/>
    <w:rsid w:val="67FE3F69"/>
    <w:rsid w:val="67FE4D9F"/>
    <w:rsid w:val="67FEBF6F"/>
    <w:rsid w:val="67FED117"/>
    <w:rsid w:val="67FF0C7B"/>
    <w:rsid w:val="67FF16B9"/>
    <w:rsid w:val="67FF3947"/>
    <w:rsid w:val="67FF591C"/>
    <w:rsid w:val="67FF9155"/>
    <w:rsid w:val="67FF9AEC"/>
    <w:rsid w:val="67FFA5F0"/>
    <w:rsid w:val="67FFA654"/>
    <w:rsid w:val="67FFDD52"/>
    <w:rsid w:val="683FD809"/>
    <w:rsid w:val="686848EF"/>
    <w:rsid w:val="687CF38B"/>
    <w:rsid w:val="687D57A1"/>
    <w:rsid w:val="68BD1E51"/>
    <w:rsid w:val="68BDAA0D"/>
    <w:rsid w:val="68BEE8F9"/>
    <w:rsid w:val="68BF653F"/>
    <w:rsid w:val="68E74A62"/>
    <w:rsid w:val="68ED338B"/>
    <w:rsid w:val="68EE91A3"/>
    <w:rsid w:val="68F75217"/>
    <w:rsid w:val="68F764ED"/>
    <w:rsid w:val="68FB523E"/>
    <w:rsid w:val="68FB838C"/>
    <w:rsid w:val="692E1FCA"/>
    <w:rsid w:val="692E696F"/>
    <w:rsid w:val="693BDB1C"/>
    <w:rsid w:val="693CB660"/>
    <w:rsid w:val="693F9503"/>
    <w:rsid w:val="696A9B10"/>
    <w:rsid w:val="696F0E0F"/>
    <w:rsid w:val="696F10D2"/>
    <w:rsid w:val="696F72BE"/>
    <w:rsid w:val="697F5697"/>
    <w:rsid w:val="69AF8DE6"/>
    <w:rsid w:val="69B38BFB"/>
    <w:rsid w:val="69B718DF"/>
    <w:rsid w:val="69BED9C4"/>
    <w:rsid w:val="69BF540E"/>
    <w:rsid w:val="69BF905A"/>
    <w:rsid w:val="69C7FFAE"/>
    <w:rsid w:val="69DC6BE7"/>
    <w:rsid w:val="69DC770E"/>
    <w:rsid w:val="69DD94E4"/>
    <w:rsid w:val="69DDE6C3"/>
    <w:rsid w:val="69E97D41"/>
    <w:rsid w:val="69E990F9"/>
    <w:rsid w:val="69EDBEB5"/>
    <w:rsid w:val="69EDE9B1"/>
    <w:rsid w:val="69F02778"/>
    <w:rsid w:val="69F7533F"/>
    <w:rsid w:val="69FB3418"/>
    <w:rsid w:val="69FBFF26"/>
    <w:rsid w:val="69FDE9AD"/>
    <w:rsid w:val="69FED970"/>
    <w:rsid w:val="69FF050A"/>
    <w:rsid w:val="69FF28A7"/>
    <w:rsid w:val="69FF65DE"/>
    <w:rsid w:val="6A0F405A"/>
    <w:rsid w:val="6A1511C4"/>
    <w:rsid w:val="6A364096"/>
    <w:rsid w:val="6A3744DD"/>
    <w:rsid w:val="6A56958B"/>
    <w:rsid w:val="6A7492CA"/>
    <w:rsid w:val="6A773FAF"/>
    <w:rsid w:val="6A79C02A"/>
    <w:rsid w:val="6A7C453C"/>
    <w:rsid w:val="6A7D5F08"/>
    <w:rsid w:val="6A7E7749"/>
    <w:rsid w:val="6A7F3B25"/>
    <w:rsid w:val="6A7F617F"/>
    <w:rsid w:val="6A7F9A74"/>
    <w:rsid w:val="6A8FEB00"/>
    <w:rsid w:val="6AAF2F87"/>
    <w:rsid w:val="6AAFD68E"/>
    <w:rsid w:val="6ABA6C16"/>
    <w:rsid w:val="6ABB9CB9"/>
    <w:rsid w:val="6ABF1F59"/>
    <w:rsid w:val="6ABF486D"/>
    <w:rsid w:val="6ABF5832"/>
    <w:rsid w:val="6ACFAB96"/>
    <w:rsid w:val="6AD79F16"/>
    <w:rsid w:val="6ADB64B4"/>
    <w:rsid w:val="6ADF1877"/>
    <w:rsid w:val="6ADF3782"/>
    <w:rsid w:val="6ADF6400"/>
    <w:rsid w:val="6ADFFC7F"/>
    <w:rsid w:val="6AE483FD"/>
    <w:rsid w:val="6AE74934"/>
    <w:rsid w:val="6AEADEE3"/>
    <w:rsid w:val="6AEF1E28"/>
    <w:rsid w:val="6AEFCDE8"/>
    <w:rsid w:val="6AF7855A"/>
    <w:rsid w:val="6AF7D85A"/>
    <w:rsid w:val="6AF7F674"/>
    <w:rsid w:val="6AF961BF"/>
    <w:rsid w:val="6AFB067E"/>
    <w:rsid w:val="6AFB7837"/>
    <w:rsid w:val="6AFD8410"/>
    <w:rsid w:val="6AFE8530"/>
    <w:rsid w:val="6AFF1069"/>
    <w:rsid w:val="6AFF393E"/>
    <w:rsid w:val="6AFF4DAA"/>
    <w:rsid w:val="6AFF5C3C"/>
    <w:rsid w:val="6AFFE875"/>
    <w:rsid w:val="6B158C3D"/>
    <w:rsid w:val="6B1FC07D"/>
    <w:rsid w:val="6B316AB6"/>
    <w:rsid w:val="6B33CE6D"/>
    <w:rsid w:val="6B3DBECC"/>
    <w:rsid w:val="6B3F71E7"/>
    <w:rsid w:val="6B4EA89A"/>
    <w:rsid w:val="6B5CD2A0"/>
    <w:rsid w:val="6B5DAAE4"/>
    <w:rsid w:val="6B5E7213"/>
    <w:rsid w:val="6B5F7552"/>
    <w:rsid w:val="6B666557"/>
    <w:rsid w:val="6B6D06C7"/>
    <w:rsid w:val="6B6D4272"/>
    <w:rsid w:val="6B6F3C33"/>
    <w:rsid w:val="6B6F538C"/>
    <w:rsid w:val="6B6FA4CF"/>
    <w:rsid w:val="6B752A16"/>
    <w:rsid w:val="6B755B96"/>
    <w:rsid w:val="6B790C9E"/>
    <w:rsid w:val="6B7B57AA"/>
    <w:rsid w:val="6B7CAF5A"/>
    <w:rsid w:val="6B7DD210"/>
    <w:rsid w:val="6B7E1466"/>
    <w:rsid w:val="6B7E7352"/>
    <w:rsid w:val="6B7F7842"/>
    <w:rsid w:val="6B7FD7EE"/>
    <w:rsid w:val="6B87A923"/>
    <w:rsid w:val="6B956771"/>
    <w:rsid w:val="6B969223"/>
    <w:rsid w:val="6B9DCE80"/>
    <w:rsid w:val="6B9FF230"/>
    <w:rsid w:val="6BA1CF2F"/>
    <w:rsid w:val="6BA7D612"/>
    <w:rsid w:val="6BAA3D00"/>
    <w:rsid w:val="6BAAE9BB"/>
    <w:rsid w:val="6BAC244C"/>
    <w:rsid w:val="6BAE0878"/>
    <w:rsid w:val="6BAE4E0C"/>
    <w:rsid w:val="6BAEFBFA"/>
    <w:rsid w:val="6BB76CB1"/>
    <w:rsid w:val="6BB78476"/>
    <w:rsid w:val="6BB78ED9"/>
    <w:rsid w:val="6BB7CEBF"/>
    <w:rsid w:val="6BB7DF60"/>
    <w:rsid w:val="6BBA133A"/>
    <w:rsid w:val="6BBB5347"/>
    <w:rsid w:val="6BBD8DBC"/>
    <w:rsid w:val="6BBE0095"/>
    <w:rsid w:val="6BBEC9A3"/>
    <w:rsid w:val="6BBFB875"/>
    <w:rsid w:val="6BC3E6E9"/>
    <w:rsid w:val="6BC75F8A"/>
    <w:rsid w:val="6BC9E353"/>
    <w:rsid w:val="6BCB6720"/>
    <w:rsid w:val="6BCB8049"/>
    <w:rsid w:val="6BCBC711"/>
    <w:rsid w:val="6BCD13C5"/>
    <w:rsid w:val="6BCFFB12"/>
    <w:rsid w:val="6BD6D843"/>
    <w:rsid w:val="6BD9EAFB"/>
    <w:rsid w:val="6BDBA59B"/>
    <w:rsid w:val="6BDCDF86"/>
    <w:rsid w:val="6BDCEDB6"/>
    <w:rsid w:val="6BDF2A64"/>
    <w:rsid w:val="6BDF31D6"/>
    <w:rsid w:val="6BDF3A24"/>
    <w:rsid w:val="6BDF3ABD"/>
    <w:rsid w:val="6BE4E666"/>
    <w:rsid w:val="6BE78FFA"/>
    <w:rsid w:val="6BE949BC"/>
    <w:rsid w:val="6BE9F5B1"/>
    <w:rsid w:val="6BEA3F1B"/>
    <w:rsid w:val="6BEB306C"/>
    <w:rsid w:val="6BEBCB7C"/>
    <w:rsid w:val="6BEEEB56"/>
    <w:rsid w:val="6BEFF5A6"/>
    <w:rsid w:val="6BF5A39C"/>
    <w:rsid w:val="6BF5F2D4"/>
    <w:rsid w:val="6BF5F52B"/>
    <w:rsid w:val="6BF7255A"/>
    <w:rsid w:val="6BF755A6"/>
    <w:rsid w:val="6BF7606E"/>
    <w:rsid w:val="6BF762F2"/>
    <w:rsid w:val="6BF769E1"/>
    <w:rsid w:val="6BF7CDA1"/>
    <w:rsid w:val="6BF7FC00"/>
    <w:rsid w:val="6BF920A9"/>
    <w:rsid w:val="6BF9D364"/>
    <w:rsid w:val="6BFA4E8D"/>
    <w:rsid w:val="6BFA89F1"/>
    <w:rsid w:val="6BFADE00"/>
    <w:rsid w:val="6BFB0B4D"/>
    <w:rsid w:val="6BFB4077"/>
    <w:rsid w:val="6BFB6778"/>
    <w:rsid w:val="6BFBAFD6"/>
    <w:rsid w:val="6BFBBCC5"/>
    <w:rsid w:val="6BFBC3BC"/>
    <w:rsid w:val="6BFC66EB"/>
    <w:rsid w:val="6BFD054E"/>
    <w:rsid w:val="6BFD1029"/>
    <w:rsid w:val="6BFD8629"/>
    <w:rsid w:val="6BFDBFA6"/>
    <w:rsid w:val="6BFE95A8"/>
    <w:rsid w:val="6BFEB1CE"/>
    <w:rsid w:val="6BFEBE14"/>
    <w:rsid w:val="6BFEE598"/>
    <w:rsid w:val="6BFF0B43"/>
    <w:rsid w:val="6BFF1E03"/>
    <w:rsid w:val="6BFF55E4"/>
    <w:rsid w:val="6BFF8D09"/>
    <w:rsid w:val="6BFFA56B"/>
    <w:rsid w:val="6BFFAF2F"/>
    <w:rsid w:val="6BFFB293"/>
    <w:rsid w:val="6BFFB73E"/>
    <w:rsid w:val="6BFFB967"/>
    <w:rsid w:val="6BFFCF5B"/>
    <w:rsid w:val="6BFFF4B6"/>
    <w:rsid w:val="6C0F6204"/>
    <w:rsid w:val="6C1F219B"/>
    <w:rsid w:val="6C2AAD9A"/>
    <w:rsid w:val="6C3AA40F"/>
    <w:rsid w:val="6C3EF413"/>
    <w:rsid w:val="6C3FE0F5"/>
    <w:rsid w:val="6C5D288D"/>
    <w:rsid w:val="6C756E48"/>
    <w:rsid w:val="6C7950C7"/>
    <w:rsid w:val="6C7E3DFB"/>
    <w:rsid w:val="6C7E7366"/>
    <w:rsid w:val="6C7F4ADE"/>
    <w:rsid w:val="6C7F5DA1"/>
    <w:rsid w:val="6C7FE57F"/>
    <w:rsid w:val="6C7FEA06"/>
    <w:rsid w:val="6C9E0608"/>
    <w:rsid w:val="6CABF674"/>
    <w:rsid w:val="6CAFD523"/>
    <w:rsid w:val="6CB6C117"/>
    <w:rsid w:val="6CBDE95F"/>
    <w:rsid w:val="6CBDEA63"/>
    <w:rsid w:val="6CBF0F50"/>
    <w:rsid w:val="6CBFFA05"/>
    <w:rsid w:val="6CC57593"/>
    <w:rsid w:val="6CCD1F0B"/>
    <w:rsid w:val="6CD9C910"/>
    <w:rsid w:val="6CDD1414"/>
    <w:rsid w:val="6CDEE3B0"/>
    <w:rsid w:val="6CDF4888"/>
    <w:rsid w:val="6CDF67D2"/>
    <w:rsid w:val="6CDFB8CB"/>
    <w:rsid w:val="6CE41296"/>
    <w:rsid w:val="6CE7D2A9"/>
    <w:rsid w:val="6CEA0B6E"/>
    <w:rsid w:val="6CED7B22"/>
    <w:rsid w:val="6CEE7AE1"/>
    <w:rsid w:val="6CF69470"/>
    <w:rsid w:val="6CF6F0D4"/>
    <w:rsid w:val="6CF70BAB"/>
    <w:rsid w:val="6CF7DC92"/>
    <w:rsid w:val="6CFA97F5"/>
    <w:rsid w:val="6CFAB358"/>
    <w:rsid w:val="6CFB3766"/>
    <w:rsid w:val="6CFC7917"/>
    <w:rsid w:val="6CFDB853"/>
    <w:rsid w:val="6CFDC699"/>
    <w:rsid w:val="6CFE90EE"/>
    <w:rsid w:val="6CFEB761"/>
    <w:rsid w:val="6CFEDE5F"/>
    <w:rsid w:val="6CFF0590"/>
    <w:rsid w:val="6CFF5FC3"/>
    <w:rsid w:val="6CFFC486"/>
    <w:rsid w:val="6D0FA5A9"/>
    <w:rsid w:val="6D17E280"/>
    <w:rsid w:val="6D213555"/>
    <w:rsid w:val="6D23A060"/>
    <w:rsid w:val="6D25CACC"/>
    <w:rsid w:val="6D2AA2A2"/>
    <w:rsid w:val="6D2DE1BC"/>
    <w:rsid w:val="6D2F308B"/>
    <w:rsid w:val="6D3739BF"/>
    <w:rsid w:val="6D3F2930"/>
    <w:rsid w:val="6D3F458A"/>
    <w:rsid w:val="6D4D3071"/>
    <w:rsid w:val="6D57E167"/>
    <w:rsid w:val="6D59BE3E"/>
    <w:rsid w:val="6D69988F"/>
    <w:rsid w:val="6D6E9FC4"/>
    <w:rsid w:val="6D6EA7A1"/>
    <w:rsid w:val="6D6F3C1E"/>
    <w:rsid w:val="6D738A4B"/>
    <w:rsid w:val="6D756D80"/>
    <w:rsid w:val="6D77C221"/>
    <w:rsid w:val="6D77CB23"/>
    <w:rsid w:val="6D7B02C1"/>
    <w:rsid w:val="6D7B2082"/>
    <w:rsid w:val="6D7BA25C"/>
    <w:rsid w:val="6D7C6B72"/>
    <w:rsid w:val="6D7D37D8"/>
    <w:rsid w:val="6D7D55C5"/>
    <w:rsid w:val="6D7E2A0B"/>
    <w:rsid w:val="6D7E3E34"/>
    <w:rsid w:val="6D7F559A"/>
    <w:rsid w:val="6D7F67F2"/>
    <w:rsid w:val="6D8F8FB3"/>
    <w:rsid w:val="6D9053F2"/>
    <w:rsid w:val="6D92DE15"/>
    <w:rsid w:val="6D9A2A17"/>
    <w:rsid w:val="6D9B64E5"/>
    <w:rsid w:val="6D9D0777"/>
    <w:rsid w:val="6D9ED3A9"/>
    <w:rsid w:val="6D9EE320"/>
    <w:rsid w:val="6DA73AD8"/>
    <w:rsid w:val="6DA749CD"/>
    <w:rsid w:val="6DAE285A"/>
    <w:rsid w:val="6DAEA0A3"/>
    <w:rsid w:val="6DAFF407"/>
    <w:rsid w:val="6DB3C550"/>
    <w:rsid w:val="6DB6075F"/>
    <w:rsid w:val="6DB67454"/>
    <w:rsid w:val="6DB7FF4E"/>
    <w:rsid w:val="6DBA9005"/>
    <w:rsid w:val="6DBD6765"/>
    <w:rsid w:val="6DBD93F2"/>
    <w:rsid w:val="6DBF0581"/>
    <w:rsid w:val="6DBFE450"/>
    <w:rsid w:val="6DBFE5F1"/>
    <w:rsid w:val="6DC98932"/>
    <w:rsid w:val="6DCD92D7"/>
    <w:rsid w:val="6DCE52F5"/>
    <w:rsid w:val="6DCEB973"/>
    <w:rsid w:val="6DCF1272"/>
    <w:rsid w:val="6DCF78FE"/>
    <w:rsid w:val="6DD36C3D"/>
    <w:rsid w:val="6DD4EF7E"/>
    <w:rsid w:val="6DD7A1C8"/>
    <w:rsid w:val="6DDA849B"/>
    <w:rsid w:val="6DDB4CC0"/>
    <w:rsid w:val="6DDB7BD1"/>
    <w:rsid w:val="6DDBCAB8"/>
    <w:rsid w:val="6DDBE049"/>
    <w:rsid w:val="6DDE2549"/>
    <w:rsid w:val="6DDF05F1"/>
    <w:rsid w:val="6DE5A2DC"/>
    <w:rsid w:val="6DE70EDA"/>
    <w:rsid w:val="6DEB27D8"/>
    <w:rsid w:val="6DEB31FB"/>
    <w:rsid w:val="6DEC9589"/>
    <w:rsid w:val="6DED5CC3"/>
    <w:rsid w:val="6DEDB94C"/>
    <w:rsid w:val="6DEE10FF"/>
    <w:rsid w:val="6DEEB5BC"/>
    <w:rsid w:val="6DEF56CF"/>
    <w:rsid w:val="6DEF6970"/>
    <w:rsid w:val="6DEFBCA6"/>
    <w:rsid w:val="6DEFCA57"/>
    <w:rsid w:val="6DEFD5B0"/>
    <w:rsid w:val="6DF26948"/>
    <w:rsid w:val="6DF34AC3"/>
    <w:rsid w:val="6DF3A547"/>
    <w:rsid w:val="6DF4C724"/>
    <w:rsid w:val="6DF4DAA0"/>
    <w:rsid w:val="6DF50E61"/>
    <w:rsid w:val="6DF770B0"/>
    <w:rsid w:val="6DF7CADF"/>
    <w:rsid w:val="6DF85860"/>
    <w:rsid w:val="6DF9D66F"/>
    <w:rsid w:val="6DF9E6EB"/>
    <w:rsid w:val="6DFA09FA"/>
    <w:rsid w:val="6DFA153B"/>
    <w:rsid w:val="6DFA467E"/>
    <w:rsid w:val="6DFB625A"/>
    <w:rsid w:val="6DFC03B9"/>
    <w:rsid w:val="6DFC27D5"/>
    <w:rsid w:val="6DFC39E9"/>
    <w:rsid w:val="6DFC6983"/>
    <w:rsid w:val="6DFD5676"/>
    <w:rsid w:val="6DFDE314"/>
    <w:rsid w:val="6DFDF263"/>
    <w:rsid w:val="6DFE1ABC"/>
    <w:rsid w:val="6DFE92DB"/>
    <w:rsid w:val="6DFF0751"/>
    <w:rsid w:val="6DFF0C27"/>
    <w:rsid w:val="6DFF1193"/>
    <w:rsid w:val="6DFF485F"/>
    <w:rsid w:val="6DFF8A00"/>
    <w:rsid w:val="6DFF8B50"/>
    <w:rsid w:val="6DFFA816"/>
    <w:rsid w:val="6DFFAA04"/>
    <w:rsid w:val="6DFFBAD2"/>
    <w:rsid w:val="6DFFBD41"/>
    <w:rsid w:val="6DFFBEEB"/>
    <w:rsid w:val="6DFFC637"/>
    <w:rsid w:val="6DFFD86F"/>
    <w:rsid w:val="6DFFEF96"/>
    <w:rsid w:val="6E131DEA"/>
    <w:rsid w:val="6E139827"/>
    <w:rsid w:val="6E1E1DFE"/>
    <w:rsid w:val="6E2E5DF0"/>
    <w:rsid w:val="6E2F1C46"/>
    <w:rsid w:val="6E3B9899"/>
    <w:rsid w:val="6E3D3CA1"/>
    <w:rsid w:val="6E3D9638"/>
    <w:rsid w:val="6E3EBDED"/>
    <w:rsid w:val="6E453A15"/>
    <w:rsid w:val="6E47821D"/>
    <w:rsid w:val="6E49D316"/>
    <w:rsid w:val="6E4F0957"/>
    <w:rsid w:val="6E4F1C65"/>
    <w:rsid w:val="6E5AB64C"/>
    <w:rsid w:val="6E5D0449"/>
    <w:rsid w:val="6E5E2C4B"/>
    <w:rsid w:val="6E5E43FB"/>
    <w:rsid w:val="6E5F751F"/>
    <w:rsid w:val="6E6C2894"/>
    <w:rsid w:val="6E6E605C"/>
    <w:rsid w:val="6E72F2E4"/>
    <w:rsid w:val="6E762C4B"/>
    <w:rsid w:val="6E768A82"/>
    <w:rsid w:val="6E7A9138"/>
    <w:rsid w:val="6E7AF62E"/>
    <w:rsid w:val="6E7B7628"/>
    <w:rsid w:val="6E7B7A8B"/>
    <w:rsid w:val="6E7B8DDF"/>
    <w:rsid w:val="6E7BD282"/>
    <w:rsid w:val="6E7C6497"/>
    <w:rsid w:val="6E7D3DD8"/>
    <w:rsid w:val="6E7F1BA5"/>
    <w:rsid w:val="6E7F205F"/>
    <w:rsid w:val="6E7F227C"/>
    <w:rsid w:val="6E7F5EFD"/>
    <w:rsid w:val="6E7FF0AD"/>
    <w:rsid w:val="6E8F5920"/>
    <w:rsid w:val="6E99200D"/>
    <w:rsid w:val="6E9E9FC0"/>
    <w:rsid w:val="6EA8B416"/>
    <w:rsid w:val="6EAAFCD1"/>
    <w:rsid w:val="6EAFBC8F"/>
    <w:rsid w:val="6EB16224"/>
    <w:rsid w:val="6EB912A2"/>
    <w:rsid w:val="6EB99EB3"/>
    <w:rsid w:val="6EBA3F95"/>
    <w:rsid w:val="6EBAB82E"/>
    <w:rsid w:val="6EBB5CEA"/>
    <w:rsid w:val="6EBBA9A6"/>
    <w:rsid w:val="6EBD3E6F"/>
    <w:rsid w:val="6EBD3EC5"/>
    <w:rsid w:val="6EBE02A0"/>
    <w:rsid w:val="6EBE1371"/>
    <w:rsid w:val="6EBE68EC"/>
    <w:rsid w:val="6EBEEE49"/>
    <w:rsid w:val="6EBF3355"/>
    <w:rsid w:val="6EBF6DEB"/>
    <w:rsid w:val="6EBFBE79"/>
    <w:rsid w:val="6EC78F22"/>
    <w:rsid w:val="6EC793B5"/>
    <w:rsid w:val="6ECB622C"/>
    <w:rsid w:val="6ECDF358"/>
    <w:rsid w:val="6ECF1DD7"/>
    <w:rsid w:val="6ECF4A7F"/>
    <w:rsid w:val="6ED41161"/>
    <w:rsid w:val="6ED764C9"/>
    <w:rsid w:val="6ED772EA"/>
    <w:rsid w:val="6EDBD339"/>
    <w:rsid w:val="6EDC1CD7"/>
    <w:rsid w:val="6EDCB4D6"/>
    <w:rsid w:val="6EDCE91C"/>
    <w:rsid w:val="6EDD16C3"/>
    <w:rsid w:val="6EDE3322"/>
    <w:rsid w:val="6EDEDE5E"/>
    <w:rsid w:val="6EDF018A"/>
    <w:rsid w:val="6EDF157E"/>
    <w:rsid w:val="6EDF3734"/>
    <w:rsid w:val="6EDFA0D9"/>
    <w:rsid w:val="6EDFEF8A"/>
    <w:rsid w:val="6EE359E2"/>
    <w:rsid w:val="6EE5E6E6"/>
    <w:rsid w:val="6EE88E2E"/>
    <w:rsid w:val="6EE93161"/>
    <w:rsid w:val="6EE966A1"/>
    <w:rsid w:val="6EEB3B44"/>
    <w:rsid w:val="6EEBB1AE"/>
    <w:rsid w:val="6EEC7720"/>
    <w:rsid w:val="6EEEA8BD"/>
    <w:rsid w:val="6EEEBF25"/>
    <w:rsid w:val="6EEF539F"/>
    <w:rsid w:val="6EEF5CC3"/>
    <w:rsid w:val="6EEF94F5"/>
    <w:rsid w:val="6EEFB732"/>
    <w:rsid w:val="6EEFB784"/>
    <w:rsid w:val="6EEFFCB2"/>
    <w:rsid w:val="6EF071D3"/>
    <w:rsid w:val="6EF2D136"/>
    <w:rsid w:val="6EF358BF"/>
    <w:rsid w:val="6EF38CDA"/>
    <w:rsid w:val="6EF3E409"/>
    <w:rsid w:val="6EF563DC"/>
    <w:rsid w:val="6EF6ED83"/>
    <w:rsid w:val="6EF75DAD"/>
    <w:rsid w:val="6EF7B9D3"/>
    <w:rsid w:val="6EF8358B"/>
    <w:rsid w:val="6EF9E904"/>
    <w:rsid w:val="6EFA543B"/>
    <w:rsid w:val="6EFB7E97"/>
    <w:rsid w:val="6EFB8289"/>
    <w:rsid w:val="6EFC7DDD"/>
    <w:rsid w:val="6EFCAD30"/>
    <w:rsid w:val="6EFCFB38"/>
    <w:rsid w:val="6EFD2976"/>
    <w:rsid w:val="6EFD2B1C"/>
    <w:rsid w:val="6EFD58AE"/>
    <w:rsid w:val="6EFD6031"/>
    <w:rsid w:val="6EFD6863"/>
    <w:rsid w:val="6EFD9FAE"/>
    <w:rsid w:val="6EFDA171"/>
    <w:rsid w:val="6EFE0BDE"/>
    <w:rsid w:val="6EFE8051"/>
    <w:rsid w:val="6EFF0760"/>
    <w:rsid w:val="6EFF2275"/>
    <w:rsid w:val="6EFF2343"/>
    <w:rsid w:val="6EFF4324"/>
    <w:rsid w:val="6EFF49F3"/>
    <w:rsid w:val="6EFF579E"/>
    <w:rsid w:val="6EFF59EF"/>
    <w:rsid w:val="6EFF64C3"/>
    <w:rsid w:val="6EFF6AB0"/>
    <w:rsid w:val="6EFF7EA0"/>
    <w:rsid w:val="6EFF83AA"/>
    <w:rsid w:val="6EFF8714"/>
    <w:rsid w:val="6EFF90FD"/>
    <w:rsid w:val="6EFF9347"/>
    <w:rsid w:val="6EFFC84D"/>
    <w:rsid w:val="6EFFCE68"/>
    <w:rsid w:val="6EFFCF63"/>
    <w:rsid w:val="6EFFEB1B"/>
    <w:rsid w:val="6EFFEC08"/>
    <w:rsid w:val="6F0515EC"/>
    <w:rsid w:val="6F0D8BEC"/>
    <w:rsid w:val="6F1144D2"/>
    <w:rsid w:val="6F13DF9B"/>
    <w:rsid w:val="6F1FA46E"/>
    <w:rsid w:val="6F1FB5B8"/>
    <w:rsid w:val="6F2B19AB"/>
    <w:rsid w:val="6F2BB480"/>
    <w:rsid w:val="6F323DE0"/>
    <w:rsid w:val="6F338205"/>
    <w:rsid w:val="6F3B0389"/>
    <w:rsid w:val="6F3DC5BD"/>
    <w:rsid w:val="6F3EEB10"/>
    <w:rsid w:val="6F3F8B53"/>
    <w:rsid w:val="6F4BC1B4"/>
    <w:rsid w:val="6F4BDFB9"/>
    <w:rsid w:val="6F4BF1C3"/>
    <w:rsid w:val="6F4D835C"/>
    <w:rsid w:val="6F4F2667"/>
    <w:rsid w:val="6F4F76F3"/>
    <w:rsid w:val="6F5DA36F"/>
    <w:rsid w:val="6F5DCE2B"/>
    <w:rsid w:val="6F5E3430"/>
    <w:rsid w:val="6F5F9D59"/>
    <w:rsid w:val="6F5FAB63"/>
    <w:rsid w:val="6F621661"/>
    <w:rsid w:val="6F67BAA8"/>
    <w:rsid w:val="6F67D1E1"/>
    <w:rsid w:val="6F6A32BD"/>
    <w:rsid w:val="6F6A52D1"/>
    <w:rsid w:val="6F6A7D25"/>
    <w:rsid w:val="6F6C4765"/>
    <w:rsid w:val="6F6DD02D"/>
    <w:rsid w:val="6F6E29EE"/>
    <w:rsid w:val="6F6E315F"/>
    <w:rsid w:val="6F6E7905"/>
    <w:rsid w:val="6F6F5026"/>
    <w:rsid w:val="6F710944"/>
    <w:rsid w:val="6F71E923"/>
    <w:rsid w:val="6F72BE9D"/>
    <w:rsid w:val="6F73498E"/>
    <w:rsid w:val="6F7395D9"/>
    <w:rsid w:val="6F73C45E"/>
    <w:rsid w:val="6F755231"/>
    <w:rsid w:val="6F769CC8"/>
    <w:rsid w:val="6F76E773"/>
    <w:rsid w:val="6F77A5B1"/>
    <w:rsid w:val="6F798BB6"/>
    <w:rsid w:val="6F7B48C7"/>
    <w:rsid w:val="6F7B8932"/>
    <w:rsid w:val="6F7B95C7"/>
    <w:rsid w:val="6F7BA983"/>
    <w:rsid w:val="6F7BEC0C"/>
    <w:rsid w:val="6F7CB0C9"/>
    <w:rsid w:val="6F7D18D4"/>
    <w:rsid w:val="6F7D4047"/>
    <w:rsid w:val="6F7DA9E6"/>
    <w:rsid w:val="6F7DE2C5"/>
    <w:rsid w:val="6F7DF4F9"/>
    <w:rsid w:val="6F7E1456"/>
    <w:rsid w:val="6F7E2D3A"/>
    <w:rsid w:val="6F7E697E"/>
    <w:rsid w:val="6F7E8FF5"/>
    <w:rsid w:val="6F7EADC9"/>
    <w:rsid w:val="6F7F1FD3"/>
    <w:rsid w:val="6F7F463F"/>
    <w:rsid w:val="6F7FB953"/>
    <w:rsid w:val="6F7FDA03"/>
    <w:rsid w:val="6F7FEE2A"/>
    <w:rsid w:val="6F7FF09D"/>
    <w:rsid w:val="6F8694E1"/>
    <w:rsid w:val="6F8B82FF"/>
    <w:rsid w:val="6F8E5DDF"/>
    <w:rsid w:val="6F9323BF"/>
    <w:rsid w:val="6F93D941"/>
    <w:rsid w:val="6F97607B"/>
    <w:rsid w:val="6F97BB63"/>
    <w:rsid w:val="6F990486"/>
    <w:rsid w:val="6F9B6DAC"/>
    <w:rsid w:val="6F9C16F9"/>
    <w:rsid w:val="6F9C7418"/>
    <w:rsid w:val="6F9E8509"/>
    <w:rsid w:val="6F9E8D37"/>
    <w:rsid w:val="6F9EAADF"/>
    <w:rsid w:val="6F9EE86C"/>
    <w:rsid w:val="6F9F3524"/>
    <w:rsid w:val="6F9F3A48"/>
    <w:rsid w:val="6F9F58CA"/>
    <w:rsid w:val="6F9F746B"/>
    <w:rsid w:val="6F9FB4E6"/>
    <w:rsid w:val="6F9FCF90"/>
    <w:rsid w:val="6FA34470"/>
    <w:rsid w:val="6FA8D5D3"/>
    <w:rsid w:val="6FA9B579"/>
    <w:rsid w:val="6FA9DA56"/>
    <w:rsid w:val="6FAB68BD"/>
    <w:rsid w:val="6FAC9E8C"/>
    <w:rsid w:val="6FAD2347"/>
    <w:rsid w:val="6FAD69F5"/>
    <w:rsid w:val="6FAD91C4"/>
    <w:rsid w:val="6FAE8825"/>
    <w:rsid w:val="6FAE9E4A"/>
    <w:rsid w:val="6FAEB06E"/>
    <w:rsid w:val="6FAEF3BA"/>
    <w:rsid w:val="6FAF05F5"/>
    <w:rsid w:val="6FAF3D27"/>
    <w:rsid w:val="6FAFDE91"/>
    <w:rsid w:val="6FAFE135"/>
    <w:rsid w:val="6FB1074D"/>
    <w:rsid w:val="6FB4302F"/>
    <w:rsid w:val="6FB4AC10"/>
    <w:rsid w:val="6FB56B9C"/>
    <w:rsid w:val="6FB75AFF"/>
    <w:rsid w:val="6FB7DA4A"/>
    <w:rsid w:val="6FB9B08A"/>
    <w:rsid w:val="6FBA3516"/>
    <w:rsid w:val="6FBA4CAD"/>
    <w:rsid w:val="6FBAEB7C"/>
    <w:rsid w:val="6FBC080B"/>
    <w:rsid w:val="6FBC4310"/>
    <w:rsid w:val="6FBCACC3"/>
    <w:rsid w:val="6FBCF92D"/>
    <w:rsid w:val="6FBD5167"/>
    <w:rsid w:val="6FBD7221"/>
    <w:rsid w:val="6FBDBBCF"/>
    <w:rsid w:val="6FBDE873"/>
    <w:rsid w:val="6FBE226E"/>
    <w:rsid w:val="6FBF0389"/>
    <w:rsid w:val="6FBF1D44"/>
    <w:rsid w:val="6FBF3FF1"/>
    <w:rsid w:val="6FBF4FFF"/>
    <w:rsid w:val="6FBF6651"/>
    <w:rsid w:val="6FBF6A51"/>
    <w:rsid w:val="6FBF708D"/>
    <w:rsid w:val="6FBF72AB"/>
    <w:rsid w:val="6FBFA9F0"/>
    <w:rsid w:val="6FBFBB9D"/>
    <w:rsid w:val="6FBFE561"/>
    <w:rsid w:val="6FBFF936"/>
    <w:rsid w:val="6FC74A45"/>
    <w:rsid w:val="6FC74C48"/>
    <w:rsid w:val="6FC9AA02"/>
    <w:rsid w:val="6FCBAD89"/>
    <w:rsid w:val="6FCBB740"/>
    <w:rsid w:val="6FCBC304"/>
    <w:rsid w:val="6FCBEE56"/>
    <w:rsid w:val="6FCE04CD"/>
    <w:rsid w:val="6FCE5EFD"/>
    <w:rsid w:val="6FCEE81B"/>
    <w:rsid w:val="6FCF3203"/>
    <w:rsid w:val="6FCFA959"/>
    <w:rsid w:val="6FCFEC98"/>
    <w:rsid w:val="6FCFEDE8"/>
    <w:rsid w:val="6FD1A719"/>
    <w:rsid w:val="6FD5035F"/>
    <w:rsid w:val="6FD5F223"/>
    <w:rsid w:val="6FD63380"/>
    <w:rsid w:val="6FD6CC04"/>
    <w:rsid w:val="6FD746EC"/>
    <w:rsid w:val="6FD8A918"/>
    <w:rsid w:val="6FD90814"/>
    <w:rsid w:val="6FD91674"/>
    <w:rsid w:val="6FDA44AF"/>
    <w:rsid w:val="6FDBE99D"/>
    <w:rsid w:val="6FDBEB22"/>
    <w:rsid w:val="6FDC767D"/>
    <w:rsid w:val="6FDD845E"/>
    <w:rsid w:val="6FDD8F37"/>
    <w:rsid w:val="6FDDD9C6"/>
    <w:rsid w:val="6FDDE15C"/>
    <w:rsid w:val="6FDE2A78"/>
    <w:rsid w:val="6FDE8EBD"/>
    <w:rsid w:val="6FDEC6EE"/>
    <w:rsid w:val="6FDED997"/>
    <w:rsid w:val="6FDF03AD"/>
    <w:rsid w:val="6FDF0DC2"/>
    <w:rsid w:val="6FDF1564"/>
    <w:rsid w:val="6FDF181D"/>
    <w:rsid w:val="6FDF3C05"/>
    <w:rsid w:val="6FDF4113"/>
    <w:rsid w:val="6FDF41E1"/>
    <w:rsid w:val="6FDF4357"/>
    <w:rsid w:val="6FDF48EF"/>
    <w:rsid w:val="6FDF4D2E"/>
    <w:rsid w:val="6FDF6E1D"/>
    <w:rsid w:val="6FDF8D81"/>
    <w:rsid w:val="6FDFABA5"/>
    <w:rsid w:val="6FDFBA61"/>
    <w:rsid w:val="6FE14691"/>
    <w:rsid w:val="6FE29AA6"/>
    <w:rsid w:val="6FE3CEDA"/>
    <w:rsid w:val="6FE4B8BC"/>
    <w:rsid w:val="6FE54774"/>
    <w:rsid w:val="6FE61D00"/>
    <w:rsid w:val="6FE75B75"/>
    <w:rsid w:val="6FE75F71"/>
    <w:rsid w:val="6FEAA2C8"/>
    <w:rsid w:val="6FEB4CFB"/>
    <w:rsid w:val="6FEBE8AF"/>
    <w:rsid w:val="6FED086D"/>
    <w:rsid w:val="6FED2196"/>
    <w:rsid w:val="6FEE769C"/>
    <w:rsid w:val="6FEE9138"/>
    <w:rsid w:val="6FEF192A"/>
    <w:rsid w:val="6FEF4FE9"/>
    <w:rsid w:val="6FEF61BF"/>
    <w:rsid w:val="6FEF86B1"/>
    <w:rsid w:val="6FEF899A"/>
    <w:rsid w:val="6FEF8AFE"/>
    <w:rsid w:val="6FEF9DF1"/>
    <w:rsid w:val="6FEFB1C1"/>
    <w:rsid w:val="6FEFBD79"/>
    <w:rsid w:val="6FEFCA6F"/>
    <w:rsid w:val="6FEFE13F"/>
    <w:rsid w:val="6FF12D36"/>
    <w:rsid w:val="6FF33E3C"/>
    <w:rsid w:val="6FF3AA6A"/>
    <w:rsid w:val="6FF4F969"/>
    <w:rsid w:val="6FF56455"/>
    <w:rsid w:val="6FF587A0"/>
    <w:rsid w:val="6FF6187F"/>
    <w:rsid w:val="6FF6A8D5"/>
    <w:rsid w:val="6FF6F2D0"/>
    <w:rsid w:val="6FF702B6"/>
    <w:rsid w:val="6FF713D2"/>
    <w:rsid w:val="6FF76778"/>
    <w:rsid w:val="6FF7823B"/>
    <w:rsid w:val="6FF79EFA"/>
    <w:rsid w:val="6FF7A58A"/>
    <w:rsid w:val="6FF7AFA7"/>
    <w:rsid w:val="6FF7BECF"/>
    <w:rsid w:val="6FF7F515"/>
    <w:rsid w:val="6FF81BC9"/>
    <w:rsid w:val="6FF8BCCD"/>
    <w:rsid w:val="6FF911A5"/>
    <w:rsid w:val="6FF9315E"/>
    <w:rsid w:val="6FF988CC"/>
    <w:rsid w:val="6FF9CD4C"/>
    <w:rsid w:val="6FFA0594"/>
    <w:rsid w:val="6FFA4631"/>
    <w:rsid w:val="6FFA6C51"/>
    <w:rsid w:val="6FFA8CEA"/>
    <w:rsid w:val="6FFA964E"/>
    <w:rsid w:val="6FFA9AAA"/>
    <w:rsid w:val="6FFB2D69"/>
    <w:rsid w:val="6FFB4D23"/>
    <w:rsid w:val="6FFB6520"/>
    <w:rsid w:val="6FFB7587"/>
    <w:rsid w:val="6FFBC70E"/>
    <w:rsid w:val="6FFBCD3B"/>
    <w:rsid w:val="6FFBCDC1"/>
    <w:rsid w:val="6FFBE698"/>
    <w:rsid w:val="6FFBECEB"/>
    <w:rsid w:val="6FFBF1DF"/>
    <w:rsid w:val="6FFC7999"/>
    <w:rsid w:val="6FFCA3E9"/>
    <w:rsid w:val="6FFCDE86"/>
    <w:rsid w:val="6FFD116D"/>
    <w:rsid w:val="6FFD24C6"/>
    <w:rsid w:val="6FFD3078"/>
    <w:rsid w:val="6FFD3C33"/>
    <w:rsid w:val="6FFDA212"/>
    <w:rsid w:val="6FFE040A"/>
    <w:rsid w:val="6FFE0F9D"/>
    <w:rsid w:val="6FFE39DF"/>
    <w:rsid w:val="6FFE409D"/>
    <w:rsid w:val="6FFE7A3D"/>
    <w:rsid w:val="6FFE7E52"/>
    <w:rsid w:val="6FFE8717"/>
    <w:rsid w:val="6FFE93E3"/>
    <w:rsid w:val="6FFEAF55"/>
    <w:rsid w:val="6FFEB26A"/>
    <w:rsid w:val="6FFEB4AF"/>
    <w:rsid w:val="6FFEC46D"/>
    <w:rsid w:val="6FFEF0D5"/>
    <w:rsid w:val="6FFF0057"/>
    <w:rsid w:val="6FFF1831"/>
    <w:rsid w:val="6FFF1902"/>
    <w:rsid w:val="6FFF1A6E"/>
    <w:rsid w:val="6FFF1C56"/>
    <w:rsid w:val="6FFF1E21"/>
    <w:rsid w:val="6FFF2931"/>
    <w:rsid w:val="6FFF2BC7"/>
    <w:rsid w:val="6FFF3529"/>
    <w:rsid w:val="6FFF35C4"/>
    <w:rsid w:val="6FFF3DDC"/>
    <w:rsid w:val="6FFF46BE"/>
    <w:rsid w:val="6FFF5758"/>
    <w:rsid w:val="6FFF691A"/>
    <w:rsid w:val="6FFF71B0"/>
    <w:rsid w:val="6FFF7394"/>
    <w:rsid w:val="6FFF85DC"/>
    <w:rsid w:val="6FFF89B7"/>
    <w:rsid w:val="6FFF9B7D"/>
    <w:rsid w:val="6FFFBFB2"/>
    <w:rsid w:val="6FFFC548"/>
    <w:rsid w:val="6FFFCF05"/>
    <w:rsid w:val="6FFFCF5A"/>
    <w:rsid w:val="6FFFD02C"/>
    <w:rsid w:val="6FFFDC82"/>
    <w:rsid w:val="6FFFEE84"/>
    <w:rsid w:val="6FFFFD08"/>
    <w:rsid w:val="700DC3D6"/>
    <w:rsid w:val="70731BF8"/>
    <w:rsid w:val="707B2D1B"/>
    <w:rsid w:val="707E2FD9"/>
    <w:rsid w:val="707E62C7"/>
    <w:rsid w:val="709CF81C"/>
    <w:rsid w:val="70A68A4E"/>
    <w:rsid w:val="70AF2804"/>
    <w:rsid w:val="70BFC92C"/>
    <w:rsid w:val="70CFA6A3"/>
    <w:rsid w:val="70D3BBD6"/>
    <w:rsid w:val="70DF13F9"/>
    <w:rsid w:val="70E6EE9E"/>
    <w:rsid w:val="70F51A67"/>
    <w:rsid w:val="70F5CF30"/>
    <w:rsid w:val="70FDDEE2"/>
    <w:rsid w:val="70FFF5C4"/>
    <w:rsid w:val="7113E402"/>
    <w:rsid w:val="71191651"/>
    <w:rsid w:val="714FB8F1"/>
    <w:rsid w:val="715E68BC"/>
    <w:rsid w:val="715F37C1"/>
    <w:rsid w:val="7174003A"/>
    <w:rsid w:val="7175C550"/>
    <w:rsid w:val="71779580"/>
    <w:rsid w:val="717F06D8"/>
    <w:rsid w:val="717F07BC"/>
    <w:rsid w:val="717F4612"/>
    <w:rsid w:val="717F61C1"/>
    <w:rsid w:val="718F76A3"/>
    <w:rsid w:val="719F52C2"/>
    <w:rsid w:val="71A89621"/>
    <w:rsid w:val="71A9F69E"/>
    <w:rsid w:val="71AD48A9"/>
    <w:rsid w:val="71ADABF4"/>
    <w:rsid w:val="71BD4BFE"/>
    <w:rsid w:val="71C1F546"/>
    <w:rsid w:val="71C2F8CB"/>
    <w:rsid w:val="71C5F3A2"/>
    <w:rsid w:val="71CF30BD"/>
    <w:rsid w:val="71CF63A7"/>
    <w:rsid w:val="71CFB599"/>
    <w:rsid w:val="71DD1515"/>
    <w:rsid w:val="71DD761C"/>
    <w:rsid w:val="71DF9581"/>
    <w:rsid w:val="71EBFA66"/>
    <w:rsid w:val="71EF2B01"/>
    <w:rsid w:val="71EF3656"/>
    <w:rsid w:val="71F5C5B1"/>
    <w:rsid w:val="71F72C50"/>
    <w:rsid w:val="71F74CCE"/>
    <w:rsid w:val="71FAC37F"/>
    <w:rsid w:val="71FCEEA8"/>
    <w:rsid w:val="71FE2648"/>
    <w:rsid w:val="71FF2BAB"/>
    <w:rsid w:val="71FFA18E"/>
    <w:rsid w:val="723A2B07"/>
    <w:rsid w:val="725B88BE"/>
    <w:rsid w:val="725BDD08"/>
    <w:rsid w:val="726F0BAA"/>
    <w:rsid w:val="72716D95"/>
    <w:rsid w:val="727A29D1"/>
    <w:rsid w:val="727B00DB"/>
    <w:rsid w:val="729F2262"/>
    <w:rsid w:val="729FAEBA"/>
    <w:rsid w:val="72B772D5"/>
    <w:rsid w:val="72BB33BA"/>
    <w:rsid w:val="72BB8573"/>
    <w:rsid w:val="72CEC698"/>
    <w:rsid w:val="72CFA524"/>
    <w:rsid w:val="72D7E2A6"/>
    <w:rsid w:val="72DF5056"/>
    <w:rsid w:val="72E17EAC"/>
    <w:rsid w:val="72EECDD7"/>
    <w:rsid w:val="72F241E9"/>
    <w:rsid w:val="72F53721"/>
    <w:rsid w:val="72F744E1"/>
    <w:rsid w:val="72F973C3"/>
    <w:rsid w:val="72F9D9E8"/>
    <w:rsid w:val="72FA9261"/>
    <w:rsid w:val="72FD1B01"/>
    <w:rsid w:val="72FDD5C8"/>
    <w:rsid w:val="72FEC167"/>
    <w:rsid w:val="72FF992D"/>
    <w:rsid w:val="72FFC004"/>
    <w:rsid w:val="732E8EC5"/>
    <w:rsid w:val="7333FDE6"/>
    <w:rsid w:val="733733F8"/>
    <w:rsid w:val="733A3F09"/>
    <w:rsid w:val="733B8BF4"/>
    <w:rsid w:val="733DA4AC"/>
    <w:rsid w:val="733EDDA4"/>
    <w:rsid w:val="733F77F7"/>
    <w:rsid w:val="73419BFA"/>
    <w:rsid w:val="734E7858"/>
    <w:rsid w:val="735722A7"/>
    <w:rsid w:val="735BB0DF"/>
    <w:rsid w:val="735F2546"/>
    <w:rsid w:val="735F93AC"/>
    <w:rsid w:val="735FF048"/>
    <w:rsid w:val="7365097F"/>
    <w:rsid w:val="7369E8C3"/>
    <w:rsid w:val="736B6F2E"/>
    <w:rsid w:val="736D9D7B"/>
    <w:rsid w:val="736D9ECF"/>
    <w:rsid w:val="736F1845"/>
    <w:rsid w:val="736F2193"/>
    <w:rsid w:val="736F3DC4"/>
    <w:rsid w:val="736F700F"/>
    <w:rsid w:val="7373BB4A"/>
    <w:rsid w:val="7376B8E7"/>
    <w:rsid w:val="737A57D9"/>
    <w:rsid w:val="737B43F8"/>
    <w:rsid w:val="737B78C3"/>
    <w:rsid w:val="737DD686"/>
    <w:rsid w:val="737E2375"/>
    <w:rsid w:val="737E4945"/>
    <w:rsid w:val="737E9A67"/>
    <w:rsid w:val="737FDC8A"/>
    <w:rsid w:val="737FE564"/>
    <w:rsid w:val="738F7A8F"/>
    <w:rsid w:val="73976250"/>
    <w:rsid w:val="739D3BA2"/>
    <w:rsid w:val="73A0B407"/>
    <w:rsid w:val="73A77017"/>
    <w:rsid w:val="73A95A15"/>
    <w:rsid w:val="73ADCB06"/>
    <w:rsid w:val="73AFC665"/>
    <w:rsid w:val="73B4B005"/>
    <w:rsid w:val="73B6677C"/>
    <w:rsid w:val="73B7EB08"/>
    <w:rsid w:val="73B92259"/>
    <w:rsid w:val="73BB50CF"/>
    <w:rsid w:val="73BE3A9D"/>
    <w:rsid w:val="73C5ABBE"/>
    <w:rsid w:val="73CB2A02"/>
    <w:rsid w:val="73CED0BE"/>
    <w:rsid w:val="73D2AFA4"/>
    <w:rsid w:val="73DA6F22"/>
    <w:rsid w:val="73DC6E50"/>
    <w:rsid w:val="73DD5839"/>
    <w:rsid w:val="73DDD06F"/>
    <w:rsid w:val="73DEBA42"/>
    <w:rsid w:val="73DEC4EA"/>
    <w:rsid w:val="73DF20E3"/>
    <w:rsid w:val="73DF3521"/>
    <w:rsid w:val="73DF4F6B"/>
    <w:rsid w:val="73DF872A"/>
    <w:rsid w:val="73DFEDDD"/>
    <w:rsid w:val="73E6000F"/>
    <w:rsid w:val="73E67787"/>
    <w:rsid w:val="73E78B85"/>
    <w:rsid w:val="73E7C9B3"/>
    <w:rsid w:val="73E95CC4"/>
    <w:rsid w:val="73E95DF0"/>
    <w:rsid w:val="73EB92EE"/>
    <w:rsid w:val="73EBB717"/>
    <w:rsid w:val="73EC6BA8"/>
    <w:rsid w:val="73EC6C2A"/>
    <w:rsid w:val="73EC998D"/>
    <w:rsid w:val="73ED109F"/>
    <w:rsid w:val="73ED7608"/>
    <w:rsid w:val="73EDC1F2"/>
    <w:rsid w:val="73EF0088"/>
    <w:rsid w:val="73EF906E"/>
    <w:rsid w:val="73F0861B"/>
    <w:rsid w:val="73F32A0A"/>
    <w:rsid w:val="73F34B8D"/>
    <w:rsid w:val="73F35473"/>
    <w:rsid w:val="73F57630"/>
    <w:rsid w:val="73F64EB3"/>
    <w:rsid w:val="73F671C8"/>
    <w:rsid w:val="73F68E12"/>
    <w:rsid w:val="73F6A7CE"/>
    <w:rsid w:val="73F73CFE"/>
    <w:rsid w:val="73F7CD87"/>
    <w:rsid w:val="73FAEE3E"/>
    <w:rsid w:val="73FB036D"/>
    <w:rsid w:val="73FB2478"/>
    <w:rsid w:val="73FB5FD3"/>
    <w:rsid w:val="73FBA54D"/>
    <w:rsid w:val="73FBEDC5"/>
    <w:rsid w:val="73FD0DB7"/>
    <w:rsid w:val="73FD1831"/>
    <w:rsid w:val="73FD25EB"/>
    <w:rsid w:val="73FD3ECE"/>
    <w:rsid w:val="73FDB285"/>
    <w:rsid w:val="73FDFA98"/>
    <w:rsid w:val="73FE105C"/>
    <w:rsid w:val="73FE32D5"/>
    <w:rsid w:val="73FEE0EF"/>
    <w:rsid w:val="73FF0669"/>
    <w:rsid w:val="73FF2ACE"/>
    <w:rsid w:val="73FF58E0"/>
    <w:rsid w:val="73FFA95E"/>
    <w:rsid w:val="73FFCFDF"/>
    <w:rsid w:val="73FFD2D2"/>
    <w:rsid w:val="73FFE137"/>
    <w:rsid w:val="73FFECFA"/>
    <w:rsid w:val="73FFEEA4"/>
    <w:rsid w:val="73FFF277"/>
    <w:rsid w:val="743784CB"/>
    <w:rsid w:val="743850D7"/>
    <w:rsid w:val="744F66B5"/>
    <w:rsid w:val="747B22AB"/>
    <w:rsid w:val="747F17A0"/>
    <w:rsid w:val="749D2C19"/>
    <w:rsid w:val="749FA268"/>
    <w:rsid w:val="74A04609"/>
    <w:rsid w:val="74AF0609"/>
    <w:rsid w:val="74AFD76D"/>
    <w:rsid w:val="74B385CF"/>
    <w:rsid w:val="74BB70C7"/>
    <w:rsid w:val="74BEEF28"/>
    <w:rsid w:val="74C5EDE9"/>
    <w:rsid w:val="74C614F3"/>
    <w:rsid w:val="74DD2C43"/>
    <w:rsid w:val="74DF356C"/>
    <w:rsid w:val="74DF7242"/>
    <w:rsid w:val="74E7596A"/>
    <w:rsid w:val="74E7F737"/>
    <w:rsid w:val="74EDFCC6"/>
    <w:rsid w:val="74EF8D76"/>
    <w:rsid w:val="74F312EF"/>
    <w:rsid w:val="74F6959C"/>
    <w:rsid w:val="74F6C42B"/>
    <w:rsid w:val="74F78964"/>
    <w:rsid w:val="74F7B391"/>
    <w:rsid w:val="74F7E995"/>
    <w:rsid w:val="74F95496"/>
    <w:rsid w:val="74FA0DC2"/>
    <w:rsid w:val="74FD8F81"/>
    <w:rsid w:val="74FF2767"/>
    <w:rsid w:val="74FF668E"/>
    <w:rsid w:val="750F3303"/>
    <w:rsid w:val="751C97F9"/>
    <w:rsid w:val="751EF29A"/>
    <w:rsid w:val="751F8ED4"/>
    <w:rsid w:val="752391D8"/>
    <w:rsid w:val="753AFFFC"/>
    <w:rsid w:val="753BAC6A"/>
    <w:rsid w:val="753C79EC"/>
    <w:rsid w:val="753D420C"/>
    <w:rsid w:val="753E717F"/>
    <w:rsid w:val="753F9610"/>
    <w:rsid w:val="75475119"/>
    <w:rsid w:val="75476A20"/>
    <w:rsid w:val="755BEDC1"/>
    <w:rsid w:val="755F45AB"/>
    <w:rsid w:val="75655AAD"/>
    <w:rsid w:val="7565B972"/>
    <w:rsid w:val="7566C6E3"/>
    <w:rsid w:val="75716C3E"/>
    <w:rsid w:val="7573A3A3"/>
    <w:rsid w:val="7577520F"/>
    <w:rsid w:val="7577787D"/>
    <w:rsid w:val="75779504"/>
    <w:rsid w:val="757D0AB2"/>
    <w:rsid w:val="757D20AC"/>
    <w:rsid w:val="757DC985"/>
    <w:rsid w:val="757FE1B0"/>
    <w:rsid w:val="757FFC39"/>
    <w:rsid w:val="75843FE9"/>
    <w:rsid w:val="758DB925"/>
    <w:rsid w:val="758F3ECD"/>
    <w:rsid w:val="759A20E6"/>
    <w:rsid w:val="759CA626"/>
    <w:rsid w:val="759F2803"/>
    <w:rsid w:val="759F7F1D"/>
    <w:rsid w:val="759F9F31"/>
    <w:rsid w:val="759FCEBF"/>
    <w:rsid w:val="75AC27A7"/>
    <w:rsid w:val="75B6182A"/>
    <w:rsid w:val="75B67051"/>
    <w:rsid w:val="75BB128E"/>
    <w:rsid w:val="75BB79B5"/>
    <w:rsid w:val="75BBC9F6"/>
    <w:rsid w:val="75BE97AB"/>
    <w:rsid w:val="75BF0FF3"/>
    <w:rsid w:val="75BF9488"/>
    <w:rsid w:val="75CC4FD1"/>
    <w:rsid w:val="75CF9ABB"/>
    <w:rsid w:val="75D20E72"/>
    <w:rsid w:val="75D4C5ED"/>
    <w:rsid w:val="75DBA476"/>
    <w:rsid w:val="75DD2126"/>
    <w:rsid w:val="75DE3A21"/>
    <w:rsid w:val="75DE6C65"/>
    <w:rsid w:val="75DEB4B2"/>
    <w:rsid w:val="75DF2279"/>
    <w:rsid w:val="75DF4DBE"/>
    <w:rsid w:val="75DFFDB4"/>
    <w:rsid w:val="75E392D5"/>
    <w:rsid w:val="75E3B220"/>
    <w:rsid w:val="75E41600"/>
    <w:rsid w:val="75E75EA7"/>
    <w:rsid w:val="75E7C16D"/>
    <w:rsid w:val="75E7CDF4"/>
    <w:rsid w:val="75E9C1FA"/>
    <w:rsid w:val="75EB857F"/>
    <w:rsid w:val="75EB955D"/>
    <w:rsid w:val="75EBA752"/>
    <w:rsid w:val="75EC30B6"/>
    <w:rsid w:val="75EC7DA6"/>
    <w:rsid w:val="75EF2367"/>
    <w:rsid w:val="75EFA5C6"/>
    <w:rsid w:val="75EFD4B7"/>
    <w:rsid w:val="75F57449"/>
    <w:rsid w:val="75F5D4BB"/>
    <w:rsid w:val="75F60EDA"/>
    <w:rsid w:val="75F63CA0"/>
    <w:rsid w:val="75F76C36"/>
    <w:rsid w:val="75F77827"/>
    <w:rsid w:val="75F77BF2"/>
    <w:rsid w:val="75F7C91B"/>
    <w:rsid w:val="75F7CCA9"/>
    <w:rsid w:val="75F7D2E7"/>
    <w:rsid w:val="75F80E84"/>
    <w:rsid w:val="75F9C908"/>
    <w:rsid w:val="75FB614D"/>
    <w:rsid w:val="75FBEE32"/>
    <w:rsid w:val="75FD38DC"/>
    <w:rsid w:val="75FD5767"/>
    <w:rsid w:val="75FD8D8A"/>
    <w:rsid w:val="75FDDDF2"/>
    <w:rsid w:val="75FDF3D4"/>
    <w:rsid w:val="75FE3F07"/>
    <w:rsid w:val="75FE4C67"/>
    <w:rsid w:val="75FE61CF"/>
    <w:rsid w:val="75FEA5FC"/>
    <w:rsid w:val="75FEAAEA"/>
    <w:rsid w:val="75FEC032"/>
    <w:rsid w:val="75FED8CC"/>
    <w:rsid w:val="75FF39FD"/>
    <w:rsid w:val="75FF467B"/>
    <w:rsid w:val="75FF4929"/>
    <w:rsid w:val="75FF5162"/>
    <w:rsid w:val="75FF7187"/>
    <w:rsid w:val="75FF73F3"/>
    <w:rsid w:val="75FF9F76"/>
    <w:rsid w:val="75FFB3C0"/>
    <w:rsid w:val="75FFCA44"/>
    <w:rsid w:val="75FFF93E"/>
    <w:rsid w:val="75FFFC79"/>
    <w:rsid w:val="761EDC93"/>
    <w:rsid w:val="761F3A40"/>
    <w:rsid w:val="7623C26C"/>
    <w:rsid w:val="763800AD"/>
    <w:rsid w:val="763F3181"/>
    <w:rsid w:val="763F34DC"/>
    <w:rsid w:val="763F7ECA"/>
    <w:rsid w:val="763FCACD"/>
    <w:rsid w:val="7656244D"/>
    <w:rsid w:val="765D5A91"/>
    <w:rsid w:val="7667A9A3"/>
    <w:rsid w:val="766B036B"/>
    <w:rsid w:val="766FE357"/>
    <w:rsid w:val="766FE95F"/>
    <w:rsid w:val="7671FA51"/>
    <w:rsid w:val="76779E4F"/>
    <w:rsid w:val="7677F5F8"/>
    <w:rsid w:val="767B3C36"/>
    <w:rsid w:val="767F5A5A"/>
    <w:rsid w:val="767FD2B5"/>
    <w:rsid w:val="768B717B"/>
    <w:rsid w:val="768F2FAC"/>
    <w:rsid w:val="768F9DB6"/>
    <w:rsid w:val="769773CF"/>
    <w:rsid w:val="769EF69B"/>
    <w:rsid w:val="76A7CC6A"/>
    <w:rsid w:val="76A7EECE"/>
    <w:rsid w:val="76ABD99F"/>
    <w:rsid w:val="76ACC3FE"/>
    <w:rsid w:val="76AEAB12"/>
    <w:rsid w:val="76AEF850"/>
    <w:rsid w:val="76AF2CCF"/>
    <w:rsid w:val="76AF6A5A"/>
    <w:rsid w:val="76B3E3CC"/>
    <w:rsid w:val="76B3F0A6"/>
    <w:rsid w:val="76B54E17"/>
    <w:rsid w:val="76B5A1EF"/>
    <w:rsid w:val="76B9EE3D"/>
    <w:rsid w:val="76BA872E"/>
    <w:rsid w:val="76BBC1C4"/>
    <w:rsid w:val="76BEA697"/>
    <w:rsid w:val="76BEDD98"/>
    <w:rsid w:val="76BF367F"/>
    <w:rsid w:val="76BF96AD"/>
    <w:rsid w:val="76BFC886"/>
    <w:rsid w:val="76BFED57"/>
    <w:rsid w:val="76C522A0"/>
    <w:rsid w:val="76C54EE4"/>
    <w:rsid w:val="76C9E0C7"/>
    <w:rsid w:val="76CBB309"/>
    <w:rsid w:val="76CE6354"/>
    <w:rsid w:val="76CF92A2"/>
    <w:rsid w:val="76D3FFF1"/>
    <w:rsid w:val="76D61D30"/>
    <w:rsid w:val="76D71EB5"/>
    <w:rsid w:val="76D720EF"/>
    <w:rsid w:val="76D8F736"/>
    <w:rsid w:val="76D9FC32"/>
    <w:rsid w:val="76DB244D"/>
    <w:rsid w:val="76DB55D8"/>
    <w:rsid w:val="76DB8A90"/>
    <w:rsid w:val="76DDDE44"/>
    <w:rsid w:val="76DF4F97"/>
    <w:rsid w:val="76DF7593"/>
    <w:rsid w:val="76DFD2AC"/>
    <w:rsid w:val="76DFDC39"/>
    <w:rsid w:val="76E470DE"/>
    <w:rsid w:val="76E64D45"/>
    <w:rsid w:val="76E6B1F8"/>
    <w:rsid w:val="76E7DC86"/>
    <w:rsid w:val="76EB8A27"/>
    <w:rsid w:val="76ECADF7"/>
    <w:rsid w:val="76EE1EE1"/>
    <w:rsid w:val="76EEA05C"/>
    <w:rsid w:val="76EF9D75"/>
    <w:rsid w:val="76F14832"/>
    <w:rsid w:val="76F2A34E"/>
    <w:rsid w:val="76F35351"/>
    <w:rsid w:val="76F64484"/>
    <w:rsid w:val="76F67005"/>
    <w:rsid w:val="76F6B0E0"/>
    <w:rsid w:val="76F6FC58"/>
    <w:rsid w:val="76F74C6C"/>
    <w:rsid w:val="76F74EB4"/>
    <w:rsid w:val="76F7A130"/>
    <w:rsid w:val="76F7EC8A"/>
    <w:rsid w:val="76F7F771"/>
    <w:rsid w:val="76F84B24"/>
    <w:rsid w:val="76F92ED6"/>
    <w:rsid w:val="76FA0905"/>
    <w:rsid w:val="76FAFE54"/>
    <w:rsid w:val="76FB0C27"/>
    <w:rsid w:val="76FB2CBA"/>
    <w:rsid w:val="76FB6D88"/>
    <w:rsid w:val="76FB7795"/>
    <w:rsid w:val="76FB9842"/>
    <w:rsid w:val="76FB9E94"/>
    <w:rsid w:val="76FBE1B8"/>
    <w:rsid w:val="76FCBD73"/>
    <w:rsid w:val="76FD096B"/>
    <w:rsid w:val="76FD1F84"/>
    <w:rsid w:val="76FD4D26"/>
    <w:rsid w:val="76FD8724"/>
    <w:rsid w:val="76FD8D9D"/>
    <w:rsid w:val="76FE227C"/>
    <w:rsid w:val="76FE57FA"/>
    <w:rsid w:val="76FE792F"/>
    <w:rsid w:val="76FEA3DE"/>
    <w:rsid w:val="76FEB741"/>
    <w:rsid w:val="76FF0C1D"/>
    <w:rsid w:val="76FF0EFE"/>
    <w:rsid w:val="76FF18AE"/>
    <w:rsid w:val="76FF66E5"/>
    <w:rsid w:val="76FFFAF1"/>
    <w:rsid w:val="770AE283"/>
    <w:rsid w:val="770CA345"/>
    <w:rsid w:val="770D449F"/>
    <w:rsid w:val="77172EC0"/>
    <w:rsid w:val="7717AE69"/>
    <w:rsid w:val="771D1DE6"/>
    <w:rsid w:val="771FA0D2"/>
    <w:rsid w:val="772A4B42"/>
    <w:rsid w:val="772D8117"/>
    <w:rsid w:val="772E1003"/>
    <w:rsid w:val="77339898"/>
    <w:rsid w:val="773577E1"/>
    <w:rsid w:val="773AC1F0"/>
    <w:rsid w:val="773B1675"/>
    <w:rsid w:val="773B68A8"/>
    <w:rsid w:val="773DE80B"/>
    <w:rsid w:val="773E32B6"/>
    <w:rsid w:val="773EA6B0"/>
    <w:rsid w:val="773FD035"/>
    <w:rsid w:val="773FD67E"/>
    <w:rsid w:val="773FFF7C"/>
    <w:rsid w:val="7741DBD4"/>
    <w:rsid w:val="774BABD2"/>
    <w:rsid w:val="774F54E0"/>
    <w:rsid w:val="77536BA9"/>
    <w:rsid w:val="77537168"/>
    <w:rsid w:val="7757093C"/>
    <w:rsid w:val="775786D6"/>
    <w:rsid w:val="7757DE06"/>
    <w:rsid w:val="775BF5E0"/>
    <w:rsid w:val="775CE43D"/>
    <w:rsid w:val="775D2C38"/>
    <w:rsid w:val="775D6D1C"/>
    <w:rsid w:val="775D6F84"/>
    <w:rsid w:val="775E0D30"/>
    <w:rsid w:val="775E6FAD"/>
    <w:rsid w:val="775F6CA9"/>
    <w:rsid w:val="775F93A8"/>
    <w:rsid w:val="775FCECD"/>
    <w:rsid w:val="775FEA7F"/>
    <w:rsid w:val="7763430E"/>
    <w:rsid w:val="7764F067"/>
    <w:rsid w:val="77678E1A"/>
    <w:rsid w:val="7767CFC3"/>
    <w:rsid w:val="776BC99B"/>
    <w:rsid w:val="776C1287"/>
    <w:rsid w:val="776D117D"/>
    <w:rsid w:val="776EF68E"/>
    <w:rsid w:val="776F107C"/>
    <w:rsid w:val="776FBC38"/>
    <w:rsid w:val="77707BCA"/>
    <w:rsid w:val="77753A6E"/>
    <w:rsid w:val="77756FF5"/>
    <w:rsid w:val="7776782F"/>
    <w:rsid w:val="7777311C"/>
    <w:rsid w:val="77773B49"/>
    <w:rsid w:val="77773C65"/>
    <w:rsid w:val="77773DB8"/>
    <w:rsid w:val="7777AA17"/>
    <w:rsid w:val="7777BD39"/>
    <w:rsid w:val="77783A5C"/>
    <w:rsid w:val="77786527"/>
    <w:rsid w:val="77796FE9"/>
    <w:rsid w:val="777AA94A"/>
    <w:rsid w:val="777B0E0F"/>
    <w:rsid w:val="777B38B3"/>
    <w:rsid w:val="777B4875"/>
    <w:rsid w:val="777B8F13"/>
    <w:rsid w:val="777BB0FA"/>
    <w:rsid w:val="777BDDF8"/>
    <w:rsid w:val="777C3D34"/>
    <w:rsid w:val="777CA58B"/>
    <w:rsid w:val="777D90F7"/>
    <w:rsid w:val="777DE5E1"/>
    <w:rsid w:val="777E3440"/>
    <w:rsid w:val="777E92B3"/>
    <w:rsid w:val="777ECA15"/>
    <w:rsid w:val="777EE0DF"/>
    <w:rsid w:val="777F01B1"/>
    <w:rsid w:val="777F11CA"/>
    <w:rsid w:val="777F3EB2"/>
    <w:rsid w:val="777F4955"/>
    <w:rsid w:val="777F4AAF"/>
    <w:rsid w:val="777F525D"/>
    <w:rsid w:val="777F5688"/>
    <w:rsid w:val="777F5CC3"/>
    <w:rsid w:val="777F5EF9"/>
    <w:rsid w:val="777F689E"/>
    <w:rsid w:val="777F68FF"/>
    <w:rsid w:val="777F8011"/>
    <w:rsid w:val="777F87CF"/>
    <w:rsid w:val="777F8AD3"/>
    <w:rsid w:val="777FBD8D"/>
    <w:rsid w:val="777FD707"/>
    <w:rsid w:val="777FDAA3"/>
    <w:rsid w:val="777FDC4D"/>
    <w:rsid w:val="777FDDAC"/>
    <w:rsid w:val="778BF0BA"/>
    <w:rsid w:val="778F34BB"/>
    <w:rsid w:val="778F791C"/>
    <w:rsid w:val="778FC59B"/>
    <w:rsid w:val="77956190"/>
    <w:rsid w:val="7796C0C3"/>
    <w:rsid w:val="77975FC0"/>
    <w:rsid w:val="779E17A4"/>
    <w:rsid w:val="779F4AFD"/>
    <w:rsid w:val="779F7A45"/>
    <w:rsid w:val="77A508A4"/>
    <w:rsid w:val="77A5ECA1"/>
    <w:rsid w:val="77AB23BD"/>
    <w:rsid w:val="77AB295C"/>
    <w:rsid w:val="77ABAEAA"/>
    <w:rsid w:val="77ABB1F0"/>
    <w:rsid w:val="77AE7995"/>
    <w:rsid w:val="77AF04AD"/>
    <w:rsid w:val="77AFA81A"/>
    <w:rsid w:val="77AFD941"/>
    <w:rsid w:val="77AFE611"/>
    <w:rsid w:val="77B1DE2C"/>
    <w:rsid w:val="77B373CC"/>
    <w:rsid w:val="77B518A3"/>
    <w:rsid w:val="77B6C59A"/>
    <w:rsid w:val="77B6CEF8"/>
    <w:rsid w:val="77B6DA1A"/>
    <w:rsid w:val="77B9E695"/>
    <w:rsid w:val="77BA6D4F"/>
    <w:rsid w:val="77BAB3AA"/>
    <w:rsid w:val="77BB7C82"/>
    <w:rsid w:val="77BB944D"/>
    <w:rsid w:val="77BBDC22"/>
    <w:rsid w:val="77BBE053"/>
    <w:rsid w:val="77BBE0E3"/>
    <w:rsid w:val="77BC6632"/>
    <w:rsid w:val="77BC984E"/>
    <w:rsid w:val="77BCDB18"/>
    <w:rsid w:val="77BD1CD3"/>
    <w:rsid w:val="77BD75B0"/>
    <w:rsid w:val="77BDD426"/>
    <w:rsid w:val="77BDDB44"/>
    <w:rsid w:val="77BDF374"/>
    <w:rsid w:val="77BE2F34"/>
    <w:rsid w:val="77BE4158"/>
    <w:rsid w:val="77BEEB96"/>
    <w:rsid w:val="77BF0C30"/>
    <w:rsid w:val="77BF10CE"/>
    <w:rsid w:val="77BF1FB0"/>
    <w:rsid w:val="77BF235B"/>
    <w:rsid w:val="77BF2F1A"/>
    <w:rsid w:val="77BF5AEF"/>
    <w:rsid w:val="77BF5D35"/>
    <w:rsid w:val="77BF5F4B"/>
    <w:rsid w:val="77BF699E"/>
    <w:rsid w:val="77BF83ED"/>
    <w:rsid w:val="77BF89B3"/>
    <w:rsid w:val="77BF916F"/>
    <w:rsid w:val="77BF9CF6"/>
    <w:rsid w:val="77BFC95A"/>
    <w:rsid w:val="77BFD553"/>
    <w:rsid w:val="77BFE1C1"/>
    <w:rsid w:val="77C77B75"/>
    <w:rsid w:val="77C95098"/>
    <w:rsid w:val="77CB7457"/>
    <w:rsid w:val="77CB9496"/>
    <w:rsid w:val="77CEC437"/>
    <w:rsid w:val="77CF3FE5"/>
    <w:rsid w:val="77CF4CF5"/>
    <w:rsid w:val="77CFED2A"/>
    <w:rsid w:val="77D33FEA"/>
    <w:rsid w:val="77D44960"/>
    <w:rsid w:val="77D5ECB9"/>
    <w:rsid w:val="77D6B00C"/>
    <w:rsid w:val="77D70F0E"/>
    <w:rsid w:val="77D751D5"/>
    <w:rsid w:val="77D75887"/>
    <w:rsid w:val="77DA3578"/>
    <w:rsid w:val="77DA41B1"/>
    <w:rsid w:val="77DA6678"/>
    <w:rsid w:val="77DB4C31"/>
    <w:rsid w:val="77DB550E"/>
    <w:rsid w:val="77DBAE06"/>
    <w:rsid w:val="77DBB4DE"/>
    <w:rsid w:val="77DBC976"/>
    <w:rsid w:val="77DBFF6C"/>
    <w:rsid w:val="77DD1B57"/>
    <w:rsid w:val="77DD23A9"/>
    <w:rsid w:val="77DD3674"/>
    <w:rsid w:val="77DD9749"/>
    <w:rsid w:val="77DDCDD7"/>
    <w:rsid w:val="77DDECF2"/>
    <w:rsid w:val="77DE117D"/>
    <w:rsid w:val="77DF0A1E"/>
    <w:rsid w:val="77DF248F"/>
    <w:rsid w:val="77DF59CA"/>
    <w:rsid w:val="77DF718B"/>
    <w:rsid w:val="77DF798E"/>
    <w:rsid w:val="77DF81BB"/>
    <w:rsid w:val="77DFA2C9"/>
    <w:rsid w:val="77DFF2B8"/>
    <w:rsid w:val="77DFF654"/>
    <w:rsid w:val="77E46965"/>
    <w:rsid w:val="77E58B18"/>
    <w:rsid w:val="77E6A821"/>
    <w:rsid w:val="77E6C55D"/>
    <w:rsid w:val="77E7145E"/>
    <w:rsid w:val="77E7A0C6"/>
    <w:rsid w:val="77E85458"/>
    <w:rsid w:val="77E95E46"/>
    <w:rsid w:val="77E9ABF4"/>
    <w:rsid w:val="77E9E089"/>
    <w:rsid w:val="77EAC649"/>
    <w:rsid w:val="77EB0C92"/>
    <w:rsid w:val="77EB9847"/>
    <w:rsid w:val="77EBB9E3"/>
    <w:rsid w:val="77EBBCD0"/>
    <w:rsid w:val="77EBD0F3"/>
    <w:rsid w:val="77EBD31A"/>
    <w:rsid w:val="77EC50D2"/>
    <w:rsid w:val="77EC75C2"/>
    <w:rsid w:val="77ED3CE3"/>
    <w:rsid w:val="77ED8FA3"/>
    <w:rsid w:val="77EE224A"/>
    <w:rsid w:val="77EE490F"/>
    <w:rsid w:val="77EE5273"/>
    <w:rsid w:val="77EE5946"/>
    <w:rsid w:val="77EEDEEF"/>
    <w:rsid w:val="77EF264C"/>
    <w:rsid w:val="77EF5DD0"/>
    <w:rsid w:val="77EF724E"/>
    <w:rsid w:val="77EFBB15"/>
    <w:rsid w:val="77EFC148"/>
    <w:rsid w:val="77EFD955"/>
    <w:rsid w:val="77EFFEE4"/>
    <w:rsid w:val="77F13CDB"/>
    <w:rsid w:val="77F15C14"/>
    <w:rsid w:val="77F29CC3"/>
    <w:rsid w:val="77F334F2"/>
    <w:rsid w:val="77F3528C"/>
    <w:rsid w:val="77F397F0"/>
    <w:rsid w:val="77F39B90"/>
    <w:rsid w:val="77F40A35"/>
    <w:rsid w:val="77F4481C"/>
    <w:rsid w:val="77F46074"/>
    <w:rsid w:val="77F4C0D3"/>
    <w:rsid w:val="77F51625"/>
    <w:rsid w:val="77F51C98"/>
    <w:rsid w:val="77F52EDF"/>
    <w:rsid w:val="77F538A7"/>
    <w:rsid w:val="77F542E2"/>
    <w:rsid w:val="77F599B5"/>
    <w:rsid w:val="77F5CAAD"/>
    <w:rsid w:val="77F616F0"/>
    <w:rsid w:val="77F618A6"/>
    <w:rsid w:val="77F6324D"/>
    <w:rsid w:val="77F6B7B2"/>
    <w:rsid w:val="77F72FE9"/>
    <w:rsid w:val="77F73719"/>
    <w:rsid w:val="77F75EAA"/>
    <w:rsid w:val="77F76AD3"/>
    <w:rsid w:val="77F7797D"/>
    <w:rsid w:val="77F783FB"/>
    <w:rsid w:val="77F796E6"/>
    <w:rsid w:val="77F7978F"/>
    <w:rsid w:val="77F7BE14"/>
    <w:rsid w:val="77F7F567"/>
    <w:rsid w:val="77F883CA"/>
    <w:rsid w:val="77F89B04"/>
    <w:rsid w:val="77F93F2F"/>
    <w:rsid w:val="77F9C0D9"/>
    <w:rsid w:val="77FA18DC"/>
    <w:rsid w:val="77FA944C"/>
    <w:rsid w:val="77FAA870"/>
    <w:rsid w:val="77FAF4A8"/>
    <w:rsid w:val="77FB2E5F"/>
    <w:rsid w:val="77FB5B65"/>
    <w:rsid w:val="77FB6CB3"/>
    <w:rsid w:val="77FB901D"/>
    <w:rsid w:val="77FB925D"/>
    <w:rsid w:val="77FBA92D"/>
    <w:rsid w:val="77FBB3D5"/>
    <w:rsid w:val="77FBD6B8"/>
    <w:rsid w:val="77FBD9C5"/>
    <w:rsid w:val="77FC39B8"/>
    <w:rsid w:val="77FC40C5"/>
    <w:rsid w:val="77FC5D0A"/>
    <w:rsid w:val="77FCB861"/>
    <w:rsid w:val="77FCBD4E"/>
    <w:rsid w:val="77FCEE27"/>
    <w:rsid w:val="77FD3240"/>
    <w:rsid w:val="77FD4423"/>
    <w:rsid w:val="77FD897B"/>
    <w:rsid w:val="77FD9AAE"/>
    <w:rsid w:val="77FDBD56"/>
    <w:rsid w:val="77FDC4B5"/>
    <w:rsid w:val="77FDC6F5"/>
    <w:rsid w:val="77FDD1F5"/>
    <w:rsid w:val="77FDE8AC"/>
    <w:rsid w:val="77FDF85C"/>
    <w:rsid w:val="77FDFA47"/>
    <w:rsid w:val="77FDFB91"/>
    <w:rsid w:val="77FE1DA5"/>
    <w:rsid w:val="77FE4A23"/>
    <w:rsid w:val="77FE5904"/>
    <w:rsid w:val="77FE74FC"/>
    <w:rsid w:val="77FE7A83"/>
    <w:rsid w:val="77FEABD6"/>
    <w:rsid w:val="77FECE0F"/>
    <w:rsid w:val="77FEDDA7"/>
    <w:rsid w:val="77FF0319"/>
    <w:rsid w:val="77FF05FE"/>
    <w:rsid w:val="77FF11DF"/>
    <w:rsid w:val="77FF250F"/>
    <w:rsid w:val="77FF27B1"/>
    <w:rsid w:val="77FF3693"/>
    <w:rsid w:val="77FF418B"/>
    <w:rsid w:val="77FF4784"/>
    <w:rsid w:val="77FF4BD2"/>
    <w:rsid w:val="77FF530B"/>
    <w:rsid w:val="77FF5655"/>
    <w:rsid w:val="77FF6925"/>
    <w:rsid w:val="77FF69C2"/>
    <w:rsid w:val="77FF6B05"/>
    <w:rsid w:val="77FF7608"/>
    <w:rsid w:val="77FF7CE4"/>
    <w:rsid w:val="77FF7E33"/>
    <w:rsid w:val="77FF7FA5"/>
    <w:rsid w:val="77FF8993"/>
    <w:rsid w:val="77FF8E89"/>
    <w:rsid w:val="77FF99E8"/>
    <w:rsid w:val="77FF9CA6"/>
    <w:rsid w:val="77FFA893"/>
    <w:rsid w:val="77FFACA4"/>
    <w:rsid w:val="77FFB299"/>
    <w:rsid w:val="77FFCFA4"/>
    <w:rsid w:val="77FFD2E6"/>
    <w:rsid w:val="77FFE75E"/>
    <w:rsid w:val="77FFEDE9"/>
    <w:rsid w:val="77FFF2FB"/>
    <w:rsid w:val="77FFF45E"/>
    <w:rsid w:val="781EBFA6"/>
    <w:rsid w:val="783F6015"/>
    <w:rsid w:val="7857FA03"/>
    <w:rsid w:val="785E3054"/>
    <w:rsid w:val="785FCEE4"/>
    <w:rsid w:val="786D806C"/>
    <w:rsid w:val="787D7F56"/>
    <w:rsid w:val="787DF75D"/>
    <w:rsid w:val="787DFB4C"/>
    <w:rsid w:val="787F379C"/>
    <w:rsid w:val="787F4015"/>
    <w:rsid w:val="787F9A69"/>
    <w:rsid w:val="787FC060"/>
    <w:rsid w:val="788EE9D8"/>
    <w:rsid w:val="789D9DB6"/>
    <w:rsid w:val="78A37527"/>
    <w:rsid w:val="78A746DF"/>
    <w:rsid w:val="78ABA8F4"/>
    <w:rsid w:val="78B3DE3B"/>
    <w:rsid w:val="78BFC01F"/>
    <w:rsid w:val="78D7A6D6"/>
    <w:rsid w:val="78D7CC05"/>
    <w:rsid w:val="78DE7C96"/>
    <w:rsid w:val="78DEE4E8"/>
    <w:rsid w:val="78DF44C6"/>
    <w:rsid w:val="78DF7217"/>
    <w:rsid w:val="78E53596"/>
    <w:rsid w:val="78E7BE47"/>
    <w:rsid w:val="78EA3375"/>
    <w:rsid w:val="78EA774D"/>
    <w:rsid w:val="78EAEEE9"/>
    <w:rsid w:val="78EDEE22"/>
    <w:rsid w:val="78EF04F4"/>
    <w:rsid w:val="78EF5B78"/>
    <w:rsid w:val="78F3D664"/>
    <w:rsid w:val="78F51FA4"/>
    <w:rsid w:val="78F76B9A"/>
    <w:rsid w:val="78F7D784"/>
    <w:rsid w:val="78FBC94D"/>
    <w:rsid w:val="78FD63E5"/>
    <w:rsid w:val="78FE4E27"/>
    <w:rsid w:val="78FE5F89"/>
    <w:rsid w:val="78FF2321"/>
    <w:rsid w:val="78FF26F8"/>
    <w:rsid w:val="78FF6194"/>
    <w:rsid w:val="78FFBCBC"/>
    <w:rsid w:val="78FFD0C9"/>
    <w:rsid w:val="78FFD1B6"/>
    <w:rsid w:val="79024B48"/>
    <w:rsid w:val="791BB6F3"/>
    <w:rsid w:val="792FCDC5"/>
    <w:rsid w:val="793C2561"/>
    <w:rsid w:val="793EE826"/>
    <w:rsid w:val="793F4422"/>
    <w:rsid w:val="793FA1EB"/>
    <w:rsid w:val="795A2AF1"/>
    <w:rsid w:val="795F98DE"/>
    <w:rsid w:val="795FDD88"/>
    <w:rsid w:val="79630EE6"/>
    <w:rsid w:val="7966DE73"/>
    <w:rsid w:val="7968E463"/>
    <w:rsid w:val="796CD557"/>
    <w:rsid w:val="796E1B41"/>
    <w:rsid w:val="796E7C7E"/>
    <w:rsid w:val="796FADCC"/>
    <w:rsid w:val="79755431"/>
    <w:rsid w:val="79755A7F"/>
    <w:rsid w:val="7977BB63"/>
    <w:rsid w:val="7977DAEE"/>
    <w:rsid w:val="797BB8F7"/>
    <w:rsid w:val="797C1EA3"/>
    <w:rsid w:val="797CE758"/>
    <w:rsid w:val="797D2F35"/>
    <w:rsid w:val="797F0BCF"/>
    <w:rsid w:val="797FCA99"/>
    <w:rsid w:val="7995AB6F"/>
    <w:rsid w:val="799B798A"/>
    <w:rsid w:val="799F7755"/>
    <w:rsid w:val="79A1590D"/>
    <w:rsid w:val="79A399D3"/>
    <w:rsid w:val="79A58B21"/>
    <w:rsid w:val="79A79295"/>
    <w:rsid w:val="79ABAFD2"/>
    <w:rsid w:val="79ABD325"/>
    <w:rsid w:val="79AC9C50"/>
    <w:rsid w:val="79AF7038"/>
    <w:rsid w:val="79AFCC9B"/>
    <w:rsid w:val="79B18C27"/>
    <w:rsid w:val="79B72196"/>
    <w:rsid w:val="79BBE86F"/>
    <w:rsid w:val="79BDF2FA"/>
    <w:rsid w:val="79BEFFA6"/>
    <w:rsid w:val="79BF199C"/>
    <w:rsid w:val="79BF2DFC"/>
    <w:rsid w:val="79BF698F"/>
    <w:rsid w:val="79BF7C8C"/>
    <w:rsid w:val="79BFA00C"/>
    <w:rsid w:val="79BFFB87"/>
    <w:rsid w:val="79CF0E7C"/>
    <w:rsid w:val="79CF278B"/>
    <w:rsid w:val="79D35854"/>
    <w:rsid w:val="79D741D2"/>
    <w:rsid w:val="79D7D6E5"/>
    <w:rsid w:val="79D7F2AD"/>
    <w:rsid w:val="79D93226"/>
    <w:rsid w:val="79D9654B"/>
    <w:rsid w:val="79DA7884"/>
    <w:rsid w:val="79DEE19D"/>
    <w:rsid w:val="79DEEA45"/>
    <w:rsid w:val="79DF8A85"/>
    <w:rsid w:val="79DF9317"/>
    <w:rsid w:val="79DFF485"/>
    <w:rsid w:val="79DFFB49"/>
    <w:rsid w:val="79E4B0DC"/>
    <w:rsid w:val="79E57F3C"/>
    <w:rsid w:val="79E99DD6"/>
    <w:rsid w:val="79EAE84E"/>
    <w:rsid w:val="79EB0367"/>
    <w:rsid w:val="79EB4889"/>
    <w:rsid w:val="79EB5477"/>
    <w:rsid w:val="79EBAB4C"/>
    <w:rsid w:val="79EDADA0"/>
    <w:rsid w:val="79EDC1C4"/>
    <w:rsid w:val="79EF0575"/>
    <w:rsid w:val="79EF48C7"/>
    <w:rsid w:val="79EF7F35"/>
    <w:rsid w:val="79EF9BCF"/>
    <w:rsid w:val="79F28DA8"/>
    <w:rsid w:val="79F32700"/>
    <w:rsid w:val="79F535D6"/>
    <w:rsid w:val="79F5C95A"/>
    <w:rsid w:val="79F5DFBA"/>
    <w:rsid w:val="79F693D4"/>
    <w:rsid w:val="79F74386"/>
    <w:rsid w:val="79F7774F"/>
    <w:rsid w:val="79F77D2A"/>
    <w:rsid w:val="79F83F9C"/>
    <w:rsid w:val="79F8FA94"/>
    <w:rsid w:val="79F9321E"/>
    <w:rsid w:val="79F9781E"/>
    <w:rsid w:val="79FAECF7"/>
    <w:rsid w:val="79FB1803"/>
    <w:rsid w:val="79FB4C35"/>
    <w:rsid w:val="79FB6B9D"/>
    <w:rsid w:val="79FB8042"/>
    <w:rsid w:val="79FC39E7"/>
    <w:rsid w:val="79FC61AA"/>
    <w:rsid w:val="79FD4C87"/>
    <w:rsid w:val="79FDC9EE"/>
    <w:rsid w:val="79FDDAF6"/>
    <w:rsid w:val="79FE01FC"/>
    <w:rsid w:val="79FE55B7"/>
    <w:rsid w:val="79FEDAB2"/>
    <w:rsid w:val="79FF0BCB"/>
    <w:rsid w:val="79FF1384"/>
    <w:rsid w:val="79FF219D"/>
    <w:rsid w:val="79FF391B"/>
    <w:rsid w:val="79FF4F31"/>
    <w:rsid w:val="79FF6863"/>
    <w:rsid w:val="79FF6ADF"/>
    <w:rsid w:val="79FF733E"/>
    <w:rsid w:val="79FF7662"/>
    <w:rsid w:val="79FFB41D"/>
    <w:rsid w:val="7A170B7C"/>
    <w:rsid w:val="7A274B30"/>
    <w:rsid w:val="7A3C364A"/>
    <w:rsid w:val="7A3F486E"/>
    <w:rsid w:val="7A4BC8F0"/>
    <w:rsid w:val="7A4DA785"/>
    <w:rsid w:val="7A5316E5"/>
    <w:rsid w:val="7A577007"/>
    <w:rsid w:val="7A5E4DA4"/>
    <w:rsid w:val="7A5EAF49"/>
    <w:rsid w:val="7A5F4F41"/>
    <w:rsid w:val="7A6E7CF3"/>
    <w:rsid w:val="7A6FB590"/>
    <w:rsid w:val="7A6FDBD0"/>
    <w:rsid w:val="7A77DB20"/>
    <w:rsid w:val="7A79FD95"/>
    <w:rsid w:val="7A7AD85D"/>
    <w:rsid w:val="7A7EC121"/>
    <w:rsid w:val="7A7FA6C3"/>
    <w:rsid w:val="7A8EB66E"/>
    <w:rsid w:val="7A974C53"/>
    <w:rsid w:val="7AA76228"/>
    <w:rsid w:val="7AAB9164"/>
    <w:rsid w:val="7AAFAA7D"/>
    <w:rsid w:val="7AB5A9F5"/>
    <w:rsid w:val="7ABA4BFF"/>
    <w:rsid w:val="7ABB051E"/>
    <w:rsid w:val="7ABBDE2D"/>
    <w:rsid w:val="7ABF694D"/>
    <w:rsid w:val="7ABF72C3"/>
    <w:rsid w:val="7ABF95FA"/>
    <w:rsid w:val="7ABFB9A5"/>
    <w:rsid w:val="7ABFBB3F"/>
    <w:rsid w:val="7AC8B099"/>
    <w:rsid w:val="7ACF3134"/>
    <w:rsid w:val="7AD33C05"/>
    <w:rsid w:val="7AD5AC7C"/>
    <w:rsid w:val="7AD7A67D"/>
    <w:rsid w:val="7ADF2319"/>
    <w:rsid w:val="7ADF2D78"/>
    <w:rsid w:val="7ADF6931"/>
    <w:rsid w:val="7ADF8016"/>
    <w:rsid w:val="7ADF8E9B"/>
    <w:rsid w:val="7ADF951C"/>
    <w:rsid w:val="7ADFD07B"/>
    <w:rsid w:val="7ADFDD10"/>
    <w:rsid w:val="7AE31CBB"/>
    <w:rsid w:val="7AE3D09D"/>
    <w:rsid w:val="7AE5CEAF"/>
    <w:rsid w:val="7AEB214C"/>
    <w:rsid w:val="7AEE17D7"/>
    <w:rsid w:val="7AEE8C13"/>
    <w:rsid w:val="7AEF260A"/>
    <w:rsid w:val="7AEF561C"/>
    <w:rsid w:val="7AEF9992"/>
    <w:rsid w:val="7AEFFE24"/>
    <w:rsid w:val="7AF10426"/>
    <w:rsid w:val="7AF17F47"/>
    <w:rsid w:val="7AF2A8D1"/>
    <w:rsid w:val="7AF3E77F"/>
    <w:rsid w:val="7AF51F62"/>
    <w:rsid w:val="7AF53361"/>
    <w:rsid w:val="7AF614F3"/>
    <w:rsid w:val="7AF66EBA"/>
    <w:rsid w:val="7AF6855C"/>
    <w:rsid w:val="7AF6F605"/>
    <w:rsid w:val="7AF7387C"/>
    <w:rsid w:val="7AF7470F"/>
    <w:rsid w:val="7AF75269"/>
    <w:rsid w:val="7AF75B69"/>
    <w:rsid w:val="7AF75F65"/>
    <w:rsid w:val="7AF79759"/>
    <w:rsid w:val="7AF7F3BB"/>
    <w:rsid w:val="7AF92920"/>
    <w:rsid w:val="7AFA9AC6"/>
    <w:rsid w:val="7AFAB36C"/>
    <w:rsid w:val="7AFB63A3"/>
    <w:rsid w:val="7AFBB117"/>
    <w:rsid w:val="7AFBC56B"/>
    <w:rsid w:val="7AFC46A9"/>
    <w:rsid w:val="7AFCB9AD"/>
    <w:rsid w:val="7AFD2125"/>
    <w:rsid w:val="7AFE32D4"/>
    <w:rsid w:val="7AFE6C8B"/>
    <w:rsid w:val="7AFEB13E"/>
    <w:rsid w:val="7AFEBE05"/>
    <w:rsid w:val="7AFEC623"/>
    <w:rsid w:val="7AFED992"/>
    <w:rsid w:val="7AFF1B9B"/>
    <w:rsid w:val="7AFF21DA"/>
    <w:rsid w:val="7AFF3A83"/>
    <w:rsid w:val="7AFF4E86"/>
    <w:rsid w:val="7AFF55F4"/>
    <w:rsid w:val="7AFF837C"/>
    <w:rsid w:val="7AFF9C95"/>
    <w:rsid w:val="7AFFA33A"/>
    <w:rsid w:val="7AFFBFDF"/>
    <w:rsid w:val="7AFFC65D"/>
    <w:rsid w:val="7AFFE2A7"/>
    <w:rsid w:val="7AFFE3E7"/>
    <w:rsid w:val="7AFFE681"/>
    <w:rsid w:val="7B17198C"/>
    <w:rsid w:val="7B178CD5"/>
    <w:rsid w:val="7B1F911A"/>
    <w:rsid w:val="7B1FE962"/>
    <w:rsid w:val="7B2E317E"/>
    <w:rsid w:val="7B2E4A0E"/>
    <w:rsid w:val="7B2F3066"/>
    <w:rsid w:val="7B36CEF9"/>
    <w:rsid w:val="7B39A0B6"/>
    <w:rsid w:val="7B3BE439"/>
    <w:rsid w:val="7B3C0DDD"/>
    <w:rsid w:val="7B3C4FF8"/>
    <w:rsid w:val="7B3F006E"/>
    <w:rsid w:val="7B3F0684"/>
    <w:rsid w:val="7B3F143E"/>
    <w:rsid w:val="7B3F861D"/>
    <w:rsid w:val="7B3FA238"/>
    <w:rsid w:val="7B47D754"/>
    <w:rsid w:val="7B4B83BA"/>
    <w:rsid w:val="7B4EE070"/>
    <w:rsid w:val="7B531659"/>
    <w:rsid w:val="7B5358B5"/>
    <w:rsid w:val="7B56D205"/>
    <w:rsid w:val="7B5C778B"/>
    <w:rsid w:val="7B5EE63F"/>
    <w:rsid w:val="7B5F5657"/>
    <w:rsid w:val="7B671A8A"/>
    <w:rsid w:val="7B6749A6"/>
    <w:rsid w:val="7B67AA76"/>
    <w:rsid w:val="7B6B81CF"/>
    <w:rsid w:val="7B6B8C58"/>
    <w:rsid w:val="7B6E802D"/>
    <w:rsid w:val="7B6F783D"/>
    <w:rsid w:val="7B712B86"/>
    <w:rsid w:val="7B736B16"/>
    <w:rsid w:val="7B73F155"/>
    <w:rsid w:val="7B75F4CE"/>
    <w:rsid w:val="7B769BBC"/>
    <w:rsid w:val="7B76F0AD"/>
    <w:rsid w:val="7B776B4C"/>
    <w:rsid w:val="7B77BDAF"/>
    <w:rsid w:val="7B798596"/>
    <w:rsid w:val="7B7A17A1"/>
    <w:rsid w:val="7B7ABA06"/>
    <w:rsid w:val="7B7AD7E6"/>
    <w:rsid w:val="7B7B9C1A"/>
    <w:rsid w:val="7B7BB077"/>
    <w:rsid w:val="7B7BB318"/>
    <w:rsid w:val="7B7C16A0"/>
    <w:rsid w:val="7B7C7981"/>
    <w:rsid w:val="7B7CBF29"/>
    <w:rsid w:val="7B7D3811"/>
    <w:rsid w:val="7B7D43C9"/>
    <w:rsid w:val="7B7DE82E"/>
    <w:rsid w:val="7B7E55DE"/>
    <w:rsid w:val="7B7EAC5E"/>
    <w:rsid w:val="7B7F05EC"/>
    <w:rsid w:val="7B7F30E8"/>
    <w:rsid w:val="7B7F35AF"/>
    <w:rsid w:val="7B7F4111"/>
    <w:rsid w:val="7B7F72FC"/>
    <w:rsid w:val="7B7F8B6B"/>
    <w:rsid w:val="7B7F9ABF"/>
    <w:rsid w:val="7B7FA111"/>
    <w:rsid w:val="7B7FA404"/>
    <w:rsid w:val="7B7FB9E8"/>
    <w:rsid w:val="7B7FBE66"/>
    <w:rsid w:val="7B7FC433"/>
    <w:rsid w:val="7B7FCFFA"/>
    <w:rsid w:val="7B7FD4BD"/>
    <w:rsid w:val="7B7FE4C1"/>
    <w:rsid w:val="7B7FFAB7"/>
    <w:rsid w:val="7B7FFE6F"/>
    <w:rsid w:val="7B8C4276"/>
    <w:rsid w:val="7B8D34A2"/>
    <w:rsid w:val="7B8ECD93"/>
    <w:rsid w:val="7B8F3F70"/>
    <w:rsid w:val="7B8F7D1A"/>
    <w:rsid w:val="7B939E65"/>
    <w:rsid w:val="7B93A964"/>
    <w:rsid w:val="7B951C65"/>
    <w:rsid w:val="7B9572F9"/>
    <w:rsid w:val="7B9D0B7D"/>
    <w:rsid w:val="7B9D5718"/>
    <w:rsid w:val="7B9E6AB0"/>
    <w:rsid w:val="7B9F02D3"/>
    <w:rsid w:val="7B9F31E2"/>
    <w:rsid w:val="7B9F4ACA"/>
    <w:rsid w:val="7B9F68C3"/>
    <w:rsid w:val="7B9FE059"/>
    <w:rsid w:val="7B9FE56C"/>
    <w:rsid w:val="7BA1151E"/>
    <w:rsid w:val="7BA6A9B2"/>
    <w:rsid w:val="7BA6B8B4"/>
    <w:rsid w:val="7BA7B901"/>
    <w:rsid w:val="7BA7E464"/>
    <w:rsid w:val="7BAB9ECF"/>
    <w:rsid w:val="7BABE95B"/>
    <w:rsid w:val="7BAD4AB8"/>
    <w:rsid w:val="7BAD5406"/>
    <w:rsid w:val="7BADF15D"/>
    <w:rsid w:val="7BAE4524"/>
    <w:rsid w:val="7BAF1E8A"/>
    <w:rsid w:val="7BAF3593"/>
    <w:rsid w:val="7BAFA8DD"/>
    <w:rsid w:val="7BAFB8B5"/>
    <w:rsid w:val="7BB0DE7D"/>
    <w:rsid w:val="7BB33016"/>
    <w:rsid w:val="7BB51727"/>
    <w:rsid w:val="7BB626C3"/>
    <w:rsid w:val="7BB64F7A"/>
    <w:rsid w:val="7BB70A54"/>
    <w:rsid w:val="7BB76562"/>
    <w:rsid w:val="7BB79D07"/>
    <w:rsid w:val="7BB7A99C"/>
    <w:rsid w:val="7BB7BC30"/>
    <w:rsid w:val="7BB7F5A5"/>
    <w:rsid w:val="7BBA1864"/>
    <w:rsid w:val="7BBB0666"/>
    <w:rsid w:val="7BBB5AD7"/>
    <w:rsid w:val="7BBB880E"/>
    <w:rsid w:val="7BBBD7DA"/>
    <w:rsid w:val="7BBBF1C6"/>
    <w:rsid w:val="7BBC692A"/>
    <w:rsid w:val="7BBCCE4A"/>
    <w:rsid w:val="7BBDD06F"/>
    <w:rsid w:val="7BBE303D"/>
    <w:rsid w:val="7BBE8DC4"/>
    <w:rsid w:val="7BBE9793"/>
    <w:rsid w:val="7BBF1350"/>
    <w:rsid w:val="7BBF1835"/>
    <w:rsid w:val="7BBF4769"/>
    <w:rsid w:val="7BBF6E8A"/>
    <w:rsid w:val="7BBF791F"/>
    <w:rsid w:val="7BBF872C"/>
    <w:rsid w:val="7BBF8D9D"/>
    <w:rsid w:val="7BBFAA8A"/>
    <w:rsid w:val="7BBFB3CC"/>
    <w:rsid w:val="7BBFCF3C"/>
    <w:rsid w:val="7BBFCFB5"/>
    <w:rsid w:val="7BBFF3D6"/>
    <w:rsid w:val="7BBFF4F1"/>
    <w:rsid w:val="7BBFF89D"/>
    <w:rsid w:val="7BCA66F3"/>
    <w:rsid w:val="7BCB1E88"/>
    <w:rsid w:val="7BCD91A3"/>
    <w:rsid w:val="7BCD9696"/>
    <w:rsid w:val="7BCE3C8C"/>
    <w:rsid w:val="7BCE76F3"/>
    <w:rsid w:val="7BCFD2B8"/>
    <w:rsid w:val="7BD18753"/>
    <w:rsid w:val="7BD26BAE"/>
    <w:rsid w:val="7BD2AF01"/>
    <w:rsid w:val="7BD3476D"/>
    <w:rsid w:val="7BD3B801"/>
    <w:rsid w:val="7BD45008"/>
    <w:rsid w:val="7BD65519"/>
    <w:rsid w:val="7BD65A73"/>
    <w:rsid w:val="7BD708E9"/>
    <w:rsid w:val="7BD7470A"/>
    <w:rsid w:val="7BD77552"/>
    <w:rsid w:val="7BD778DA"/>
    <w:rsid w:val="7BD7A43F"/>
    <w:rsid w:val="7BD7A512"/>
    <w:rsid w:val="7BD916BB"/>
    <w:rsid w:val="7BDAE2E2"/>
    <w:rsid w:val="7BDB047F"/>
    <w:rsid w:val="7BDB1289"/>
    <w:rsid w:val="7BDB5476"/>
    <w:rsid w:val="7BDD2EED"/>
    <w:rsid w:val="7BDD64C3"/>
    <w:rsid w:val="7BDE7260"/>
    <w:rsid w:val="7BDE76F9"/>
    <w:rsid w:val="7BDEFFE4"/>
    <w:rsid w:val="7BDF121E"/>
    <w:rsid w:val="7BDF16D2"/>
    <w:rsid w:val="7BDF192E"/>
    <w:rsid w:val="7BDF3910"/>
    <w:rsid w:val="7BDF9037"/>
    <w:rsid w:val="7BDFCD91"/>
    <w:rsid w:val="7BDFD1E9"/>
    <w:rsid w:val="7BDFE5AB"/>
    <w:rsid w:val="7BDFE9FE"/>
    <w:rsid w:val="7BDFFC6C"/>
    <w:rsid w:val="7BE35A40"/>
    <w:rsid w:val="7BE4E9D2"/>
    <w:rsid w:val="7BE566E4"/>
    <w:rsid w:val="7BE69871"/>
    <w:rsid w:val="7BE7C3EE"/>
    <w:rsid w:val="7BE7F802"/>
    <w:rsid w:val="7BE97487"/>
    <w:rsid w:val="7BE9FF56"/>
    <w:rsid w:val="7BEA3675"/>
    <w:rsid w:val="7BEB21E7"/>
    <w:rsid w:val="7BEBEBBA"/>
    <w:rsid w:val="7BEBF38B"/>
    <w:rsid w:val="7BEBFC4E"/>
    <w:rsid w:val="7BEC6151"/>
    <w:rsid w:val="7BED56B3"/>
    <w:rsid w:val="7BED8EB1"/>
    <w:rsid w:val="7BEE38B1"/>
    <w:rsid w:val="7BEEB58D"/>
    <w:rsid w:val="7BEED73F"/>
    <w:rsid w:val="7BEF0381"/>
    <w:rsid w:val="7BEF0628"/>
    <w:rsid w:val="7BEF0FDC"/>
    <w:rsid w:val="7BEF1708"/>
    <w:rsid w:val="7BEF2392"/>
    <w:rsid w:val="7BEF389E"/>
    <w:rsid w:val="7BEF52B3"/>
    <w:rsid w:val="7BEF67BA"/>
    <w:rsid w:val="7BEF6DA7"/>
    <w:rsid w:val="7BEF7C89"/>
    <w:rsid w:val="7BEF7CC1"/>
    <w:rsid w:val="7BEF8ABC"/>
    <w:rsid w:val="7BEF941E"/>
    <w:rsid w:val="7BEFBC9A"/>
    <w:rsid w:val="7BEFBE63"/>
    <w:rsid w:val="7BEFF26A"/>
    <w:rsid w:val="7BEFF2B8"/>
    <w:rsid w:val="7BEFF87B"/>
    <w:rsid w:val="7BF05215"/>
    <w:rsid w:val="7BF304D9"/>
    <w:rsid w:val="7BF3E03E"/>
    <w:rsid w:val="7BF3E871"/>
    <w:rsid w:val="7BF4E047"/>
    <w:rsid w:val="7BF511A4"/>
    <w:rsid w:val="7BF5BD7F"/>
    <w:rsid w:val="7BF5D095"/>
    <w:rsid w:val="7BF6B7B7"/>
    <w:rsid w:val="7BF6DAAB"/>
    <w:rsid w:val="7BF6F983"/>
    <w:rsid w:val="7BF70E32"/>
    <w:rsid w:val="7BF71A9A"/>
    <w:rsid w:val="7BF74AE6"/>
    <w:rsid w:val="7BF7729F"/>
    <w:rsid w:val="7BF772E2"/>
    <w:rsid w:val="7BF79F35"/>
    <w:rsid w:val="7BF7A069"/>
    <w:rsid w:val="7BF7C28F"/>
    <w:rsid w:val="7BF7D8E0"/>
    <w:rsid w:val="7BF7E14C"/>
    <w:rsid w:val="7BF7FCD6"/>
    <w:rsid w:val="7BF89A8E"/>
    <w:rsid w:val="7BF905C2"/>
    <w:rsid w:val="7BF92599"/>
    <w:rsid w:val="7BF92B43"/>
    <w:rsid w:val="7BF9643E"/>
    <w:rsid w:val="7BF966F5"/>
    <w:rsid w:val="7BF9A679"/>
    <w:rsid w:val="7BF9CFDA"/>
    <w:rsid w:val="7BF9D90D"/>
    <w:rsid w:val="7BF9DC97"/>
    <w:rsid w:val="7BF9E439"/>
    <w:rsid w:val="7BFA2898"/>
    <w:rsid w:val="7BFA47FE"/>
    <w:rsid w:val="7BFAC225"/>
    <w:rsid w:val="7BFACDCD"/>
    <w:rsid w:val="7BFB0ABE"/>
    <w:rsid w:val="7BFB0DCD"/>
    <w:rsid w:val="7BFB46F3"/>
    <w:rsid w:val="7BFB4B91"/>
    <w:rsid w:val="7BFB5F19"/>
    <w:rsid w:val="7BFB6D5E"/>
    <w:rsid w:val="7BFB9750"/>
    <w:rsid w:val="7BFBA109"/>
    <w:rsid w:val="7BFBCC78"/>
    <w:rsid w:val="7BFC127B"/>
    <w:rsid w:val="7BFC598C"/>
    <w:rsid w:val="7BFC789F"/>
    <w:rsid w:val="7BFCA6CD"/>
    <w:rsid w:val="7BFD01AE"/>
    <w:rsid w:val="7BFD10DD"/>
    <w:rsid w:val="7BFD1692"/>
    <w:rsid w:val="7BFD1C60"/>
    <w:rsid w:val="7BFD3EF4"/>
    <w:rsid w:val="7BFD4654"/>
    <w:rsid w:val="7BFD4F8E"/>
    <w:rsid w:val="7BFD7AF1"/>
    <w:rsid w:val="7BFD7C2B"/>
    <w:rsid w:val="7BFD7E36"/>
    <w:rsid w:val="7BFD8A63"/>
    <w:rsid w:val="7BFDBA3B"/>
    <w:rsid w:val="7BFDC23A"/>
    <w:rsid w:val="7BFDC3B3"/>
    <w:rsid w:val="7BFDC4FE"/>
    <w:rsid w:val="7BFDFD6E"/>
    <w:rsid w:val="7BFE128F"/>
    <w:rsid w:val="7BFE1D8E"/>
    <w:rsid w:val="7BFE439B"/>
    <w:rsid w:val="7BFE5420"/>
    <w:rsid w:val="7BFE5EAE"/>
    <w:rsid w:val="7BFE6393"/>
    <w:rsid w:val="7BFE6557"/>
    <w:rsid w:val="7BFEACAA"/>
    <w:rsid w:val="7BFEB16C"/>
    <w:rsid w:val="7BFEC46F"/>
    <w:rsid w:val="7BFED606"/>
    <w:rsid w:val="7BFED6C8"/>
    <w:rsid w:val="7BFEE842"/>
    <w:rsid w:val="7BFF0177"/>
    <w:rsid w:val="7BFF02C9"/>
    <w:rsid w:val="7BFF09B9"/>
    <w:rsid w:val="7BFF0EC0"/>
    <w:rsid w:val="7BFF1387"/>
    <w:rsid w:val="7BFF1864"/>
    <w:rsid w:val="7BFF1CAA"/>
    <w:rsid w:val="7BFF2589"/>
    <w:rsid w:val="7BFF2D83"/>
    <w:rsid w:val="7BFF3A6A"/>
    <w:rsid w:val="7BFF3AAE"/>
    <w:rsid w:val="7BFF4CDD"/>
    <w:rsid w:val="7BFF5777"/>
    <w:rsid w:val="7BFF579E"/>
    <w:rsid w:val="7BFF65A5"/>
    <w:rsid w:val="7BFF6636"/>
    <w:rsid w:val="7BFF6C97"/>
    <w:rsid w:val="7BFF761F"/>
    <w:rsid w:val="7BFF7FB1"/>
    <w:rsid w:val="7BFF8088"/>
    <w:rsid w:val="7BFF815D"/>
    <w:rsid w:val="7BFF8B31"/>
    <w:rsid w:val="7BFFA53C"/>
    <w:rsid w:val="7BFFA73C"/>
    <w:rsid w:val="7BFFACF1"/>
    <w:rsid w:val="7BFFAFCF"/>
    <w:rsid w:val="7BFFB5C3"/>
    <w:rsid w:val="7BFFB820"/>
    <w:rsid w:val="7BFFCB55"/>
    <w:rsid w:val="7BFFCC43"/>
    <w:rsid w:val="7BFFD2A4"/>
    <w:rsid w:val="7BFFD2C0"/>
    <w:rsid w:val="7BFFD37F"/>
    <w:rsid w:val="7BFFE284"/>
    <w:rsid w:val="7BFFE297"/>
    <w:rsid w:val="7BFFE65E"/>
    <w:rsid w:val="7BFFF190"/>
    <w:rsid w:val="7C0E76C0"/>
    <w:rsid w:val="7C137A0A"/>
    <w:rsid w:val="7C27AD3B"/>
    <w:rsid w:val="7C29E9ED"/>
    <w:rsid w:val="7C356123"/>
    <w:rsid w:val="7C36ACCB"/>
    <w:rsid w:val="7C370D0B"/>
    <w:rsid w:val="7C383923"/>
    <w:rsid w:val="7C3ED114"/>
    <w:rsid w:val="7C3F661A"/>
    <w:rsid w:val="7C3F83DE"/>
    <w:rsid w:val="7C4C7F47"/>
    <w:rsid w:val="7C4F59E6"/>
    <w:rsid w:val="7C4F9C31"/>
    <w:rsid w:val="7C57FFB3"/>
    <w:rsid w:val="7C5BE399"/>
    <w:rsid w:val="7C5F0AC1"/>
    <w:rsid w:val="7C5F0B27"/>
    <w:rsid w:val="7C5F6DEF"/>
    <w:rsid w:val="7C659ED3"/>
    <w:rsid w:val="7C6EC46B"/>
    <w:rsid w:val="7C72FA18"/>
    <w:rsid w:val="7C769796"/>
    <w:rsid w:val="7C7701A2"/>
    <w:rsid w:val="7C773FB8"/>
    <w:rsid w:val="7C797ACA"/>
    <w:rsid w:val="7C7AF2FB"/>
    <w:rsid w:val="7C7B080F"/>
    <w:rsid w:val="7C7B4A4D"/>
    <w:rsid w:val="7C7BDAE5"/>
    <w:rsid w:val="7C7DAC8D"/>
    <w:rsid w:val="7C7F1B40"/>
    <w:rsid w:val="7C7F571A"/>
    <w:rsid w:val="7C7F8A2B"/>
    <w:rsid w:val="7C7F9FDB"/>
    <w:rsid w:val="7C7FC4FF"/>
    <w:rsid w:val="7C96FF3E"/>
    <w:rsid w:val="7C976806"/>
    <w:rsid w:val="7C9BE77B"/>
    <w:rsid w:val="7C9DBF03"/>
    <w:rsid w:val="7C9FD2F5"/>
    <w:rsid w:val="7CA7F9CA"/>
    <w:rsid w:val="7CABA1E2"/>
    <w:rsid w:val="7CAD3AC1"/>
    <w:rsid w:val="7CB17EF1"/>
    <w:rsid w:val="7CB50F2D"/>
    <w:rsid w:val="7CB5B145"/>
    <w:rsid w:val="7CB649FF"/>
    <w:rsid w:val="7CB72B9C"/>
    <w:rsid w:val="7CBAAC4F"/>
    <w:rsid w:val="7CBB6AD2"/>
    <w:rsid w:val="7CBD5D3C"/>
    <w:rsid w:val="7CBDA2FB"/>
    <w:rsid w:val="7CBFB960"/>
    <w:rsid w:val="7CC553FD"/>
    <w:rsid w:val="7CC62A41"/>
    <w:rsid w:val="7CCC438A"/>
    <w:rsid w:val="7CCF1E97"/>
    <w:rsid w:val="7CCFB196"/>
    <w:rsid w:val="7CCFE643"/>
    <w:rsid w:val="7CD0462C"/>
    <w:rsid w:val="7CD6AB6C"/>
    <w:rsid w:val="7CD70B24"/>
    <w:rsid w:val="7CD750C7"/>
    <w:rsid w:val="7CDB596E"/>
    <w:rsid w:val="7CDD409E"/>
    <w:rsid w:val="7CDD984E"/>
    <w:rsid w:val="7CDE8AC4"/>
    <w:rsid w:val="7CDEE586"/>
    <w:rsid w:val="7CDF30F4"/>
    <w:rsid w:val="7CDF39D6"/>
    <w:rsid w:val="7CDF49AD"/>
    <w:rsid w:val="7CDF5055"/>
    <w:rsid w:val="7CDF6733"/>
    <w:rsid w:val="7CDFAC3D"/>
    <w:rsid w:val="7CEB7E85"/>
    <w:rsid w:val="7CEC0D78"/>
    <w:rsid w:val="7CED5D22"/>
    <w:rsid w:val="7CEDE7F2"/>
    <w:rsid w:val="7CEE3D2F"/>
    <w:rsid w:val="7CEE444E"/>
    <w:rsid w:val="7CEE5A9D"/>
    <w:rsid w:val="7CEF3E8B"/>
    <w:rsid w:val="7CEF6CAE"/>
    <w:rsid w:val="7CEF9865"/>
    <w:rsid w:val="7CEFDBFE"/>
    <w:rsid w:val="7CF318EC"/>
    <w:rsid w:val="7CF3B673"/>
    <w:rsid w:val="7CF3C2BE"/>
    <w:rsid w:val="7CF53343"/>
    <w:rsid w:val="7CF593DF"/>
    <w:rsid w:val="7CF7645D"/>
    <w:rsid w:val="7CF7B5DB"/>
    <w:rsid w:val="7CF7B8C6"/>
    <w:rsid w:val="7CF9ADA9"/>
    <w:rsid w:val="7CFA3984"/>
    <w:rsid w:val="7CFA402C"/>
    <w:rsid w:val="7CFB79F7"/>
    <w:rsid w:val="7CFBD7A7"/>
    <w:rsid w:val="7CFBEDF9"/>
    <w:rsid w:val="7CFBF019"/>
    <w:rsid w:val="7CFD02F1"/>
    <w:rsid w:val="7CFD07A2"/>
    <w:rsid w:val="7CFD0923"/>
    <w:rsid w:val="7CFDBD2B"/>
    <w:rsid w:val="7CFDFC83"/>
    <w:rsid w:val="7CFE0A1A"/>
    <w:rsid w:val="7CFEAEF9"/>
    <w:rsid w:val="7CFEB38A"/>
    <w:rsid w:val="7CFF1C0C"/>
    <w:rsid w:val="7CFF31D8"/>
    <w:rsid w:val="7CFF75DE"/>
    <w:rsid w:val="7CFF7F38"/>
    <w:rsid w:val="7CFFA767"/>
    <w:rsid w:val="7D0BDDB7"/>
    <w:rsid w:val="7D15FC8C"/>
    <w:rsid w:val="7D1B14D2"/>
    <w:rsid w:val="7D1BD2F2"/>
    <w:rsid w:val="7D1C30F1"/>
    <w:rsid w:val="7D1DCDF8"/>
    <w:rsid w:val="7D1F1E50"/>
    <w:rsid w:val="7D1F9CDD"/>
    <w:rsid w:val="7D2332E1"/>
    <w:rsid w:val="7D278AA5"/>
    <w:rsid w:val="7D27BBEF"/>
    <w:rsid w:val="7D2D0989"/>
    <w:rsid w:val="7D2D832E"/>
    <w:rsid w:val="7D2EE01B"/>
    <w:rsid w:val="7D30E573"/>
    <w:rsid w:val="7D33B616"/>
    <w:rsid w:val="7D341117"/>
    <w:rsid w:val="7D359518"/>
    <w:rsid w:val="7D3736A0"/>
    <w:rsid w:val="7D3AADFF"/>
    <w:rsid w:val="7D3D7F02"/>
    <w:rsid w:val="7D3DC6A8"/>
    <w:rsid w:val="7D3DDCBD"/>
    <w:rsid w:val="7D3F1FD3"/>
    <w:rsid w:val="7D3F406C"/>
    <w:rsid w:val="7D3F45B0"/>
    <w:rsid w:val="7D3F8E0D"/>
    <w:rsid w:val="7D3F9D73"/>
    <w:rsid w:val="7D3F9D98"/>
    <w:rsid w:val="7D3FF6F1"/>
    <w:rsid w:val="7D4BF59E"/>
    <w:rsid w:val="7D53330F"/>
    <w:rsid w:val="7D555D47"/>
    <w:rsid w:val="7D570363"/>
    <w:rsid w:val="7D5718F8"/>
    <w:rsid w:val="7D57AD77"/>
    <w:rsid w:val="7D59D092"/>
    <w:rsid w:val="7D5B00C7"/>
    <w:rsid w:val="7D5BDA66"/>
    <w:rsid w:val="7D5E6538"/>
    <w:rsid w:val="7D5F9633"/>
    <w:rsid w:val="7D5FA740"/>
    <w:rsid w:val="7D5FFE85"/>
    <w:rsid w:val="7D6274CD"/>
    <w:rsid w:val="7D6AB4BB"/>
    <w:rsid w:val="7D6D516B"/>
    <w:rsid w:val="7D6D6997"/>
    <w:rsid w:val="7D6DA258"/>
    <w:rsid w:val="7D6E21C6"/>
    <w:rsid w:val="7D6F32DC"/>
    <w:rsid w:val="7D6F4629"/>
    <w:rsid w:val="7D6F5202"/>
    <w:rsid w:val="7D6F5B59"/>
    <w:rsid w:val="7D6F91B2"/>
    <w:rsid w:val="7D6FC16F"/>
    <w:rsid w:val="7D730CC0"/>
    <w:rsid w:val="7D73890B"/>
    <w:rsid w:val="7D73B276"/>
    <w:rsid w:val="7D769590"/>
    <w:rsid w:val="7D76DB25"/>
    <w:rsid w:val="7D7781B8"/>
    <w:rsid w:val="7D77A0EC"/>
    <w:rsid w:val="7D77F32E"/>
    <w:rsid w:val="7D79F2BD"/>
    <w:rsid w:val="7D7A0F81"/>
    <w:rsid w:val="7D7ABFD8"/>
    <w:rsid w:val="7D7B13BE"/>
    <w:rsid w:val="7D7B6250"/>
    <w:rsid w:val="7D7CFDB1"/>
    <w:rsid w:val="7D7D38C4"/>
    <w:rsid w:val="7D7D4982"/>
    <w:rsid w:val="7D7E1414"/>
    <w:rsid w:val="7D7E23EF"/>
    <w:rsid w:val="7D7E330C"/>
    <w:rsid w:val="7D7E48F7"/>
    <w:rsid w:val="7D7F025C"/>
    <w:rsid w:val="7D7F1B41"/>
    <w:rsid w:val="7D7F38CD"/>
    <w:rsid w:val="7D7F507D"/>
    <w:rsid w:val="7D7F5F44"/>
    <w:rsid w:val="7D7F7AC9"/>
    <w:rsid w:val="7D7F86AE"/>
    <w:rsid w:val="7D7F93AC"/>
    <w:rsid w:val="7D7F9BA4"/>
    <w:rsid w:val="7D7FCD15"/>
    <w:rsid w:val="7D7FD959"/>
    <w:rsid w:val="7D83C8F5"/>
    <w:rsid w:val="7D83F840"/>
    <w:rsid w:val="7D87EF52"/>
    <w:rsid w:val="7D8E89C6"/>
    <w:rsid w:val="7D8FF055"/>
    <w:rsid w:val="7D92F600"/>
    <w:rsid w:val="7D95D1C5"/>
    <w:rsid w:val="7D9716F8"/>
    <w:rsid w:val="7D97C839"/>
    <w:rsid w:val="7D9AE181"/>
    <w:rsid w:val="7D9B4856"/>
    <w:rsid w:val="7D9B8531"/>
    <w:rsid w:val="7D9E4A9F"/>
    <w:rsid w:val="7D9F3263"/>
    <w:rsid w:val="7D9F33CE"/>
    <w:rsid w:val="7D9F80C9"/>
    <w:rsid w:val="7D9FDEF6"/>
    <w:rsid w:val="7D9FF012"/>
    <w:rsid w:val="7DA603D8"/>
    <w:rsid w:val="7DA973EF"/>
    <w:rsid w:val="7DAB35F5"/>
    <w:rsid w:val="7DAB5E17"/>
    <w:rsid w:val="7DAB64C7"/>
    <w:rsid w:val="7DAB6576"/>
    <w:rsid w:val="7DABC1E3"/>
    <w:rsid w:val="7DACF31E"/>
    <w:rsid w:val="7DAE187A"/>
    <w:rsid w:val="7DAF803D"/>
    <w:rsid w:val="7DAFED60"/>
    <w:rsid w:val="7DAFED84"/>
    <w:rsid w:val="7DB3F684"/>
    <w:rsid w:val="7DB5133A"/>
    <w:rsid w:val="7DB65434"/>
    <w:rsid w:val="7DB70820"/>
    <w:rsid w:val="7DB7490E"/>
    <w:rsid w:val="7DB7B7BA"/>
    <w:rsid w:val="7DB95472"/>
    <w:rsid w:val="7DBA61A4"/>
    <w:rsid w:val="7DBB0B85"/>
    <w:rsid w:val="7DBB387F"/>
    <w:rsid w:val="7DBB5617"/>
    <w:rsid w:val="7DBB96BD"/>
    <w:rsid w:val="7DBBB8CA"/>
    <w:rsid w:val="7DBBC2E8"/>
    <w:rsid w:val="7DBBC4B0"/>
    <w:rsid w:val="7DBD3927"/>
    <w:rsid w:val="7DBD40EC"/>
    <w:rsid w:val="7DBD50C7"/>
    <w:rsid w:val="7DBD9F1E"/>
    <w:rsid w:val="7DBDCBBD"/>
    <w:rsid w:val="7DBDEF6F"/>
    <w:rsid w:val="7DBE0167"/>
    <w:rsid w:val="7DBE4572"/>
    <w:rsid w:val="7DBF0584"/>
    <w:rsid w:val="7DBF098E"/>
    <w:rsid w:val="7DBF1877"/>
    <w:rsid w:val="7DBF37FA"/>
    <w:rsid w:val="7DBF3BA7"/>
    <w:rsid w:val="7DBF3F42"/>
    <w:rsid w:val="7DBF551B"/>
    <w:rsid w:val="7DBF7C19"/>
    <w:rsid w:val="7DBF89E0"/>
    <w:rsid w:val="7DBF906F"/>
    <w:rsid w:val="7DBFCC56"/>
    <w:rsid w:val="7DBFDA2F"/>
    <w:rsid w:val="7DBFF795"/>
    <w:rsid w:val="7DC411CC"/>
    <w:rsid w:val="7DCBCE08"/>
    <w:rsid w:val="7DCBF433"/>
    <w:rsid w:val="7DCD42B7"/>
    <w:rsid w:val="7DCEE6C8"/>
    <w:rsid w:val="7DCF004E"/>
    <w:rsid w:val="7DCF3554"/>
    <w:rsid w:val="7DCF45DE"/>
    <w:rsid w:val="7DCF50B0"/>
    <w:rsid w:val="7DCF8682"/>
    <w:rsid w:val="7DCFE4B5"/>
    <w:rsid w:val="7DD4C1C9"/>
    <w:rsid w:val="7DD55420"/>
    <w:rsid w:val="7DD5D0C6"/>
    <w:rsid w:val="7DD71C9C"/>
    <w:rsid w:val="7DD74038"/>
    <w:rsid w:val="7DD768BD"/>
    <w:rsid w:val="7DD7B71F"/>
    <w:rsid w:val="7DD931DC"/>
    <w:rsid w:val="7DD9AAB5"/>
    <w:rsid w:val="7DDB0305"/>
    <w:rsid w:val="7DDB5AA8"/>
    <w:rsid w:val="7DDB80E0"/>
    <w:rsid w:val="7DDB9536"/>
    <w:rsid w:val="7DDB9881"/>
    <w:rsid w:val="7DDBB432"/>
    <w:rsid w:val="7DDBCC20"/>
    <w:rsid w:val="7DDBD2B4"/>
    <w:rsid w:val="7DDC1B0B"/>
    <w:rsid w:val="7DDD603B"/>
    <w:rsid w:val="7DDD87CF"/>
    <w:rsid w:val="7DDD9422"/>
    <w:rsid w:val="7DDDAC1E"/>
    <w:rsid w:val="7DDDD6DC"/>
    <w:rsid w:val="7DDE5F59"/>
    <w:rsid w:val="7DDE6296"/>
    <w:rsid w:val="7DDEF84F"/>
    <w:rsid w:val="7DDF23EC"/>
    <w:rsid w:val="7DDF7579"/>
    <w:rsid w:val="7DDF7C92"/>
    <w:rsid w:val="7DDF8A24"/>
    <w:rsid w:val="7DDFA2A6"/>
    <w:rsid w:val="7DDFA4A0"/>
    <w:rsid w:val="7DDFC428"/>
    <w:rsid w:val="7DDFCCAF"/>
    <w:rsid w:val="7DDFCF85"/>
    <w:rsid w:val="7DDFE089"/>
    <w:rsid w:val="7DDFE168"/>
    <w:rsid w:val="7DDFE800"/>
    <w:rsid w:val="7DE337BB"/>
    <w:rsid w:val="7DE3DED1"/>
    <w:rsid w:val="7DE55C7E"/>
    <w:rsid w:val="7DE66D2B"/>
    <w:rsid w:val="7DE7327C"/>
    <w:rsid w:val="7DE75CDC"/>
    <w:rsid w:val="7DE78641"/>
    <w:rsid w:val="7DE89D2A"/>
    <w:rsid w:val="7DE8B07E"/>
    <w:rsid w:val="7DE90F6B"/>
    <w:rsid w:val="7DEA0D2A"/>
    <w:rsid w:val="7DEA857E"/>
    <w:rsid w:val="7DEB3A25"/>
    <w:rsid w:val="7DEB9BBB"/>
    <w:rsid w:val="7DEBE92F"/>
    <w:rsid w:val="7DEBF528"/>
    <w:rsid w:val="7DED3DB5"/>
    <w:rsid w:val="7DED49B9"/>
    <w:rsid w:val="7DED6970"/>
    <w:rsid w:val="7DED8432"/>
    <w:rsid w:val="7DEDCB41"/>
    <w:rsid w:val="7DEDD66A"/>
    <w:rsid w:val="7DEDE8DA"/>
    <w:rsid w:val="7DEE52C2"/>
    <w:rsid w:val="7DEEA791"/>
    <w:rsid w:val="7DEEAE74"/>
    <w:rsid w:val="7DEF08E5"/>
    <w:rsid w:val="7DEF5506"/>
    <w:rsid w:val="7DEF59CC"/>
    <w:rsid w:val="7DEF9FDF"/>
    <w:rsid w:val="7DEFA388"/>
    <w:rsid w:val="7DEFA400"/>
    <w:rsid w:val="7DEFA9A3"/>
    <w:rsid w:val="7DEFDAF9"/>
    <w:rsid w:val="7DEFE121"/>
    <w:rsid w:val="7DF383E1"/>
    <w:rsid w:val="7DF4D9EB"/>
    <w:rsid w:val="7DF532E3"/>
    <w:rsid w:val="7DF5374E"/>
    <w:rsid w:val="7DF5887D"/>
    <w:rsid w:val="7DF6498B"/>
    <w:rsid w:val="7DF650F2"/>
    <w:rsid w:val="7DF6E513"/>
    <w:rsid w:val="7DF6E5E5"/>
    <w:rsid w:val="7DF702C6"/>
    <w:rsid w:val="7DF73FF5"/>
    <w:rsid w:val="7DF74363"/>
    <w:rsid w:val="7DF75056"/>
    <w:rsid w:val="7DF775EA"/>
    <w:rsid w:val="7DF7765B"/>
    <w:rsid w:val="7DF78C42"/>
    <w:rsid w:val="7DF7AF13"/>
    <w:rsid w:val="7DF7AFFA"/>
    <w:rsid w:val="7DF7B769"/>
    <w:rsid w:val="7DF7D83E"/>
    <w:rsid w:val="7DF96887"/>
    <w:rsid w:val="7DF9CEA3"/>
    <w:rsid w:val="7DF9D97E"/>
    <w:rsid w:val="7DFA0477"/>
    <w:rsid w:val="7DFA04D4"/>
    <w:rsid w:val="7DFA2305"/>
    <w:rsid w:val="7DFA410F"/>
    <w:rsid w:val="7DFA8C23"/>
    <w:rsid w:val="7DFB2FDC"/>
    <w:rsid w:val="7DFB30DA"/>
    <w:rsid w:val="7DFB4DBC"/>
    <w:rsid w:val="7DFB4E30"/>
    <w:rsid w:val="7DFB8B9E"/>
    <w:rsid w:val="7DFBAC2E"/>
    <w:rsid w:val="7DFBB6F8"/>
    <w:rsid w:val="7DFBBD84"/>
    <w:rsid w:val="7DFBE600"/>
    <w:rsid w:val="7DFC4BE4"/>
    <w:rsid w:val="7DFC8097"/>
    <w:rsid w:val="7DFC8410"/>
    <w:rsid w:val="7DFCDF1A"/>
    <w:rsid w:val="7DFD0EB2"/>
    <w:rsid w:val="7DFD317E"/>
    <w:rsid w:val="7DFD5836"/>
    <w:rsid w:val="7DFD59F7"/>
    <w:rsid w:val="7DFD6FFB"/>
    <w:rsid w:val="7DFD7885"/>
    <w:rsid w:val="7DFD7FE7"/>
    <w:rsid w:val="7DFD8EEB"/>
    <w:rsid w:val="7DFD9510"/>
    <w:rsid w:val="7DFDB5DF"/>
    <w:rsid w:val="7DFDC6B3"/>
    <w:rsid w:val="7DFDD795"/>
    <w:rsid w:val="7DFDF5D0"/>
    <w:rsid w:val="7DFE0C96"/>
    <w:rsid w:val="7DFE2F64"/>
    <w:rsid w:val="7DFE5959"/>
    <w:rsid w:val="7DFE91A3"/>
    <w:rsid w:val="7DFE9363"/>
    <w:rsid w:val="7DFE9735"/>
    <w:rsid w:val="7DFEA049"/>
    <w:rsid w:val="7DFEA152"/>
    <w:rsid w:val="7DFEC54D"/>
    <w:rsid w:val="7DFED632"/>
    <w:rsid w:val="7DFF0F63"/>
    <w:rsid w:val="7DFF1F33"/>
    <w:rsid w:val="7DFF1F3D"/>
    <w:rsid w:val="7DFF1FF5"/>
    <w:rsid w:val="7DFF27A7"/>
    <w:rsid w:val="7DFF366E"/>
    <w:rsid w:val="7DFF3BED"/>
    <w:rsid w:val="7DFF46E3"/>
    <w:rsid w:val="7DFF533B"/>
    <w:rsid w:val="7DFF53EA"/>
    <w:rsid w:val="7DFF6641"/>
    <w:rsid w:val="7DFF6EB1"/>
    <w:rsid w:val="7DFF753E"/>
    <w:rsid w:val="7DFF7A16"/>
    <w:rsid w:val="7DFF7FEB"/>
    <w:rsid w:val="7DFF8077"/>
    <w:rsid w:val="7DFF8375"/>
    <w:rsid w:val="7DFF83F0"/>
    <w:rsid w:val="7DFF8F3D"/>
    <w:rsid w:val="7DFF923A"/>
    <w:rsid w:val="7DFF92C3"/>
    <w:rsid w:val="7DFF9330"/>
    <w:rsid w:val="7DFF9FE1"/>
    <w:rsid w:val="7DFFA6FD"/>
    <w:rsid w:val="7DFFC86C"/>
    <w:rsid w:val="7DFFC9B7"/>
    <w:rsid w:val="7DFFC9D6"/>
    <w:rsid w:val="7DFFCE35"/>
    <w:rsid w:val="7DFFD497"/>
    <w:rsid w:val="7DFFDAC7"/>
    <w:rsid w:val="7DFFDE77"/>
    <w:rsid w:val="7DFFE6AB"/>
    <w:rsid w:val="7DFFEC15"/>
    <w:rsid w:val="7DFFF27A"/>
    <w:rsid w:val="7DFFF77D"/>
    <w:rsid w:val="7DFFF9C1"/>
    <w:rsid w:val="7DFFFBFC"/>
    <w:rsid w:val="7E0BBADA"/>
    <w:rsid w:val="7E0D682F"/>
    <w:rsid w:val="7E19940F"/>
    <w:rsid w:val="7E2FF782"/>
    <w:rsid w:val="7E376441"/>
    <w:rsid w:val="7E394AEA"/>
    <w:rsid w:val="7E39C20A"/>
    <w:rsid w:val="7E3ACEDE"/>
    <w:rsid w:val="7E3FA4B1"/>
    <w:rsid w:val="7E49497A"/>
    <w:rsid w:val="7E4B14E2"/>
    <w:rsid w:val="7E4EA496"/>
    <w:rsid w:val="7E51C868"/>
    <w:rsid w:val="7E521C27"/>
    <w:rsid w:val="7E53CBF4"/>
    <w:rsid w:val="7E5542F6"/>
    <w:rsid w:val="7E55783E"/>
    <w:rsid w:val="7E573B36"/>
    <w:rsid w:val="7E579E8D"/>
    <w:rsid w:val="7E57B6D8"/>
    <w:rsid w:val="7E57E421"/>
    <w:rsid w:val="7E59AE8E"/>
    <w:rsid w:val="7E5AA49C"/>
    <w:rsid w:val="7E5B88A2"/>
    <w:rsid w:val="7E5B997B"/>
    <w:rsid w:val="7E5BE3FB"/>
    <w:rsid w:val="7E5CF22D"/>
    <w:rsid w:val="7E5DC207"/>
    <w:rsid w:val="7E5F6A56"/>
    <w:rsid w:val="7E5FDBC7"/>
    <w:rsid w:val="7E5FF408"/>
    <w:rsid w:val="7E5FF515"/>
    <w:rsid w:val="7E663AA6"/>
    <w:rsid w:val="7E673555"/>
    <w:rsid w:val="7E674805"/>
    <w:rsid w:val="7E67B777"/>
    <w:rsid w:val="7E6B26C0"/>
    <w:rsid w:val="7E6D6035"/>
    <w:rsid w:val="7E6F0782"/>
    <w:rsid w:val="7E6F75CF"/>
    <w:rsid w:val="7E6F79AC"/>
    <w:rsid w:val="7E6FAB2C"/>
    <w:rsid w:val="7E6FD788"/>
    <w:rsid w:val="7E6FF7C0"/>
    <w:rsid w:val="7E7258B7"/>
    <w:rsid w:val="7E74A743"/>
    <w:rsid w:val="7E7552F3"/>
    <w:rsid w:val="7E75AA4E"/>
    <w:rsid w:val="7E75C4E0"/>
    <w:rsid w:val="7E777B69"/>
    <w:rsid w:val="7E77873F"/>
    <w:rsid w:val="7E779B8D"/>
    <w:rsid w:val="7E77C740"/>
    <w:rsid w:val="7E77F181"/>
    <w:rsid w:val="7E781434"/>
    <w:rsid w:val="7E787E1E"/>
    <w:rsid w:val="7E78B3D3"/>
    <w:rsid w:val="7E7A5BF9"/>
    <w:rsid w:val="7E7A7FC0"/>
    <w:rsid w:val="7E7AC07D"/>
    <w:rsid w:val="7E7AFFE9"/>
    <w:rsid w:val="7E7B270B"/>
    <w:rsid w:val="7E7B62D4"/>
    <w:rsid w:val="7E7B728E"/>
    <w:rsid w:val="7E7BE9A9"/>
    <w:rsid w:val="7E7CC568"/>
    <w:rsid w:val="7E7D05AB"/>
    <w:rsid w:val="7E7D0963"/>
    <w:rsid w:val="7E7D881D"/>
    <w:rsid w:val="7E7D9079"/>
    <w:rsid w:val="7E7DC4DB"/>
    <w:rsid w:val="7E7DE7DF"/>
    <w:rsid w:val="7E7E2085"/>
    <w:rsid w:val="7E7F0343"/>
    <w:rsid w:val="7E7F07C8"/>
    <w:rsid w:val="7E7F0FDC"/>
    <w:rsid w:val="7E7F3B84"/>
    <w:rsid w:val="7E7F3FC8"/>
    <w:rsid w:val="7E7F4DE5"/>
    <w:rsid w:val="7E7F4FDD"/>
    <w:rsid w:val="7E7F738A"/>
    <w:rsid w:val="7E7F744D"/>
    <w:rsid w:val="7E7F917B"/>
    <w:rsid w:val="7E7F97D6"/>
    <w:rsid w:val="7E7FC1D7"/>
    <w:rsid w:val="7E7FE0FD"/>
    <w:rsid w:val="7E869153"/>
    <w:rsid w:val="7E8723B0"/>
    <w:rsid w:val="7E8C62E8"/>
    <w:rsid w:val="7E8E7707"/>
    <w:rsid w:val="7E8F98CF"/>
    <w:rsid w:val="7E93146E"/>
    <w:rsid w:val="7E943564"/>
    <w:rsid w:val="7E969B0C"/>
    <w:rsid w:val="7E9C1B25"/>
    <w:rsid w:val="7E9D1B09"/>
    <w:rsid w:val="7E9D5974"/>
    <w:rsid w:val="7E9D63CD"/>
    <w:rsid w:val="7E9D74F7"/>
    <w:rsid w:val="7E9D9034"/>
    <w:rsid w:val="7E9F0852"/>
    <w:rsid w:val="7E9F4E48"/>
    <w:rsid w:val="7E9F6CD2"/>
    <w:rsid w:val="7E9FA4E3"/>
    <w:rsid w:val="7E9FC739"/>
    <w:rsid w:val="7E9FCF51"/>
    <w:rsid w:val="7EA14A3E"/>
    <w:rsid w:val="7EA237EB"/>
    <w:rsid w:val="7EA3C5AE"/>
    <w:rsid w:val="7EA42D13"/>
    <w:rsid w:val="7EA621DD"/>
    <w:rsid w:val="7EA78D5E"/>
    <w:rsid w:val="7EAAA600"/>
    <w:rsid w:val="7EAAD1B6"/>
    <w:rsid w:val="7EAB03E0"/>
    <w:rsid w:val="7EABE5E9"/>
    <w:rsid w:val="7EAD5CAF"/>
    <w:rsid w:val="7EAE29DC"/>
    <w:rsid w:val="7EAE7F9E"/>
    <w:rsid w:val="7EAF7000"/>
    <w:rsid w:val="7EAFB9F3"/>
    <w:rsid w:val="7EAFEADB"/>
    <w:rsid w:val="7EB19AE9"/>
    <w:rsid w:val="7EB42767"/>
    <w:rsid w:val="7EB501D0"/>
    <w:rsid w:val="7EB53829"/>
    <w:rsid w:val="7EB6854F"/>
    <w:rsid w:val="7EB73BA5"/>
    <w:rsid w:val="7EB742CC"/>
    <w:rsid w:val="7EB79925"/>
    <w:rsid w:val="7EB7AB8B"/>
    <w:rsid w:val="7EB7C503"/>
    <w:rsid w:val="7EB7E259"/>
    <w:rsid w:val="7EB7F33D"/>
    <w:rsid w:val="7EBB0796"/>
    <w:rsid w:val="7EBB0C95"/>
    <w:rsid w:val="7EBB207B"/>
    <w:rsid w:val="7EBB3600"/>
    <w:rsid w:val="7EBB3853"/>
    <w:rsid w:val="7EBB5A18"/>
    <w:rsid w:val="7EBB9CF0"/>
    <w:rsid w:val="7EBBA805"/>
    <w:rsid w:val="7EBBCCC0"/>
    <w:rsid w:val="7EBBD221"/>
    <w:rsid w:val="7EBC1124"/>
    <w:rsid w:val="7EBD13D1"/>
    <w:rsid w:val="7EBD2653"/>
    <w:rsid w:val="7EBD7E05"/>
    <w:rsid w:val="7EBD8B62"/>
    <w:rsid w:val="7EBD952B"/>
    <w:rsid w:val="7EBD9938"/>
    <w:rsid w:val="7EBE5C05"/>
    <w:rsid w:val="7EBE6179"/>
    <w:rsid w:val="7EBEA268"/>
    <w:rsid w:val="7EBEAA02"/>
    <w:rsid w:val="7EBEAC45"/>
    <w:rsid w:val="7EBEBB56"/>
    <w:rsid w:val="7EBED664"/>
    <w:rsid w:val="7EBF5278"/>
    <w:rsid w:val="7EBF6E3D"/>
    <w:rsid w:val="7EBF828E"/>
    <w:rsid w:val="7EBFA8DC"/>
    <w:rsid w:val="7EBFC225"/>
    <w:rsid w:val="7EBFE324"/>
    <w:rsid w:val="7EBFE44C"/>
    <w:rsid w:val="7EC36498"/>
    <w:rsid w:val="7EC60878"/>
    <w:rsid w:val="7EC67151"/>
    <w:rsid w:val="7EC775F1"/>
    <w:rsid w:val="7EC797F3"/>
    <w:rsid w:val="7ECAC993"/>
    <w:rsid w:val="7ECB96C4"/>
    <w:rsid w:val="7ECBB3F8"/>
    <w:rsid w:val="7ECDC913"/>
    <w:rsid w:val="7ECE6B6E"/>
    <w:rsid w:val="7ECE9EA4"/>
    <w:rsid w:val="7ECF0937"/>
    <w:rsid w:val="7ECF4987"/>
    <w:rsid w:val="7ECFEA99"/>
    <w:rsid w:val="7ED13A8E"/>
    <w:rsid w:val="7ED3107F"/>
    <w:rsid w:val="7ED3FE4D"/>
    <w:rsid w:val="7ED4062C"/>
    <w:rsid w:val="7ED489D2"/>
    <w:rsid w:val="7ED745FA"/>
    <w:rsid w:val="7ED8DA75"/>
    <w:rsid w:val="7ED923F8"/>
    <w:rsid w:val="7ED9C6A0"/>
    <w:rsid w:val="7ED9DEAE"/>
    <w:rsid w:val="7EDA0135"/>
    <w:rsid w:val="7EDA0AC5"/>
    <w:rsid w:val="7EDB5EC9"/>
    <w:rsid w:val="7EDBA822"/>
    <w:rsid w:val="7EDBB37F"/>
    <w:rsid w:val="7EDBB970"/>
    <w:rsid w:val="7EDD5BB9"/>
    <w:rsid w:val="7EDD9F28"/>
    <w:rsid w:val="7EDDB4BF"/>
    <w:rsid w:val="7EDDE5D2"/>
    <w:rsid w:val="7EDDF603"/>
    <w:rsid w:val="7EDE0B3B"/>
    <w:rsid w:val="7EDECB32"/>
    <w:rsid w:val="7EDF1F81"/>
    <w:rsid w:val="7EDF403F"/>
    <w:rsid w:val="7EDF485F"/>
    <w:rsid w:val="7EDF50A0"/>
    <w:rsid w:val="7EDF6A6A"/>
    <w:rsid w:val="7EDF728B"/>
    <w:rsid w:val="7EDF872B"/>
    <w:rsid w:val="7EDF9570"/>
    <w:rsid w:val="7EDFB606"/>
    <w:rsid w:val="7EDFBD70"/>
    <w:rsid w:val="7EDFD442"/>
    <w:rsid w:val="7EE20CE3"/>
    <w:rsid w:val="7EE26036"/>
    <w:rsid w:val="7EE3BDF2"/>
    <w:rsid w:val="7EE56954"/>
    <w:rsid w:val="7EE71A55"/>
    <w:rsid w:val="7EE78FB6"/>
    <w:rsid w:val="7EE79707"/>
    <w:rsid w:val="7EE7B0B1"/>
    <w:rsid w:val="7EE7F811"/>
    <w:rsid w:val="7EE7FA42"/>
    <w:rsid w:val="7EE93250"/>
    <w:rsid w:val="7EE944BF"/>
    <w:rsid w:val="7EE9B20B"/>
    <w:rsid w:val="7EEA00E0"/>
    <w:rsid w:val="7EEB1348"/>
    <w:rsid w:val="7EEB2FBC"/>
    <w:rsid w:val="7EEB362A"/>
    <w:rsid w:val="7EEB911E"/>
    <w:rsid w:val="7EEBEBD1"/>
    <w:rsid w:val="7EED2ED4"/>
    <w:rsid w:val="7EED46F3"/>
    <w:rsid w:val="7EED50C0"/>
    <w:rsid w:val="7EED759A"/>
    <w:rsid w:val="7EEDC4D8"/>
    <w:rsid w:val="7EEE51C8"/>
    <w:rsid w:val="7EEE9BEA"/>
    <w:rsid w:val="7EEEA175"/>
    <w:rsid w:val="7EEEC346"/>
    <w:rsid w:val="7EEECE58"/>
    <w:rsid w:val="7EEF2353"/>
    <w:rsid w:val="7EEF3C6A"/>
    <w:rsid w:val="7EEF4DA4"/>
    <w:rsid w:val="7EEFA04E"/>
    <w:rsid w:val="7EEFA54B"/>
    <w:rsid w:val="7EEFB1B9"/>
    <w:rsid w:val="7EEFBC7F"/>
    <w:rsid w:val="7EEFC8F1"/>
    <w:rsid w:val="7EEFCBDD"/>
    <w:rsid w:val="7EEFD508"/>
    <w:rsid w:val="7EEFDC0E"/>
    <w:rsid w:val="7EEFE005"/>
    <w:rsid w:val="7EEFE2E5"/>
    <w:rsid w:val="7EEFFBD8"/>
    <w:rsid w:val="7EF0614D"/>
    <w:rsid w:val="7EF088C8"/>
    <w:rsid w:val="7EF0F7BC"/>
    <w:rsid w:val="7EF15FB4"/>
    <w:rsid w:val="7EF20DF9"/>
    <w:rsid w:val="7EF2796D"/>
    <w:rsid w:val="7EF2CA06"/>
    <w:rsid w:val="7EF2E0F6"/>
    <w:rsid w:val="7EF3048E"/>
    <w:rsid w:val="7EF31471"/>
    <w:rsid w:val="7EF44D3E"/>
    <w:rsid w:val="7EF507A7"/>
    <w:rsid w:val="7EF550F2"/>
    <w:rsid w:val="7EF56B15"/>
    <w:rsid w:val="7EF5A39F"/>
    <w:rsid w:val="7EF70934"/>
    <w:rsid w:val="7EF72B5B"/>
    <w:rsid w:val="7EF76127"/>
    <w:rsid w:val="7EF763B3"/>
    <w:rsid w:val="7EF77B8C"/>
    <w:rsid w:val="7EF78E67"/>
    <w:rsid w:val="7EF7ADDF"/>
    <w:rsid w:val="7EF7AE45"/>
    <w:rsid w:val="7EF7DBA6"/>
    <w:rsid w:val="7EF7DE40"/>
    <w:rsid w:val="7EF7F55C"/>
    <w:rsid w:val="7EF8CFB1"/>
    <w:rsid w:val="7EF9345B"/>
    <w:rsid w:val="7EF97493"/>
    <w:rsid w:val="7EF9B05B"/>
    <w:rsid w:val="7EFA6781"/>
    <w:rsid w:val="7EFA8EA1"/>
    <w:rsid w:val="7EFB323C"/>
    <w:rsid w:val="7EFB4C74"/>
    <w:rsid w:val="7EFB6A03"/>
    <w:rsid w:val="7EFB7F4C"/>
    <w:rsid w:val="7EFBA172"/>
    <w:rsid w:val="7EFBA325"/>
    <w:rsid w:val="7EFBBB98"/>
    <w:rsid w:val="7EFBCA09"/>
    <w:rsid w:val="7EFBCA11"/>
    <w:rsid w:val="7EFBF557"/>
    <w:rsid w:val="7EFC2B36"/>
    <w:rsid w:val="7EFC3AF3"/>
    <w:rsid w:val="7EFC43BD"/>
    <w:rsid w:val="7EFC6931"/>
    <w:rsid w:val="7EFCC502"/>
    <w:rsid w:val="7EFCFCDE"/>
    <w:rsid w:val="7EFD0D22"/>
    <w:rsid w:val="7EFD43F0"/>
    <w:rsid w:val="7EFD56DF"/>
    <w:rsid w:val="7EFD5B41"/>
    <w:rsid w:val="7EFD74B5"/>
    <w:rsid w:val="7EFD8F65"/>
    <w:rsid w:val="7EFDB989"/>
    <w:rsid w:val="7EFDD10F"/>
    <w:rsid w:val="7EFDD8D8"/>
    <w:rsid w:val="7EFE18C1"/>
    <w:rsid w:val="7EFE1AD8"/>
    <w:rsid w:val="7EFE25CC"/>
    <w:rsid w:val="7EFE2925"/>
    <w:rsid w:val="7EFE43C5"/>
    <w:rsid w:val="7EFE5F63"/>
    <w:rsid w:val="7EFE7AD6"/>
    <w:rsid w:val="7EFE8C13"/>
    <w:rsid w:val="7EFE9D48"/>
    <w:rsid w:val="7EFEA0F9"/>
    <w:rsid w:val="7EFF0734"/>
    <w:rsid w:val="7EFF0F79"/>
    <w:rsid w:val="7EFF10AD"/>
    <w:rsid w:val="7EFF11B3"/>
    <w:rsid w:val="7EFF1558"/>
    <w:rsid w:val="7EFF16DE"/>
    <w:rsid w:val="7EFF1FF5"/>
    <w:rsid w:val="7EFF2591"/>
    <w:rsid w:val="7EFF2758"/>
    <w:rsid w:val="7EFF3DDF"/>
    <w:rsid w:val="7EFF41D2"/>
    <w:rsid w:val="7EFF4E7A"/>
    <w:rsid w:val="7EFF6007"/>
    <w:rsid w:val="7EFF6019"/>
    <w:rsid w:val="7EFF6240"/>
    <w:rsid w:val="7EFF6A4A"/>
    <w:rsid w:val="7EFF6ACC"/>
    <w:rsid w:val="7EFF6BC9"/>
    <w:rsid w:val="7EFF7CF7"/>
    <w:rsid w:val="7EFF8B68"/>
    <w:rsid w:val="7EFF9328"/>
    <w:rsid w:val="7EFFA128"/>
    <w:rsid w:val="7EFFAFEB"/>
    <w:rsid w:val="7EFFB425"/>
    <w:rsid w:val="7EFFB5DA"/>
    <w:rsid w:val="7EFFBAC5"/>
    <w:rsid w:val="7EFFCC8C"/>
    <w:rsid w:val="7EFFDCB6"/>
    <w:rsid w:val="7EFFDEE0"/>
    <w:rsid w:val="7EFFE5EC"/>
    <w:rsid w:val="7EFFE6DB"/>
    <w:rsid w:val="7EFFE7E8"/>
    <w:rsid w:val="7EFFE845"/>
    <w:rsid w:val="7EFFF57E"/>
    <w:rsid w:val="7EFFFC61"/>
    <w:rsid w:val="7F0FC071"/>
    <w:rsid w:val="7F0FF5E2"/>
    <w:rsid w:val="7F179B6E"/>
    <w:rsid w:val="7F1B60D5"/>
    <w:rsid w:val="7F1B7CD3"/>
    <w:rsid w:val="7F1DA49A"/>
    <w:rsid w:val="7F1E3A6F"/>
    <w:rsid w:val="7F1FD38D"/>
    <w:rsid w:val="7F1FDEA6"/>
    <w:rsid w:val="7F1FE8EC"/>
    <w:rsid w:val="7F25ADD7"/>
    <w:rsid w:val="7F27C175"/>
    <w:rsid w:val="7F297157"/>
    <w:rsid w:val="7F298E16"/>
    <w:rsid w:val="7F2AB37A"/>
    <w:rsid w:val="7F2B003F"/>
    <w:rsid w:val="7F2B2758"/>
    <w:rsid w:val="7F2D1819"/>
    <w:rsid w:val="7F2F38E5"/>
    <w:rsid w:val="7F2F5F79"/>
    <w:rsid w:val="7F2F79A1"/>
    <w:rsid w:val="7F3464B4"/>
    <w:rsid w:val="7F356B87"/>
    <w:rsid w:val="7F35A7E0"/>
    <w:rsid w:val="7F3660CA"/>
    <w:rsid w:val="7F373F86"/>
    <w:rsid w:val="7F37C465"/>
    <w:rsid w:val="7F37F7FD"/>
    <w:rsid w:val="7F390F95"/>
    <w:rsid w:val="7F39613E"/>
    <w:rsid w:val="7F39C462"/>
    <w:rsid w:val="7F39FE02"/>
    <w:rsid w:val="7F3A182D"/>
    <w:rsid w:val="7F3A266F"/>
    <w:rsid w:val="7F3AFA23"/>
    <w:rsid w:val="7F3AFF42"/>
    <w:rsid w:val="7F3B2169"/>
    <w:rsid w:val="7F3C05D2"/>
    <w:rsid w:val="7F3C8D95"/>
    <w:rsid w:val="7F3D0334"/>
    <w:rsid w:val="7F3D5FB1"/>
    <w:rsid w:val="7F3D7118"/>
    <w:rsid w:val="7F3DE0C2"/>
    <w:rsid w:val="7F3E3679"/>
    <w:rsid w:val="7F3F0E70"/>
    <w:rsid w:val="7F3F2000"/>
    <w:rsid w:val="7F3F20AD"/>
    <w:rsid w:val="7F3F5A11"/>
    <w:rsid w:val="7F3F84F6"/>
    <w:rsid w:val="7F3F9057"/>
    <w:rsid w:val="7F3F9A6F"/>
    <w:rsid w:val="7F3F9C60"/>
    <w:rsid w:val="7F3F9ED2"/>
    <w:rsid w:val="7F3FA498"/>
    <w:rsid w:val="7F3FA870"/>
    <w:rsid w:val="7F3FCF3E"/>
    <w:rsid w:val="7F3FE81F"/>
    <w:rsid w:val="7F3FE982"/>
    <w:rsid w:val="7F3FFE92"/>
    <w:rsid w:val="7F43352A"/>
    <w:rsid w:val="7F44B55F"/>
    <w:rsid w:val="7F47CC69"/>
    <w:rsid w:val="7F4D3DE4"/>
    <w:rsid w:val="7F4DD657"/>
    <w:rsid w:val="7F4FA980"/>
    <w:rsid w:val="7F4FC2E1"/>
    <w:rsid w:val="7F4FF039"/>
    <w:rsid w:val="7F529EBC"/>
    <w:rsid w:val="7F52DCC8"/>
    <w:rsid w:val="7F55880E"/>
    <w:rsid w:val="7F558916"/>
    <w:rsid w:val="7F57017B"/>
    <w:rsid w:val="7F570CE8"/>
    <w:rsid w:val="7F571DC8"/>
    <w:rsid w:val="7F57CC33"/>
    <w:rsid w:val="7F5A1F33"/>
    <w:rsid w:val="7F5B29E7"/>
    <w:rsid w:val="7F5BF8E1"/>
    <w:rsid w:val="7F5D2BC8"/>
    <w:rsid w:val="7F5D7B56"/>
    <w:rsid w:val="7F5D87D4"/>
    <w:rsid w:val="7F5D9B65"/>
    <w:rsid w:val="7F5DEC09"/>
    <w:rsid w:val="7F5E1891"/>
    <w:rsid w:val="7F5E1AFA"/>
    <w:rsid w:val="7F5E94AE"/>
    <w:rsid w:val="7F5EB0D1"/>
    <w:rsid w:val="7F5ED712"/>
    <w:rsid w:val="7F5F0B46"/>
    <w:rsid w:val="7F5F15A5"/>
    <w:rsid w:val="7F5F17E7"/>
    <w:rsid w:val="7F5F2D59"/>
    <w:rsid w:val="7F5F5129"/>
    <w:rsid w:val="7F5F7992"/>
    <w:rsid w:val="7F5F8D19"/>
    <w:rsid w:val="7F5FB24B"/>
    <w:rsid w:val="7F5FBCFB"/>
    <w:rsid w:val="7F5FC715"/>
    <w:rsid w:val="7F5FD9B6"/>
    <w:rsid w:val="7F5FE52A"/>
    <w:rsid w:val="7F5FF1ED"/>
    <w:rsid w:val="7F61D866"/>
    <w:rsid w:val="7F6220B1"/>
    <w:rsid w:val="7F63B57A"/>
    <w:rsid w:val="7F6550E6"/>
    <w:rsid w:val="7F66121C"/>
    <w:rsid w:val="7F66C53D"/>
    <w:rsid w:val="7F672621"/>
    <w:rsid w:val="7F673C3B"/>
    <w:rsid w:val="7F6762CC"/>
    <w:rsid w:val="7F67B077"/>
    <w:rsid w:val="7F67ED11"/>
    <w:rsid w:val="7F68B23E"/>
    <w:rsid w:val="7F69D4AA"/>
    <w:rsid w:val="7F6B1567"/>
    <w:rsid w:val="7F6B5672"/>
    <w:rsid w:val="7F6BC506"/>
    <w:rsid w:val="7F6BF6C6"/>
    <w:rsid w:val="7F6C958D"/>
    <w:rsid w:val="7F6D9040"/>
    <w:rsid w:val="7F6DB97E"/>
    <w:rsid w:val="7F6DC725"/>
    <w:rsid w:val="7F6E32E8"/>
    <w:rsid w:val="7F6E6175"/>
    <w:rsid w:val="7F6EE92C"/>
    <w:rsid w:val="7F6F082F"/>
    <w:rsid w:val="7F6F0E3B"/>
    <w:rsid w:val="7F6F101F"/>
    <w:rsid w:val="7F6F2A65"/>
    <w:rsid w:val="7F6F2ACE"/>
    <w:rsid w:val="7F6F5819"/>
    <w:rsid w:val="7F6F5DE0"/>
    <w:rsid w:val="7F6F6509"/>
    <w:rsid w:val="7F6F73B1"/>
    <w:rsid w:val="7F6F8C6C"/>
    <w:rsid w:val="7F6F905A"/>
    <w:rsid w:val="7F6FA191"/>
    <w:rsid w:val="7F6FA7CC"/>
    <w:rsid w:val="7F6FB23F"/>
    <w:rsid w:val="7F6FB9DB"/>
    <w:rsid w:val="7F6FE449"/>
    <w:rsid w:val="7F71C46E"/>
    <w:rsid w:val="7F71EBF5"/>
    <w:rsid w:val="7F724454"/>
    <w:rsid w:val="7F731942"/>
    <w:rsid w:val="7F736229"/>
    <w:rsid w:val="7F73BD45"/>
    <w:rsid w:val="7F747023"/>
    <w:rsid w:val="7F7495EE"/>
    <w:rsid w:val="7F7518E8"/>
    <w:rsid w:val="7F75192A"/>
    <w:rsid w:val="7F75344C"/>
    <w:rsid w:val="7F756C9F"/>
    <w:rsid w:val="7F75C68B"/>
    <w:rsid w:val="7F75D131"/>
    <w:rsid w:val="7F771E35"/>
    <w:rsid w:val="7F771F2F"/>
    <w:rsid w:val="7F772AD2"/>
    <w:rsid w:val="7F775B3E"/>
    <w:rsid w:val="7F776BC0"/>
    <w:rsid w:val="7F778084"/>
    <w:rsid w:val="7F77A3E2"/>
    <w:rsid w:val="7F77AB2A"/>
    <w:rsid w:val="7F77AE93"/>
    <w:rsid w:val="7F77B1A2"/>
    <w:rsid w:val="7F77B6A2"/>
    <w:rsid w:val="7F77D40B"/>
    <w:rsid w:val="7F781B2D"/>
    <w:rsid w:val="7F7853B4"/>
    <w:rsid w:val="7F78E084"/>
    <w:rsid w:val="7F7931CF"/>
    <w:rsid w:val="7F7A6A8D"/>
    <w:rsid w:val="7F7A7106"/>
    <w:rsid w:val="7F7A913C"/>
    <w:rsid w:val="7F7B0533"/>
    <w:rsid w:val="7F7B218B"/>
    <w:rsid w:val="7F7B58D5"/>
    <w:rsid w:val="7F7B67CD"/>
    <w:rsid w:val="7F7B7A03"/>
    <w:rsid w:val="7F7B8BE5"/>
    <w:rsid w:val="7F7BAF6D"/>
    <w:rsid w:val="7F7BB445"/>
    <w:rsid w:val="7F7BDC1D"/>
    <w:rsid w:val="7F7BF73F"/>
    <w:rsid w:val="7F7C079A"/>
    <w:rsid w:val="7F7C57E0"/>
    <w:rsid w:val="7F7C826F"/>
    <w:rsid w:val="7F7D30F4"/>
    <w:rsid w:val="7F7D5105"/>
    <w:rsid w:val="7F7D54BD"/>
    <w:rsid w:val="7F7D711C"/>
    <w:rsid w:val="7F7D8307"/>
    <w:rsid w:val="7F7D83C5"/>
    <w:rsid w:val="7F7DA140"/>
    <w:rsid w:val="7F7DAA33"/>
    <w:rsid w:val="7F7DB7DD"/>
    <w:rsid w:val="7F7DC482"/>
    <w:rsid w:val="7F7DE2F9"/>
    <w:rsid w:val="7F7DF6F7"/>
    <w:rsid w:val="7F7E0A6D"/>
    <w:rsid w:val="7F7E14B9"/>
    <w:rsid w:val="7F7E243D"/>
    <w:rsid w:val="7F7E533B"/>
    <w:rsid w:val="7F7E8282"/>
    <w:rsid w:val="7F7EC9DB"/>
    <w:rsid w:val="7F7ECF62"/>
    <w:rsid w:val="7F7F0D7C"/>
    <w:rsid w:val="7F7F1036"/>
    <w:rsid w:val="7F7F1084"/>
    <w:rsid w:val="7F7F12D4"/>
    <w:rsid w:val="7F7F184C"/>
    <w:rsid w:val="7F7F219A"/>
    <w:rsid w:val="7F7F2B42"/>
    <w:rsid w:val="7F7F2B4A"/>
    <w:rsid w:val="7F7F46EC"/>
    <w:rsid w:val="7F7F48A9"/>
    <w:rsid w:val="7F7F56A0"/>
    <w:rsid w:val="7F7F59FF"/>
    <w:rsid w:val="7F7F6A0B"/>
    <w:rsid w:val="7F7F8AB4"/>
    <w:rsid w:val="7F7F8FD5"/>
    <w:rsid w:val="7F7F91B5"/>
    <w:rsid w:val="7F7F91D4"/>
    <w:rsid w:val="7F7F9367"/>
    <w:rsid w:val="7F7F97CD"/>
    <w:rsid w:val="7F7F9905"/>
    <w:rsid w:val="7F7FA393"/>
    <w:rsid w:val="7F7FA70D"/>
    <w:rsid w:val="7F7FA80E"/>
    <w:rsid w:val="7F7FAB06"/>
    <w:rsid w:val="7F7FAEE0"/>
    <w:rsid w:val="7F7FB3F6"/>
    <w:rsid w:val="7F7FB866"/>
    <w:rsid w:val="7F7FB97E"/>
    <w:rsid w:val="7F7FCFEE"/>
    <w:rsid w:val="7F7FE46B"/>
    <w:rsid w:val="7F7FE9D7"/>
    <w:rsid w:val="7F7FEFBB"/>
    <w:rsid w:val="7F7FF408"/>
    <w:rsid w:val="7F7FF60B"/>
    <w:rsid w:val="7F824155"/>
    <w:rsid w:val="7F87DC26"/>
    <w:rsid w:val="7F8DF815"/>
    <w:rsid w:val="7F8E7DE0"/>
    <w:rsid w:val="7F8F03A0"/>
    <w:rsid w:val="7F8F2619"/>
    <w:rsid w:val="7F8F322D"/>
    <w:rsid w:val="7F8F376F"/>
    <w:rsid w:val="7F8FA570"/>
    <w:rsid w:val="7F8FCA53"/>
    <w:rsid w:val="7F8FF9E9"/>
    <w:rsid w:val="7F958428"/>
    <w:rsid w:val="7F966573"/>
    <w:rsid w:val="7F970D41"/>
    <w:rsid w:val="7F975A93"/>
    <w:rsid w:val="7F978E68"/>
    <w:rsid w:val="7F97A8F8"/>
    <w:rsid w:val="7F97BA16"/>
    <w:rsid w:val="7F99548A"/>
    <w:rsid w:val="7F995F09"/>
    <w:rsid w:val="7F9A26E3"/>
    <w:rsid w:val="7F9AA9B3"/>
    <w:rsid w:val="7F9AB171"/>
    <w:rsid w:val="7F9B065B"/>
    <w:rsid w:val="7F9B30C6"/>
    <w:rsid w:val="7F9B553A"/>
    <w:rsid w:val="7F9BE9A9"/>
    <w:rsid w:val="7F9C84A4"/>
    <w:rsid w:val="7F9CD91E"/>
    <w:rsid w:val="7F9D4F22"/>
    <w:rsid w:val="7F9DD993"/>
    <w:rsid w:val="7F9E9849"/>
    <w:rsid w:val="7F9EB8C7"/>
    <w:rsid w:val="7F9EEFBC"/>
    <w:rsid w:val="7F9EFDEB"/>
    <w:rsid w:val="7F9F6B5A"/>
    <w:rsid w:val="7F9F6B77"/>
    <w:rsid w:val="7F9F8FE2"/>
    <w:rsid w:val="7F9FC118"/>
    <w:rsid w:val="7F9FCEC3"/>
    <w:rsid w:val="7F9FF738"/>
    <w:rsid w:val="7FA35119"/>
    <w:rsid w:val="7FA37DEB"/>
    <w:rsid w:val="7FA5034B"/>
    <w:rsid w:val="7FA5492A"/>
    <w:rsid w:val="7FA61F52"/>
    <w:rsid w:val="7FA7A926"/>
    <w:rsid w:val="7FA7BF07"/>
    <w:rsid w:val="7FA7DBDC"/>
    <w:rsid w:val="7FA7ECA4"/>
    <w:rsid w:val="7FAAA124"/>
    <w:rsid w:val="7FAB1511"/>
    <w:rsid w:val="7FAB3B00"/>
    <w:rsid w:val="7FAB3B2E"/>
    <w:rsid w:val="7FAB3B74"/>
    <w:rsid w:val="7FAD0FDD"/>
    <w:rsid w:val="7FAD416D"/>
    <w:rsid w:val="7FAD82D8"/>
    <w:rsid w:val="7FADD6C5"/>
    <w:rsid w:val="7FADE093"/>
    <w:rsid w:val="7FAE23D7"/>
    <w:rsid w:val="7FAE61AB"/>
    <w:rsid w:val="7FAE706A"/>
    <w:rsid w:val="7FAEB096"/>
    <w:rsid w:val="7FAEB824"/>
    <w:rsid w:val="7FAEDB47"/>
    <w:rsid w:val="7FAF0497"/>
    <w:rsid w:val="7FAF23C8"/>
    <w:rsid w:val="7FAF2ACD"/>
    <w:rsid w:val="7FAF47DA"/>
    <w:rsid w:val="7FAF5EB7"/>
    <w:rsid w:val="7FAF5FEA"/>
    <w:rsid w:val="7FAF6609"/>
    <w:rsid w:val="7FAF69D8"/>
    <w:rsid w:val="7FAF6E25"/>
    <w:rsid w:val="7FAF7449"/>
    <w:rsid w:val="7FAFA1EA"/>
    <w:rsid w:val="7FAFA99C"/>
    <w:rsid w:val="7FAFB19F"/>
    <w:rsid w:val="7FAFC26B"/>
    <w:rsid w:val="7FAFCA12"/>
    <w:rsid w:val="7FAFCDE9"/>
    <w:rsid w:val="7FAFD1F6"/>
    <w:rsid w:val="7FAFD2A1"/>
    <w:rsid w:val="7FB17588"/>
    <w:rsid w:val="7FB1A89E"/>
    <w:rsid w:val="7FB1B11E"/>
    <w:rsid w:val="7FB2C999"/>
    <w:rsid w:val="7FB3B4AB"/>
    <w:rsid w:val="7FB44625"/>
    <w:rsid w:val="7FB48737"/>
    <w:rsid w:val="7FB48E19"/>
    <w:rsid w:val="7FB527C3"/>
    <w:rsid w:val="7FB54057"/>
    <w:rsid w:val="7FB555E9"/>
    <w:rsid w:val="7FB5739D"/>
    <w:rsid w:val="7FB58C6D"/>
    <w:rsid w:val="7FB60CEC"/>
    <w:rsid w:val="7FB63FFB"/>
    <w:rsid w:val="7FB65994"/>
    <w:rsid w:val="7FB6829E"/>
    <w:rsid w:val="7FB6C236"/>
    <w:rsid w:val="7FB710CA"/>
    <w:rsid w:val="7FB711B3"/>
    <w:rsid w:val="7FB739B0"/>
    <w:rsid w:val="7FB73C01"/>
    <w:rsid w:val="7FB7414C"/>
    <w:rsid w:val="7FB75A7B"/>
    <w:rsid w:val="7FB75BAF"/>
    <w:rsid w:val="7FB7770A"/>
    <w:rsid w:val="7FB777F8"/>
    <w:rsid w:val="7FB78710"/>
    <w:rsid w:val="7FB78ED4"/>
    <w:rsid w:val="7FB7A2DB"/>
    <w:rsid w:val="7FB7B622"/>
    <w:rsid w:val="7FB7D97F"/>
    <w:rsid w:val="7FB9AD2D"/>
    <w:rsid w:val="7FB9F039"/>
    <w:rsid w:val="7FBA2EBC"/>
    <w:rsid w:val="7FBAE783"/>
    <w:rsid w:val="7FBB43B9"/>
    <w:rsid w:val="7FBB4945"/>
    <w:rsid w:val="7FBB4AC3"/>
    <w:rsid w:val="7FBB5B55"/>
    <w:rsid w:val="7FBB5C08"/>
    <w:rsid w:val="7FBB618C"/>
    <w:rsid w:val="7FBB6683"/>
    <w:rsid w:val="7FBB6E92"/>
    <w:rsid w:val="7FBB7822"/>
    <w:rsid w:val="7FBB7989"/>
    <w:rsid w:val="7FBB7C7D"/>
    <w:rsid w:val="7FBB7C94"/>
    <w:rsid w:val="7FBB88A2"/>
    <w:rsid w:val="7FBB939E"/>
    <w:rsid w:val="7FBB98F9"/>
    <w:rsid w:val="7FBBB46F"/>
    <w:rsid w:val="7FBBC94B"/>
    <w:rsid w:val="7FBBD236"/>
    <w:rsid w:val="7FBBFB7B"/>
    <w:rsid w:val="7FBCB450"/>
    <w:rsid w:val="7FBD1A99"/>
    <w:rsid w:val="7FBD1C26"/>
    <w:rsid w:val="7FBD238E"/>
    <w:rsid w:val="7FBD6504"/>
    <w:rsid w:val="7FBD6EA8"/>
    <w:rsid w:val="7FBDA14D"/>
    <w:rsid w:val="7FBDCEFD"/>
    <w:rsid w:val="7FBDDFE8"/>
    <w:rsid w:val="7FBDE92F"/>
    <w:rsid w:val="7FBDEDF7"/>
    <w:rsid w:val="7FBDFD9C"/>
    <w:rsid w:val="7FBE6E38"/>
    <w:rsid w:val="7FBE8100"/>
    <w:rsid w:val="7FBEA8A3"/>
    <w:rsid w:val="7FBEB086"/>
    <w:rsid w:val="7FBEBCE1"/>
    <w:rsid w:val="7FBEDB50"/>
    <w:rsid w:val="7FBEEDED"/>
    <w:rsid w:val="7FBF0078"/>
    <w:rsid w:val="7FBF0270"/>
    <w:rsid w:val="7FBF145D"/>
    <w:rsid w:val="7FBF1801"/>
    <w:rsid w:val="7FBF1A20"/>
    <w:rsid w:val="7FBF20FA"/>
    <w:rsid w:val="7FBF2AD1"/>
    <w:rsid w:val="7FBF2EEF"/>
    <w:rsid w:val="7FBF3259"/>
    <w:rsid w:val="7FBF3C33"/>
    <w:rsid w:val="7FBF4625"/>
    <w:rsid w:val="7FBF4CB5"/>
    <w:rsid w:val="7FBF5799"/>
    <w:rsid w:val="7FBF5DDB"/>
    <w:rsid w:val="7FBF674B"/>
    <w:rsid w:val="7FBF691B"/>
    <w:rsid w:val="7FBF6F8B"/>
    <w:rsid w:val="7FBF7F30"/>
    <w:rsid w:val="7FBF81B7"/>
    <w:rsid w:val="7FBF977C"/>
    <w:rsid w:val="7FBFA42C"/>
    <w:rsid w:val="7FBFA4B4"/>
    <w:rsid w:val="7FBFB0D1"/>
    <w:rsid w:val="7FBFBA3F"/>
    <w:rsid w:val="7FBFBFEC"/>
    <w:rsid w:val="7FBFC864"/>
    <w:rsid w:val="7FBFD335"/>
    <w:rsid w:val="7FBFD5F3"/>
    <w:rsid w:val="7FBFDAA8"/>
    <w:rsid w:val="7FBFE02F"/>
    <w:rsid w:val="7FBFE269"/>
    <w:rsid w:val="7FBFE3DB"/>
    <w:rsid w:val="7FBFE888"/>
    <w:rsid w:val="7FBFF78C"/>
    <w:rsid w:val="7FC214A4"/>
    <w:rsid w:val="7FC21EAE"/>
    <w:rsid w:val="7FC51756"/>
    <w:rsid w:val="7FC54FC2"/>
    <w:rsid w:val="7FC5A215"/>
    <w:rsid w:val="7FC65157"/>
    <w:rsid w:val="7FC6A83D"/>
    <w:rsid w:val="7FC784E6"/>
    <w:rsid w:val="7FCB0C40"/>
    <w:rsid w:val="7FCBB067"/>
    <w:rsid w:val="7FCBBFAA"/>
    <w:rsid w:val="7FCBC7C0"/>
    <w:rsid w:val="7FCBCC4A"/>
    <w:rsid w:val="7FCBED80"/>
    <w:rsid w:val="7FCC42FA"/>
    <w:rsid w:val="7FCC5584"/>
    <w:rsid w:val="7FCC994E"/>
    <w:rsid w:val="7FCCB68D"/>
    <w:rsid w:val="7FCD1C56"/>
    <w:rsid w:val="7FCD5D8A"/>
    <w:rsid w:val="7FCD647C"/>
    <w:rsid w:val="7FCD7158"/>
    <w:rsid w:val="7FCD80F4"/>
    <w:rsid w:val="7FCDA266"/>
    <w:rsid w:val="7FCDFBFB"/>
    <w:rsid w:val="7FCEE23C"/>
    <w:rsid w:val="7FCF3E5D"/>
    <w:rsid w:val="7FCF439A"/>
    <w:rsid w:val="7FCF6A2E"/>
    <w:rsid w:val="7FCF8C1A"/>
    <w:rsid w:val="7FCFC678"/>
    <w:rsid w:val="7FCFC6EE"/>
    <w:rsid w:val="7FCFD445"/>
    <w:rsid w:val="7FD0100F"/>
    <w:rsid w:val="7FD03BFF"/>
    <w:rsid w:val="7FD205D3"/>
    <w:rsid w:val="7FD379CC"/>
    <w:rsid w:val="7FD3902F"/>
    <w:rsid w:val="7FD3FC46"/>
    <w:rsid w:val="7FD4D04F"/>
    <w:rsid w:val="7FD53AB1"/>
    <w:rsid w:val="7FD558C7"/>
    <w:rsid w:val="7FD55DA3"/>
    <w:rsid w:val="7FD5EE33"/>
    <w:rsid w:val="7FD5EFC1"/>
    <w:rsid w:val="7FD69B09"/>
    <w:rsid w:val="7FD6A5F3"/>
    <w:rsid w:val="7FD6C2B6"/>
    <w:rsid w:val="7FD719A7"/>
    <w:rsid w:val="7FD71CF6"/>
    <w:rsid w:val="7FD71D73"/>
    <w:rsid w:val="7FD727D5"/>
    <w:rsid w:val="7FD7BBE3"/>
    <w:rsid w:val="7FD7D006"/>
    <w:rsid w:val="7FD7D324"/>
    <w:rsid w:val="7FD7D7AE"/>
    <w:rsid w:val="7FD8108A"/>
    <w:rsid w:val="7FD8B1A2"/>
    <w:rsid w:val="7FD8F864"/>
    <w:rsid w:val="7FD909D7"/>
    <w:rsid w:val="7FD982AC"/>
    <w:rsid w:val="7FD9EC2B"/>
    <w:rsid w:val="7FDA3B50"/>
    <w:rsid w:val="7FDB19E1"/>
    <w:rsid w:val="7FDB1EA2"/>
    <w:rsid w:val="7FDB48A4"/>
    <w:rsid w:val="7FDB5366"/>
    <w:rsid w:val="7FDB6668"/>
    <w:rsid w:val="7FDB6DB0"/>
    <w:rsid w:val="7FDB70FE"/>
    <w:rsid w:val="7FDB8DA8"/>
    <w:rsid w:val="7FDBA459"/>
    <w:rsid w:val="7FDBAEBE"/>
    <w:rsid w:val="7FDBC232"/>
    <w:rsid w:val="7FDBCAC8"/>
    <w:rsid w:val="7FDBE15A"/>
    <w:rsid w:val="7FDCC9F2"/>
    <w:rsid w:val="7FDD04D5"/>
    <w:rsid w:val="7FDD11E7"/>
    <w:rsid w:val="7FDD4A79"/>
    <w:rsid w:val="7FDD5C5E"/>
    <w:rsid w:val="7FDD7DB3"/>
    <w:rsid w:val="7FDD8073"/>
    <w:rsid w:val="7FDDA6DB"/>
    <w:rsid w:val="7FDDD39D"/>
    <w:rsid w:val="7FDDD71B"/>
    <w:rsid w:val="7FDDDA64"/>
    <w:rsid w:val="7FDE0C5A"/>
    <w:rsid w:val="7FDE1AF7"/>
    <w:rsid w:val="7FDE1DFF"/>
    <w:rsid w:val="7FDE25BC"/>
    <w:rsid w:val="7FDE4DF4"/>
    <w:rsid w:val="7FDE55C9"/>
    <w:rsid w:val="7FDE602E"/>
    <w:rsid w:val="7FDE6DBE"/>
    <w:rsid w:val="7FDE9FF6"/>
    <w:rsid w:val="7FDEAE3E"/>
    <w:rsid w:val="7FDEB824"/>
    <w:rsid w:val="7FDEE33F"/>
    <w:rsid w:val="7FDEE63E"/>
    <w:rsid w:val="7FDF0739"/>
    <w:rsid w:val="7FDF1D46"/>
    <w:rsid w:val="7FDF1DDB"/>
    <w:rsid w:val="7FDF1F79"/>
    <w:rsid w:val="7FDF2A67"/>
    <w:rsid w:val="7FDF4524"/>
    <w:rsid w:val="7FDF45D4"/>
    <w:rsid w:val="7FDF49A6"/>
    <w:rsid w:val="7FDF4B25"/>
    <w:rsid w:val="7FDF6E1A"/>
    <w:rsid w:val="7FDF6E8B"/>
    <w:rsid w:val="7FDF6F74"/>
    <w:rsid w:val="7FDF71DD"/>
    <w:rsid w:val="7FDF7885"/>
    <w:rsid w:val="7FDF7FD9"/>
    <w:rsid w:val="7FDF842B"/>
    <w:rsid w:val="7FDF8502"/>
    <w:rsid w:val="7FDF8A7D"/>
    <w:rsid w:val="7FDF8C04"/>
    <w:rsid w:val="7FDF93FB"/>
    <w:rsid w:val="7FDF998A"/>
    <w:rsid w:val="7FDF9DDC"/>
    <w:rsid w:val="7FDFA727"/>
    <w:rsid w:val="7FDFAB40"/>
    <w:rsid w:val="7FDFB42D"/>
    <w:rsid w:val="7FDFB5A1"/>
    <w:rsid w:val="7FDFB879"/>
    <w:rsid w:val="7FDFB93D"/>
    <w:rsid w:val="7FDFC268"/>
    <w:rsid w:val="7FDFCE90"/>
    <w:rsid w:val="7FDFD940"/>
    <w:rsid w:val="7FDFDD66"/>
    <w:rsid w:val="7FDFDF8A"/>
    <w:rsid w:val="7FDFE0AF"/>
    <w:rsid w:val="7FDFE310"/>
    <w:rsid w:val="7FDFE7EC"/>
    <w:rsid w:val="7FDFE90C"/>
    <w:rsid w:val="7FDFF021"/>
    <w:rsid w:val="7FDFF029"/>
    <w:rsid w:val="7FDFF99A"/>
    <w:rsid w:val="7FDFFDCF"/>
    <w:rsid w:val="7FE2123D"/>
    <w:rsid w:val="7FE2C4FB"/>
    <w:rsid w:val="7FE33CB3"/>
    <w:rsid w:val="7FE36C26"/>
    <w:rsid w:val="7FE3A0A7"/>
    <w:rsid w:val="7FE40991"/>
    <w:rsid w:val="7FE50027"/>
    <w:rsid w:val="7FE50BE7"/>
    <w:rsid w:val="7FE52599"/>
    <w:rsid w:val="7FE56688"/>
    <w:rsid w:val="7FE5E953"/>
    <w:rsid w:val="7FE5F935"/>
    <w:rsid w:val="7FE69A88"/>
    <w:rsid w:val="7FE6B824"/>
    <w:rsid w:val="7FE6C50A"/>
    <w:rsid w:val="7FE709EF"/>
    <w:rsid w:val="7FE738C1"/>
    <w:rsid w:val="7FE75352"/>
    <w:rsid w:val="7FE77C82"/>
    <w:rsid w:val="7FE78853"/>
    <w:rsid w:val="7FE7E868"/>
    <w:rsid w:val="7FE7F4DB"/>
    <w:rsid w:val="7FE7FE6E"/>
    <w:rsid w:val="7FE8E6A1"/>
    <w:rsid w:val="7FE96616"/>
    <w:rsid w:val="7FE9979F"/>
    <w:rsid w:val="7FE999F4"/>
    <w:rsid w:val="7FE9D509"/>
    <w:rsid w:val="7FE9F7C2"/>
    <w:rsid w:val="7FE9F988"/>
    <w:rsid w:val="7FEA1BEC"/>
    <w:rsid w:val="7FEA7953"/>
    <w:rsid w:val="7FEB0DB6"/>
    <w:rsid w:val="7FEB109A"/>
    <w:rsid w:val="7FEB2DBF"/>
    <w:rsid w:val="7FEB2DCB"/>
    <w:rsid w:val="7FEB4EF3"/>
    <w:rsid w:val="7FEB54B1"/>
    <w:rsid w:val="7FEB720F"/>
    <w:rsid w:val="7FEB722F"/>
    <w:rsid w:val="7FEB75BF"/>
    <w:rsid w:val="7FEB8240"/>
    <w:rsid w:val="7FEB8B5B"/>
    <w:rsid w:val="7FEB91E8"/>
    <w:rsid w:val="7FEBBCEC"/>
    <w:rsid w:val="7FEBD40E"/>
    <w:rsid w:val="7FEBD4B0"/>
    <w:rsid w:val="7FEBE405"/>
    <w:rsid w:val="7FEBF0A7"/>
    <w:rsid w:val="7FEC10DC"/>
    <w:rsid w:val="7FEC28BF"/>
    <w:rsid w:val="7FEC644A"/>
    <w:rsid w:val="7FECC0D1"/>
    <w:rsid w:val="7FECEC85"/>
    <w:rsid w:val="7FECFE58"/>
    <w:rsid w:val="7FED3F6E"/>
    <w:rsid w:val="7FED4354"/>
    <w:rsid w:val="7FED589A"/>
    <w:rsid w:val="7FED63E4"/>
    <w:rsid w:val="7FED8342"/>
    <w:rsid w:val="7FED962D"/>
    <w:rsid w:val="7FED9CE8"/>
    <w:rsid w:val="7FEDAA65"/>
    <w:rsid w:val="7FEDB416"/>
    <w:rsid w:val="7FEDD24B"/>
    <w:rsid w:val="7FEDD54C"/>
    <w:rsid w:val="7FEDDECD"/>
    <w:rsid w:val="7FEDEA09"/>
    <w:rsid w:val="7FEE100F"/>
    <w:rsid w:val="7FEE2D04"/>
    <w:rsid w:val="7FEE353C"/>
    <w:rsid w:val="7FEE4A68"/>
    <w:rsid w:val="7FEE6D8C"/>
    <w:rsid w:val="7FEE713C"/>
    <w:rsid w:val="7FEE72BF"/>
    <w:rsid w:val="7FEE8497"/>
    <w:rsid w:val="7FEE985D"/>
    <w:rsid w:val="7FEEA5B5"/>
    <w:rsid w:val="7FEEAB65"/>
    <w:rsid w:val="7FEEC384"/>
    <w:rsid w:val="7FEED497"/>
    <w:rsid w:val="7FEEE03F"/>
    <w:rsid w:val="7FEEED0A"/>
    <w:rsid w:val="7FEF0056"/>
    <w:rsid w:val="7FEF124B"/>
    <w:rsid w:val="7FEF257A"/>
    <w:rsid w:val="7FEF2C97"/>
    <w:rsid w:val="7FEF31EA"/>
    <w:rsid w:val="7FEF354C"/>
    <w:rsid w:val="7FEF3C5E"/>
    <w:rsid w:val="7FEF3D01"/>
    <w:rsid w:val="7FEF477C"/>
    <w:rsid w:val="7FEF48D6"/>
    <w:rsid w:val="7FEF49A1"/>
    <w:rsid w:val="7FEF5000"/>
    <w:rsid w:val="7FEF5BB2"/>
    <w:rsid w:val="7FEF7609"/>
    <w:rsid w:val="7FEF819C"/>
    <w:rsid w:val="7FEF8EBC"/>
    <w:rsid w:val="7FEF8FB7"/>
    <w:rsid w:val="7FEF9DE9"/>
    <w:rsid w:val="7FEFA0C5"/>
    <w:rsid w:val="7FEFA4E0"/>
    <w:rsid w:val="7FEFB794"/>
    <w:rsid w:val="7FEFBD21"/>
    <w:rsid w:val="7FEFC68C"/>
    <w:rsid w:val="7FEFC7B0"/>
    <w:rsid w:val="7FEFCD82"/>
    <w:rsid w:val="7FEFD54E"/>
    <w:rsid w:val="7FEFD955"/>
    <w:rsid w:val="7FEFEA06"/>
    <w:rsid w:val="7FEFF70D"/>
    <w:rsid w:val="7FEFFC45"/>
    <w:rsid w:val="7FEFFF85"/>
    <w:rsid w:val="7FF1080A"/>
    <w:rsid w:val="7FF109E0"/>
    <w:rsid w:val="7FF14E38"/>
    <w:rsid w:val="7FF14FBE"/>
    <w:rsid w:val="7FF17F04"/>
    <w:rsid w:val="7FF1B134"/>
    <w:rsid w:val="7FF1DEBD"/>
    <w:rsid w:val="7FF22AD9"/>
    <w:rsid w:val="7FF26BD0"/>
    <w:rsid w:val="7FF2848D"/>
    <w:rsid w:val="7FF2A390"/>
    <w:rsid w:val="7FF2B518"/>
    <w:rsid w:val="7FF30C3C"/>
    <w:rsid w:val="7FF320D3"/>
    <w:rsid w:val="7FF32129"/>
    <w:rsid w:val="7FF3220F"/>
    <w:rsid w:val="7FF344ED"/>
    <w:rsid w:val="7FF34729"/>
    <w:rsid w:val="7FF3647C"/>
    <w:rsid w:val="7FF38E25"/>
    <w:rsid w:val="7FF3D107"/>
    <w:rsid w:val="7FF3DA9C"/>
    <w:rsid w:val="7FF3DC58"/>
    <w:rsid w:val="7FF3DE20"/>
    <w:rsid w:val="7FF42695"/>
    <w:rsid w:val="7FF42751"/>
    <w:rsid w:val="7FF42828"/>
    <w:rsid w:val="7FF453E5"/>
    <w:rsid w:val="7FF476A9"/>
    <w:rsid w:val="7FF4A225"/>
    <w:rsid w:val="7FF4F3D2"/>
    <w:rsid w:val="7FF515DF"/>
    <w:rsid w:val="7FF524BA"/>
    <w:rsid w:val="7FF53B39"/>
    <w:rsid w:val="7FF56047"/>
    <w:rsid w:val="7FF57140"/>
    <w:rsid w:val="7FF59CFB"/>
    <w:rsid w:val="7FF5A505"/>
    <w:rsid w:val="7FF5C0A7"/>
    <w:rsid w:val="7FF5E01F"/>
    <w:rsid w:val="7FF60024"/>
    <w:rsid w:val="7FF60989"/>
    <w:rsid w:val="7FF60AE5"/>
    <w:rsid w:val="7FF60CCB"/>
    <w:rsid w:val="7FF61ADC"/>
    <w:rsid w:val="7FF633C3"/>
    <w:rsid w:val="7FF645F9"/>
    <w:rsid w:val="7FF64F8A"/>
    <w:rsid w:val="7FF650E7"/>
    <w:rsid w:val="7FF652E9"/>
    <w:rsid w:val="7FF6677D"/>
    <w:rsid w:val="7FF66A8C"/>
    <w:rsid w:val="7FF6A15E"/>
    <w:rsid w:val="7FF6AD7D"/>
    <w:rsid w:val="7FF6CA4C"/>
    <w:rsid w:val="7FF6F935"/>
    <w:rsid w:val="7FF6FD5F"/>
    <w:rsid w:val="7FF70793"/>
    <w:rsid w:val="7FF70833"/>
    <w:rsid w:val="7FF70A7B"/>
    <w:rsid w:val="7FF70CD0"/>
    <w:rsid w:val="7FF71188"/>
    <w:rsid w:val="7FF7194A"/>
    <w:rsid w:val="7FF726C1"/>
    <w:rsid w:val="7FF72CC5"/>
    <w:rsid w:val="7FF73167"/>
    <w:rsid w:val="7FF75037"/>
    <w:rsid w:val="7FF759C0"/>
    <w:rsid w:val="7FF76513"/>
    <w:rsid w:val="7FF7673E"/>
    <w:rsid w:val="7FF76DC4"/>
    <w:rsid w:val="7FF77FE7"/>
    <w:rsid w:val="7FF78367"/>
    <w:rsid w:val="7FF78C69"/>
    <w:rsid w:val="7FF78D96"/>
    <w:rsid w:val="7FF78F85"/>
    <w:rsid w:val="7FF793D7"/>
    <w:rsid w:val="7FF795FE"/>
    <w:rsid w:val="7FF79B78"/>
    <w:rsid w:val="7FF79DB7"/>
    <w:rsid w:val="7FF7AD34"/>
    <w:rsid w:val="7FF7B142"/>
    <w:rsid w:val="7FF7B2D7"/>
    <w:rsid w:val="7FF7B310"/>
    <w:rsid w:val="7FF7B49E"/>
    <w:rsid w:val="7FF7B7DD"/>
    <w:rsid w:val="7FF7B827"/>
    <w:rsid w:val="7FF7B945"/>
    <w:rsid w:val="7FF7BAF9"/>
    <w:rsid w:val="7FF7BB05"/>
    <w:rsid w:val="7FF7C21E"/>
    <w:rsid w:val="7FF7C6BF"/>
    <w:rsid w:val="7FF7DBC5"/>
    <w:rsid w:val="7FF7E216"/>
    <w:rsid w:val="7FF7E31C"/>
    <w:rsid w:val="7FF7E472"/>
    <w:rsid w:val="7FF8850D"/>
    <w:rsid w:val="7FF8BDAE"/>
    <w:rsid w:val="7FF9017F"/>
    <w:rsid w:val="7FF913FF"/>
    <w:rsid w:val="7FF914D3"/>
    <w:rsid w:val="7FF9292B"/>
    <w:rsid w:val="7FF936BC"/>
    <w:rsid w:val="7FF94350"/>
    <w:rsid w:val="7FF95CBC"/>
    <w:rsid w:val="7FF9685C"/>
    <w:rsid w:val="7FF97F3C"/>
    <w:rsid w:val="7FF97FB9"/>
    <w:rsid w:val="7FF98680"/>
    <w:rsid w:val="7FF9AF3F"/>
    <w:rsid w:val="7FF9AF5E"/>
    <w:rsid w:val="7FF9B7E2"/>
    <w:rsid w:val="7FF9BCA2"/>
    <w:rsid w:val="7FF9BEC0"/>
    <w:rsid w:val="7FF9F629"/>
    <w:rsid w:val="7FFA0249"/>
    <w:rsid w:val="7FFA07DC"/>
    <w:rsid w:val="7FFA3244"/>
    <w:rsid w:val="7FFA3356"/>
    <w:rsid w:val="7FFA4B75"/>
    <w:rsid w:val="7FFA4E57"/>
    <w:rsid w:val="7FFA5851"/>
    <w:rsid w:val="7FFA59FB"/>
    <w:rsid w:val="7FFA5E6F"/>
    <w:rsid w:val="7FFA6756"/>
    <w:rsid w:val="7FFA6F4C"/>
    <w:rsid w:val="7FFA6F90"/>
    <w:rsid w:val="7FFA7911"/>
    <w:rsid w:val="7FFA8110"/>
    <w:rsid w:val="7FFAB1C1"/>
    <w:rsid w:val="7FFAB4E2"/>
    <w:rsid w:val="7FFAC7E0"/>
    <w:rsid w:val="7FFAC85D"/>
    <w:rsid w:val="7FFADBD1"/>
    <w:rsid w:val="7FFAF843"/>
    <w:rsid w:val="7FFAFB56"/>
    <w:rsid w:val="7FFB0402"/>
    <w:rsid w:val="7FFB0804"/>
    <w:rsid w:val="7FFB270B"/>
    <w:rsid w:val="7FFB2BEA"/>
    <w:rsid w:val="7FFB309E"/>
    <w:rsid w:val="7FFB411B"/>
    <w:rsid w:val="7FFB41F9"/>
    <w:rsid w:val="7FFB4769"/>
    <w:rsid w:val="7FFB4AE2"/>
    <w:rsid w:val="7FFB5C38"/>
    <w:rsid w:val="7FFB67B8"/>
    <w:rsid w:val="7FFB717E"/>
    <w:rsid w:val="7FFB725E"/>
    <w:rsid w:val="7FFB789C"/>
    <w:rsid w:val="7FFB96A6"/>
    <w:rsid w:val="7FFB9DF8"/>
    <w:rsid w:val="7FFBA465"/>
    <w:rsid w:val="7FFBA80A"/>
    <w:rsid w:val="7FFBA87B"/>
    <w:rsid w:val="7FFBAA9A"/>
    <w:rsid w:val="7FFBB3DC"/>
    <w:rsid w:val="7FFBB8E3"/>
    <w:rsid w:val="7FFBC2AB"/>
    <w:rsid w:val="7FFBC38B"/>
    <w:rsid w:val="7FFBD40A"/>
    <w:rsid w:val="7FFBE150"/>
    <w:rsid w:val="7FFBEF72"/>
    <w:rsid w:val="7FFBEFB4"/>
    <w:rsid w:val="7FFBFE5B"/>
    <w:rsid w:val="7FFC08EE"/>
    <w:rsid w:val="7FFC1E97"/>
    <w:rsid w:val="7FFC66C1"/>
    <w:rsid w:val="7FFC8D2F"/>
    <w:rsid w:val="7FFC8DFF"/>
    <w:rsid w:val="7FFC90A9"/>
    <w:rsid w:val="7FFCBF5B"/>
    <w:rsid w:val="7FFCC68C"/>
    <w:rsid w:val="7FFCE65B"/>
    <w:rsid w:val="7FFCED4D"/>
    <w:rsid w:val="7FFCEF89"/>
    <w:rsid w:val="7FFD0290"/>
    <w:rsid w:val="7FFD03D7"/>
    <w:rsid w:val="7FFD0459"/>
    <w:rsid w:val="7FFD08BB"/>
    <w:rsid w:val="7FFD0B10"/>
    <w:rsid w:val="7FFD0B68"/>
    <w:rsid w:val="7FFD0D8B"/>
    <w:rsid w:val="7FFD1418"/>
    <w:rsid w:val="7FFD150A"/>
    <w:rsid w:val="7FFD159A"/>
    <w:rsid w:val="7FFD2285"/>
    <w:rsid w:val="7FFD2631"/>
    <w:rsid w:val="7FFD2A6B"/>
    <w:rsid w:val="7FFD2B2B"/>
    <w:rsid w:val="7FFD2C06"/>
    <w:rsid w:val="7FFD2CDD"/>
    <w:rsid w:val="7FFD3167"/>
    <w:rsid w:val="7FFD353D"/>
    <w:rsid w:val="7FFD3572"/>
    <w:rsid w:val="7FFD3DB8"/>
    <w:rsid w:val="7FFD4339"/>
    <w:rsid w:val="7FFD4C4D"/>
    <w:rsid w:val="7FFD4F39"/>
    <w:rsid w:val="7FFD5496"/>
    <w:rsid w:val="7FFD5671"/>
    <w:rsid w:val="7FFD57A1"/>
    <w:rsid w:val="7FFD68C7"/>
    <w:rsid w:val="7FFD6C77"/>
    <w:rsid w:val="7FFD81B8"/>
    <w:rsid w:val="7FFD87B0"/>
    <w:rsid w:val="7FFD8AFE"/>
    <w:rsid w:val="7FFD97ED"/>
    <w:rsid w:val="7FFD9A90"/>
    <w:rsid w:val="7FFDA7B1"/>
    <w:rsid w:val="7FFDA8E8"/>
    <w:rsid w:val="7FFDA9BE"/>
    <w:rsid w:val="7FFDAAE6"/>
    <w:rsid w:val="7FFDB5A4"/>
    <w:rsid w:val="7FFDB98B"/>
    <w:rsid w:val="7FFDC176"/>
    <w:rsid w:val="7FFDC1F6"/>
    <w:rsid w:val="7FFDCC91"/>
    <w:rsid w:val="7FFDCFFE"/>
    <w:rsid w:val="7FFDD6D1"/>
    <w:rsid w:val="7FFDDFD5"/>
    <w:rsid w:val="7FFDF054"/>
    <w:rsid w:val="7FFDF2DF"/>
    <w:rsid w:val="7FFDFB6B"/>
    <w:rsid w:val="7FFDFF60"/>
    <w:rsid w:val="7FFE0A1D"/>
    <w:rsid w:val="7FFE0B98"/>
    <w:rsid w:val="7FFE163E"/>
    <w:rsid w:val="7FFE16C7"/>
    <w:rsid w:val="7FFE1862"/>
    <w:rsid w:val="7FFE2386"/>
    <w:rsid w:val="7FFE27A0"/>
    <w:rsid w:val="7FFE2B7A"/>
    <w:rsid w:val="7FFE2F50"/>
    <w:rsid w:val="7FFE3071"/>
    <w:rsid w:val="7FFE390F"/>
    <w:rsid w:val="7FFE3ADB"/>
    <w:rsid w:val="7FFE3CFD"/>
    <w:rsid w:val="7FFE3DEF"/>
    <w:rsid w:val="7FFE3F69"/>
    <w:rsid w:val="7FFE48FE"/>
    <w:rsid w:val="7FFE5304"/>
    <w:rsid w:val="7FFE5999"/>
    <w:rsid w:val="7FFE5A48"/>
    <w:rsid w:val="7FFE5C81"/>
    <w:rsid w:val="7FFE5FEE"/>
    <w:rsid w:val="7FFE63B2"/>
    <w:rsid w:val="7FFE6960"/>
    <w:rsid w:val="7FFE6B27"/>
    <w:rsid w:val="7FFE7C7E"/>
    <w:rsid w:val="7FFE831B"/>
    <w:rsid w:val="7FFE88E4"/>
    <w:rsid w:val="7FFE927C"/>
    <w:rsid w:val="7FFE92A6"/>
    <w:rsid w:val="7FFE9827"/>
    <w:rsid w:val="7FFE99B1"/>
    <w:rsid w:val="7FFE9EAF"/>
    <w:rsid w:val="7FFEA137"/>
    <w:rsid w:val="7FFEA82E"/>
    <w:rsid w:val="7FFEAB74"/>
    <w:rsid w:val="7FFEB06A"/>
    <w:rsid w:val="7FFECAA0"/>
    <w:rsid w:val="7FFECAAA"/>
    <w:rsid w:val="7FFED215"/>
    <w:rsid w:val="7FFED439"/>
    <w:rsid w:val="7FFED69F"/>
    <w:rsid w:val="7FFEDF0F"/>
    <w:rsid w:val="7FFEEB6D"/>
    <w:rsid w:val="7FFF003C"/>
    <w:rsid w:val="7FFF0079"/>
    <w:rsid w:val="7FFF0324"/>
    <w:rsid w:val="7FFF039C"/>
    <w:rsid w:val="7FFF03A0"/>
    <w:rsid w:val="7FFF0422"/>
    <w:rsid w:val="7FFF04D9"/>
    <w:rsid w:val="7FFF117D"/>
    <w:rsid w:val="7FFF14BF"/>
    <w:rsid w:val="7FFF1635"/>
    <w:rsid w:val="7FFF178D"/>
    <w:rsid w:val="7FFF1807"/>
    <w:rsid w:val="7FFF193E"/>
    <w:rsid w:val="7FFF1A3F"/>
    <w:rsid w:val="7FFF1CCE"/>
    <w:rsid w:val="7FFF1F56"/>
    <w:rsid w:val="7FFF1FB6"/>
    <w:rsid w:val="7FFF24B2"/>
    <w:rsid w:val="7FFF25B6"/>
    <w:rsid w:val="7FFF26A0"/>
    <w:rsid w:val="7FFF27CC"/>
    <w:rsid w:val="7FFF27E9"/>
    <w:rsid w:val="7FFF2B24"/>
    <w:rsid w:val="7FFF2EAB"/>
    <w:rsid w:val="7FFF2F48"/>
    <w:rsid w:val="7FFF3633"/>
    <w:rsid w:val="7FFF3ABC"/>
    <w:rsid w:val="7FFF3B07"/>
    <w:rsid w:val="7FFF3BB5"/>
    <w:rsid w:val="7FFF3E19"/>
    <w:rsid w:val="7FFF4487"/>
    <w:rsid w:val="7FFF454F"/>
    <w:rsid w:val="7FFF45D4"/>
    <w:rsid w:val="7FFF4842"/>
    <w:rsid w:val="7FFF4A42"/>
    <w:rsid w:val="7FFF4C8B"/>
    <w:rsid w:val="7FFF522C"/>
    <w:rsid w:val="7FFF54D5"/>
    <w:rsid w:val="7FFF570A"/>
    <w:rsid w:val="7FFF5EC5"/>
    <w:rsid w:val="7FFF609D"/>
    <w:rsid w:val="7FFF6107"/>
    <w:rsid w:val="7FFF6292"/>
    <w:rsid w:val="7FFF63FD"/>
    <w:rsid w:val="7FFF6636"/>
    <w:rsid w:val="7FFF6640"/>
    <w:rsid w:val="7FFF671B"/>
    <w:rsid w:val="7FFF686A"/>
    <w:rsid w:val="7FFF6B0E"/>
    <w:rsid w:val="7FFF6B87"/>
    <w:rsid w:val="7FFF6E99"/>
    <w:rsid w:val="7FFF6EC0"/>
    <w:rsid w:val="7FFF71AD"/>
    <w:rsid w:val="7FFF71E9"/>
    <w:rsid w:val="7FFF7255"/>
    <w:rsid w:val="7FFF76E7"/>
    <w:rsid w:val="7FFF7944"/>
    <w:rsid w:val="7FFF7DB6"/>
    <w:rsid w:val="7FFF826B"/>
    <w:rsid w:val="7FFF866F"/>
    <w:rsid w:val="7FFF8781"/>
    <w:rsid w:val="7FFF8B86"/>
    <w:rsid w:val="7FFF8C55"/>
    <w:rsid w:val="7FFF8CD2"/>
    <w:rsid w:val="7FFF8D09"/>
    <w:rsid w:val="7FFF8F58"/>
    <w:rsid w:val="7FFF9075"/>
    <w:rsid w:val="7FFF9122"/>
    <w:rsid w:val="7FFF935F"/>
    <w:rsid w:val="7FFF9499"/>
    <w:rsid w:val="7FFF98CB"/>
    <w:rsid w:val="7FFF999C"/>
    <w:rsid w:val="7FFF9AD5"/>
    <w:rsid w:val="7FFF9D9B"/>
    <w:rsid w:val="7FFFA04E"/>
    <w:rsid w:val="7FFFA15F"/>
    <w:rsid w:val="7FFFA94E"/>
    <w:rsid w:val="7FFFAB5F"/>
    <w:rsid w:val="7FFFACED"/>
    <w:rsid w:val="7FFFAD34"/>
    <w:rsid w:val="7FFFB29C"/>
    <w:rsid w:val="7FFFB50D"/>
    <w:rsid w:val="7FFFB677"/>
    <w:rsid w:val="7FFFB764"/>
    <w:rsid w:val="7FFFBF50"/>
    <w:rsid w:val="7FFFC18A"/>
    <w:rsid w:val="7FFFC2F4"/>
    <w:rsid w:val="7FFFC47A"/>
    <w:rsid w:val="7FFFC4E4"/>
    <w:rsid w:val="7FFFC6DB"/>
    <w:rsid w:val="7FFFC775"/>
    <w:rsid w:val="7FFFC85C"/>
    <w:rsid w:val="7FFFCA7A"/>
    <w:rsid w:val="7FFFCBAE"/>
    <w:rsid w:val="7FFFCE5C"/>
    <w:rsid w:val="7FFFCF42"/>
    <w:rsid w:val="7FFFD22F"/>
    <w:rsid w:val="7FFFD2DB"/>
    <w:rsid w:val="7FFFD5EB"/>
    <w:rsid w:val="7FFFDB89"/>
    <w:rsid w:val="7FFFDE38"/>
    <w:rsid w:val="7FFFE101"/>
    <w:rsid w:val="7FFFE46F"/>
    <w:rsid w:val="7FFFEA1E"/>
    <w:rsid w:val="7FFFEB03"/>
    <w:rsid w:val="7FFFEC81"/>
    <w:rsid w:val="7FFFF00D"/>
    <w:rsid w:val="7FFFF143"/>
    <w:rsid w:val="7FFFF3D1"/>
    <w:rsid w:val="7FFFF5A2"/>
    <w:rsid w:val="7FFFF5BC"/>
    <w:rsid w:val="7FFFF77A"/>
    <w:rsid w:val="7FFFFA08"/>
    <w:rsid w:val="7FFFFE09"/>
    <w:rsid w:val="81FF7E30"/>
    <w:rsid w:val="82F3C3EF"/>
    <w:rsid w:val="83BF4EFC"/>
    <w:rsid w:val="83BFEB6E"/>
    <w:rsid w:val="83FF7931"/>
    <w:rsid w:val="84FF70E0"/>
    <w:rsid w:val="85CFE367"/>
    <w:rsid w:val="85CFEBBC"/>
    <w:rsid w:val="85FEA7CD"/>
    <w:rsid w:val="865799E1"/>
    <w:rsid w:val="867E4636"/>
    <w:rsid w:val="8696E66F"/>
    <w:rsid w:val="86EF93FC"/>
    <w:rsid w:val="86FA2452"/>
    <w:rsid w:val="86FF62A6"/>
    <w:rsid w:val="873BA758"/>
    <w:rsid w:val="873E3C5F"/>
    <w:rsid w:val="875C5F7B"/>
    <w:rsid w:val="875F0916"/>
    <w:rsid w:val="87771C99"/>
    <w:rsid w:val="877AACA5"/>
    <w:rsid w:val="87A75E91"/>
    <w:rsid w:val="87CDA88C"/>
    <w:rsid w:val="87DB8962"/>
    <w:rsid w:val="87DF37AE"/>
    <w:rsid w:val="87E7D336"/>
    <w:rsid w:val="87EF59E0"/>
    <w:rsid w:val="87EF7F41"/>
    <w:rsid w:val="87F665D5"/>
    <w:rsid w:val="87FD5C9A"/>
    <w:rsid w:val="87FED0F5"/>
    <w:rsid w:val="88F1021C"/>
    <w:rsid w:val="89EB8CDF"/>
    <w:rsid w:val="8A5A7D98"/>
    <w:rsid w:val="8ABD5BB4"/>
    <w:rsid w:val="8ADD7ED0"/>
    <w:rsid w:val="8ADFE0FF"/>
    <w:rsid w:val="8AEDF97D"/>
    <w:rsid w:val="8B7B92A1"/>
    <w:rsid w:val="8B7D9F55"/>
    <w:rsid w:val="8B870188"/>
    <w:rsid w:val="8BCE8681"/>
    <w:rsid w:val="8BEF6F85"/>
    <w:rsid w:val="8BEF9B19"/>
    <w:rsid w:val="8BF3BF90"/>
    <w:rsid w:val="8BFDC575"/>
    <w:rsid w:val="8BFF08EF"/>
    <w:rsid w:val="8C475925"/>
    <w:rsid w:val="8CBF5862"/>
    <w:rsid w:val="8CD5F2FC"/>
    <w:rsid w:val="8CD6EAA7"/>
    <w:rsid w:val="8CDF7F8B"/>
    <w:rsid w:val="8D3F9E21"/>
    <w:rsid w:val="8D75E2CB"/>
    <w:rsid w:val="8D766C04"/>
    <w:rsid w:val="8D7B8BF9"/>
    <w:rsid w:val="8D7D7784"/>
    <w:rsid w:val="8D9B27CF"/>
    <w:rsid w:val="8DABEA88"/>
    <w:rsid w:val="8DB7AF15"/>
    <w:rsid w:val="8DB7E5AC"/>
    <w:rsid w:val="8DBD3F92"/>
    <w:rsid w:val="8DC74573"/>
    <w:rsid w:val="8DE79E6F"/>
    <w:rsid w:val="8DEE9FC6"/>
    <w:rsid w:val="8DFE9BD8"/>
    <w:rsid w:val="8E6765B2"/>
    <w:rsid w:val="8E777C87"/>
    <w:rsid w:val="8E778AE4"/>
    <w:rsid w:val="8E9E2345"/>
    <w:rsid w:val="8EAC47DF"/>
    <w:rsid w:val="8EBD80A0"/>
    <w:rsid w:val="8ECD4491"/>
    <w:rsid w:val="8EDF426B"/>
    <w:rsid w:val="8EE8258A"/>
    <w:rsid w:val="8EF437B6"/>
    <w:rsid w:val="8EF791FD"/>
    <w:rsid w:val="8EFD5038"/>
    <w:rsid w:val="8EFFAF63"/>
    <w:rsid w:val="8EFFF8E5"/>
    <w:rsid w:val="8F270AE2"/>
    <w:rsid w:val="8F2F933D"/>
    <w:rsid w:val="8F5F8440"/>
    <w:rsid w:val="8F67B821"/>
    <w:rsid w:val="8F736EED"/>
    <w:rsid w:val="8F7A743A"/>
    <w:rsid w:val="8F7AB47D"/>
    <w:rsid w:val="8F7E57C2"/>
    <w:rsid w:val="8F9CF1EF"/>
    <w:rsid w:val="8F9D71C6"/>
    <w:rsid w:val="8F9F150B"/>
    <w:rsid w:val="8FB675B8"/>
    <w:rsid w:val="8FB76A34"/>
    <w:rsid w:val="8FBDCFE4"/>
    <w:rsid w:val="8FBF0F49"/>
    <w:rsid w:val="8FCF030E"/>
    <w:rsid w:val="8FD2C382"/>
    <w:rsid w:val="8FDB5948"/>
    <w:rsid w:val="8FDEE973"/>
    <w:rsid w:val="8FDEF130"/>
    <w:rsid w:val="8FE57A6D"/>
    <w:rsid w:val="8FEB19E7"/>
    <w:rsid w:val="8FF7116B"/>
    <w:rsid w:val="8FF78D29"/>
    <w:rsid w:val="8FF7BA1C"/>
    <w:rsid w:val="8FF7C2DE"/>
    <w:rsid w:val="8FFB0DC7"/>
    <w:rsid w:val="8FFC0EDC"/>
    <w:rsid w:val="8FFD01D6"/>
    <w:rsid w:val="8FFF4BD5"/>
    <w:rsid w:val="90FFEFD9"/>
    <w:rsid w:val="91DB5581"/>
    <w:rsid w:val="91FCC967"/>
    <w:rsid w:val="91FEA12D"/>
    <w:rsid w:val="923FB674"/>
    <w:rsid w:val="92BFA1B9"/>
    <w:rsid w:val="936FE7ED"/>
    <w:rsid w:val="937F3C8A"/>
    <w:rsid w:val="937FB4AC"/>
    <w:rsid w:val="93AB40BE"/>
    <w:rsid w:val="93BE2762"/>
    <w:rsid w:val="93DAB9AF"/>
    <w:rsid w:val="93FF113C"/>
    <w:rsid w:val="943BC5A4"/>
    <w:rsid w:val="94E58EAB"/>
    <w:rsid w:val="94E8C6F3"/>
    <w:rsid w:val="94EE50B1"/>
    <w:rsid w:val="94EEB221"/>
    <w:rsid w:val="94FA7CB2"/>
    <w:rsid w:val="94FF7392"/>
    <w:rsid w:val="951F1578"/>
    <w:rsid w:val="956F9D3B"/>
    <w:rsid w:val="9597CB79"/>
    <w:rsid w:val="95BD1E6D"/>
    <w:rsid w:val="95D7030E"/>
    <w:rsid w:val="95DFA320"/>
    <w:rsid w:val="95F503FC"/>
    <w:rsid w:val="95F9818A"/>
    <w:rsid w:val="95FD3458"/>
    <w:rsid w:val="963D4BB2"/>
    <w:rsid w:val="965EC5F2"/>
    <w:rsid w:val="9675044A"/>
    <w:rsid w:val="967EA1C9"/>
    <w:rsid w:val="96B53571"/>
    <w:rsid w:val="96BAD0A3"/>
    <w:rsid w:val="96DDF31F"/>
    <w:rsid w:val="96E79F5D"/>
    <w:rsid w:val="96F1AF11"/>
    <w:rsid w:val="96F5E01D"/>
    <w:rsid w:val="9747A64F"/>
    <w:rsid w:val="975779C9"/>
    <w:rsid w:val="977FEE09"/>
    <w:rsid w:val="977FF105"/>
    <w:rsid w:val="978F8A06"/>
    <w:rsid w:val="97B7FA48"/>
    <w:rsid w:val="97BA9E40"/>
    <w:rsid w:val="97BB1008"/>
    <w:rsid w:val="97D9B6A7"/>
    <w:rsid w:val="97DD74CA"/>
    <w:rsid w:val="97DF583F"/>
    <w:rsid w:val="97DFBD4F"/>
    <w:rsid w:val="97DFC4BA"/>
    <w:rsid w:val="97E71976"/>
    <w:rsid w:val="97ECFF6A"/>
    <w:rsid w:val="97EDFDE0"/>
    <w:rsid w:val="97EF8559"/>
    <w:rsid w:val="97F27562"/>
    <w:rsid w:val="97F305EF"/>
    <w:rsid w:val="97F5155D"/>
    <w:rsid w:val="97F75889"/>
    <w:rsid w:val="97F95DA3"/>
    <w:rsid w:val="97F966DE"/>
    <w:rsid w:val="97FAD8DD"/>
    <w:rsid w:val="97FB2D20"/>
    <w:rsid w:val="97FE46A3"/>
    <w:rsid w:val="97FE8D5C"/>
    <w:rsid w:val="97FEFC6A"/>
    <w:rsid w:val="97FF035C"/>
    <w:rsid w:val="97FF1079"/>
    <w:rsid w:val="97FF2A33"/>
    <w:rsid w:val="97FF8C01"/>
    <w:rsid w:val="987FE011"/>
    <w:rsid w:val="98EFC4AE"/>
    <w:rsid w:val="996D919C"/>
    <w:rsid w:val="996F4225"/>
    <w:rsid w:val="997757E5"/>
    <w:rsid w:val="997F7572"/>
    <w:rsid w:val="99B5FCAC"/>
    <w:rsid w:val="99B76757"/>
    <w:rsid w:val="99CFCBFE"/>
    <w:rsid w:val="99DBCA51"/>
    <w:rsid w:val="99E63722"/>
    <w:rsid w:val="99F38FEF"/>
    <w:rsid w:val="99F94FBF"/>
    <w:rsid w:val="99FC54A3"/>
    <w:rsid w:val="99FDDC2F"/>
    <w:rsid w:val="99FDE713"/>
    <w:rsid w:val="99FF2951"/>
    <w:rsid w:val="9A2F0F51"/>
    <w:rsid w:val="9A317F8B"/>
    <w:rsid w:val="9A3FCC6B"/>
    <w:rsid w:val="9A7AA28C"/>
    <w:rsid w:val="9A7F0C4D"/>
    <w:rsid w:val="9A8BF2D5"/>
    <w:rsid w:val="9AEF6B8B"/>
    <w:rsid w:val="9AEFEA55"/>
    <w:rsid w:val="9AF5F88F"/>
    <w:rsid w:val="9AFF860C"/>
    <w:rsid w:val="9B17542E"/>
    <w:rsid w:val="9B270D5A"/>
    <w:rsid w:val="9B2EB185"/>
    <w:rsid w:val="9B3FB7D7"/>
    <w:rsid w:val="9B4FEE5B"/>
    <w:rsid w:val="9B54C6D0"/>
    <w:rsid w:val="9B7A080D"/>
    <w:rsid w:val="9B7BC82F"/>
    <w:rsid w:val="9B7BE484"/>
    <w:rsid w:val="9B7E015D"/>
    <w:rsid w:val="9B7EC37A"/>
    <w:rsid w:val="9B7F496D"/>
    <w:rsid w:val="9B7F92A5"/>
    <w:rsid w:val="9B7FDA5B"/>
    <w:rsid w:val="9B9547DF"/>
    <w:rsid w:val="9BA750FB"/>
    <w:rsid w:val="9BAB885D"/>
    <w:rsid w:val="9BB6F851"/>
    <w:rsid w:val="9BBB4A30"/>
    <w:rsid w:val="9BDD5F2D"/>
    <w:rsid w:val="9BDE8B88"/>
    <w:rsid w:val="9BDFFC14"/>
    <w:rsid w:val="9BE317C9"/>
    <w:rsid w:val="9BE35948"/>
    <w:rsid w:val="9BE7FC3B"/>
    <w:rsid w:val="9BE96904"/>
    <w:rsid w:val="9BEA2B73"/>
    <w:rsid w:val="9BEBE9C5"/>
    <w:rsid w:val="9BEDD88B"/>
    <w:rsid w:val="9BEE6D11"/>
    <w:rsid w:val="9BEF26BE"/>
    <w:rsid w:val="9BEF6593"/>
    <w:rsid w:val="9BEF850F"/>
    <w:rsid w:val="9BF35126"/>
    <w:rsid w:val="9BF3FA40"/>
    <w:rsid w:val="9BF57629"/>
    <w:rsid w:val="9BF7B785"/>
    <w:rsid w:val="9BFB0BA9"/>
    <w:rsid w:val="9BFD9198"/>
    <w:rsid w:val="9BFD9B73"/>
    <w:rsid w:val="9BFDC881"/>
    <w:rsid w:val="9BFE5902"/>
    <w:rsid w:val="9BFF53A5"/>
    <w:rsid w:val="9BFF8D87"/>
    <w:rsid w:val="9BFF9F59"/>
    <w:rsid w:val="9BFFF21E"/>
    <w:rsid w:val="9C7D91D2"/>
    <w:rsid w:val="9C7F080D"/>
    <w:rsid w:val="9CB9B766"/>
    <w:rsid w:val="9CDBAF2C"/>
    <w:rsid w:val="9CDECF25"/>
    <w:rsid w:val="9CEFAE04"/>
    <w:rsid w:val="9CF7E9E8"/>
    <w:rsid w:val="9CFBA976"/>
    <w:rsid w:val="9D133F44"/>
    <w:rsid w:val="9D32757A"/>
    <w:rsid w:val="9D35E736"/>
    <w:rsid w:val="9D4F051C"/>
    <w:rsid w:val="9D561CEF"/>
    <w:rsid w:val="9D57BE16"/>
    <w:rsid w:val="9D5DCBCF"/>
    <w:rsid w:val="9D5F6786"/>
    <w:rsid w:val="9D69ED4A"/>
    <w:rsid w:val="9D6B0D2B"/>
    <w:rsid w:val="9D7247EB"/>
    <w:rsid w:val="9D765030"/>
    <w:rsid w:val="9D76F4CC"/>
    <w:rsid w:val="9D79DF89"/>
    <w:rsid w:val="9D7BE66B"/>
    <w:rsid w:val="9D7F58F6"/>
    <w:rsid w:val="9D7F916D"/>
    <w:rsid w:val="9D7F9DCF"/>
    <w:rsid w:val="9D894883"/>
    <w:rsid w:val="9D8C1B46"/>
    <w:rsid w:val="9D9B0073"/>
    <w:rsid w:val="9D9D5F77"/>
    <w:rsid w:val="9D9DC4D9"/>
    <w:rsid w:val="9D9F4C3E"/>
    <w:rsid w:val="9DAD3ECF"/>
    <w:rsid w:val="9DB55294"/>
    <w:rsid w:val="9DB7BE12"/>
    <w:rsid w:val="9DBD6FCF"/>
    <w:rsid w:val="9DBF0C97"/>
    <w:rsid w:val="9DBF596B"/>
    <w:rsid w:val="9DBF63E6"/>
    <w:rsid w:val="9DBF8AA2"/>
    <w:rsid w:val="9DBFAE2B"/>
    <w:rsid w:val="9DBFBBFC"/>
    <w:rsid w:val="9DBFE025"/>
    <w:rsid w:val="9DC61D7F"/>
    <w:rsid w:val="9DC90DEA"/>
    <w:rsid w:val="9DCDF0B7"/>
    <w:rsid w:val="9DCFDDD8"/>
    <w:rsid w:val="9DD3108D"/>
    <w:rsid w:val="9DDE81E0"/>
    <w:rsid w:val="9DEFEB20"/>
    <w:rsid w:val="9DF358B8"/>
    <w:rsid w:val="9DF63F11"/>
    <w:rsid w:val="9DF68FC8"/>
    <w:rsid w:val="9DF76D96"/>
    <w:rsid w:val="9DF85A80"/>
    <w:rsid w:val="9DFA4229"/>
    <w:rsid w:val="9DFB99BE"/>
    <w:rsid w:val="9DFBB71C"/>
    <w:rsid w:val="9DFC43DA"/>
    <w:rsid w:val="9DFE2F1B"/>
    <w:rsid w:val="9DFE3BA8"/>
    <w:rsid w:val="9DFF0528"/>
    <w:rsid w:val="9DFFAA1E"/>
    <w:rsid w:val="9DFFB2FF"/>
    <w:rsid w:val="9DFFDF00"/>
    <w:rsid w:val="9DFFDFC7"/>
    <w:rsid w:val="9E2FCDED"/>
    <w:rsid w:val="9E4F5E28"/>
    <w:rsid w:val="9E623C82"/>
    <w:rsid w:val="9E6B11EC"/>
    <w:rsid w:val="9E7F1A39"/>
    <w:rsid w:val="9E7F233D"/>
    <w:rsid w:val="9E870B19"/>
    <w:rsid w:val="9EB5B961"/>
    <w:rsid w:val="9EB9EF1E"/>
    <w:rsid w:val="9EBB900E"/>
    <w:rsid w:val="9EBF9272"/>
    <w:rsid w:val="9ECF2821"/>
    <w:rsid w:val="9ED030EB"/>
    <w:rsid w:val="9ED58AE8"/>
    <w:rsid w:val="9ED6BEF0"/>
    <w:rsid w:val="9EDBAF8A"/>
    <w:rsid w:val="9EDE9339"/>
    <w:rsid w:val="9EDEF568"/>
    <w:rsid w:val="9EDFDC33"/>
    <w:rsid w:val="9EE706F8"/>
    <w:rsid w:val="9EE75F9A"/>
    <w:rsid w:val="9EE8C030"/>
    <w:rsid w:val="9EED1A0A"/>
    <w:rsid w:val="9EED4499"/>
    <w:rsid w:val="9EEF256B"/>
    <w:rsid w:val="9EEF2F61"/>
    <w:rsid w:val="9EEFE25E"/>
    <w:rsid w:val="9EFB433E"/>
    <w:rsid w:val="9EFD0E8E"/>
    <w:rsid w:val="9EFEC4BA"/>
    <w:rsid w:val="9EFF3FB9"/>
    <w:rsid w:val="9F36B296"/>
    <w:rsid w:val="9F36B56F"/>
    <w:rsid w:val="9F3786A8"/>
    <w:rsid w:val="9F3BB1EE"/>
    <w:rsid w:val="9F3F2659"/>
    <w:rsid w:val="9F3FBA6A"/>
    <w:rsid w:val="9F4C0A00"/>
    <w:rsid w:val="9F5BC193"/>
    <w:rsid w:val="9F5D7891"/>
    <w:rsid w:val="9F6D120B"/>
    <w:rsid w:val="9F6E4D15"/>
    <w:rsid w:val="9F6ECA0F"/>
    <w:rsid w:val="9F731232"/>
    <w:rsid w:val="9F73785B"/>
    <w:rsid w:val="9F765A7C"/>
    <w:rsid w:val="9F7A7CFC"/>
    <w:rsid w:val="9F7B4B35"/>
    <w:rsid w:val="9F7CC1FC"/>
    <w:rsid w:val="9F7DC15C"/>
    <w:rsid w:val="9F7DFCB4"/>
    <w:rsid w:val="9F7E054F"/>
    <w:rsid w:val="9F7EF5E9"/>
    <w:rsid w:val="9F7FE478"/>
    <w:rsid w:val="9F873638"/>
    <w:rsid w:val="9F8F86B0"/>
    <w:rsid w:val="9F96E70F"/>
    <w:rsid w:val="9F97EE5B"/>
    <w:rsid w:val="9F9B74B3"/>
    <w:rsid w:val="9F9C8297"/>
    <w:rsid w:val="9F9D6DFB"/>
    <w:rsid w:val="9F9DF394"/>
    <w:rsid w:val="9F9EEBC4"/>
    <w:rsid w:val="9FA15F54"/>
    <w:rsid w:val="9FAA80F6"/>
    <w:rsid w:val="9FAB2022"/>
    <w:rsid w:val="9FAEB59A"/>
    <w:rsid w:val="9FAFAB94"/>
    <w:rsid w:val="9FB69AEE"/>
    <w:rsid w:val="9FB73598"/>
    <w:rsid w:val="9FB75BD7"/>
    <w:rsid w:val="9FB765BE"/>
    <w:rsid w:val="9FB7AAF8"/>
    <w:rsid w:val="9FB7BC69"/>
    <w:rsid w:val="9FBF18AB"/>
    <w:rsid w:val="9FBF7FD9"/>
    <w:rsid w:val="9FC6DFEE"/>
    <w:rsid w:val="9FCF4701"/>
    <w:rsid w:val="9FD1797F"/>
    <w:rsid w:val="9FD54E68"/>
    <w:rsid w:val="9FD58E23"/>
    <w:rsid w:val="9FD9677E"/>
    <w:rsid w:val="9FDB3EAC"/>
    <w:rsid w:val="9FDB7299"/>
    <w:rsid w:val="9FDBAE98"/>
    <w:rsid w:val="9FDD153E"/>
    <w:rsid w:val="9FDECADD"/>
    <w:rsid w:val="9FDEE363"/>
    <w:rsid w:val="9FDF911B"/>
    <w:rsid w:val="9FDFAA12"/>
    <w:rsid w:val="9FEA8D39"/>
    <w:rsid w:val="9FED3076"/>
    <w:rsid w:val="9FEDC139"/>
    <w:rsid w:val="9FEDD00B"/>
    <w:rsid w:val="9FEF1702"/>
    <w:rsid w:val="9FEF1F28"/>
    <w:rsid w:val="9FEF29A3"/>
    <w:rsid w:val="9FEF7843"/>
    <w:rsid w:val="9FEFE17C"/>
    <w:rsid w:val="9FF0E350"/>
    <w:rsid w:val="9FF173C9"/>
    <w:rsid w:val="9FF1F182"/>
    <w:rsid w:val="9FF2150F"/>
    <w:rsid w:val="9FF371E5"/>
    <w:rsid w:val="9FF68385"/>
    <w:rsid w:val="9FF6E1F1"/>
    <w:rsid w:val="9FF7068B"/>
    <w:rsid w:val="9FF71672"/>
    <w:rsid w:val="9FF724F2"/>
    <w:rsid w:val="9FF76A1D"/>
    <w:rsid w:val="9FF76A8E"/>
    <w:rsid w:val="9FF7F874"/>
    <w:rsid w:val="9FF7FBD2"/>
    <w:rsid w:val="9FF94137"/>
    <w:rsid w:val="9FFA6839"/>
    <w:rsid w:val="9FFB1D0E"/>
    <w:rsid w:val="9FFB5279"/>
    <w:rsid w:val="9FFB7EB5"/>
    <w:rsid w:val="9FFB9AFA"/>
    <w:rsid w:val="9FFBA628"/>
    <w:rsid w:val="9FFC3F96"/>
    <w:rsid w:val="9FFC7939"/>
    <w:rsid w:val="9FFD460F"/>
    <w:rsid w:val="9FFD6FDF"/>
    <w:rsid w:val="9FFD8EF1"/>
    <w:rsid w:val="9FFDB43B"/>
    <w:rsid w:val="9FFDF47A"/>
    <w:rsid w:val="9FFEFF43"/>
    <w:rsid w:val="9FFF0C78"/>
    <w:rsid w:val="9FFF1173"/>
    <w:rsid w:val="9FFF2FFD"/>
    <w:rsid w:val="9FFF4E93"/>
    <w:rsid w:val="9FFF6300"/>
    <w:rsid w:val="9FFF6535"/>
    <w:rsid w:val="9FFF80CF"/>
    <w:rsid w:val="9FFF822A"/>
    <w:rsid w:val="9FFF9EEC"/>
    <w:rsid w:val="9FFFC992"/>
    <w:rsid w:val="9FFFE1A7"/>
    <w:rsid w:val="9FFFE3B5"/>
    <w:rsid w:val="A07D3BD7"/>
    <w:rsid w:val="A0AD4F2B"/>
    <w:rsid w:val="A0F7B4D7"/>
    <w:rsid w:val="A1AE6F52"/>
    <w:rsid w:val="A1BFC34B"/>
    <w:rsid w:val="A1D9EDBB"/>
    <w:rsid w:val="A1DDE3C9"/>
    <w:rsid w:val="A1FFAF48"/>
    <w:rsid w:val="A26F7C1A"/>
    <w:rsid w:val="A2EE4821"/>
    <w:rsid w:val="A31F8280"/>
    <w:rsid w:val="A335A93C"/>
    <w:rsid w:val="A379109C"/>
    <w:rsid w:val="A3BEF9B0"/>
    <w:rsid w:val="A3CEF792"/>
    <w:rsid w:val="A3DECA8F"/>
    <w:rsid w:val="A3DFFE9B"/>
    <w:rsid w:val="A3ED54C6"/>
    <w:rsid w:val="A3EEB8F8"/>
    <w:rsid w:val="A3EF3A49"/>
    <w:rsid w:val="A3EFF71D"/>
    <w:rsid w:val="A3EFFD5C"/>
    <w:rsid w:val="A3FA765C"/>
    <w:rsid w:val="A3FCAE56"/>
    <w:rsid w:val="A3FDE1AB"/>
    <w:rsid w:val="A3FFA97E"/>
    <w:rsid w:val="A4ED83B4"/>
    <w:rsid w:val="A4FC912F"/>
    <w:rsid w:val="A4FE66DA"/>
    <w:rsid w:val="A50E3EE6"/>
    <w:rsid w:val="A57FBD28"/>
    <w:rsid w:val="A5BD726A"/>
    <w:rsid w:val="A5C7C7CE"/>
    <w:rsid w:val="A5DD6D77"/>
    <w:rsid w:val="A5DF1F6E"/>
    <w:rsid w:val="A5E7779C"/>
    <w:rsid w:val="A5E7A2C6"/>
    <w:rsid w:val="A5EF60A3"/>
    <w:rsid w:val="A5EFB2C5"/>
    <w:rsid w:val="A5F33963"/>
    <w:rsid w:val="A5FF3865"/>
    <w:rsid w:val="A6771020"/>
    <w:rsid w:val="A67E9A37"/>
    <w:rsid w:val="A69C2680"/>
    <w:rsid w:val="A69DEE7E"/>
    <w:rsid w:val="A69FA226"/>
    <w:rsid w:val="A6AF399D"/>
    <w:rsid w:val="A6AF5F96"/>
    <w:rsid w:val="A6BE1213"/>
    <w:rsid w:val="A6DE2762"/>
    <w:rsid w:val="A6EF4825"/>
    <w:rsid w:val="A6FBC1F0"/>
    <w:rsid w:val="A6FD5935"/>
    <w:rsid w:val="A6FDC5F2"/>
    <w:rsid w:val="A71F2B83"/>
    <w:rsid w:val="A726DDA1"/>
    <w:rsid w:val="A72D8662"/>
    <w:rsid w:val="A73B9980"/>
    <w:rsid w:val="A73DAF3C"/>
    <w:rsid w:val="A76F8C5E"/>
    <w:rsid w:val="A7772D05"/>
    <w:rsid w:val="A77EC047"/>
    <w:rsid w:val="A78F31DD"/>
    <w:rsid w:val="A79777EA"/>
    <w:rsid w:val="A79A8DBD"/>
    <w:rsid w:val="A79EBEBA"/>
    <w:rsid w:val="A7BF320B"/>
    <w:rsid w:val="A7CF0509"/>
    <w:rsid w:val="A7D93CBD"/>
    <w:rsid w:val="A7DB014A"/>
    <w:rsid w:val="A7DBDE59"/>
    <w:rsid w:val="A7DF7945"/>
    <w:rsid w:val="A7E2FAD0"/>
    <w:rsid w:val="A7EB5174"/>
    <w:rsid w:val="A7ED3A74"/>
    <w:rsid w:val="A7EE2896"/>
    <w:rsid w:val="A7EE2A43"/>
    <w:rsid w:val="A7EEAA97"/>
    <w:rsid w:val="A7EF337A"/>
    <w:rsid w:val="A7EF4BBE"/>
    <w:rsid w:val="A7EF5A5D"/>
    <w:rsid w:val="A7EF9ADB"/>
    <w:rsid w:val="A7F7685C"/>
    <w:rsid w:val="A7F78B9F"/>
    <w:rsid w:val="A7F7EFC9"/>
    <w:rsid w:val="A7F890E1"/>
    <w:rsid w:val="A7FB656C"/>
    <w:rsid w:val="A7FB83E6"/>
    <w:rsid w:val="A7FB89A4"/>
    <w:rsid w:val="A7FE7190"/>
    <w:rsid w:val="A7FF1463"/>
    <w:rsid w:val="A7FFF44F"/>
    <w:rsid w:val="A85FCC6F"/>
    <w:rsid w:val="A87FE461"/>
    <w:rsid w:val="A8BF6DA5"/>
    <w:rsid w:val="A8EFC6B9"/>
    <w:rsid w:val="A8FDBB41"/>
    <w:rsid w:val="A977F1C0"/>
    <w:rsid w:val="A9974120"/>
    <w:rsid w:val="A9BF7970"/>
    <w:rsid w:val="A9BFF53D"/>
    <w:rsid w:val="A9E92F07"/>
    <w:rsid w:val="A9EDE837"/>
    <w:rsid w:val="A9FDE56E"/>
    <w:rsid w:val="A9FE3309"/>
    <w:rsid w:val="A9FF2387"/>
    <w:rsid w:val="A9FF23A7"/>
    <w:rsid w:val="AA2BFDA2"/>
    <w:rsid w:val="AA4F39E7"/>
    <w:rsid w:val="AA5626B6"/>
    <w:rsid w:val="AA5905B4"/>
    <w:rsid w:val="AA6B4845"/>
    <w:rsid w:val="AA7D287B"/>
    <w:rsid w:val="AA7D4907"/>
    <w:rsid w:val="AA7FE5EB"/>
    <w:rsid w:val="AAB77E6F"/>
    <w:rsid w:val="AAD3EB66"/>
    <w:rsid w:val="AAEE1D4D"/>
    <w:rsid w:val="AAFB67BD"/>
    <w:rsid w:val="AAFFEF7B"/>
    <w:rsid w:val="AB3BAD07"/>
    <w:rsid w:val="AB3F8FDB"/>
    <w:rsid w:val="AB57182A"/>
    <w:rsid w:val="AB5785B3"/>
    <w:rsid w:val="AB59D4D0"/>
    <w:rsid w:val="AB5E545D"/>
    <w:rsid w:val="AB775B5A"/>
    <w:rsid w:val="AB79D189"/>
    <w:rsid w:val="AB7B7F31"/>
    <w:rsid w:val="AB7F6D48"/>
    <w:rsid w:val="AB9553A1"/>
    <w:rsid w:val="AB976887"/>
    <w:rsid w:val="AB9769D3"/>
    <w:rsid w:val="AB9A85BA"/>
    <w:rsid w:val="ABAFCF50"/>
    <w:rsid w:val="ABB20EE4"/>
    <w:rsid w:val="ABB9DA47"/>
    <w:rsid w:val="ABBEBB6B"/>
    <w:rsid w:val="ABBECE5A"/>
    <w:rsid w:val="ABCED8CD"/>
    <w:rsid w:val="ABD7C8D7"/>
    <w:rsid w:val="ABDE9E38"/>
    <w:rsid w:val="ABDF0CFC"/>
    <w:rsid w:val="ABDF256F"/>
    <w:rsid w:val="ABEF5480"/>
    <w:rsid w:val="ABF61DE1"/>
    <w:rsid w:val="ABFB344D"/>
    <w:rsid w:val="ABFB730A"/>
    <w:rsid w:val="ABFBA217"/>
    <w:rsid w:val="ABFBF16E"/>
    <w:rsid w:val="ABFC08E7"/>
    <w:rsid w:val="ABFDC14D"/>
    <w:rsid w:val="ABFF3112"/>
    <w:rsid w:val="ABFF36CC"/>
    <w:rsid w:val="ABFF429A"/>
    <w:rsid w:val="ABFF7D56"/>
    <w:rsid w:val="ABFF8627"/>
    <w:rsid w:val="ABFF9802"/>
    <w:rsid w:val="ABFFAA0A"/>
    <w:rsid w:val="ABFFED4E"/>
    <w:rsid w:val="AC361B94"/>
    <w:rsid w:val="AC6ECBD3"/>
    <w:rsid w:val="AC6F9959"/>
    <w:rsid w:val="AC7B0E96"/>
    <w:rsid w:val="ACB53967"/>
    <w:rsid w:val="ACBF1A8F"/>
    <w:rsid w:val="ACD14CA8"/>
    <w:rsid w:val="ACDDBED5"/>
    <w:rsid w:val="ACDF3CA9"/>
    <w:rsid w:val="ACEE9853"/>
    <w:rsid w:val="ACF185F9"/>
    <w:rsid w:val="ACF615E2"/>
    <w:rsid w:val="ACF72E60"/>
    <w:rsid w:val="ACF7678E"/>
    <w:rsid w:val="ACF7AE1F"/>
    <w:rsid w:val="ACF7D3E2"/>
    <w:rsid w:val="ACF97941"/>
    <w:rsid w:val="ACFDD017"/>
    <w:rsid w:val="AD1F9180"/>
    <w:rsid w:val="AD3E7F9B"/>
    <w:rsid w:val="AD4E2EF4"/>
    <w:rsid w:val="AD591B3A"/>
    <w:rsid w:val="AD5BE237"/>
    <w:rsid w:val="AD5F8255"/>
    <w:rsid w:val="AD72A116"/>
    <w:rsid w:val="AD742540"/>
    <w:rsid w:val="AD775D51"/>
    <w:rsid w:val="AD7E4675"/>
    <w:rsid w:val="AD7F7589"/>
    <w:rsid w:val="AD864535"/>
    <w:rsid w:val="ADA794AC"/>
    <w:rsid w:val="ADABE0A5"/>
    <w:rsid w:val="ADBD4D01"/>
    <w:rsid w:val="ADBD7C6C"/>
    <w:rsid w:val="ADBEC81C"/>
    <w:rsid w:val="ADBF3460"/>
    <w:rsid w:val="ADBF68D1"/>
    <w:rsid w:val="ADBF897D"/>
    <w:rsid w:val="ADC31719"/>
    <w:rsid w:val="ADC7E7C2"/>
    <w:rsid w:val="ADCB788A"/>
    <w:rsid w:val="ADD41D54"/>
    <w:rsid w:val="ADDFFC6A"/>
    <w:rsid w:val="ADE70E09"/>
    <w:rsid w:val="ADEB79D5"/>
    <w:rsid w:val="ADEBA93C"/>
    <w:rsid w:val="ADEC8FD4"/>
    <w:rsid w:val="ADEF24FA"/>
    <w:rsid w:val="ADEF45CD"/>
    <w:rsid w:val="ADF3BD9D"/>
    <w:rsid w:val="ADF4C431"/>
    <w:rsid w:val="ADF5F7E4"/>
    <w:rsid w:val="ADF74F10"/>
    <w:rsid w:val="ADF76803"/>
    <w:rsid w:val="ADFB19B4"/>
    <w:rsid w:val="ADFB28B9"/>
    <w:rsid w:val="ADFB4FCF"/>
    <w:rsid w:val="ADFCB100"/>
    <w:rsid w:val="ADFDD593"/>
    <w:rsid w:val="ADFF5B0C"/>
    <w:rsid w:val="ADFF9E50"/>
    <w:rsid w:val="ADFFC9B5"/>
    <w:rsid w:val="AE5FC8BF"/>
    <w:rsid w:val="AE6CB5F8"/>
    <w:rsid w:val="AE6D89DF"/>
    <w:rsid w:val="AE7F4540"/>
    <w:rsid w:val="AE7F78EB"/>
    <w:rsid w:val="AE9D0ADA"/>
    <w:rsid w:val="AEB2753F"/>
    <w:rsid w:val="AEB7C1BA"/>
    <w:rsid w:val="AEB7E616"/>
    <w:rsid w:val="AEBB0912"/>
    <w:rsid w:val="AEBF3099"/>
    <w:rsid w:val="AEBF4AB0"/>
    <w:rsid w:val="AEC7263D"/>
    <w:rsid w:val="AEC9D6E6"/>
    <w:rsid w:val="AED5486B"/>
    <w:rsid w:val="AED751D1"/>
    <w:rsid w:val="AEDB9100"/>
    <w:rsid w:val="AEDCCE6A"/>
    <w:rsid w:val="AEDD4936"/>
    <w:rsid w:val="AEDE433A"/>
    <w:rsid w:val="AEDFF1C0"/>
    <w:rsid w:val="AEE1A6A9"/>
    <w:rsid w:val="AEE6147B"/>
    <w:rsid w:val="AEEFC891"/>
    <w:rsid w:val="AEF309A6"/>
    <w:rsid w:val="AEF55F35"/>
    <w:rsid w:val="AEF7BC1F"/>
    <w:rsid w:val="AEF7E44D"/>
    <w:rsid w:val="AEFA3972"/>
    <w:rsid w:val="AEFCBB6F"/>
    <w:rsid w:val="AEFD6681"/>
    <w:rsid w:val="AEFE9C9F"/>
    <w:rsid w:val="AEFEF342"/>
    <w:rsid w:val="AEFF82CA"/>
    <w:rsid w:val="AF124F52"/>
    <w:rsid w:val="AF1BF5AE"/>
    <w:rsid w:val="AF2D8C3F"/>
    <w:rsid w:val="AF2E64DC"/>
    <w:rsid w:val="AF356D54"/>
    <w:rsid w:val="AF37BDB0"/>
    <w:rsid w:val="AF3DD221"/>
    <w:rsid w:val="AF3F0348"/>
    <w:rsid w:val="AF3F3770"/>
    <w:rsid w:val="AF3F413F"/>
    <w:rsid w:val="AF4E0F78"/>
    <w:rsid w:val="AF4F6F2B"/>
    <w:rsid w:val="AF5F57E1"/>
    <w:rsid w:val="AF5F8608"/>
    <w:rsid w:val="AF5F960B"/>
    <w:rsid w:val="AF6F0BA1"/>
    <w:rsid w:val="AF6F1FD8"/>
    <w:rsid w:val="AF6F7CBA"/>
    <w:rsid w:val="AF730461"/>
    <w:rsid w:val="AF76C96B"/>
    <w:rsid w:val="AF7763EE"/>
    <w:rsid w:val="AF777C68"/>
    <w:rsid w:val="AF77E30A"/>
    <w:rsid w:val="AF784022"/>
    <w:rsid w:val="AF7995D4"/>
    <w:rsid w:val="AF7B0907"/>
    <w:rsid w:val="AF7E401B"/>
    <w:rsid w:val="AF7EEC2D"/>
    <w:rsid w:val="AF7F0423"/>
    <w:rsid w:val="AF7F2772"/>
    <w:rsid w:val="AF7F4D1D"/>
    <w:rsid w:val="AF7F9100"/>
    <w:rsid w:val="AF7FB68C"/>
    <w:rsid w:val="AF87C523"/>
    <w:rsid w:val="AF976E6C"/>
    <w:rsid w:val="AF9E0FB6"/>
    <w:rsid w:val="AF9EF4C8"/>
    <w:rsid w:val="AF9F3125"/>
    <w:rsid w:val="AF9F44B0"/>
    <w:rsid w:val="AF9FEE82"/>
    <w:rsid w:val="AFAAE151"/>
    <w:rsid w:val="AFABC42A"/>
    <w:rsid w:val="AFAEFACD"/>
    <w:rsid w:val="AFB23856"/>
    <w:rsid w:val="AFB6B7DB"/>
    <w:rsid w:val="AFB78DB6"/>
    <w:rsid w:val="AFBBF207"/>
    <w:rsid w:val="AFBD6B1E"/>
    <w:rsid w:val="AFBDC663"/>
    <w:rsid w:val="AFBE4EA6"/>
    <w:rsid w:val="AFBE9BBD"/>
    <w:rsid w:val="AFBF19AD"/>
    <w:rsid w:val="AFBF21EA"/>
    <w:rsid w:val="AFBF26AB"/>
    <w:rsid w:val="AFBF3450"/>
    <w:rsid w:val="AFBF9AB8"/>
    <w:rsid w:val="AFBFDE39"/>
    <w:rsid w:val="AFCD6E1E"/>
    <w:rsid w:val="AFD3489A"/>
    <w:rsid w:val="AFD3B0CE"/>
    <w:rsid w:val="AFD7F5AB"/>
    <w:rsid w:val="AFD9417D"/>
    <w:rsid w:val="AFDB0F32"/>
    <w:rsid w:val="AFDB8618"/>
    <w:rsid w:val="AFDBB234"/>
    <w:rsid w:val="AFDD1131"/>
    <w:rsid w:val="AFDDC9C8"/>
    <w:rsid w:val="AFDECCEC"/>
    <w:rsid w:val="AFDF45D9"/>
    <w:rsid w:val="AFDFB8FF"/>
    <w:rsid w:val="AFE7EE11"/>
    <w:rsid w:val="AFEB06E9"/>
    <w:rsid w:val="AFEB7612"/>
    <w:rsid w:val="AFEBED98"/>
    <w:rsid w:val="AFEC3FF3"/>
    <w:rsid w:val="AFEDB0CE"/>
    <w:rsid w:val="AFEDE413"/>
    <w:rsid w:val="AFEE83D3"/>
    <w:rsid w:val="AFEEB01A"/>
    <w:rsid w:val="AFEF4DF3"/>
    <w:rsid w:val="AFF3E315"/>
    <w:rsid w:val="AFF5AD03"/>
    <w:rsid w:val="AFF5E302"/>
    <w:rsid w:val="AFF63A64"/>
    <w:rsid w:val="AFF69123"/>
    <w:rsid w:val="AFF747FE"/>
    <w:rsid w:val="AFF75FB6"/>
    <w:rsid w:val="AFF75FFC"/>
    <w:rsid w:val="AFF796FC"/>
    <w:rsid w:val="AFF7A487"/>
    <w:rsid w:val="AFF7A95F"/>
    <w:rsid w:val="AFF97253"/>
    <w:rsid w:val="AFFB176B"/>
    <w:rsid w:val="AFFB1D1A"/>
    <w:rsid w:val="AFFB37C6"/>
    <w:rsid w:val="AFFB5F5C"/>
    <w:rsid w:val="AFFB8712"/>
    <w:rsid w:val="AFFB88B3"/>
    <w:rsid w:val="AFFBBE41"/>
    <w:rsid w:val="AFFCD58B"/>
    <w:rsid w:val="AFFD0733"/>
    <w:rsid w:val="AFFD24DB"/>
    <w:rsid w:val="AFFD2850"/>
    <w:rsid w:val="AFFD8D35"/>
    <w:rsid w:val="AFFF0EC1"/>
    <w:rsid w:val="AFFF2E5C"/>
    <w:rsid w:val="AFFF4EE9"/>
    <w:rsid w:val="AFFF71BB"/>
    <w:rsid w:val="AFFF89C0"/>
    <w:rsid w:val="AFFFBA0D"/>
    <w:rsid w:val="AFFFC0AD"/>
    <w:rsid w:val="AFFFCC48"/>
    <w:rsid w:val="AFFFFB61"/>
    <w:rsid w:val="B127D027"/>
    <w:rsid w:val="B12EC455"/>
    <w:rsid w:val="B157287E"/>
    <w:rsid w:val="B16505FE"/>
    <w:rsid w:val="B168EAAB"/>
    <w:rsid w:val="B16F5F39"/>
    <w:rsid w:val="B17B839C"/>
    <w:rsid w:val="B17DFD3D"/>
    <w:rsid w:val="B17FD2D1"/>
    <w:rsid w:val="B18EC441"/>
    <w:rsid w:val="B1BEFBAB"/>
    <w:rsid w:val="B1EE3919"/>
    <w:rsid w:val="B1F5EE5B"/>
    <w:rsid w:val="B1F6F30C"/>
    <w:rsid w:val="B1F73053"/>
    <w:rsid w:val="B1F8E5C0"/>
    <w:rsid w:val="B1F92B8E"/>
    <w:rsid w:val="B1FBE82C"/>
    <w:rsid w:val="B1FBEA59"/>
    <w:rsid w:val="B1FDD831"/>
    <w:rsid w:val="B1FE5082"/>
    <w:rsid w:val="B1FF9BF4"/>
    <w:rsid w:val="B2133751"/>
    <w:rsid w:val="B259398E"/>
    <w:rsid w:val="B27925AD"/>
    <w:rsid w:val="B27C663F"/>
    <w:rsid w:val="B27F3403"/>
    <w:rsid w:val="B2BB409F"/>
    <w:rsid w:val="B2DFC64C"/>
    <w:rsid w:val="B2F73FD1"/>
    <w:rsid w:val="B2FE4DC4"/>
    <w:rsid w:val="B2FFE4E5"/>
    <w:rsid w:val="B3279582"/>
    <w:rsid w:val="B33F74EA"/>
    <w:rsid w:val="B35DFE49"/>
    <w:rsid w:val="B35EB7C0"/>
    <w:rsid w:val="B37ADD29"/>
    <w:rsid w:val="B397032D"/>
    <w:rsid w:val="B39BE02D"/>
    <w:rsid w:val="B39D7FE9"/>
    <w:rsid w:val="B39E3063"/>
    <w:rsid w:val="B3AC4887"/>
    <w:rsid w:val="B3BDF17E"/>
    <w:rsid w:val="B3BEFACC"/>
    <w:rsid w:val="B3BF342A"/>
    <w:rsid w:val="B3C7FD9A"/>
    <w:rsid w:val="B3D6C1F8"/>
    <w:rsid w:val="B3DB9228"/>
    <w:rsid w:val="B3E7724B"/>
    <w:rsid w:val="B3EA854D"/>
    <w:rsid w:val="B3EBFF3B"/>
    <w:rsid w:val="B3ED12AF"/>
    <w:rsid w:val="B3ED557D"/>
    <w:rsid w:val="B3ED9484"/>
    <w:rsid w:val="B3EF2649"/>
    <w:rsid w:val="B3F452DB"/>
    <w:rsid w:val="B3F5F2A7"/>
    <w:rsid w:val="B3F77677"/>
    <w:rsid w:val="B3F7A630"/>
    <w:rsid w:val="B3FA43CE"/>
    <w:rsid w:val="B3FB91EE"/>
    <w:rsid w:val="B3FCBD99"/>
    <w:rsid w:val="B3FCD9D2"/>
    <w:rsid w:val="B3FD01FD"/>
    <w:rsid w:val="B3FD6394"/>
    <w:rsid w:val="B3FE50A9"/>
    <w:rsid w:val="B3FED378"/>
    <w:rsid w:val="B3FF1AE5"/>
    <w:rsid w:val="B3FF4971"/>
    <w:rsid w:val="B3FF49D2"/>
    <w:rsid w:val="B3FF5B76"/>
    <w:rsid w:val="B3FFBED9"/>
    <w:rsid w:val="B40A1F72"/>
    <w:rsid w:val="B42DA8CF"/>
    <w:rsid w:val="B4378CD0"/>
    <w:rsid w:val="B45E8750"/>
    <w:rsid w:val="B46E9286"/>
    <w:rsid w:val="B479FB42"/>
    <w:rsid w:val="B47BBFEA"/>
    <w:rsid w:val="B47FD176"/>
    <w:rsid w:val="B4A1602E"/>
    <w:rsid w:val="B4AECA64"/>
    <w:rsid w:val="B4FA0582"/>
    <w:rsid w:val="B4FB8F5F"/>
    <w:rsid w:val="B4FD1A22"/>
    <w:rsid w:val="B4FF8FB8"/>
    <w:rsid w:val="B4FF9733"/>
    <w:rsid w:val="B53F45AA"/>
    <w:rsid w:val="B53FF317"/>
    <w:rsid w:val="B54C2B48"/>
    <w:rsid w:val="B557EC70"/>
    <w:rsid w:val="B56B02BC"/>
    <w:rsid w:val="B56B5AC2"/>
    <w:rsid w:val="B572CE05"/>
    <w:rsid w:val="B5786AFB"/>
    <w:rsid w:val="B57BA9A9"/>
    <w:rsid w:val="B57D76DD"/>
    <w:rsid w:val="B57F8817"/>
    <w:rsid w:val="B5A20077"/>
    <w:rsid w:val="B5B71439"/>
    <w:rsid w:val="B5B76D40"/>
    <w:rsid w:val="B5BA1E1F"/>
    <w:rsid w:val="B5BFC814"/>
    <w:rsid w:val="B5CE3177"/>
    <w:rsid w:val="B5CE7505"/>
    <w:rsid w:val="B5D87C6C"/>
    <w:rsid w:val="B5DB6DC1"/>
    <w:rsid w:val="B5EDF8A7"/>
    <w:rsid w:val="B5F11020"/>
    <w:rsid w:val="B5F73C2C"/>
    <w:rsid w:val="B5F959C9"/>
    <w:rsid w:val="B5FA12DD"/>
    <w:rsid w:val="B5FBB98C"/>
    <w:rsid w:val="B5FC6379"/>
    <w:rsid w:val="B5FCEBAC"/>
    <w:rsid w:val="B5FF2230"/>
    <w:rsid w:val="B5FF2582"/>
    <w:rsid w:val="B5FF3667"/>
    <w:rsid w:val="B5FFAE98"/>
    <w:rsid w:val="B5FFD908"/>
    <w:rsid w:val="B5FFF0EE"/>
    <w:rsid w:val="B609C27D"/>
    <w:rsid w:val="B61E1AD9"/>
    <w:rsid w:val="B61FC12E"/>
    <w:rsid w:val="B63A3686"/>
    <w:rsid w:val="B6561FC8"/>
    <w:rsid w:val="B65F5EBC"/>
    <w:rsid w:val="B667A24E"/>
    <w:rsid w:val="B667CD88"/>
    <w:rsid w:val="B66DF918"/>
    <w:rsid w:val="B66F3389"/>
    <w:rsid w:val="B6792799"/>
    <w:rsid w:val="B67AA085"/>
    <w:rsid w:val="B67F4313"/>
    <w:rsid w:val="B67FD56F"/>
    <w:rsid w:val="B68E564C"/>
    <w:rsid w:val="B6AF47C8"/>
    <w:rsid w:val="B6BBB829"/>
    <w:rsid w:val="B6BF08C4"/>
    <w:rsid w:val="B6CFF346"/>
    <w:rsid w:val="B6D7D96D"/>
    <w:rsid w:val="B6DBE3F3"/>
    <w:rsid w:val="B6DD7557"/>
    <w:rsid w:val="B6E3A2DE"/>
    <w:rsid w:val="B6E50710"/>
    <w:rsid w:val="B6E94AB5"/>
    <w:rsid w:val="B6EE7DF2"/>
    <w:rsid w:val="B6EF89DB"/>
    <w:rsid w:val="B6F08B88"/>
    <w:rsid w:val="B6F47363"/>
    <w:rsid w:val="B6F6C262"/>
    <w:rsid w:val="B6F77A4E"/>
    <w:rsid w:val="B6F7DA82"/>
    <w:rsid w:val="B6F99631"/>
    <w:rsid w:val="B6F9DC65"/>
    <w:rsid w:val="B6FB2528"/>
    <w:rsid w:val="B6FB28C1"/>
    <w:rsid w:val="B6FB48A2"/>
    <w:rsid w:val="B6FD137E"/>
    <w:rsid w:val="B6FDE736"/>
    <w:rsid w:val="B6FE6985"/>
    <w:rsid w:val="B6FE816F"/>
    <w:rsid w:val="B6FEDA01"/>
    <w:rsid w:val="B6FF1A48"/>
    <w:rsid w:val="B6FF34C2"/>
    <w:rsid w:val="B6FF365F"/>
    <w:rsid w:val="B6FF3EC7"/>
    <w:rsid w:val="B6FF722B"/>
    <w:rsid w:val="B6FF802F"/>
    <w:rsid w:val="B6FF85E9"/>
    <w:rsid w:val="B6FF89FE"/>
    <w:rsid w:val="B6FFB659"/>
    <w:rsid w:val="B6FFDC9C"/>
    <w:rsid w:val="B6FFDFD7"/>
    <w:rsid w:val="B70F7257"/>
    <w:rsid w:val="B71ED74B"/>
    <w:rsid w:val="B72DBE31"/>
    <w:rsid w:val="B72F7D0F"/>
    <w:rsid w:val="B72FFD1A"/>
    <w:rsid w:val="B73D0BC5"/>
    <w:rsid w:val="B73F2A52"/>
    <w:rsid w:val="B7523B27"/>
    <w:rsid w:val="B7556B49"/>
    <w:rsid w:val="B75714FB"/>
    <w:rsid w:val="B757EB95"/>
    <w:rsid w:val="B75CFCE3"/>
    <w:rsid w:val="B75D15D2"/>
    <w:rsid w:val="B75F3EC4"/>
    <w:rsid w:val="B75F5376"/>
    <w:rsid w:val="B767442F"/>
    <w:rsid w:val="B767F578"/>
    <w:rsid w:val="B76DA17F"/>
    <w:rsid w:val="B76DFF4F"/>
    <w:rsid w:val="B76F3FF0"/>
    <w:rsid w:val="B76FA4C5"/>
    <w:rsid w:val="B76FB927"/>
    <w:rsid w:val="B76FC8B8"/>
    <w:rsid w:val="B775EE11"/>
    <w:rsid w:val="B7778C2C"/>
    <w:rsid w:val="B779864F"/>
    <w:rsid w:val="B77A71FD"/>
    <w:rsid w:val="B77BE4FD"/>
    <w:rsid w:val="B77DF042"/>
    <w:rsid w:val="B77EDDCC"/>
    <w:rsid w:val="B77F0B7E"/>
    <w:rsid w:val="B78BA2DA"/>
    <w:rsid w:val="B78FB877"/>
    <w:rsid w:val="B792BDA5"/>
    <w:rsid w:val="B7937159"/>
    <w:rsid w:val="B7997B4B"/>
    <w:rsid w:val="B79EDC62"/>
    <w:rsid w:val="B79FF6EE"/>
    <w:rsid w:val="B7A4306E"/>
    <w:rsid w:val="B7A7B9DA"/>
    <w:rsid w:val="B7AB62B2"/>
    <w:rsid w:val="B7AF0316"/>
    <w:rsid w:val="B7AFA6EB"/>
    <w:rsid w:val="B7B11DE5"/>
    <w:rsid w:val="B7B36FE6"/>
    <w:rsid w:val="B7B5992A"/>
    <w:rsid w:val="B7B7261E"/>
    <w:rsid w:val="B7B93707"/>
    <w:rsid w:val="B7BBA6C0"/>
    <w:rsid w:val="B7BC82C2"/>
    <w:rsid w:val="B7BEDC43"/>
    <w:rsid w:val="B7BF3E6E"/>
    <w:rsid w:val="B7BF85D9"/>
    <w:rsid w:val="B7BFBA4F"/>
    <w:rsid w:val="B7BFC0F7"/>
    <w:rsid w:val="B7BFFC24"/>
    <w:rsid w:val="B7C1408B"/>
    <w:rsid w:val="B7C496F1"/>
    <w:rsid w:val="B7CE9789"/>
    <w:rsid w:val="B7CEDC13"/>
    <w:rsid w:val="B7CF323E"/>
    <w:rsid w:val="B7D0582C"/>
    <w:rsid w:val="B7D7C2F6"/>
    <w:rsid w:val="B7DA14AA"/>
    <w:rsid w:val="B7DA1A77"/>
    <w:rsid w:val="B7DB2505"/>
    <w:rsid w:val="B7DC985F"/>
    <w:rsid w:val="B7DE97A8"/>
    <w:rsid w:val="B7DF0DD3"/>
    <w:rsid w:val="B7DFCE6E"/>
    <w:rsid w:val="B7DFFB9F"/>
    <w:rsid w:val="B7DFFF2C"/>
    <w:rsid w:val="B7E32791"/>
    <w:rsid w:val="B7E4A4FC"/>
    <w:rsid w:val="B7E5C537"/>
    <w:rsid w:val="B7E60843"/>
    <w:rsid w:val="B7E70949"/>
    <w:rsid w:val="B7E71702"/>
    <w:rsid w:val="B7EB9D05"/>
    <w:rsid w:val="B7ED18CE"/>
    <w:rsid w:val="B7ED6868"/>
    <w:rsid w:val="B7EE3DD2"/>
    <w:rsid w:val="B7EE50EC"/>
    <w:rsid w:val="B7EF333B"/>
    <w:rsid w:val="B7EF9626"/>
    <w:rsid w:val="B7EF9AEE"/>
    <w:rsid w:val="B7EFB00F"/>
    <w:rsid w:val="B7EFB2C1"/>
    <w:rsid w:val="B7EFE4B6"/>
    <w:rsid w:val="B7F34BBE"/>
    <w:rsid w:val="B7F35164"/>
    <w:rsid w:val="B7F4EC92"/>
    <w:rsid w:val="B7F630D4"/>
    <w:rsid w:val="B7F7389C"/>
    <w:rsid w:val="B7F75749"/>
    <w:rsid w:val="B7F7950D"/>
    <w:rsid w:val="B7F7D134"/>
    <w:rsid w:val="B7F7D8FC"/>
    <w:rsid w:val="B7F7EB40"/>
    <w:rsid w:val="B7FB2B38"/>
    <w:rsid w:val="B7FB7B1C"/>
    <w:rsid w:val="B7FB95C8"/>
    <w:rsid w:val="B7FBF2CE"/>
    <w:rsid w:val="B7FD1898"/>
    <w:rsid w:val="B7FDA4FC"/>
    <w:rsid w:val="B7FDFB97"/>
    <w:rsid w:val="B7FE3227"/>
    <w:rsid w:val="B7FEC931"/>
    <w:rsid w:val="B7FECD5D"/>
    <w:rsid w:val="B7FED09F"/>
    <w:rsid w:val="B7FED0B7"/>
    <w:rsid w:val="B7FF03DD"/>
    <w:rsid w:val="B7FF2240"/>
    <w:rsid w:val="B7FF3938"/>
    <w:rsid w:val="B7FF55DB"/>
    <w:rsid w:val="B7FF59F8"/>
    <w:rsid w:val="B7FF63A8"/>
    <w:rsid w:val="B7FF6ED2"/>
    <w:rsid w:val="B7FF850F"/>
    <w:rsid w:val="B7FFA9D8"/>
    <w:rsid w:val="B7FFAC40"/>
    <w:rsid w:val="B7FFB336"/>
    <w:rsid w:val="B7FFD10C"/>
    <w:rsid w:val="B7FFD143"/>
    <w:rsid w:val="B7FFFF4B"/>
    <w:rsid w:val="B8BFEAE2"/>
    <w:rsid w:val="B8CDFF89"/>
    <w:rsid w:val="B8DD0F6C"/>
    <w:rsid w:val="B8F79EB9"/>
    <w:rsid w:val="B8FD7811"/>
    <w:rsid w:val="B93CD975"/>
    <w:rsid w:val="B93F7F0B"/>
    <w:rsid w:val="B95B43B3"/>
    <w:rsid w:val="B967571A"/>
    <w:rsid w:val="B96E8609"/>
    <w:rsid w:val="B96FA4FC"/>
    <w:rsid w:val="B9775F29"/>
    <w:rsid w:val="B97C78DC"/>
    <w:rsid w:val="B97F44FE"/>
    <w:rsid w:val="B97FD47E"/>
    <w:rsid w:val="B97FD6D6"/>
    <w:rsid w:val="B996EC31"/>
    <w:rsid w:val="B99A4E26"/>
    <w:rsid w:val="B99FD379"/>
    <w:rsid w:val="B9A637E5"/>
    <w:rsid w:val="B9A84476"/>
    <w:rsid w:val="B9BBC197"/>
    <w:rsid w:val="B9BF975E"/>
    <w:rsid w:val="B9BFC9F0"/>
    <w:rsid w:val="B9D47D4A"/>
    <w:rsid w:val="B9DAF637"/>
    <w:rsid w:val="B9DBE3D0"/>
    <w:rsid w:val="B9DD80AC"/>
    <w:rsid w:val="B9DFAF8E"/>
    <w:rsid w:val="B9DFC170"/>
    <w:rsid w:val="B9E775D8"/>
    <w:rsid w:val="B9E9E0F8"/>
    <w:rsid w:val="B9ED0CF9"/>
    <w:rsid w:val="B9EE8DD9"/>
    <w:rsid w:val="B9EFFAAD"/>
    <w:rsid w:val="B9F72F51"/>
    <w:rsid w:val="B9F7C38E"/>
    <w:rsid w:val="B9F9DB4D"/>
    <w:rsid w:val="B9FC0BBD"/>
    <w:rsid w:val="B9FD089D"/>
    <w:rsid w:val="B9FD095D"/>
    <w:rsid w:val="B9FFFA54"/>
    <w:rsid w:val="BA3734FC"/>
    <w:rsid w:val="BA3BD2AE"/>
    <w:rsid w:val="BA4EC40F"/>
    <w:rsid w:val="BA5B3FE4"/>
    <w:rsid w:val="BA5F31A2"/>
    <w:rsid w:val="BA6B3102"/>
    <w:rsid w:val="BA6DFA9A"/>
    <w:rsid w:val="BA730602"/>
    <w:rsid w:val="BA79817A"/>
    <w:rsid w:val="BA7DAC40"/>
    <w:rsid w:val="BA7E2B0A"/>
    <w:rsid w:val="BA9FE677"/>
    <w:rsid w:val="BAA3C449"/>
    <w:rsid w:val="BAADEA08"/>
    <w:rsid w:val="BAB64C04"/>
    <w:rsid w:val="BABF0D62"/>
    <w:rsid w:val="BABF9B1D"/>
    <w:rsid w:val="BAD76C66"/>
    <w:rsid w:val="BADA5ADE"/>
    <w:rsid w:val="BADBB1CB"/>
    <w:rsid w:val="BADF1C09"/>
    <w:rsid w:val="BADF259A"/>
    <w:rsid w:val="BADFD870"/>
    <w:rsid w:val="BAE41EFA"/>
    <w:rsid w:val="BAE50F3E"/>
    <w:rsid w:val="BAE766AC"/>
    <w:rsid w:val="BAE7AC67"/>
    <w:rsid w:val="BAE7C9FB"/>
    <w:rsid w:val="BAEFA934"/>
    <w:rsid w:val="BAF11C3B"/>
    <w:rsid w:val="BAF30EF4"/>
    <w:rsid w:val="BAF77AF5"/>
    <w:rsid w:val="BAFAA823"/>
    <w:rsid w:val="BAFBCE4B"/>
    <w:rsid w:val="BAFDEB9D"/>
    <w:rsid w:val="BAFE4F46"/>
    <w:rsid w:val="BAFED462"/>
    <w:rsid w:val="BAFF28E0"/>
    <w:rsid w:val="BAFF6CC7"/>
    <w:rsid w:val="BB0DD5E5"/>
    <w:rsid w:val="BB1B748C"/>
    <w:rsid w:val="BB1BDBF5"/>
    <w:rsid w:val="BB272D30"/>
    <w:rsid w:val="BB2B3EC7"/>
    <w:rsid w:val="BB2B62DD"/>
    <w:rsid w:val="BB3782A7"/>
    <w:rsid w:val="BB3BA6D8"/>
    <w:rsid w:val="BB3BAB7D"/>
    <w:rsid w:val="BB3BF927"/>
    <w:rsid w:val="BB3F9378"/>
    <w:rsid w:val="BB47B02A"/>
    <w:rsid w:val="BB550528"/>
    <w:rsid w:val="BB572DCC"/>
    <w:rsid w:val="BB5A2F32"/>
    <w:rsid w:val="BB5CFD25"/>
    <w:rsid w:val="BB5D215E"/>
    <w:rsid w:val="BB5EC25A"/>
    <w:rsid w:val="BB61BEBA"/>
    <w:rsid w:val="BB69491B"/>
    <w:rsid w:val="BB6A04C3"/>
    <w:rsid w:val="BB6DC45D"/>
    <w:rsid w:val="BB6F3C73"/>
    <w:rsid w:val="BB778E36"/>
    <w:rsid w:val="BB79615B"/>
    <w:rsid w:val="BB7A00DD"/>
    <w:rsid w:val="BB7A66D2"/>
    <w:rsid w:val="BB7A85BE"/>
    <w:rsid w:val="BB7A9B25"/>
    <w:rsid w:val="BB7D3B33"/>
    <w:rsid w:val="BB7DC290"/>
    <w:rsid w:val="BB7DFCB8"/>
    <w:rsid w:val="BB7F0C55"/>
    <w:rsid w:val="BB7F151F"/>
    <w:rsid w:val="BB7F2DF7"/>
    <w:rsid w:val="BB7FD5A6"/>
    <w:rsid w:val="BB7FEDDE"/>
    <w:rsid w:val="BB7FEEFB"/>
    <w:rsid w:val="BB874384"/>
    <w:rsid w:val="BB8E7FA3"/>
    <w:rsid w:val="BB8F2EDC"/>
    <w:rsid w:val="BB8F6671"/>
    <w:rsid w:val="BB91AE5A"/>
    <w:rsid w:val="BB9BB143"/>
    <w:rsid w:val="BB9F92FF"/>
    <w:rsid w:val="BBA5BBC5"/>
    <w:rsid w:val="BBA73B66"/>
    <w:rsid w:val="BBA78E79"/>
    <w:rsid w:val="BBA7ED3E"/>
    <w:rsid w:val="BBAACDC6"/>
    <w:rsid w:val="BBAE2990"/>
    <w:rsid w:val="BBAFF920"/>
    <w:rsid w:val="BBB4C47C"/>
    <w:rsid w:val="BBB5A60D"/>
    <w:rsid w:val="BBB7DF3F"/>
    <w:rsid w:val="BBBD81FB"/>
    <w:rsid w:val="BBBDB12B"/>
    <w:rsid w:val="BBBF15AF"/>
    <w:rsid w:val="BBBF55A4"/>
    <w:rsid w:val="BBBF8EBB"/>
    <w:rsid w:val="BBBF98EC"/>
    <w:rsid w:val="BBC06AE8"/>
    <w:rsid w:val="BBCAB365"/>
    <w:rsid w:val="BBCB8EAB"/>
    <w:rsid w:val="BBCF8314"/>
    <w:rsid w:val="BBCF893B"/>
    <w:rsid w:val="BBCF8B23"/>
    <w:rsid w:val="BBCFC50C"/>
    <w:rsid w:val="BBD2DF3F"/>
    <w:rsid w:val="BBD532EE"/>
    <w:rsid w:val="BBD8A773"/>
    <w:rsid w:val="BBD97F07"/>
    <w:rsid w:val="BBDAFD54"/>
    <w:rsid w:val="BBDC1C2C"/>
    <w:rsid w:val="BBDDCFF4"/>
    <w:rsid w:val="BBDDD65E"/>
    <w:rsid w:val="BBDE59C9"/>
    <w:rsid w:val="BBDE64B5"/>
    <w:rsid w:val="BBDE7077"/>
    <w:rsid w:val="BBDF04AF"/>
    <w:rsid w:val="BBDF4346"/>
    <w:rsid w:val="BBDF45E8"/>
    <w:rsid w:val="BBDF8DD5"/>
    <w:rsid w:val="BBDFA855"/>
    <w:rsid w:val="BBE537F5"/>
    <w:rsid w:val="BBE73A39"/>
    <w:rsid w:val="BBE7AD68"/>
    <w:rsid w:val="BBE7D5CD"/>
    <w:rsid w:val="BBEA8905"/>
    <w:rsid w:val="BBEE1334"/>
    <w:rsid w:val="BBEE9306"/>
    <w:rsid w:val="BBEFB655"/>
    <w:rsid w:val="BBEFB799"/>
    <w:rsid w:val="BBF3276E"/>
    <w:rsid w:val="BBF41EDA"/>
    <w:rsid w:val="BBF65520"/>
    <w:rsid w:val="BBF67BE7"/>
    <w:rsid w:val="BBF6DDA5"/>
    <w:rsid w:val="BBF769FE"/>
    <w:rsid w:val="BBF76A19"/>
    <w:rsid w:val="BBF7C6F3"/>
    <w:rsid w:val="BBF7F0C3"/>
    <w:rsid w:val="BBF9912B"/>
    <w:rsid w:val="BBFA0CF5"/>
    <w:rsid w:val="BBFC0F97"/>
    <w:rsid w:val="BBFC8F5F"/>
    <w:rsid w:val="BBFD0FC2"/>
    <w:rsid w:val="BBFD1290"/>
    <w:rsid w:val="BBFD1A49"/>
    <w:rsid w:val="BBFD60A8"/>
    <w:rsid w:val="BBFD8F86"/>
    <w:rsid w:val="BBFDDB26"/>
    <w:rsid w:val="BBFDE7A7"/>
    <w:rsid w:val="BBFDE8FA"/>
    <w:rsid w:val="BBFE2339"/>
    <w:rsid w:val="BBFE88BA"/>
    <w:rsid w:val="BBFEC983"/>
    <w:rsid w:val="BBFF0041"/>
    <w:rsid w:val="BBFF34B2"/>
    <w:rsid w:val="BBFF4965"/>
    <w:rsid w:val="BBFF49EA"/>
    <w:rsid w:val="BBFF7230"/>
    <w:rsid w:val="BBFF8614"/>
    <w:rsid w:val="BBFF87C9"/>
    <w:rsid w:val="BBFF91A0"/>
    <w:rsid w:val="BBFF9ACB"/>
    <w:rsid w:val="BBFF9C74"/>
    <w:rsid w:val="BBFFBE7B"/>
    <w:rsid w:val="BBFFE1CE"/>
    <w:rsid w:val="BBFFFA7F"/>
    <w:rsid w:val="BC4C733D"/>
    <w:rsid w:val="BC4FB44B"/>
    <w:rsid w:val="BC4FCB66"/>
    <w:rsid w:val="BC5B8783"/>
    <w:rsid w:val="BC680FCE"/>
    <w:rsid w:val="BC6EFF5F"/>
    <w:rsid w:val="BC6F44FA"/>
    <w:rsid w:val="BC6F8539"/>
    <w:rsid w:val="BC7D4DD4"/>
    <w:rsid w:val="BC7EB9CE"/>
    <w:rsid w:val="BC7FC0F7"/>
    <w:rsid w:val="BC9375A1"/>
    <w:rsid w:val="BC9F2659"/>
    <w:rsid w:val="BCAFFF43"/>
    <w:rsid w:val="BCB510F2"/>
    <w:rsid w:val="BCB787C9"/>
    <w:rsid w:val="BCBB6ACC"/>
    <w:rsid w:val="BCBD49CB"/>
    <w:rsid w:val="BCBEAE98"/>
    <w:rsid w:val="BCBF6130"/>
    <w:rsid w:val="BCC51909"/>
    <w:rsid w:val="BCCF45BA"/>
    <w:rsid w:val="BCDE9058"/>
    <w:rsid w:val="BCED794D"/>
    <w:rsid w:val="BCEDC439"/>
    <w:rsid w:val="BCF20161"/>
    <w:rsid w:val="BCF37912"/>
    <w:rsid w:val="BCF7A11A"/>
    <w:rsid w:val="BCF93DD9"/>
    <w:rsid w:val="BCFA7F5C"/>
    <w:rsid w:val="BCFAA9EB"/>
    <w:rsid w:val="BCFBDBCD"/>
    <w:rsid w:val="BCFBE5B0"/>
    <w:rsid w:val="BCFCED2B"/>
    <w:rsid w:val="BCFEA948"/>
    <w:rsid w:val="BCFF096C"/>
    <w:rsid w:val="BCFF1B61"/>
    <w:rsid w:val="BCFF7543"/>
    <w:rsid w:val="BCFFF1EF"/>
    <w:rsid w:val="BD1BB2AA"/>
    <w:rsid w:val="BD1F13C7"/>
    <w:rsid w:val="BD29ABA8"/>
    <w:rsid w:val="BD3D040F"/>
    <w:rsid w:val="BD3F7A94"/>
    <w:rsid w:val="BD51198A"/>
    <w:rsid w:val="BD5A1C82"/>
    <w:rsid w:val="BD5EBC88"/>
    <w:rsid w:val="BD5F1406"/>
    <w:rsid w:val="BD6B9877"/>
    <w:rsid w:val="BD6D23E9"/>
    <w:rsid w:val="BD6F630C"/>
    <w:rsid w:val="BD72E809"/>
    <w:rsid w:val="BD73E6A2"/>
    <w:rsid w:val="BD74A0CC"/>
    <w:rsid w:val="BD74CE01"/>
    <w:rsid w:val="BD76291E"/>
    <w:rsid w:val="BD77A33B"/>
    <w:rsid w:val="BD77C8B4"/>
    <w:rsid w:val="BD7AA71D"/>
    <w:rsid w:val="BD7AEEB0"/>
    <w:rsid w:val="BD7CEEDC"/>
    <w:rsid w:val="BD7D5B6E"/>
    <w:rsid w:val="BD7DC357"/>
    <w:rsid w:val="BD7E0EC1"/>
    <w:rsid w:val="BD7E806E"/>
    <w:rsid w:val="BD7F1F92"/>
    <w:rsid w:val="BD7F209B"/>
    <w:rsid w:val="BD7F212F"/>
    <w:rsid w:val="BD7F5C39"/>
    <w:rsid w:val="BD7F6C7D"/>
    <w:rsid w:val="BD7F9563"/>
    <w:rsid w:val="BD86D96D"/>
    <w:rsid w:val="BD89C8D3"/>
    <w:rsid w:val="BD97C3E7"/>
    <w:rsid w:val="BD9A42B2"/>
    <w:rsid w:val="BD9CD14F"/>
    <w:rsid w:val="BD9CFAB9"/>
    <w:rsid w:val="BD9F229D"/>
    <w:rsid w:val="BDA4236C"/>
    <w:rsid w:val="BDA7CDED"/>
    <w:rsid w:val="BDA7FB8B"/>
    <w:rsid w:val="BDA94EDD"/>
    <w:rsid w:val="BDAB2ACB"/>
    <w:rsid w:val="BDADAF50"/>
    <w:rsid w:val="BDAF08B4"/>
    <w:rsid w:val="BDAFD711"/>
    <w:rsid w:val="BDB7F07D"/>
    <w:rsid w:val="BDBBF7DC"/>
    <w:rsid w:val="BDBD58FE"/>
    <w:rsid w:val="BDBD5D88"/>
    <w:rsid w:val="BDBDF29F"/>
    <w:rsid w:val="BDBF5677"/>
    <w:rsid w:val="BDBF6627"/>
    <w:rsid w:val="BDBF74BE"/>
    <w:rsid w:val="BDBF9EAA"/>
    <w:rsid w:val="BDCB0612"/>
    <w:rsid w:val="BDCBB443"/>
    <w:rsid w:val="BDCDF023"/>
    <w:rsid w:val="BDCE3DE5"/>
    <w:rsid w:val="BDCFE3FF"/>
    <w:rsid w:val="BDD2B137"/>
    <w:rsid w:val="BDD50B57"/>
    <w:rsid w:val="BDD92466"/>
    <w:rsid w:val="BDD996C2"/>
    <w:rsid w:val="BDDA25EF"/>
    <w:rsid w:val="BDDB2FB7"/>
    <w:rsid w:val="BDDBD34A"/>
    <w:rsid w:val="BDDC045A"/>
    <w:rsid w:val="BDDD42A9"/>
    <w:rsid w:val="BDDDA112"/>
    <w:rsid w:val="BDDDF1FB"/>
    <w:rsid w:val="BDDEE3C9"/>
    <w:rsid w:val="BDDF2C97"/>
    <w:rsid w:val="BDDF2D0C"/>
    <w:rsid w:val="BDDFC7CA"/>
    <w:rsid w:val="BDDFEF22"/>
    <w:rsid w:val="BDE716DF"/>
    <w:rsid w:val="BDE7834B"/>
    <w:rsid w:val="BDE7B479"/>
    <w:rsid w:val="BDEB70D1"/>
    <w:rsid w:val="BDED626C"/>
    <w:rsid w:val="BDED744E"/>
    <w:rsid w:val="BDEDCB24"/>
    <w:rsid w:val="BDEF1486"/>
    <w:rsid w:val="BDEF4428"/>
    <w:rsid w:val="BDEF6694"/>
    <w:rsid w:val="BDEF685D"/>
    <w:rsid w:val="BDEFDFDB"/>
    <w:rsid w:val="BDEFF362"/>
    <w:rsid w:val="BDF3CCCD"/>
    <w:rsid w:val="BDF49524"/>
    <w:rsid w:val="BDF65524"/>
    <w:rsid w:val="BDF696FC"/>
    <w:rsid w:val="BDF6F2D5"/>
    <w:rsid w:val="BDF7838D"/>
    <w:rsid w:val="BDF78C3C"/>
    <w:rsid w:val="BDF7958A"/>
    <w:rsid w:val="BDF7C598"/>
    <w:rsid w:val="BDF7E266"/>
    <w:rsid w:val="BDF7E686"/>
    <w:rsid w:val="BDF7F5E1"/>
    <w:rsid w:val="BDF7FE1B"/>
    <w:rsid w:val="BDF9B3CE"/>
    <w:rsid w:val="BDFA3E08"/>
    <w:rsid w:val="BDFAAB3A"/>
    <w:rsid w:val="BDFB8C95"/>
    <w:rsid w:val="BDFB95DC"/>
    <w:rsid w:val="BDFC0E1D"/>
    <w:rsid w:val="BDFC203D"/>
    <w:rsid w:val="BDFC2F6D"/>
    <w:rsid w:val="BDFDB2C9"/>
    <w:rsid w:val="BDFDF6D7"/>
    <w:rsid w:val="BDFE2DB8"/>
    <w:rsid w:val="BDFE5F58"/>
    <w:rsid w:val="BDFE86EF"/>
    <w:rsid w:val="BDFEAC8E"/>
    <w:rsid w:val="BDFEEE8E"/>
    <w:rsid w:val="BDFF01D6"/>
    <w:rsid w:val="BDFF2728"/>
    <w:rsid w:val="BDFF27F6"/>
    <w:rsid w:val="BDFF3D2E"/>
    <w:rsid w:val="BDFF4C88"/>
    <w:rsid w:val="BDFF86CB"/>
    <w:rsid w:val="BDFFBB06"/>
    <w:rsid w:val="BDFFC2BB"/>
    <w:rsid w:val="BDFFDA5B"/>
    <w:rsid w:val="BDFFF4C9"/>
    <w:rsid w:val="BE2B7B73"/>
    <w:rsid w:val="BE3F0E6B"/>
    <w:rsid w:val="BE3FD03E"/>
    <w:rsid w:val="BE5180B4"/>
    <w:rsid w:val="BE53145B"/>
    <w:rsid w:val="BE538186"/>
    <w:rsid w:val="BE5F27CB"/>
    <w:rsid w:val="BE5F31F4"/>
    <w:rsid w:val="BE5F6C99"/>
    <w:rsid w:val="BE5FD7EB"/>
    <w:rsid w:val="BE5FF773"/>
    <w:rsid w:val="BE6702D8"/>
    <w:rsid w:val="BE672969"/>
    <w:rsid w:val="BE6B8A3D"/>
    <w:rsid w:val="BE6D1C11"/>
    <w:rsid w:val="BE6E583B"/>
    <w:rsid w:val="BE73C9EC"/>
    <w:rsid w:val="BE75F918"/>
    <w:rsid w:val="BE7B5E14"/>
    <w:rsid w:val="BE7D5BA8"/>
    <w:rsid w:val="BE7D87D5"/>
    <w:rsid w:val="BE7F292A"/>
    <w:rsid w:val="BE7FC778"/>
    <w:rsid w:val="BE8F1739"/>
    <w:rsid w:val="BE976199"/>
    <w:rsid w:val="BE9B2AB0"/>
    <w:rsid w:val="BE9F4D8A"/>
    <w:rsid w:val="BEA4B607"/>
    <w:rsid w:val="BEA59123"/>
    <w:rsid w:val="BEA73996"/>
    <w:rsid w:val="BEAF4C79"/>
    <w:rsid w:val="BEAF924F"/>
    <w:rsid w:val="BEAFD398"/>
    <w:rsid w:val="BEB22FCB"/>
    <w:rsid w:val="BEB7ECC9"/>
    <w:rsid w:val="BEBD4C75"/>
    <w:rsid w:val="BEBF34CA"/>
    <w:rsid w:val="BEBF394F"/>
    <w:rsid w:val="BEBF6310"/>
    <w:rsid w:val="BEBFDA09"/>
    <w:rsid w:val="BEC280AC"/>
    <w:rsid w:val="BEC79437"/>
    <w:rsid w:val="BEC8FF4F"/>
    <w:rsid w:val="BECDEA08"/>
    <w:rsid w:val="BECE681A"/>
    <w:rsid w:val="BECE72DF"/>
    <w:rsid w:val="BECE8F19"/>
    <w:rsid w:val="BECF4F00"/>
    <w:rsid w:val="BECF9B0E"/>
    <w:rsid w:val="BED3E745"/>
    <w:rsid w:val="BED794FE"/>
    <w:rsid w:val="BED7AA49"/>
    <w:rsid w:val="BED91A03"/>
    <w:rsid w:val="BEDA541A"/>
    <w:rsid w:val="BEDB3ECF"/>
    <w:rsid w:val="BEDC3BBF"/>
    <w:rsid w:val="BEDE1731"/>
    <w:rsid w:val="BEDF3D69"/>
    <w:rsid w:val="BEDFBF71"/>
    <w:rsid w:val="BEE123F8"/>
    <w:rsid w:val="BEE31AB5"/>
    <w:rsid w:val="BEE7BE73"/>
    <w:rsid w:val="BEEB215E"/>
    <w:rsid w:val="BEEB9CAF"/>
    <w:rsid w:val="BEED3099"/>
    <w:rsid w:val="BEED6627"/>
    <w:rsid w:val="BEEDC9F4"/>
    <w:rsid w:val="BEEDFF37"/>
    <w:rsid w:val="BEEE4241"/>
    <w:rsid w:val="BEEED5AE"/>
    <w:rsid w:val="BEEF2452"/>
    <w:rsid w:val="BEEF6176"/>
    <w:rsid w:val="BEEF69D6"/>
    <w:rsid w:val="BEEF8419"/>
    <w:rsid w:val="BEEF9050"/>
    <w:rsid w:val="BEEFA93C"/>
    <w:rsid w:val="BEEFC27D"/>
    <w:rsid w:val="BEF08B98"/>
    <w:rsid w:val="BEF30CF5"/>
    <w:rsid w:val="BEF3FEFD"/>
    <w:rsid w:val="BEF5BDB1"/>
    <w:rsid w:val="BEF629E5"/>
    <w:rsid w:val="BEF66C56"/>
    <w:rsid w:val="BEF68CE3"/>
    <w:rsid w:val="BEF6A1D5"/>
    <w:rsid w:val="BEF7145C"/>
    <w:rsid w:val="BEF75082"/>
    <w:rsid w:val="BEF7C51F"/>
    <w:rsid w:val="BEF88D22"/>
    <w:rsid w:val="BEF9C8A4"/>
    <w:rsid w:val="BEFAA8DA"/>
    <w:rsid w:val="BEFBC34C"/>
    <w:rsid w:val="BEFC400F"/>
    <w:rsid w:val="BEFD368A"/>
    <w:rsid w:val="BEFD4F4A"/>
    <w:rsid w:val="BEFD65A3"/>
    <w:rsid w:val="BEFE3533"/>
    <w:rsid w:val="BEFEB64A"/>
    <w:rsid w:val="BEFECC7F"/>
    <w:rsid w:val="BEFED7A9"/>
    <w:rsid w:val="BEFF06B2"/>
    <w:rsid w:val="BEFF3CBD"/>
    <w:rsid w:val="BEFF4374"/>
    <w:rsid w:val="BEFF560A"/>
    <w:rsid w:val="BEFF69B4"/>
    <w:rsid w:val="BEFF6D4C"/>
    <w:rsid w:val="BEFF8091"/>
    <w:rsid w:val="BEFFD097"/>
    <w:rsid w:val="BEFFD114"/>
    <w:rsid w:val="BEFFD5C9"/>
    <w:rsid w:val="BEFFE508"/>
    <w:rsid w:val="BEFFEEA9"/>
    <w:rsid w:val="BEFFF82E"/>
    <w:rsid w:val="BF0BEE82"/>
    <w:rsid w:val="BF1AAA12"/>
    <w:rsid w:val="BF239368"/>
    <w:rsid w:val="BF273B47"/>
    <w:rsid w:val="BF2B6BF5"/>
    <w:rsid w:val="BF2D615B"/>
    <w:rsid w:val="BF2DD26C"/>
    <w:rsid w:val="BF2F66F6"/>
    <w:rsid w:val="BF2F7553"/>
    <w:rsid w:val="BF2FFA3C"/>
    <w:rsid w:val="BF34FC72"/>
    <w:rsid w:val="BF35F9FE"/>
    <w:rsid w:val="BF36DEFC"/>
    <w:rsid w:val="BF371947"/>
    <w:rsid w:val="BF3BBE1E"/>
    <w:rsid w:val="BF3D1023"/>
    <w:rsid w:val="BF3D1E1F"/>
    <w:rsid w:val="BF3D5009"/>
    <w:rsid w:val="BF3D8173"/>
    <w:rsid w:val="BF3E62BE"/>
    <w:rsid w:val="BF3FC3F7"/>
    <w:rsid w:val="BF4DB596"/>
    <w:rsid w:val="BF4DFA2D"/>
    <w:rsid w:val="BF4ED2F0"/>
    <w:rsid w:val="BF4F227A"/>
    <w:rsid w:val="BF528217"/>
    <w:rsid w:val="BF53FE90"/>
    <w:rsid w:val="BF5B3280"/>
    <w:rsid w:val="BF5BDAA9"/>
    <w:rsid w:val="BF5D6D9E"/>
    <w:rsid w:val="BF5DE60A"/>
    <w:rsid w:val="BF5E86C0"/>
    <w:rsid w:val="BF5E8AC1"/>
    <w:rsid w:val="BF5EF702"/>
    <w:rsid w:val="BF5F2D53"/>
    <w:rsid w:val="BF5F71C2"/>
    <w:rsid w:val="BF5FA725"/>
    <w:rsid w:val="BF5FEBFE"/>
    <w:rsid w:val="BF5FF901"/>
    <w:rsid w:val="BF5FFB27"/>
    <w:rsid w:val="BF616698"/>
    <w:rsid w:val="BF674DC4"/>
    <w:rsid w:val="BF675B3B"/>
    <w:rsid w:val="BF677F35"/>
    <w:rsid w:val="BF679A08"/>
    <w:rsid w:val="BF6A920D"/>
    <w:rsid w:val="BF6AF97A"/>
    <w:rsid w:val="BF6B385A"/>
    <w:rsid w:val="BF6CA898"/>
    <w:rsid w:val="BF6F4428"/>
    <w:rsid w:val="BF6F494E"/>
    <w:rsid w:val="BF6FBACB"/>
    <w:rsid w:val="BF6FFE71"/>
    <w:rsid w:val="BF719049"/>
    <w:rsid w:val="BF753A1A"/>
    <w:rsid w:val="BF75A536"/>
    <w:rsid w:val="BF770295"/>
    <w:rsid w:val="BF7716C8"/>
    <w:rsid w:val="BF777D79"/>
    <w:rsid w:val="BF77A343"/>
    <w:rsid w:val="BF77BA7A"/>
    <w:rsid w:val="BF77E801"/>
    <w:rsid w:val="BF77EC8B"/>
    <w:rsid w:val="BF77EFC1"/>
    <w:rsid w:val="BF7AB5B9"/>
    <w:rsid w:val="BF7AB80E"/>
    <w:rsid w:val="BF7AD545"/>
    <w:rsid w:val="BF7B21A8"/>
    <w:rsid w:val="BF7B6C01"/>
    <w:rsid w:val="BF7B7279"/>
    <w:rsid w:val="BF7B90D1"/>
    <w:rsid w:val="BF7C523F"/>
    <w:rsid w:val="BF7CBD72"/>
    <w:rsid w:val="BF7CC940"/>
    <w:rsid w:val="BF7D30FF"/>
    <w:rsid w:val="BF7E1F73"/>
    <w:rsid w:val="BF7E9A2B"/>
    <w:rsid w:val="BF7EE289"/>
    <w:rsid w:val="BF7EEAE6"/>
    <w:rsid w:val="BF7F1F57"/>
    <w:rsid w:val="BF7F2F74"/>
    <w:rsid w:val="BF7F37D1"/>
    <w:rsid w:val="BF7F3AC9"/>
    <w:rsid w:val="BF7F4B48"/>
    <w:rsid w:val="BF7F4BE1"/>
    <w:rsid w:val="BF7F4CF5"/>
    <w:rsid w:val="BF7F4E16"/>
    <w:rsid w:val="BF7F5F7F"/>
    <w:rsid w:val="BF7F624C"/>
    <w:rsid w:val="BF7F76F4"/>
    <w:rsid w:val="BF7F7FF4"/>
    <w:rsid w:val="BF7F834E"/>
    <w:rsid w:val="BF7F8419"/>
    <w:rsid w:val="BF7F9EE8"/>
    <w:rsid w:val="BF7FA3E7"/>
    <w:rsid w:val="BF7FC69A"/>
    <w:rsid w:val="BF7FE272"/>
    <w:rsid w:val="BF7FE30A"/>
    <w:rsid w:val="BF7FEE7A"/>
    <w:rsid w:val="BF87CAE9"/>
    <w:rsid w:val="BF93032D"/>
    <w:rsid w:val="BF93C193"/>
    <w:rsid w:val="BF95CD2A"/>
    <w:rsid w:val="BF9716F3"/>
    <w:rsid w:val="BF98D6F2"/>
    <w:rsid w:val="BF9B2FD2"/>
    <w:rsid w:val="BF9BB6DE"/>
    <w:rsid w:val="BF9D0A2F"/>
    <w:rsid w:val="BF9D91BB"/>
    <w:rsid w:val="BF9ED4A1"/>
    <w:rsid w:val="BF9EEC9B"/>
    <w:rsid w:val="BF9F0DFE"/>
    <w:rsid w:val="BF9F1CBC"/>
    <w:rsid w:val="BF9F2B7B"/>
    <w:rsid w:val="BF9F7358"/>
    <w:rsid w:val="BF9F7B21"/>
    <w:rsid w:val="BF9FC4C6"/>
    <w:rsid w:val="BF9FCB89"/>
    <w:rsid w:val="BFA39635"/>
    <w:rsid w:val="BFA3AF4C"/>
    <w:rsid w:val="BFA50205"/>
    <w:rsid w:val="BFAABA5B"/>
    <w:rsid w:val="BFAB82A6"/>
    <w:rsid w:val="BFABC59C"/>
    <w:rsid w:val="BFAE28F8"/>
    <w:rsid w:val="BFAE5A17"/>
    <w:rsid w:val="BFAE9307"/>
    <w:rsid w:val="BFAEDA67"/>
    <w:rsid w:val="BFAEE0CC"/>
    <w:rsid w:val="BFAF3672"/>
    <w:rsid w:val="BFB1290B"/>
    <w:rsid w:val="BFB30582"/>
    <w:rsid w:val="BFB34994"/>
    <w:rsid w:val="BFB46570"/>
    <w:rsid w:val="BFB542BD"/>
    <w:rsid w:val="BFB56065"/>
    <w:rsid w:val="BFB67557"/>
    <w:rsid w:val="BFB714D8"/>
    <w:rsid w:val="BFB768D5"/>
    <w:rsid w:val="BFB7CF35"/>
    <w:rsid w:val="BFB7FDB2"/>
    <w:rsid w:val="BFB92CA7"/>
    <w:rsid w:val="BFBB685C"/>
    <w:rsid w:val="BFBBE478"/>
    <w:rsid w:val="BFBBE85F"/>
    <w:rsid w:val="BFBC5804"/>
    <w:rsid w:val="BFBCAC01"/>
    <w:rsid w:val="BFBD2F3A"/>
    <w:rsid w:val="BFBD30F7"/>
    <w:rsid w:val="BFBD7E7A"/>
    <w:rsid w:val="BFBDEB3F"/>
    <w:rsid w:val="BFBDEDED"/>
    <w:rsid w:val="BFBE1894"/>
    <w:rsid w:val="BFBEB0CE"/>
    <w:rsid w:val="BFBF0F74"/>
    <w:rsid w:val="BFBF2BFC"/>
    <w:rsid w:val="BFBF3CE4"/>
    <w:rsid w:val="BFBF5340"/>
    <w:rsid w:val="BFBF5703"/>
    <w:rsid w:val="BFBF5E40"/>
    <w:rsid w:val="BFBF938B"/>
    <w:rsid w:val="BFBFA18E"/>
    <w:rsid w:val="BFBFA2EE"/>
    <w:rsid w:val="BFBFBF84"/>
    <w:rsid w:val="BFBFD17A"/>
    <w:rsid w:val="BFBFD8DD"/>
    <w:rsid w:val="BFC44936"/>
    <w:rsid w:val="BFC59D81"/>
    <w:rsid w:val="BFC89EF0"/>
    <w:rsid w:val="BFCB0D8D"/>
    <w:rsid w:val="BFCB293A"/>
    <w:rsid w:val="BFCBA7E8"/>
    <w:rsid w:val="BFCBFA21"/>
    <w:rsid w:val="BFCCEE6B"/>
    <w:rsid w:val="BFCDAF5F"/>
    <w:rsid w:val="BFCF0EE8"/>
    <w:rsid w:val="BFCF42C1"/>
    <w:rsid w:val="BFCF89F3"/>
    <w:rsid w:val="BFD5B4E6"/>
    <w:rsid w:val="BFD684B5"/>
    <w:rsid w:val="BFD6AB5E"/>
    <w:rsid w:val="BFD72133"/>
    <w:rsid w:val="BFD75A36"/>
    <w:rsid w:val="BFD7817B"/>
    <w:rsid w:val="BFD786DB"/>
    <w:rsid w:val="BFD7B2F3"/>
    <w:rsid w:val="BFD9E6D5"/>
    <w:rsid w:val="BFDA2785"/>
    <w:rsid w:val="BFDB040C"/>
    <w:rsid w:val="BFDB18C7"/>
    <w:rsid w:val="BFDB2E8F"/>
    <w:rsid w:val="BFDB347C"/>
    <w:rsid w:val="BFDBEE7A"/>
    <w:rsid w:val="BFDC065C"/>
    <w:rsid w:val="BFDCA0D7"/>
    <w:rsid w:val="BFDCA918"/>
    <w:rsid w:val="BFDD0951"/>
    <w:rsid w:val="BFDD4104"/>
    <w:rsid w:val="BFDD53D8"/>
    <w:rsid w:val="BFDDDC85"/>
    <w:rsid w:val="BFDDF12C"/>
    <w:rsid w:val="BFDE0680"/>
    <w:rsid w:val="BFDE26DD"/>
    <w:rsid w:val="BFDEACE4"/>
    <w:rsid w:val="BFDEADAA"/>
    <w:rsid w:val="BFDEF251"/>
    <w:rsid w:val="BFDF0215"/>
    <w:rsid w:val="BFDF08B9"/>
    <w:rsid w:val="BFDF0DEA"/>
    <w:rsid w:val="BFDF2F2B"/>
    <w:rsid w:val="BFDF47BC"/>
    <w:rsid w:val="BFDF50EF"/>
    <w:rsid w:val="BFDF5B10"/>
    <w:rsid w:val="BFDF5BB0"/>
    <w:rsid w:val="BFDF663E"/>
    <w:rsid w:val="BFDF8249"/>
    <w:rsid w:val="BFDF90F4"/>
    <w:rsid w:val="BFDF989E"/>
    <w:rsid w:val="BFDF9C41"/>
    <w:rsid w:val="BFDFA67E"/>
    <w:rsid w:val="BFDFAE8D"/>
    <w:rsid w:val="BFDFC3EC"/>
    <w:rsid w:val="BFDFFC24"/>
    <w:rsid w:val="BFE5D91F"/>
    <w:rsid w:val="BFE64B29"/>
    <w:rsid w:val="BFE69CE5"/>
    <w:rsid w:val="BFE71D31"/>
    <w:rsid w:val="BFE738D3"/>
    <w:rsid w:val="BFE7449D"/>
    <w:rsid w:val="BFE7503C"/>
    <w:rsid w:val="BFE77339"/>
    <w:rsid w:val="BFE7E8C4"/>
    <w:rsid w:val="BFE8A06E"/>
    <w:rsid w:val="BFE900C1"/>
    <w:rsid w:val="BFEA64EF"/>
    <w:rsid w:val="BFEB2FCB"/>
    <w:rsid w:val="BFEB5631"/>
    <w:rsid w:val="BFEB86DF"/>
    <w:rsid w:val="BFEBB03E"/>
    <w:rsid w:val="BFEBB041"/>
    <w:rsid w:val="BFEC2E68"/>
    <w:rsid w:val="BFECCC77"/>
    <w:rsid w:val="BFEDAB23"/>
    <w:rsid w:val="BFEDDEDD"/>
    <w:rsid w:val="BFEE4E51"/>
    <w:rsid w:val="BFEE7073"/>
    <w:rsid w:val="BFEEA13C"/>
    <w:rsid w:val="BFEEB02A"/>
    <w:rsid w:val="BFEED307"/>
    <w:rsid w:val="BFEF0959"/>
    <w:rsid w:val="BFEF1C63"/>
    <w:rsid w:val="BFEF7863"/>
    <w:rsid w:val="BFEF8628"/>
    <w:rsid w:val="BFEF902D"/>
    <w:rsid w:val="BFEF9FE5"/>
    <w:rsid w:val="BFEFAA06"/>
    <w:rsid w:val="BFEFBD99"/>
    <w:rsid w:val="BFEFD1EF"/>
    <w:rsid w:val="BFF03A9F"/>
    <w:rsid w:val="BFF16B2A"/>
    <w:rsid w:val="BFF30811"/>
    <w:rsid w:val="BFF31EA8"/>
    <w:rsid w:val="BFF33C1D"/>
    <w:rsid w:val="BFF3EE11"/>
    <w:rsid w:val="BFF4DB93"/>
    <w:rsid w:val="BFF4DFA0"/>
    <w:rsid w:val="BFF5B6AF"/>
    <w:rsid w:val="BFF63EB8"/>
    <w:rsid w:val="BFF676EC"/>
    <w:rsid w:val="BFF68F82"/>
    <w:rsid w:val="BFF702F7"/>
    <w:rsid w:val="BFF7037F"/>
    <w:rsid w:val="BFF7106A"/>
    <w:rsid w:val="BFF7277D"/>
    <w:rsid w:val="BFF731A6"/>
    <w:rsid w:val="BFF74956"/>
    <w:rsid w:val="BFF7582F"/>
    <w:rsid w:val="BFF787F8"/>
    <w:rsid w:val="BFF7AEDB"/>
    <w:rsid w:val="BFF7CF73"/>
    <w:rsid w:val="BFF7D181"/>
    <w:rsid w:val="BFF7D424"/>
    <w:rsid w:val="BFF7E40F"/>
    <w:rsid w:val="BFF7E7AB"/>
    <w:rsid w:val="BFF7FF82"/>
    <w:rsid w:val="BFF801BF"/>
    <w:rsid w:val="BFF80BD4"/>
    <w:rsid w:val="BFF8C4ED"/>
    <w:rsid w:val="BFF8F7A2"/>
    <w:rsid w:val="BFFA7312"/>
    <w:rsid w:val="BFFAB538"/>
    <w:rsid w:val="BFFAC8DB"/>
    <w:rsid w:val="BFFAE668"/>
    <w:rsid w:val="BFFAF346"/>
    <w:rsid w:val="BFFB0CA6"/>
    <w:rsid w:val="BFFB0FDD"/>
    <w:rsid w:val="BFFB16F7"/>
    <w:rsid w:val="BFFB5B7E"/>
    <w:rsid w:val="BFFB5DB7"/>
    <w:rsid w:val="BFFB6F4F"/>
    <w:rsid w:val="BFFB85D2"/>
    <w:rsid w:val="BFFB97FE"/>
    <w:rsid w:val="BFFBBAF3"/>
    <w:rsid w:val="BFFBBE39"/>
    <w:rsid w:val="BFFBC9F0"/>
    <w:rsid w:val="BFFBCBCC"/>
    <w:rsid w:val="BFFBCD27"/>
    <w:rsid w:val="BFFBDB68"/>
    <w:rsid w:val="BFFBF138"/>
    <w:rsid w:val="BFFC2045"/>
    <w:rsid w:val="BFFC3C15"/>
    <w:rsid w:val="BFFC3FE4"/>
    <w:rsid w:val="BFFC4870"/>
    <w:rsid w:val="BFFC4D6F"/>
    <w:rsid w:val="BFFC66B0"/>
    <w:rsid w:val="BFFCD384"/>
    <w:rsid w:val="BFFD3657"/>
    <w:rsid w:val="BFFD4E0E"/>
    <w:rsid w:val="BFFD72D3"/>
    <w:rsid w:val="BFFD7A33"/>
    <w:rsid w:val="BFFDB0DD"/>
    <w:rsid w:val="BFFDBAF3"/>
    <w:rsid w:val="BFFDC28C"/>
    <w:rsid w:val="BFFDE4BB"/>
    <w:rsid w:val="BFFE0E25"/>
    <w:rsid w:val="BFFE21EA"/>
    <w:rsid w:val="BFFE30B1"/>
    <w:rsid w:val="BFFE7515"/>
    <w:rsid w:val="BFFE94E2"/>
    <w:rsid w:val="BFFEFD35"/>
    <w:rsid w:val="BFFF0180"/>
    <w:rsid w:val="BFFF0761"/>
    <w:rsid w:val="BFFF0794"/>
    <w:rsid w:val="BFFF0C07"/>
    <w:rsid w:val="BFFF0C51"/>
    <w:rsid w:val="BFFF0EE8"/>
    <w:rsid w:val="BFFF1A8B"/>
    <w:rsid w:val="BFFF234D"/>
    <w:rsid w:val="BFFF25F7"/>
    <w:rsid w:val="BFFF3144"/>
    <w:rsid w:val="BFFF35EE"/>
    <w:rsid w:val="BFFF36EF"/>
    <w:rsid w:val="BFFF3E43"/>
    <w:rsid w:val="BFFF3FF0"/>
    <w:rsid w:val="BFFF6434"/>
    <w:rsid w:val="BFFF6476"/>
    <w:rsid w:val="BFFF6868"/>
    <w:rsid w:val="BFFF8203"/>
    <w:rsid w:val="BFFF8865"/>
    <w:rsid w:val="BFFF8894"/>
    <w:rsid w:val="BFFF9ADF"/>
    <w:rsid w:val="BFFF9E38"/>
    <w:rsid w:val="BFFFA8EE"/>
    <w:rsid w:val="BFFFAE46"/>
    <w:rsid w:val="BFFFB47A"/>
    <w:rsid w:val="BFFFBC27"/>
    <w:rsid w:val="BFFFD273"/>
    <w:rsid w:val="BFFFD646"/>
    <w:rsid w:val="BFFFD6FE"/>
    <w:rsid w:val="BFFFDF1F"/>
    <w:rsid w:val="BFFFE93D"/>
    <w:rsid w:val="C1762790"/>
    <w:rsid w:val="C1773EB7"/>
    <w:rsid w:val="C177BFED"/>
    <w:rsid w:val="C1AF1E43"/>
    <w:rsid w:val="C1BB8013"/>
    <w:rsid w:val="C1CAE82C"/>
    <w:rsid w:val="C1F6D5CA"/>
    <w:rsid w:val="C1FD01BE"/>
    <w:rsid w:val="C1FE1BD7"/>
    <w:rsid w:val="C228E087"/>
    <w:rsid w:val="C22F0819"/>
    <w:rsid w:val="C2A62F49"/>
    <w:rsid w:val="C2DCBC85"/>
    <w:rsid w:val="C2EC7556"/>
    <w:rsid w:val="C2EF848B"/>
    <w:rsid w:val="C30F2369"/>
    <w:rsid w:val="C37F69FD"/>
    <w:rsid w:val="C3B8F57C"/>
    <w:rsid w:val="C3F53493"/>
    <w:rsid w:val="C3F740C3"/>
    <w:rsid w:val="C3FD6573"/>
    <w:rsid w:val="C3FE69FE"/>
    <w:rsid w:val="C3FEB4E2"/>
    <w:rsid w:val="C3FF3030"/>
    <w:rsid w:val="C3FF4FF6"/>
    <w:rsid w:val="C43549C3"/>
    <w:rsid w:val="C43F8F33"/>
    <w:rsid w:val="C4E818F6"/>
    <w:rsid w:val="C4F78A12"/>
    <w:rsid w:val="C4F7D4B9"/>
    <w:rsid w:val="C527B8E5"/>
    <w:rsid w:val="C5567A55"/>
    <w:rsid w:val="C56F7667"/>
    <w:rsid w:val="C57B9A30"/>
    <w:rsid w:val="C57F75CC"/>
    <w:rsid w:val="C58B7CE5"/>
    <w:rsid w:val="C5B399F5"/>
    <w:rsid w:val="C5C7D448"/>
    <w:rsid w:val="C5D6C8EF"/>
    <w:rsid w:val="C5DDAC6B"/>
    <w:rsid w:val="C5EFA233"/>
    <w:rsid w:val="C61F9959"/>
    <w:rsid w:val="C62F26E6"/>
    <w:rsid w:val="C659EF70"/>
    <w:rsid w:val="C65E3B8C"/>
    <w:rsid w:val="C67E86BB"/>
    <w:rsid w:val="C67F36DC"/>
    <w:rsid w:val="C6BDB4F3"/>
    <w:rsid w:val="C6D74F0C"/>
    <w:rsid w:val="C6DB3386"/>
    <w:rsid w:val="C6E71A8F"/>
    <w:rsid w:val="C6EE3E09"/>
    <w:rsid w:val="C6EED18E"/>
    <w:rsid w:val="C6F2590A"/>
    <w:rsid w:val="C6FCC2E3"/>
    <w:rsid w:val="C6FD7A18"/>
    <w:rsid w:val="C6FDD0A8"/>
    <w:rsid w:val="C6FF4234"/>
    <w:rsid w:val="C74B2D40"/>
    <w:rsid w:val="C762C759"/>
    <w:rsid w:val="C77DAB7D"/>
    <w:rsid w:val="C77F8E10"/>
    <w:rsid w:val="C780A9FA"/>
    <w:rsid w:val="C78DE3EF"/>
    <w:rsid w:val="C79E7F78"/>
    <w:rsid w:val="C7A354F8"/>
    <w:rsid w:val="C7B5AD06"/>
    <w:rsid w:val="C7BAD69F"/>
    <w:rsid w:val="C7BBE257"/>
    <w:rsid w:val="C7BE8C08"/>
    <w:rsid w:val="C7BFEDC7"/>
    <w:rsid w:val="C7CF076E"/>
    <w:rsid w:val="C7DD8C44"/>
    <w:rsid w:val="C7DF631C"/>
    <w:rsid w:val="C7DFCF34"/>
    <w:rsid w:val="C7E24F0C"/>
    <w:rsid w:val="C7ED02F7"/>
    <w:rsid w:val="C7EE3436"/>
    <w:rsid w:val="C7EE4962"/>
    <w:rsid w:val="C7EE51A3"/>
    <w:rsid w:val="C7EECEC4"/>
    <w:rsid w:val="C7EF74BE"/>
    <w:rsid w:val="C7EFE171"/>
    <w:rsid w:val="C7F625AE"/>
    <w:rsid w:val="C7F704A0"/>
    <w:rsid w:val="C7F78963"/>
    <w:rsid w:val="C7F7E5B1"/>
    <w:rsid w:val="C7F7F251"/>
    <w:rsid w:val="C7F9F546"/>
    <w:rsid w:val="C7FAA43C"/>
    <w:rsid w:val="C7FBA4D8"/>
    <w:rsid w:val="C7FE8927"/>
    <w:rsid w:val="C7FF4052"/>
    <w:rsid w:val="C7FFE0D9"/>
    <w:rsid w:val="C87FFF4F"/>
    <w:rsid w:val="C8BF55DF"/>
    <w:rsid w:val="C8F3945E"/>
    <w:rsid w:val="C8FF264A"/>
    <w:rsid w:val="C943A780"/>
    <w:rsid w:val="C94F5117"/>
    <w:rsid w:val="C99FD41D"/>
    <w:rsid w:val="C9AB26F8"/>
    <w:rsid w:val="C9BD27E3"/>
    <w:rsid w:val="C9BFF158"/>
    <w:rsid w:val="C9D7B557"/>
    <w:rsid w:val="C9DF6CB3"/>
    <w:rsid w:val="C9F57097"/>
    <w:rsid w:val="C9FB0D66"/>
    <w:rsid w:val="C9FD4FAB"/>
    <w:rsid w:val="C9FD5103"/>
    <w:rsid w:val="C9FE3CD5"/>
    <w:rsid w:val="C9FE47A9"/>
    <w:rsid w:val="C9FF60E6"/>
    <w:rsid w:val="C9FFF68D"/>
    <w:rsid w:val="CA695266"/>
    <w:rsid w:val="CA770478"/>
    <w:rsid w:val="CA9F0A62"/>
    <w:rsid w:val="CAB83218"/>
    <w:rsid w:val="CABB4369"/>
    <w:rsid w:val="CABFC999"/>
    <w:rsid w:val="CAD38E3F"/>
    <w:rsid w:val="CAF5E3C5"/>
    <w:rsid w:val="CAF72B1E"/>
    <w:rsid w:val="CAFC5F2A"/>
    <w:rsid w:val="CAFC9E0E"/>
    <w:rsid w:val="CAFCC565"/>
    <w:rsid w:val="CAFD6C34"/>
    <w:rsid w:val="CAFDF29F"/>
    <w:rsid w:val="CAFF0296"/>
    <w:rsid w:val="CAFF7970"/>
    <w:rsid w:val="CAFFADA2"/>
    <w:rsid w:val="CB0F287A"/>
    <w:rsid w:val="CB0FA6CC"/>
    <w:rsid w:val="CB2F8686"/>
    <w:rsid w:val="CB4D0EC5"/>
    <w:rsid w:val="CB4F97C0"/>
    <w:rsid w:val="CB5400ED"/>
    <w:rsid w:val="CB5FB07C"/>
    <w:rsid w:val="CB5FCD13"/>
    <w:rsid w:val="CB6DA707"/>
    <w:rsid w:val="CB6FB886"/>
    <w:rsid w:val="CB776C8D"/>
    <w:rsid w:val="CB7CFFD8"/>
    <w:rsid w:val="CB7F486C"/>
    <w:rsid w:val="CB7FA3B9"/>
    <w:rsid w:val="CB8CE4EA"/>
    <w:rsid w:val="CB8F4282"/>
    <w:rsid w:val="CBA741B1"/>
    <w:rsid w:val="CBAD85D9"/>
    <w:rsid w:val="CBAF3AEC"/>
    <w:rsid w:val="CBB3128C"/>
    <w:rsid w:val="CBCB7AF1"/>
    <w:rsid w:val="CBCBC318"/>
    <w:rsid w:val="CBDB7A20"/>
    <w:rsid w:val="CBDD99F8"/>
    <w:rsid w:val="CBDE33F7"/>
    <w:rsid w:val="CBDF5C63"/>
    <w:rsid w:val="CBDFE242"/>
    <w:rsid w:val="CBE7C9EF"/>
    <w:rsid w:val="CBEE3A59"/>
    <w:rsid w:val="CBF0E32C"/>
    <w:rsid w:val="CBF4247A"/>
    <w:rsid w:val="CBF664A2"/>
    <w:rsid w:val="CBF668A6"/>
    <w:rsid w:val="CBF9D6B8"/>
    <w:rsid w:val="CBFB190D"/>
    <w:rsid w:val="CBFB2B35"/>
    <w:rsid w:val="CBFB66DF"/>
    <w:rsid w:val="CBFD395C"/>
    <w:rsid w:val="CBFD80FA"/>
    <w:rsid w:val="CBFE7D84"/>
    <w:rsid w:val="CBFE7E21"/>
    <w:rsid w:val="CBFED1D8"/>
    <w:rsid w:val="CBFF1FB9"/>
    <w:rsid w:val="CBFF4CA4"/>
    <w:rsid w:val="CC2F1A2E"/>
    <w:rsid w:val="CC3F29DA"/>
    <w:rsid w:val="CC7D6419"/>
    <w:rsid w:val="CCDF5DFA"/>
    <w:rsid w:val="CCDFC9EC"/>
    <w:rsid w:val="CCE502A5"/>
    <w:rsid w:val="CCF7338A"/>
    <w:rsid w:val="CCFD047C"/>
    <w:rsid w:val="CCFD6744"/>
    <w:rsid w:val="CCFE3EF7"/>
    <w:rsid w:val="CCFF8D26"/>
    <w:rsid w:val="CCFFA954"/>
    <w:rsid w:val="CD07A3FF"/>
    <w:rsid w:val="CD1FF158"/>
    <w:rsid w:val="CD2FD346"/>
    <w:rsid w:val="CD4B14D5"/>
    <w:rsid w:val="CD5D26CE"/>
    <w:rsid w:val="CD5DD5E1"/>
    <w:rsid w:val="CD5F7D5E"/>
    <w:rsid w:val="CD5FC16F"/>
    <w:rsid w:val="CD7D330C"/>
    <w:rsid w:val="CD7E2078"/>
    <w:rsid w:val="CD7EA3B1"/>
    <w:rsid w:val="CD7F4C07"/>
    <w:rsid w:val="CD7F5DF6"/>
    <w:rsid w:val="CDB65BEE"/>
    <w:rsid w:val="CDBBE2FB"/>
    <w:rsid w:val="CDBDD62E"/>
    <w:rsid w:val="CDCF1EC6"/>
    <w:rsid w:val="CDD90491"/>
    <w:rsid w:val="CDDD54A6"/>
    <w:rsid w:val="CDDDCF12"/>
    <w:rsid w:val="CDED73B2"/>
    <w:rsid w:val="CDEF0491"/>
    <w:rsid w:val="CDEF6988"/>
    <w:rsid w:val="CDEF8406"/>
    <w:rsid w:val="CDF2A53F"/>
    <w:rsid w:val="CDFB20AF"/>
    <w:rsid w:val="CDFD7D13"/>
    <w:rsid w:val="CDFDCCCD"/>
    <w:rsid w:val="CDFE8571"/>
    <w:rsid w:val="CDFF5487"/>
    <w:rsid w:val="CDFFE55F"/>
    <w:rsid w:val="CE1B9BC9"/>
    <w:rsid w:val="CE39D06D"/>
    <w:rsid w:val="CE3F585F"/>
    <w:rsid w:val="CE674D3F"/>
    <w:rsid w:val="CE6EB400"/>
    <w:rsid w:val="CE6F9DE3"/>
    <w:rsid w:val="CE77261F"/>
    <w:rsid w:val="CE77BD86"/>
    <w:rsid w:val="CE7FA3CB"/>
    <w:rsid w:val="CE7FB816"/>
    <w:rsid w:val="CEABBA92"/>
    <w:rsid w:val="CEBCA131"/>
    <w:rsid w:val="CEBEAC6A"/>
    <w:rsid w:val="CEBF66C0"/>
    <w:rsid w:val="CEBFAA13"/>
    <w:rsid w:val="CECFB50D"/>
    <w:rsid w:val="CEDCA562"/>
    <w:rsid w:val="CEDD31E1"/>
    <w:rsid w:val="CEDF0C46"/>
    <w:rsid w:val="CEE61893"/>
    <w:rsid w:val="CEEF825C"/>
    <w:rsid w:val="CEEFD8CE"/>
    <w:rsid w:val="CEF0886C"/>
    <w:rsid w:val="CEFA1930"/>
    <w:rsid w:val="CEFB7FA3"/>
    <w:rsid w:val="CEFBE028"/>
    <w:rsid w:val="CEFC8F9A"/>
    <w:rsid w:val="CEFF0100"/>
    <w:rsid w:val="CEFF1E20"/>
    <w:rsid w:val="CEFFEBF2"/>
    <w:rsid w:val="CF0B2F70"/>
    <w:rsid w:val="CF0B94FA"/>
    <w:rsid w:val="CF1D6972"/>
    <w:rsid w:val="CF33648A"/>
    <w:rsid w:val="CF366BC9"/>
    <w:rsid w:val="CF3B86C0"/>
    <w:rsid w:val="CF3DEA74"/>
    <w:rsid w:val="CF3F0A3B"/>
    <w:rsid w:val="CF4B568B"/>
    <w:rsid w:val="CF4F7DF9"/>
    <w:rsid w:val="CF6DBACF"/>
    <w:rsid w:val="CF73D6B0"/>
    <w:rsid w:val="CF7667C0"/>
    <w:rsid w:val="CF76718F"/>
    <w:rsid w:val="CF772B5F"/>
    <w:rsid w:val="CF7778D8"/>
    <w:rsid w:val="CF77DBF1"/>
    <w:rsid w:val="CF7A05D4"/>
    <w:rsid w:val="CF7A5289"/>
    <w:rsid w:val="CF7B8A97"/>
    <w:rsid w:val="CF7C647B"/>
    <w:rsid w:val="CF7D1DE4"/>
    <w:rsid w:val="CF7D7DBC"/>
    <w:rsid w:val="CF7DFA0D"/>
    <w:rsid w:val="CF7ECD61"/>
    <w:rsid w:val="CF7F3A51"/>
    <w:rsid w:val="CF7F9206"/>
    <w:rsid w:val="CF7FB4E2"/>
    <w:rsid w:val="CF7FF277"/>
    <w:rsid w:val="CF7FFB88"/>
    <w:rsid w:val="CF8B8647"/>
    <w:rsid w:val="CF8E1522"/>
    <w:rsid w:val="CF8FAFD5"/>
    <w:rsid w:val="CF9C35C7"/>
    <w:rsid w:val="CF9CDCB4"/>
    <w:rsid w:val="CF9F7CE1"/>
    <w:rsid w:val="CF9F7F58"/>
    <w:rsid w:val="CFAB4841"/>
    <w:rsid w:val="CFAD2DA0"/>
    <w:rsid w:val="CFAFC925"/>
    <w:rsid w:val="CFB59F8C"/>
    <w:rsid w:val="CFB65C03"/>
    <w:rsid w:val="CFB7D130"/>
    <w:rsid w:val="CFB7F813"/>
    <w:rsid w:val="CFBD9DF3"/>
    <w:rsid w:val="CFBE498D"/>
    <w:rsid w:val="CFBECBA9"/>
    <w:rsid w:val="CFBF9EBE"/>
    <w:rsid w:val="CFC41071"/>
    <w:rsid w:val="CFC58192"/>
    <w:rsid w:val="CFC74900"/>
    <w:rsid w:val="CFC7D1C4"/>
    <w:rsid w:val="CFCE9E83"/>
    <w:rsid w:val="CFCFEB56"/>
    <w:rsid w:val="CFD3151A"/>
    <w:rsid w:val="CFD67DAF"/>
    <w:rsid w:val="CFD72AEB"/>
    <w:rsid w:val="CFD7DB07"/>
    <w:rsid w:val="CFD7DC99"/>
    <w:rsid w:val="CFDB02FA"/>
    <w:rsid w:val="CFDD2D04"/>
    <w:rsid w:val="CFDD4A0D"/>
    <w:rsid w:val="CFDDD72D"/>
    <w:rsid w:val="CFDF09B7"/>
    <w:rsid w:val="CFDF615A"/>
    <w:rsid w:val="CFDF6292"/>
    <w:rsid w:val="CFDF7ACB"/>
    <w:rsid w:val="CFDF82F0"/>
    <w:rsid w:val="CFDFAED7"/>
    <w:rsid w:val="CFDFCC1A"/>
    <w:rsid w:val="CFDFDCFE"/>
    <w:rsid w:val="CFE6D5D2"/>
    <w:rsid w:val="CFE93507"/>
    <w:rsid w:val="CFEAA4D4"/>
    <w:rsid w:val="CFECD829"/>
    <w:rsid w:val="CFEF57E6"/>
    <w:rsid w:val="CFEF8A2A"/>
    <w:rsid w:val="CFEFC658"/>
    <w:rsid w:val="CFEFF4A6"/>
    <w:rsid w:val="CFF33DA6"/>
    <w:rsid w:val="CFF51804"/>
    <w:rsid w:val="CFF71269"/>
    <w:rsid w:val="CFF746BE"/>
    <w:rsid w:val="CFF77474"/>
    <w:rsid w:val="CFF7DDF8"/>
    <w:rsid w:val="CFFA42A9"/>
    <w:rsid w:val="CFFAF773"/>
    <w:rsid w:val="CFFB231B"/>
    <w:rsid w:val="CFFB3167"/>
    <w:rsid w:val="CFFB62E8"/>
    <w:rsid w:val="CFFB6525"/>
    <w:rsid w:val="CFFC4697"/>
    <w:rsid w:val="CFFC7C97"/>
    <w:rsid w:val="CFFD41AD"/>
    <w:rsid w:val="CFFD82D1"/>
    <w:rsid w:val="CFFD8B10"/>
    <w:rsid w:val="CFFDC2C0"/>
    <w:rsid w:val="CFFDCD0C"/>
    <w:rsid w:val="CFFE0954"/>
    <w:rsid w:val="CFFEB134"/>
    <w:rsid w:val="CFFF0781"/>
    <w:rsid w:val="CFFF0955"/>
    <w:rsid w:val="CFFF0C23"/>
    <w:rsid w:val="CFFF0EEB"/>
    <w:rsid w:val="CFFF158F"/>
    <w:rsid w:val="CFFF2794"/>
    <w:rsid w:val="CFFF5E48"/>
    <w:rsid w:val="CFFF8173"/>
    <w:rsid w:val="CFFF8439"/>
    <w:rsid w:val="CFFF8675"/>
    <w:rsid w:val="CFFF8B93"/>
    <w:rsid w:val="CFFFF499"/>
    <w:rsid w:val="D00ECE08"/>
    <w:rsid w:val="D0970F12"/>
    <w:rsid w:val="D0BE6BAB"/>
    <w:rsid w:val="D0DBCAAF"/>
    <w:rsid w:val="D0E74119"/>
    <w:rsid w:val="D13B72A1"/>
    <w:rsid w:val="D13F7B37"/>
    <w:rsid w:val="D16E7A84"/>
    <w:rsid w:val="D17BE78C"/>
    <w:rsid w:val="D17E4896"/>
    <w:rsid w:val="D1993D2E"/>
    <w:rsid w:val="D19FFC94"/>
    <w:rsid w:val="D1BFFD03"/>
    <w:rsid w:val="D1FF3C16"/>
    <w:rsid w:val="D1FF75C4"/>
    <w:rsid w:val="D25E8328"/>
    <w:rsid w:val="D26F1233"/>
    <w:rsid w:val="D26FC958"/>
    <w:rsid w:val="D2771ABA"/>
    <w:rsid w:val="D2997B38"/>
    <w:rsid w:val="D2AA63EA"/>
    <w:rsid w:val="D2AE8A63"/>
    <w:rsid w:val="D2E6A533"/>
    <w:rsid w:val="D2EB3843"/>
    <w:rsid w:val="D2EE5316"/>
    <w:rsid w:val="D2FD62E4"/>
    <w:rsid w:val="D316470D"/>
    <w:rsid w:val="D335C2B0"/>
    <w:rsid w:val="D33F1D7C"/>
    <w:rsid w:val="D347411F"/>
    <w:rsid w:val="D35F9E26"/>
    <w:rsid w:val="D36F1066"/>
    <w:rsid w:val="D36F195E"/>
    <w:rsid w:val="D3714E7C"/>
    <w:rsid w:val="D37AD44C"/>
    <w:rsid w:val="D37FAB24"/>
    <w:rsid w:val="D3B5F923"/>
    <w:rsid w:val="D3BB75A8"/>
    <w:rsid w:val="D3BF4E36"/>
    <w:rsid w:val="D3CF0D09"/>
    <w:rsid w:val="D3D56380"/>
    <w:rsid w:val="D3E200D9"/>
    <w:rsid w:val="D3E7C517"/>
    <w:rsid w:val="D3EBB600"/>
    <w:rsid w:val="D3ECB8C2"/>
    <w:rsid w:val="D3EFFE64"/>
    <w:rsid w:val="D3F207F6"/>
    <w:rsid w:val="D3F565CA"/>
    <w:rsid w:val="D3F6057B"/>
    <w:rsid w:val="D3F7222D"/>
    <w:rsid w:val="D3F7348F"/>
    <w:rsid w:val="D3F783EB"/>
    <w:rsid w:val="D3F929BF"/>
    <w:rsid w:val="D3F9D2CE"/>
    <w:rsid w:val="D3FB16BD"/>
    <w:rsid w:val="D3FB7DD7"/>
    <w:rsid w:val="D3FCFDAD"/>
    <w:rsid w:val="D3FD2801"/>
    <w:rsid w:val="D3FD6A31"/>
    <w:rsid w:val="D3FD9048"/>
    <w:rsid w:val="D3FEA57C"/>
    <w:rsid w:val="D3FF4D9A"/>
    <w:rsid w:val="D3FFDA92"/>
    <w:rsid w:val="D47304EE"/>
    <w:rsid w:val="D476323F"/>
    <w:rsid w:val="D47A3E11"/>
    <w:rsid w:val="D48F34DD"/>
    <w:rsid w:val="D49FB719"/>
    <w:rsid w:val="D4B66607"/>
    <w:rsid w:val="D4B7502D"/>
    <w:rsid w:val="D4BFD962"/>
    <w:rsid w:val="D4CFB70D"/>
    <w:rsid w:val="D4D361AD"/>
    <w:rsid w:val="D4DE70AD"/>
    <w:rsid w:val="D4EF1E5E"/>
    <w:rsid w:val="D4F700F1"/>
    <w:rsid w:val="D4FA68A7"/>
    <w:rsid w:val="D537A056"/>
    <w:rsid w:val="D55B0F07"/>
    <w:rsid w:val="D56FAE91"/>
    <w:rsid w:val="D56FE1CE"/>
    <w:rsid w:val="D57B9F2F"/>
    <w:rsid w:val="D57F7204"/>
    <w:rsid w:val="D57FB04A"/>
    <w:rsid w:val="D59E6F1F"/>
    <w:rsid w:val="D5A7961B"/>
    <w:rsid w:val="D5AE2BA2"/>
    <w:rsid w:val="D5AE44F3"/>
    <w:rsid w:val="D5B6CB4E"/>
    <w:rsid w:val="D5BB32CF"/>
    <w:rsid w:val="D5BF9E50"/>
    <w:rsid w:val="D5CF31BA"/>
    <w:rsid w:val="D5CF5565"/>
    <w:rsid w:val="D5D721A7"/>
    <w:rsid w:val="D5E751A7"/>
    <w:rsid w:val="D5EDE2C0"/>
    <w:rsid w:val="D5EF3BC0"/>
    <w:rsid w:val="D5F6819D"/>
    <w:rsid w:val="D5F71996"/>
    <w:rsid w:val="D5F79710"/>
    <w:rsid w:val="D5FAC45D"/>
    <w:rsid w:val="D5FDB17E"/>
    <w:rsid w:val="D5FDF777"/>
    <w:rsid w:val="D5FE0577"/>
    <w:rsid w:val="D5FE3611"/>
    <w:rsid w:val="D5FE6C05"/>
    <w:rsid w:val="D5FF9A61"/>
    <w:rsid w:val="D5FFD6EA"/>
    <w:rsid w:val="D5FFFF63"/>
    <w:rsid w:val="D61FD3B0"/>
    <w:rsid w:val="D6369D6A"/>
    <w:rsid w:val="D63F6037"/>
    <w:rsid w:val="D65B52BB"/>
    <w:rsid w:val="D667789E"/>
    <w:rsid w:val="D669C56E"/>
    <w:rsid w:val="D6778017"/>
    <w:rsid w:val="D67AA9EC"/>
    <w:rsid w:val="D67B04F6"/>
    <w:rsid w:val="D67F14E9"/>
    <w:rsid w:val="D68D215A"/>
    <w:rsid w:val="D69F9FBF"/>
    <w:rsid w:val="D69FF5D6"/>
    <w:rsid w:val="D6AD4CD6"/>
    <w:rsid w:val="D6B5C691"/>
    <w:rsid w:val="D6BB7F50"/>
    <w:rsid w:val="D6CA3A1F"/>
    <w:rsid w:val="D6CFDF57"/>
    <w:rsid w:val="D6D53654"/>
    <w:rsid w:val="D6DB04F6"/>
    <w:rsid w:val="D6DBE175"/>
    <w:rsid w:val="D6DCA12A"/>
    <w:rsid w:val="D6DD48E1"/>
    <w:rsid w:val="D6DDA00D"/>
    <w:rsid w:val="D6DE1AF5"/>
    <w:rsid w:val="D6DF77F6"/>
    <w:rsid w:val="D6E03306"/>
    <w:rsid w:val="D6EB18FE"/>
    <w:rsid w:val="D6F3207C"/>
    <w:rsid w:val="D6F3960A"/>
    <w:rsid w:val="D6F6C4AA"/>
    <w:rsid w:val="D6FBEE67"/>
    <w:rsid w:val="D6FC4B17"/>
    <w:rsid w:val="D6FD342E"/>
    <w:rsid w:val="D6FD61FE"/>
    <w:rsid w:val="D6FDAC87"/>
    <w:rsid w:val="D6FE03FF"/>
    <w:rsid w:val="D6FF7889"/>
    <w:rsid w:val="D6FFA4AD"/>
    <w:rsid w:val="D6FFB8ED"/>
    <w:rsid w:val="D6FFC7E2"/>
    <w:rsid w:val="D6FFFAFB"/>
    <w:rsid w:val="D70752F9"/>
    <w:rsid w:val="D72F62B5"/>
    <w:rsid w:val="D737CACE"/>
    <w:rsid w:val="D73B058E"/>
    <w:rsid w:val="D73B1174"/>
    <w:rsid w:val="D74E93F1"/>
    <w:rsid w:val="D74F0789"/>
    <w:rsid w:val="D74F5021"/>
    <w:rsid w:val="D75B1E24"/>
    <w:rsid w:val="D76F42C2"/>
    <w:rsid w:val="D776C177"/>
    <w:rsid w:val="D776DB94"/>
    <w:rsid w:val="D777DAE3"/>
    <w:rsid w:val="D77B44C0"/>
    <w:rsid w:val="D77E99F9"/>
    <w:rsid w:val="D77F2155"/>
    <w:rsid w:val="D77F4702"/>
    <w:rsid w:val="D77F67FE"/>
    <w:rsid w:val="D77F9488"/>
    <w:rsid w:val="D77F9EAA"/>
    <w:rsid w:val="D77FF1C5"/>
    <w:rsid w:val="D7997C03"/>
    <w:rsid w:val="D7AB87FB"/>
    <w:rsid w:val="D7ABF0FD"/>
    <w:rsid w:val="D7AF5997"/>
    <w:rsid w:val="D7AFE3AD"/>
    <w:rsid w:val="D7BB95E3"/>
    <w:rsid w:val="D7BBEEF0"/>
    <w:rsid w:val="D7BBF938"/>
    <w:rsid w:val="D7BD257F"/>
    <w:rsid w:val="D7BE56A2"/>
    <w:rsid w:val="D7BE6F3C"/>
    <w:rsid w:val="D7BEE546"/>
    <w:rsid w:val="D7BF25EF"/>
    <w:rsid w:val="D7BF28A6"/>
    <w:rsid w:val="D7BF716D"/>
    <w:rsid w:val="D7BF7BFB"/>
    <w:rsid w:val="D7BF9022"/>
    <w:rsid w:val="D7CB46ED"/>
    <w:rsid w:val="D7CBB975"/>
    <w:rsid w:val="D7CE9E1A"/>
    <w:rsid w:val="D7CFE84F"/>
    <w:rsid w:val="D7D4F7C8"/>
    <w:rsid w:val="D7D6C16B"/>
    <w:rsid w:val="D7DADB5C"/>
    <w:rsid w:val="D7DB1B91"/>
    <w:rsid w:val="D7DE00A3"/>
    <w:rsid w:val="D7DE7CF0"/>
    <w:rsid w:val="D7DF4920"/>
    <w:rsid w:val="D7DF61D8"/>
    <w:rsid w:val="D7DF62DD"/>
    <w:rsid w:val="D7DF847A"/>
    <w:rsid w:val="D7E3E230"/>
    <w:rsid w:val="D7E57C7C"/>
    <w:rsid w:val="D7E7709E"/>
    <w:rsid w:val="D7E7872A"/>
    <w:rsid w:val="D7E7F0C4"/>
    <w:rsid w:val="D7E91EF9"/>
    <w:rsid w:val="D7EBC97E"/>
    <w:rsid w:val="D7EDA8C0"/>
    <w:rsid w:val="D7EDCCF8"/>
    <w:rsid w:val="D7EE2109"/>
    <w:rsid w:val="D7EF8588"/>
    <w:rsid w:val="D7EF8B74"/>
    <w:rsid w:val="D7EFD3E2"/>
    <w:rsid w:val="D7F1404A"/>
    <w:rsid w:val="D7F2FF5B"/>
    <w:rsid w:val="D7F3BAEA"/>
    <w:rsid w:val="D7F3DAD5"/>
    <w:rsid w:val="D7F6C1DE"/>
    <w:rsid w:val="D7F797DA"/>
    <w:rsid w:val="D7F7B803"/>
    <w:rsid w:val="D7F7C0A2"/>
    <w:rsid w:val="D7F7C2D6"/>
    <w:rsid w:val="D7F7C469"/>
    <w:rsid w:val="D7F7F3DB"/>
    <w:rsid w:val="D7FAD212"/>
    <w:rsid w:val="D7FB602A"/>
    <w:rsid w:val="D7FBA1D8"/>
    <w:rsid w:val="D7FBBC32"/>
    <w:rsid w:val="D7FBDEAF"/>
    <w:rsid w:val="D7FBE339"/>
    <w:rsid w:val="D7FDE169"/>
    <w:rsid w:val="D7FF1125"/>
    <w:rsid w:val="D7FF18EA"/>
    <w:rsid w:val="D7FF27D7"/>
    <w:rsid w:val="D7FF5A94"/>
    <w:rsid w:val="D7FFB570"/>
    <w:rsid w:val="D7FFCC34"/>
    <w:rsid w:val="D8274F76"/>
    <w:rsid w:val="D85747A1"/>
    <w:rsid w:val="D87F8D1D"/>
    <w:rsid w:val="D8DFD740"/>
    <w:rsid w:val="D8E3E955"/>
    <w:rsid w:val="D8E52080"/>
    <w:rsid w:val="D8EEFA7A"/>
    <w:rsid w:val="D8FA598A"/>
    <w:rsid w:val="D8FB0585"/>
    <w:rsid w:val="D8FB71E9"/>
    <w:rsid w:val="D8FF619E"/>
    <w:rsid w:val="D8FF9166"/>
    <w:rsid w:val="D8FFCF9F"/>
    <w:rsid w:val="D91F65E8"/>
    <w:rsid w:val="D937FC4B"/>
    <w:rsid w:val="D93C7EDB"/>
    <w:rsid w:val="D93E1EC2"/>
    <w:rsid w:val="D94F8715"/>
    <w:rsid w:val="D94FF87B"/>
    <w:rsid w:val="D95DDAB1"/>
    <w:rsid w:val="D96BEF1A"/>
    <w:rsid w:val="D96C0E05"/>
    <w:rsid w:val="D96CA5EE"/>
    <w:rsid w:val="D96FE6A5"/>
    <w:rsid w:val="D9739DDF"/>
    <w:rsid w:val="D976B304"/>
    <w:rsid w:val="D97C9835"/>
    <w:rsid w:val="D97E9AC0"/>
    <w:rsid w:val="D97F2A2F"/>
    <w:rsid w:val="D992EC22"/>
    <w:rsid w:val="D996F77A"/>
    <w:rsid w:val="D99F5CD0"/>
    <w:rsid w:val="D9BAEEE8"/>
    <w:rsid w:val="D9BB3BB0"/>
    <w:rsid w:val="D9BDB134"/>
    <w:rsid w:val="D9BF5C74"/>
    <w:rsid w:val="D9CB8BB2"/>
    <w:rsid w:val="D9CC2F45"/>
    <w:rsid w:val="D9DA68A7"/>
    <w:rsid w:val="D9DBA7B5"/>
    <w:rsid w:val="D9DE7C32"/>
    <w:rsid w:val="D9DF92AD"/>
    <w:rsid w:val="D9ED0885"/>
    <w:rsid w:val="D9EF3B17"/>
    <w:rsid w:val="D9EFDA9A"/>
    <w:rsid w:val="D9F17233"/>
    <w:rsid w:val="D9F38712"/>
    <w:rsid w:val="D9F77FA7"/>
    <w:rsid w:val="D9FBE8AC"/>
    <w:rsid w:val="D9FD002E"/>
    <w:rsid w:val="D9FF3B30"/>
    <w:rsid w:val="D9FF45A5"/>
    <w:rsid w:val="D9FF9D08"/>
    <w:rsid w:val="D9FFC17C"/>
    <w:rsid w:val="D9FFDB78"/>
    <w:rsid w:val="DA3E0959"/>
    <w:rsid w:val="DA3EB531"/>
    <w:rsid w:val="DA3F132B"/>
    <w:rsid w:val="DA5BF695"/>
    <w:rsid w:val="DA5F5AF2"/>
    <w:rsid w:val="DA5FE756"/>
    <w:rsid w:val="DA67255B"/>
    <w:rsid w:val="DA6E5B4E"/>
    <w:rsid w:val="DA730C2D"/>
    <w:rsid w:val="DA7BF03A"/>
    <w:rsid w:val="DA7D34E4"/>
    <w:rsid w:val="DA7F1950"/>
    <w:rsid w:val="DAA588E2"/>
    <w:rsid w:val="DAACC7D2"/>
    <w:rsid w:val="DABDBFEE"/>
    <w:rsid w:val="DABEA8AF"/>
    <w:rsid w:val="DABFC9A6"/>
    <w:rsid w:val="DACB0AAB"/>
    <w:rsid w:val="DACF4B61"/>
    <w:rsid w:val="DAD45E29"/>
    <w:rsid w:val="DADAD908"/>
    <w:rsid w:val="DADBDE0A"/>
    <w:rsid w:val="DADD54F1"/>
    <w:rsid w:val="DAE42900"/>
    <w:rsid w:val="DAEB9828"/>
    <w:rsid w:val="DAED68FD"/>
    <w:rsid w:val="DAEF44D3"/>
    <w:rsid w:val="DAF6E3F8"/>
    <w:rsid w:val="DAF75801"/>
    <w:rsid w:val="DAFB0718"/>
    <w:rsid w:val="DAFD1C10"/>
    <w:rsid w:val="DAFD3BDE"/>
    <w:rsid w:val="DAFDC58D"/>
    <w:rsid w:val="DAFDD6DF"/>
    <w:rsid w:val="DAFE6532"/>
    <w:rsid w:val="DAFF5F1E"/>
    <w:rsid w:val="DAFF6362"/>
    <w:rsid w:val="DAFF8300"/>
    <w:rsid w:val="DAFFC00C"/>
    <w:rsid w:val="DB2D6110"/>
    <w:rsid w:val="DB2F9B6E"/>
    <w:rsid w:val="DB3308B4"/>
    <w:rsid w:val="DB3F1C47"/>
    <w:rsid w:val="DB3F2B63"/>
    <w:rsid w:val="DB3FE0E8"/>
    <w:rsid w:val="DB4E072F"/>
    <w:rsid w:val="DB4F4ABD"/>
    <w:rsid w:val="DB5628D5"/>
    <w:rsid w:val="DB56F04F"/>
    <w:rsid w:val="DB5E72A9"/>
    <w:rsid w:val="DB5EC524"/>
    <w:rsid w:val="DB5F48A3"/>
    <w:rsid w:val="DB696DAD"/>
    <w:rsid w:val="DB6B1FBD"/>
    <w:rsid w:val="DB6FB77A"/>
    <w:rsid w:val="DB6FD8CA"/>
    <w:rsid w:val="DB767684"/>
    <w:rsid w:val="DB778204"/>
    <w:rsid w:val="DB77BE92"/>
    <w:rsid w:val="DB77C383"/>
    <w:rsid w:val="DB7B7D61"/>
    <w:rsid w:val="DB7D7B91"/>
    <w:rsid w:val="DB7F44EB"/>
    <w:rsid w:val="DB7FC3DB"/>
    <w:rsid w:val="DB7FCC58"/>
    <w:rsid w:val="DB8BA111"/>
    <w:rsid w:val="DB9DCD1E"/>
    <w:rsid w:val="DB9F0D3F"/>
    <w:rsid w:val="DB9F23E6"/>
    <w:rsid w:val="DB9F7528"/>
    <w:rsid w:val="DB9F787A"/>
    <w:rsid w:val="DBA5017D"/>
    <w:rsid w:val="DBAB7C59"/>
    <w:rsid w:val="DBAF0C64"/>
    <w:rsid w:val="DBAF37C2"/>
    <w:rsid w:val="DBAF9502"/>
    <w:rsid w:val="DBAFC52C"/>
    <w:rsid w:val="DBB0368A"/>
    <w:rsid w:val="DBB34FD7"/>
    <w:rsid w:val="DBB37710"/>
    <w:rsid w:val="DBB48B17"/>
    <w:rsid w:val="DBB5E862"/>
    <w:rsid w:val="DBB67AE3"/>
    <w:rsid w:val="DBB72248"/>
    <w:rsid w:val="DBB76D6C"/>
    <w:rsid w:val="DBBB94F5"/>
    <w:rsid w:val="DBBDC154"/>
    <w:rsid w:val="DBBDC451"/>
    <w:rsid w:val="DBBE1C06"/>
    <w:rsid w:val="DBBF4AB5"/>
    <w:rsid w:val="DBBF71CB"/>
    <w:rsid w:val="DBBFC935"/>
    <w:rsid w:val="DBCB0E1E"/>
    <w:rsid w:val="DBCF677A"/>
    <w:rsid w:val="DBD14008"/>
    <w:rsid w:val="DBD54134"/>
    <w:rsid w:val="DBD712C3"/>
    <w:rsid w:val="DBD7D406"/>
    <w:rsid w:val="DBDCA38E"/>
    <w:rsid w:val="DBDDD04E"/>
    <w:rsid w:val="DBDDFE56"/>
    <w:rsid w:val="DBDF99EC"/>
    <w:rsid w:val="DBDFCF67"/>
    <w:rsid w:val="DBDFE141"/>
    <w:rsid w:val="DBE643C3"/>
    <w:rsid w:val="DBE75F8F"/>
    <w:rsid w:val="DBE83018"/>
    <w:rsid w:val="DBE847AC"/>
    <w:rsid w:val="DBE9C518"/>
    <w:rsid w:val="DBEBCEB9"/>
    <w:rsid w:val="DBEC714D"/>
    <w:rsid w:val="DBEDC299"/>
    <w:rsid w:val="DBEDFE52"/>
    <w:rsid w:val="DBEF2C70"/>
    <w:rsid w:val="DBEF31B5"/>
    <w:rsid w:val="DBEF78CD"/>
    <w:rsid w:val="DBEF85F4"/>
    <w:rsid w:val="DBEFA962"/>
    <w:rsid w:val="DBF518B6"/>
    <w:rsid w:val="DBF53014"/>
    <w:rsid w:val="DBF5A159"/>
    <w:rsid w:val="DBF67077"/>
    <w:rsid w:val="DBF6BA81"/>
    <w:rsid w:val="DBF72669"/>
    <w:rsid w:val="DBF75628"/>
    <w:rsid w:val="DBF756FC"/>
    <w:rsid w:val="DBF79045"/>
    <w:rsid w:val="DBF97194"/>
    <w:rsid w:val="DBF9E8F7"/>
    <w:rsid w:val="DBFA8FF3"/>
    <w:rsid w:val="DBFB1B3B"/>
    <w:rsid w:val="DBFB4F43"/>
    <w:rsid w:val="DBFBAC14"/>
    <w:rsid w:val="DBFBB8B6"/>
    <w:rsid w:val="DBFBD016"/>
    <w:rsid w:val="DBFBD55D"/>
    <w:rsid w:val="DBFBDBBD"/>
    <w:rsid w:val="DBFBFFD3"/>
    <w:rsid w:val="DBFC3A55"/>
    <w:rsid w:val="DBFD609C"/>
    <w:rsid w:val="DBFD652D"/>
    <w:rsid w:val="DBFDDE69"/>
    <w:rsid w:val="DBFE0A94"/>
    <w:rsid w:val="DBFE56AE"/>
    <w:rsid w:val="DBFE8E3F"/>
    <w:rsid w:val="DBFEAEF9"/>
    <w:rsid w:val="DBFEB614"/>
    <w:rsid w:val="DBFEE475"/>
    <w:rsid w:val="DBFEEEB0"/>
    <w:rsid w:val="DBFF13CC"/>
    <w:rsid w:val="DBFF13E7"/>
    <w:rsid w:val="DBFF2BED"/>
    <w:rsid w:val="DBFF3B18"/>
    <w:rsid w:val="DBFF6DCD"/>
    <w:rsid w:val="DBFFCCAA"/>
    <w:rsid w:val="DBFFD138"/>
    <w:rsid w:val="DBFFE683"/>
    <w:rsid w:val="DBFFF353"/>
    <w:rsid w:val="DC1B829C"/>
    <w:rsid w:val="DC3D9899"/>
    <w:rsid w:val="DC3F2DCF"/>
    <w:rsid w:val="DC3FCE99"/>
    <w:rsid w:val="DC477CA7"/>
    <w:rsid w:val="DC5F507F"/>
    <w:rsid w:val="DC76157D"/>
    <w:rsid w:val="DC77D04E"/>
    <w:rsid w:val="DC7E5393"/>
    <w:rsid w:val="DC7F735C"/>
    <w:rsid w:val="DCAFD9D7"/>
    <w:rsid w:val="DCBD4679"/>
    <w:rsid w:val="DCBEC288"/>
    <w:rsid w:val="DCBF7A18"/>
    <w:rsid w:val="DCC4A630"/>
    <w:rsid w:val="DCC956AD"/>
    <w:rsid w:val="DCCD3ED4"/>
    <w:rsid w:val="DCD18A22"/>
    <w:rsid w:val="DCDA75DC"/>
    <w:rsid w:val="DCDDB9C3"/>
    <w:rsid w:val="DCDE2A1D"/>
    <w:rsid w:val="DCDF03BE"/>
    <w:rsid w:val="DCE29D3C"/>
    <w:rsid w:val="DCE60F07"/>
    <w:rsid w:val="DCEC06ED"/>
    <w:rsid w:val="DCEF7DEF"/>
    <w:rsid w:val="DCF6D5AB"/>
    <w:rsid w:val="DCF7E083"/>
    <w:rsid w:val="DCFB7BF7"/>
    <w:rsid w:val="DCFBA07A"/>
    <w:rsid w:val="DCFC97B7"/>
    <w:rsid w:val="DCFD6249"/>
    <w:rsid w:val="DCFDD4EE"/>
    <w:rsid w:val="DCFE3C64"/>
    <w:rsid w:val="DCFE5373"/>
    <w:rsid w:val="DCFE92D7"/>
    <w:rsid w:val="DCFF18CF"/>
    <w:rsid w:val="DCFFF624"/>
    <w:rsid w:val="DD17BE61"/>
    <w:rsid w:val="DD1BCF16"/>
    <w:rsid w:val="DD1F4AE4"/>
    <w:rsid w:val="DD35A4A3"/>
    <w:rsid w:val="DD3C5CFF"/>
    <w:rsid w:val="DD3E8298"/>
    <w:rsid w:val="DD3F35FA"/>
    <w:rsid w:val="DD3FFDA6"/>
    <w:rsid w:val="DD423566"/>
    <w:rsid w:val="DD4C9831"/>
    <w:rsid w:val="DD4D20C2"/>
    <w:rsid w:val="DD56B5E5"/>
    <w:rsid w:val="DD57DD25"/>
    <w:rsid w:val="DD5BF2D2"/>
    <w:rsid w:val="DD5F4EDE"/>
    <w:rsid w:val="DD5FA057"/>
    <w:rsid w:val="DD6B9B60"/>
    <w:rsid w:val="DD760332"/>
    <w:rsid w:val="DD76BB32"/>
    <w:rsid w:val="DD7B3707"/>
    <w:rsid w:val="DD7B3E01"/>
    <w:rsid w:val="DD7C6923"/>
    <w:rsid w:val="DD7CAFB2"/>
    <w:rsid w:val="DD7CD680"/>
    <w:rsid w:val="DD7D44CF"/>
    <w:rsid w:val="DD7DB15B"/>
    <w:rsid w:val="DD7DD349"/>
    <w:rsid w:val="DD7EDA0E"/>
    <w:rsid w:val="DD7EE39E"/>
    <w:rsid w:val="DD7F272B"/>
    <w:rsid w:val="DD7F496E"/>
    <w:rsid w:val="DD7F8BFE"/>
    <w:rsid w:val="DD7FEE5E"/>
    <w:rsid w:val="DD90D123"/>
    <w:rsid w:val="DD9B7D32"/>
    <w:rsid w:val="DD9F0FDA"/>
    <w:rsid w:val="DDA65AC7"/>
    <w:rsid w:val="DDA845BA"/>
    <w:rsid w:val="DDAB71BF"/>
    <w:rsid w:val="DDB528AA"/>
    <w:rsid w:val="DDB6B8CA"/>
    <w:rsid w:val="DDB7536C"/>
    <w:rsid w:val="DDB90772"/>
    <w:rsid w:val="DDB9F54D"/>
    <w:rsid w:val="DDBB1379"/>
    <w:rsid w:val="DDBD54B7"/>
    <w:rsid w:val="DDBF19A9"/>
    <w:rsid w:val="DDBF53C0"/>
    <w:rsid w:val="DDBFAAD6"/>
    <w:rsid w:val="DDBFC676"/>
    <w:rsid w:val="DDBFE5D8"/>
    <w:rsid w:val="DDBFE7F2"/>
    <w:rsid w:val="DDC57D95"/>
    <w:rsid w:val="DDC70D57"/>
    <w:rsid w:val="DDC7D5B9"/>
    <w:rsid w:val="DDCF1347"/>
    <w:rsid w:val="DDCF5EF6"/>
    <w:rsid w:val="DDCFDBF4"/>
    <w:rsid w:val="DDD49D34"/>
    <w:rsid w:val="DDD51BA4"/>
    <w:rsid w:val="DDD5CAAE"/>
    <w:rsid w:val="DDD62317"/>
    <w:rsid w:val="DDD64AA2"/>
    <w:rsid w:val="DDD7F1E8"/>
    <w:rsid w:val="DDD9446E"/>
    <w:rsid w:val="DDD9E4F6"/>
    <w:rsid w:val="DDDB62B3"/>
    <w:rsid w:val="DDDB6C9D"/>
    <w:rsid w:val="DDDC3B47"/>
    <w:rsid w:val="DDDC9D9C"/>
    <w:rsid w:val="DDDD1BF2"/>
    <w:rsid w:val="DDDD4952"/>
    <w:rsid w:val="DDDDD78D"/>
    <w:rsid w:val="DDDF1275"/>
    <w:rsid w:val="DDDF18C6"/>
    <w:rsid w:val="DDDF796C"/>
    <w:rsid w:val="DDDF9152"/>
    <w:rsid w:val="DDE1B0E2"/>
    <w:rsid w:val="DDE4EAA0"/>
    <w:rsid w:val="DDE508DB"/>
    <w:rsid w:val="DDE644B5"/>
    <w:rsid w:val="DDE7BC03"/>
    <w:rsid w:val="DDE9FC23"/>
    <w:rsid w:val="DDEB4F5E"/>
    <w:rsid w:val="DDEC5742"/>
    <w:rsid w:val="DDEC79CA"/>
    <w:rsid w:val="DDEEE616"/>
    <w:rsid w:val="DDEF4420"/>
    <w:rsid w:val="DDEFD1D0"/>
    <w:rsid w:val="DDEFE02D"/>
    <w:rsid w:val="DDF1EA6A"/>
    <w:rsid w:val="DDF70478"/>
    <w:rsid w:val="DDF76800"/>
    <w:rsid w:val="DDF77C3E"/>
    <w:rsid w:val="DDF7964A"/>
    <w:rsid w:val="DDF7987B"/>
    <w:rsid w:val="DDF7CBA0"/>
    <w:rsid w:val="DDF7F559"/>
    <w:rsid w:val="DDF90AEF"/>
    <w:rsid w:val="DDF970E1"/>
    <w:rsid w:val="DDF98106"/>
    <w:rsid w:val="DDF988BF"/>
    <w:rsid w:val="DDFA1344"/>
    <w:rsid w:val="DDFB0759"/>
    <w:rsid w:val="DDFB135F"/>
    <w:rsid w:val="DDFB8CA8"/>
    <w:rsid w:val="DDFD57A8"/>
    <w:rsid w:val="DDFD9215"/>
    <w:rsid w:val="DDFDDC43"/>
    <w:rsid w:val="DDFEBE1E"/>
    <w:rsid w:val="DDFEEDD7"/>
    <w:rsid w:val="DDFF0B47"/>
    <w:rsid w:val="DDFF281A"/>
    <w:rsid w:val="DDFF30D4"/>
    <w:rsid w:val="DDFF55A9"/>
    <w:rsid w:val="DDFF5964"/>
    <w:rsid w:val="DDFF7BF8"/>
    <w:rsid w:val="DDFF7F23"/>
    <w:rsid w:val="DDFFD027"/>
    <w:rsid w:val="DDFFD656"/>
    <w:rsid w:val="DDFFDFA1"/>
    <w:rsid w:val="DE194CFD"/>
    <w:rsid w:val="DE1B21F2"/>
    <w:rsid w:val="DE1F02CF"/>
    <w:rsid w:val="DE1F80FD"/>
    <w:rsid w:val="DE26C957"/>
    <w:rsid w:val="DE2B8BDB"/>
    <w:rsid w:val="DE37758A"/>
    <w:rsid w:val="DE37EF51"/>
    <w:rsid w:val="DE3EFFA4"/>
    <w:rsid w:val="DE4D9170"/>
    <w:rsid w:val="DE4F2026"/>
    <w:rsid w:val="DE67BAD4"/>
    <w:rsid w:val="DE686D38"/>
    <w:rsid w:val="DE6F16E0"/>
    <w:rsid w:val="DE6F95C0"/>
    <w:rsid w:val="DE6FAB42"/>
    <w:rsid w:val="DE73A26D"/>
    <w:rsid w:val="DE75F976"/>
    <w:rsid w:val="DE7704D2"/>
    <w:rsid w:val="DE773748"/>
    <w:rsid w:val="DE775819"/>
    <w:rsid w:val="DE7AAF7F"/>
    <w:rsid w:val="DE7C01F1"/>
    <w:rsid w:val="DE7DC091"/>
    <w:rsid w:val="DE7E8250"/>
    <w:rsid w:val="DE7F4A18"/>
    <w:rsid w:val="DE7F6550"/>
    <w:rsid w:val="DE7F9A4F"/>
    <w:rsid w:val="DE7FCA7F"/>
    <w:rsid w:val="DE8DA29C"/>
    <w:rsid w:val="DE9929B6"/>
    <w:rsid w:val="DE9C9F8B"/>
    <w:rsid w:val="DE9DF77F"/>
    <w:rsid w:val="DE9E0078"/>
    <w:rsid w:val="DE9EBF14"/>
    <w:rsid w:val="DE9EF901"/>
    <w:rsid w:val="DE9F23EA"/>
    <w:rsid w:val="DE9FDD4F"/>
    <w:rsid w:val="DEA1CA1F"/>
    <w:rsid w:val="DEA738BB"/>
    <w:rsid w:val="DEAA5392"/>
    <w:rsid w:val="DEAB7360"/>
    <w:rsid w:val="DEABA5A3"/>
    <w:rsid w:val="DEB14E80"/>
    <w:rsid w:val="DEB468B7"/>
    <w:rsid w:val="DEB5CC8B"/>
    <w:rsid w:val="DEB6F3E3"/>
    <w:rsid w:val="DEB7A413"/>
    <w:rsid w:val="DEB7E72E"/>
    <w:rsid w:val="DEBB4EE8"/>
    <w:rsid w:val="DEBBA009"/>
    <w:rsid w:val="DEBBDCD3"/>
    <w:rsid w:val="DEBC7E72"/>
    <w:rsid w:val="DEBD2F74"/>
    <w:rsid w:val="DEBD6ABD"/>
    <w:rsid w:val="DEBDB4B5"/>
    <w:rsid w:val="DEBF550D"/>
    <w:rsid w:val="DEBFF6E2"/>
    <w:rsid w:val="DEBFF975"/>
    <w:rsid w:val="DEC78036"/>
    <w:rsid w:val="DEC7B9ED"/>
    <w:rsid w:val="DECC98CD"/>
    <w:rsid w:val="DECDB1DF"/>
    <w:rsid w:val="DECE90E1"/>
    <w:rsid w:val="DECF3C8F"/>
    <w:rsid w:val="DECF78B0"/>
    <w:rsid w:val="DECF9D46"/>
    <w:rsid w:val="DED2E2BC"/>
    <w:rsid w:val="DED3AF41"/>
    <w:rsid w:val="DED4D463"/>
    <w:rsid w:val="DED64A8D"/>
    <w:rsid w:val="DED7CEC0"/>
    <w:rsid w:val="DEDB01B6"/>
    <w:rsid w:val="DEDB1C18"/>
    <w:rsid w:val="DEDBFA5F"/>
    <w:rsid w:val="DEDD3DB2"/>
    <w:rsid w:val="DEDEEB5E"/>
    <w:rsid w:val="DEDF0AC0"/>
    <w:rsid w:val="DEDF5060"/>
    <w:rsid w:val="DEDFAD4E"/>
    <w:rsid w:val="DEE1BE32"/>
    <w:rsid w:val="DEE392BD"/>
    <w:rsid w:val="DEE71F6F"/>
    <w:rsid w:val="DEE9B3BF"/>
    <w:rsid w:val="DEEA6E2F"/>
    <w:rsid w:val="DEEAC1DA"/>
    <w:rsid w:val="DEEB7A33"/>
    <w:rsid w:val="DEEB8158"/>
    <w:rsid w:val="DEEB97D7"/>
    <w:rsid w:val="DEEBBC81"/>
    <w:rsid w:val="DEEEB49D"/>
    <w:rsid w:val="DEEF39D5"/>
    <w:rsid w:val="DEEF48E4"/>
    <w:rsid w:val="DEEFE530"/>
    <w:rsid w:val="DEF0ABA1"/>
    <w:rsid w:val="DEF51852"/>
    <w:rsid w:val="DEF5B807"/>
    <w:rsid w:val="DEF6185E"/>
    <w:rsid w:val="DEF69F7D"/>
    <w:rsid w:val="DEF72664"/>
    <w:rsid w:val="DEF75DF6"/>
    <w:rsid w:val="DEF783DE"/>
    <w:rsid w:val="DEF7B4B5"/>
    <w:rsid w:val="DEF7C84B"/>
    <w:rsid w:val="DEF7CF92"/>
    <w:rsid w:val="DEF7D6CE"/>
    <w:rsid w:val="DEF9D381"/>
    <w:rsid w:val="DEF9F06A"/>
    <w:rsid w:val="DEFA8EF2"/>
    <w:rsid w:val="DEFB0466"/>
    <w:rsid w:val="DEFB7DAF"/>
    <w:rsid w:val="DEFB8C18"/>
    <w:rsid w:val="DEFB99A0"/>
    <w:rsid w:val="DEFBAE61"/>
    <w:rsid w:val="DEFBE616"/>
    <w:rsid w:val="DEFBF7F7"/>
    <w:rsid w:val="DEFBF938"/>
    <w:rsid w:val="DEFCD9CB"/>
    <w:rsid w:val="DEFD2398"/>
    <w:rsid w:val="DEFD6880"/>
    <w:rsid w:val="DEFD71DE"/>
    <w:rsid w:val="DEFDCD10"/>
    <w:rsid w:val="DEFE6657"/>
    <w:rsid w:val="DEFE93ED"/>
    <w:rsid w:val="DEFEC4CE"/>
    <w:rsid w:val="DEFF165A"/>
    <w:rsid w:val="DEFF171E"/>
    <w:rsid w:val="DEFF18F5"/>
    <w:rsid w:val="DEFF3325"/>
    <w:rsid w:val="DEFF5A6C"/>
    <w:rsid w:val="DEFF951D"/>
    <w:rsid w:val="DEFF9DBC"/>
    <w:rsid w:val="DEFFA1FC"/>
    <w:rsid w:val="DEFFAD59"/>
    <w:rsid w:val="DEFFAEF6"/>
    <w:rsid w:val="DEFFB388"/>
    <w:rsid w:val="DEFFB71D"/>
    <w:rsid w:val="DF0E34BD"/>
    <w:rsid w:val="DF1373E0"/>
    <w:rsid w:val="DF147DF6"/>
    <w:rsid w:val="DF1C905D"/>
    <w:rsid w:val="DF1E4041"/>
    <w:rsid w:val="DF1ED5C5"/>
    <w:rsid w:val="DF1F7BD1"/>
    <w:rsid w:val="DF29B00A"/>
    <w:rsid w:val="DF2A6E8C"/>
    <w:rsid w:val="DF2A8487"/>
    <w:rsid w:val="DF2F218D"/>
    <w:rsid w:val="DF332C03"/>
    <w:rsid w:val="DF339790"/>
    <w:rsid w:val="DF358915"/>
    <w:rsid w:val="DF398D26"/>
    <w:rsid w:val="DF39AA03"/>
    <w:rsid w:val="DF3BF369"/>
    <w:rsid w:val="DF3DB6DA"/>
    <w:rsid w:val="DF3DC1AF"/>
    <w:rsid w:val="DF3E195B"/>
    <w:rsid w:val="DF3E25FC"/>
    <w:rsid w:val="DF3E63B3"/>
    <w:rsid w:val="DF3EA208"/>
    <w:rsid w:val="DF3EAC3B"/>
    <w:rsid w:val="DF3EC400"/>
    <w:rsid w:val="DF3F29FC"/>
    <w:rsid w:val="DF3F6166"/>
    <w:rsid w:val="DF3F6C28"/>
    <w:rsid w:val="DF3F6DF7"/>
    <w:rsid w:val="DF3FEA27"/>
    <w:rsid w:val="DF49EBDB"/>
    <w:rsid w:val="DF4C9FB3"/>
    <w:rsid w:val="DF4DB83C"/>
    <w:rsid w:val="DF4DF061"/>
    <w:rsid w:val="DF4F4D83"/>
    <w:rsid w:val="DF4F7A08"/>
    <w:rsid w:val="DF4FC4AE"/>
    <w:rsid w:val="DF56B6E6"/>
    <w:rsid w:val="DF57D4BD"/>
    <w:rsid w:val="DF57F81F"/>
    <w:rsid w:val="DF59D355"/>
    <w:rsid w:val="DF5BCB01"/>
    <w:rsid w:val="DF5E14B2"/>
    <w:rsid w:val="DF5F077D"/>
    <w:rsid w:val="DF5F8252"/>
    <w:rsid w:val="DF61D79A"/>
    <w:rsid w:val="DF6764AA"/>
    <w:rsid w:val="DF678C19"/>
    <w:rsid w:val="DF67E86F"/>
    <w:rsid w:val="DF67F53D"/>
    <w:rsid w:val="DF6B0CFD"/>
    <w:rsid w:val="DF6B3480"/>
    <w:rsid w:val="DF6BA04A"/>
    <w:rsid w:val="DF6C4314"/>
    <w:rsid w:val="DF6F54CE"/>
    <w:rsid w:val="DF6FA2DB"/>
    <w:rsid w:val="DF6FB93B"/>
    <w:rsid w:val="DF71A7FD"/>
    <w:rsid w:val="DF73CA46"/>
    <w:rsid w:val="DF73D079"/>
    <w:rsid w:val="DF7663C6"/>
    <w:rsid w:val="DF770DFE"/>
    <w:rsid w:val="DF7752C8"/>
    <w:rsid w:val="DF77F512"/>
    <w:rsid w:val="DF7A8122"/>
    <w:rsid w:val="DF7B00DC"/>
    <w:rsid w:val="DF7B02EE"/>
    <w:rsid w:val="DF7B8E89"/>
    <w:rsid w:val="DF7B9051"/>
    <w:rsid w:val="DF7B9235"/>
    <w:rsid w:val="DF7DB41D"/>
    <w:rsid w:val="DF7DC88A"/>
    <w:rsid w:val="DF7DFCBF"/>
    <w:rsid w:val="DF7E0ECC"/>
    <w:rsid w:val="DF7EB5A2"/>
    <w:rsid w:val="DF7F154D"/>
    <w:rsid w:val="DF7F1FF4"/>
    <w:rsid w:val="DF7F51C3"/>
    <w:rsid w:val="DF7F5EC0"/>
    <w:rsid w:val="DF7F766F"/>
    <w:rsid w:val="DF7F8A12"/>
    <w:rsid w:val="DF7F9DE2"/>
    <w:rsid w:val="DF7FB467"/>
    <w:rsid w:val="DF7FBFF6"/>
    <w:rsid w:val="DF7FF0DB"/>
    <w:rsid w:val="DF8565F0"/>
    <w:rsid w:val="DF881A45"/>
    <w:rsid w:val="DF89D0D9"/>
    <w:rsid w:val="DF8DC05E"/>
    <w:rsid w:val="DF8F3A3A"/>
    <w:rsid w:val="DF93AB4F"/>
    <w:rsid w:val="DF972AEF"/>
    <w:rsid w:val="DF98AEA9"/>
    <w:rsid w:val="DF9A3FC4"/>
    <w:rsid w:val="DF9D70FF"/>
    <w:rsid w:val="DF9D868A"/>
    <w:rsid w:val="DF9D99D2"/>
    <w:rsid w:val="DF9EC42E"/>
    <w:rsid w:val="DF9EEF41"/>
    <w:rsid w:val="DF9F265C"/>
    <w:rsid w:val="DF9F26EE"/>
    <w:rsid w:val="DF9F6ED9"/>
    <w:rsid w:val="DF9F974B"/>
    <w:rsid w:val="DFA7D1C0"/>
    <w:rsid w:val="DFA7D5F9"/>
    <w:rsid w:val="DFA914F8"/>
    <w:rsid w:val="DFAA4004"/>
    <w:rsid w:val="DFAB2771"/>
    <w:rsid w:val="DFAC6B5C"/>
    <w:rsid w:val="DFAD0279"/>
    <w:rsid w:val="DFAE16B9"/>
    <w:rsid w:val="DFAE5FBE"/>
    <w:rsid w:val="DFAEC673"/>
    <w:rsid w:val="DFAF3E5F"/>
    <w:rsid w:val="DFAF653A"/>
    <w:rsid w:val="DFAFBA00"/>
    <w:rsid w:val="DFAFDEF8"/>
    <w:rsid w:val="DFB325E1"/>
    <w:rsid w:val="DFB35EF6"/>
    <w:rsid w:val="DFB4815C"/>
    <w:rsid w:val="DFB50351"/>
    <w:rsid w:val="DFB585DD"/>
    <w:rsid w:val="DFB62700"/>
    <w:rsid w:val="DFB73C54"/>
    <w:rsid w:val="DFB75599"/>
    <w:rsid w:val="DFB7A2DD"/>
    <w:rsid w:val="DFB91057"/>
    <w:rsid w:val="DFBAEE3B"/>
    <w:rsid w:val="DFBB1A3D"/>
    <w:rsid w:val="DFBBCD90"/>
    <w:rsid w:val="DFBC1FDB"/>
    <w:rsid w:val="DFBC5ABA"/>
    <w:rsid w:val="DFBD0B01"/>
    <w:rsid w:val="DFBD12F5"/>
    <w:rsid w:val="DFBE2BFF"/>
    <w:rsid w:val="DFBE6A2C"/>
    <w:rsid w:val="DFBE72A5"/>
    <w:rsid w:val="DFBEF83E"/>
    <w:rsid w:val="DFBF0ADF"/>
    <w:rsid w:val="DFBF7829"/>
    <w:rsid w:val="DFBF78D3"/>
    <w:rsid w:val="DFBF7EC5"/>
    <w:rsid w:val="DFBF88E5"/>
    <w:rsid w:val="DFBFA241"/>
    <w:rsid w:val="DFBFBD5A"/>
    <w:rsid w:val="DFBFBF62"/>
    <w:rsid w:val="DFBFC97E"/>
    <w:rsid w:val="DFBFCD8F"/>
    <w:rsid w:val="DFBFDD25"/>
    <w:rsid w:val="DFC32803"/>
    <w:rsid w:val="DFC3FB4D"/>
    <w:rsid w:val="DFCBEBDC"/>
    <w:rsid w:val="DFCD8D3D"/>
    <w:rsid w:val="DFCDCF2E"/>
    <w:rsid w:val="DFCDD248"/>
    <w:rsid w:val="DFCE33CF"/>
    <w:rsid w:val="DFCE3F2C"/>
    <w:rsid w:val="DFCE8144"/>
    <w:rsid w:val="DFCED433"/>
    <w:rsid w:val="DFCF496A"/>
    <w:rsid w:val="DFCF9397"/>
    <w:rsid w:val="DFCFA71D"/>
    <w:rsid w:val="DFD0D3CA"/>
    <w:rsid w:val="DFD519FA"/>
    <w:rsid w:val="DFD5370A"/>
    <w:rsid w:val="DFD61682"/>
    <w:rsid w:val="DFD75AD6"/>
    <w:rsid w:val="DFD763C4"/>
    <w:rsid w:val="DFDB646A"/>
    <w:rsid w:val="DFDBF5EA"/>
    <w:rsid w:val="DFDC0DD3"/>
    <w:rsid w:val="DFDC2313"/>
    <w:rsid w:val="DFDC663E"/>
    <w:rsid w:val="DFDC90E9"/>
    <w:rsid w:val="DFDCDE79"/>
    <w:rsid w:val="DFDDDA20"/>
    <w:rsid w:val="DFDE9A2C"/>
    <w:rsid w:val="DFDF0665"/>
    <w:rsid w:val="DFDF0E09"/>
    <w:rsid w:val="DFDF3117"/>
    <w:rsid w:val="DFDF57BA"/>
    <w:rsid w:val="DFDF6BD6"/>
    <w:rsid w:val="DFDF78B4"/>
    <w:rsid w:val="DFDF7967"/>
    <w:rsid w:val="DFDFBEED"/>
    <w:rsid w:val="DFDFD007"/>
    <w:rsid w:val="DFDFD008"/>
    <w:rsid w:val="DFE50566"/>
    <w:rsid w:val="DFE58001"/>
    <w:rsid w:val="DFE5987E"/>
    <w:rsid w:val="DFE5B6E6"/>
    <w:rsid w:val="DFE5E145"/>
    <w:rsid w:val="DFE6A37D"/>
    <w:rsid w:val="DFE6C360"/>
    <w:rsid w:val="DFE70E39"/>
    <w:rsid w:val="DFE7165B"/>
    <w:rsid w:val="DFE7240D"/>
    <w:rsid w:val="DFE751C2"/>
    <w:rsid w:val="DFE790D6"/>
    <w:rsid w:val="DFE7C2A3"/>
    <w:rsid w:val="DFE9EBD3"/>
    <w:rsid w:val="DFEA955C"/>
    <w:rsid w:val="DFEB172E"/>
    <w:rsid w:val="DFEB2AF3"/>
    <w:rsid w:val="DFEB778D"/>
    <w:rsid w:val="DFEB7D43"/>
    <w:rsid w:val="DFEBA2E2"/>
    <w:rsid w:val="DFEC8F5B"/>
    <w:rsid w:val="DFECB42B"/>
    <w:rsid w:val="DFECD6C3"/>
    <w:rsid w:val="DFED3E88"/>
    <w:rsid w:val="DFED93BB"/>
    <w:rsid w:val="DFEDD9A7"/>
    <w:rsid w:val="DFEE36AA"/>
    <w:rsid w:val="DFEE5F70"/>
    <w:rsid w:val="DFEE7AAC"/>
    <w:rsid w:val="DFEE9D63"/>
    <w:rsid w:val="DFEF47D4"/>
    <w:rsid w:val="DFEF606D"/>
    <w:rsid w:val="DFEF695B"/>
    <w:rsid w:val="DFEF6DEF"/>
    <w:rsid w:val="DFEF75B1"/>
    <w:rsid w:val="DFEF772F"/>
    <w:rsid w:val="DFEF85BA"/>
    <w:rsid w:val="DFEFA9C5"/>
    <w:rsid w:val="DFEFBCBF"/>
    <w:rsid w:val="DFEFC56E"/>
    <w:rsid w:val="DFEFC598"/>
    <w:rsid w:val="DFEFEB0C"/>
    <w:rsid w:val="DFEFF4CD"/>
    <w:rsid w:val="DFF21BF6"/>
    <w:rsid w:val="DFF2845F"/>
    <w:rsid w:val="DFF2A0A4"/>
    <w:rsid w:val="DFF3155A"/>
    <w:rsid w:val="DFF360DF"/>
    <w:rsid w:val="DFF3B74C"/>
    <w:rsid w:val="DFF3BA38"/>
    <w:rsid w:val="DFF3C2FE"/>
    <w:rsid w:val="DFF3D957"/>
    <w:rsid w:val="DFF55FB2"/>
    <w:rsid w:val="DFF5A889"/>
    <w:rsid w:val="DFF5BE03"/>
    <w:rsid w:val="DFF5C7C9"/>
    <w:rsid w:val="DFF5DFDB"/>
    <w:rsid w:val="DFF61348"/>
    <w:rsid w:val="DFF64F61"/>
    <w:rsid w:val="DFF67097"/>
    <w:rsid w:val="DFF70180"/>
    <w:rsid w:val="DFF70E87"/>
    <w:rsid w:val="DFF72317"/>
    <w:rsid w:val="DFF75E56"/>
    <w:rsid w:val="DFF761B1"/>
    <w:rsid w:val="DFF77DDA"/>
    <w:rsid w:val="DFF79904"/>
    <w:rsid w:val="DFF7A3EB"/>
    <w:rsid w:val="DFF7A91D"/>
    <w:rsid w:val="DFF7C559"/>
    <w:rsid w:val="DFF7DC1B"/>
    <w:rsid w:val="DFF7E78F"/>
    <w:rsid w:val="DFF8CD71"/>
    <w:rsid w:val="DFF94215"/>
    <w:rsid w:val="DFF969A5"/>
    <w:rsid w:val="DFF970F7"/>
    <w:rsid w:val="DFF974A4"/>
    <w:rsid w:val="DFF98FE0"/>
    <w:rsid w:val="DFF99A4A"/>
    <w:rsid w:val="DFF9AE7E"/>
    <w:rsid w:val="DFFA71FC"/>
    <w:rsid w:val="DFFA7D3A"/>
    <w:rsid w:val="DFFA9225"/>
    <w:rsid w:val="DFFAB7A1"/>
    <w:rsid w:val="DFFAC7F1"/>
    <w:rsid w:val="DFFACF60"/>
    <w:rsid w:val="DFFB0E11"/>
    <w:rsid w:val="DFFB1F50"/>
    <w:rsid w:val="DFFB6C4A"/>
    <w:rsid w:val="DFFB6F04"/>
    <w:rsid w:val="DFFB8FCF"/>
    <w:rsid w:val="DFFBB19D"/>
    <w:rsid w:val="DFFBB3F9"/>
    <w:rsid w:val="DFFBF671"/>
    <w:rsid w:val="DFFBFE64"/>
    <w:rsid w:val="DFFC9636"/>
    <w:rsid w:val="DFFCBAA9"/>
    <w:rsid w:val="DFFCBCBA"/>
    <w:rsid w:val="DFFD22C9"/>
    <w:rsid w:val="DFFD28AE"/>
    <w:rsid w:val="DFFD5019"/>
    <w:rsid w:val="DFFD8256"/>
    <w:rsid w:val="DFFDA1A3"/>
    <w:rsid w:val="DFFDB4A0"/>
    <w:rsid w:val="DFFDC05A"/>
    <w:rsid w:val="DFFE1AFB"/>
    <w:rsid w:val="DFFE1EF1"/>
    <w:rsid w:val="DFFE3686"/>
    <w:rsid w:val="DFFE3BBF"/>
    <w:rsid w:val="DFFE401F"/>
    <w:rsid w:val="DFFE4152"/>
    <w:rsid w:val="DFFE4F36"/>
    <w:rsid w:val="DFFE52FE"/>
    <w:rsid w:val="DFFEA5DE"/>
    <w:rsid w:val="DFFEC66C"/>
    <w:rsid w:val="DFFEC912"/>
    <w:rsid w:val="DFFF019B"/>
    <w:rsid w:val="DFFF01CE"/>
    <w:rsid w:val="DFFF1D6B"/>
    <w:rsid w:val="DFFF254B"/>
    <w:rsid w:val="DFFF264E"/>
    <w:rsid w:val="DFFF2FA3"/>
    <w:rsid w:val="DFFF31E5"/>
    <w:rsid w:val="DFFF31ED"/>
    <w:rsid w:val="DFFF3947"/>
    <w:rsid w:val="DFFF450A"/>
    <w:rsid w:val="DFFF6DD1"/>
    <w:rsid w:val="DFFF70CC"/>
    <w:rsid w:val="DFFF8783"/>
    <w:rsid w:val="DFFF9799"/>
    <w:rsid w:val="DFFFAD42"/>
    <w:rsid w:val="DFFFC1DD"/>
    <w:rsid w:val="DFFFC732"/>
    <w:rsid w:val="DFFFCACD"/>
    <w:rsid w:val="DFFFD437"/>
    <w:rsid w:val="DFFFE0D4"/>
    <w:rsid w:val="DFFFE879"/>
    <w:rsid w:val="DFFFF124"/>
    <w:rsid w:val="E043A493"/>
    <w:rsid w:val="E0EF55C0"/>
    <w:rsid w:val="E0F1A37B"/>
    <w:rsid w:val="E0FE409B"/>
    <w:rsid w:val="E13D0539"/>
    <w:rsid w:val="E14B9538"/>
    <w:rsid w:val="E154B000"/>
    <w:rsid w:val="E1AF08E4"/>
    <w:rsid w:val="E1ECB71D"/>
    <w:rsid w:val="E1EDBDEB"/>
    <w:rsid w:val="E1F7A23A"/>
    <w:rsid w:val="E1F88957"/>
    <w:rsid w:val="E1FF121E"/>
    <w:rsid w:val="E1FF3634"/>
    <w:rsid w:val="E1FFAEB7"/>
    <w:rsid w:val="E20EBBCD"/>
    <w:rsid w:val="E22C7DEA"/>
    <w:rsid w:val="E25B52B8"/>
    <w:rsid w:val="E26A3C54"/>
    <w:rsid w:val="E27CFBF4"/>
    <w:rsid w:val="E27F8744"/>
    <w:rsid w:val="E2BF21B4"/>
    <w:rsid w:val="E2BFE397"/>
    <w:rsid w:val="E2EF2428"/>
    <w:rsid w:val="E2F129B7"/>
    <w:rsid w:val="E2FBCDF6"/>
    <w:rsid w:val="E2FFE171"/>
    <w:rsid w:val="E33B3494"/>
    <w:rsid w:val="E376FBB0"/>
    <w:rsid w:val="E3771293"/>
    <w:rsid w:val="E37AF434"/>
    <w:rsid w:val="E37CD13F"/>
    <w:rsid w:val="E37EF15B"/>
    <w:rsid w:val="E39450AE"/>
    <w:rsid w:val="E39F7233"/>
    <w:rsid w:val="E3A9C557"/>
    <w:rsid w:val="E3AED871"/>
    <w:rsid w:val="E3B94727"/>
    <w:rsid w:val="E3BFA513"/>
    <w:rsid w:val="E3CE06C6"/>
    <w:rsid w:val="E3CEC3A2"/>
    <w:rsid w:val="E3CF0821"/>
    <w:rsid w:val="E3D5A4C5"/>
    <w:rsid w:val="E3D6B3B7"/>
    <w:rsid w:val="E3DF934A"/>
    <w:rsid w:val="E3E3346D"/>
    <w:rsid w:val="E3EA5F35"/>
    <w:rsid w:val="E3EFB8EC"/>
    <w:rsid w:val="E3EFDF81"/>
    <w:rsid w:val="E3F044D7"/>
    <w:rsid w:val="E3F21914"/>
    <w:rsid w:val="E3F2DD82"/>
    <w:rsid w:val="E3F3ACA2"/>
    <w:rsid w:val="E3F5E6BD"/>
    <w:rsid w:val="E3F6CAD3"/>
    <w:rsid w:val="E3F77EFC"/>
    <w:rsid w:val="E3FB46B3"/>
    <w:rsid w:val="E3FEA477"/>
    <w:rsid w:val="E3FED6FE"/>
    <w:rsid w:val="E3FF212B"/>
    <w:rsid w:val="E3FF2C36"/>
    <w:rsid w:val="E3FF4C5E"/>
    <w:rsid w:val="E3FF5FE4"/>
    <w:rsid w:val="E3FF8CAD"/>
    <w:rsid w:val="E45165DE"/>
    <w:rsid w:val="E466DB1D"/>
    <w:rsid w:val="E47E6E0A"/>
    <w:rsid w:val="E4D71ED6"/>
    <w:rsid w:val="E4EBD539"/>
    <w:rsid w:val="E4EFD45C"/>
    <w:rsid w:val="E4FD08F8"/>
    <w:rsid w:val="E52B2032"/>
    <w:rsid w:val="E53F27C0"/>
    <w:rsid w:val="E53F91FA"/>
    <w:rsid w:val="E57535E9"/>
    <w:rsid w:val="E5761D23"/>
    <w:rsid w:val="E57BFDA7"/>
    <w:rsid w:val="E57CE810"/>
    <w:rsid w:val="E57D3676"/>
    <w:rsid w:val="E59792A4"/>
    <w:rsid w:val="E59D262D"/>
    <w:rsid w:val="E5A77D65"/>
    <w:rsid w:val="E5AEFB89"/>
    <w:rsid w:val="E5B57C83"/>
    <w:rsid w:val="E5B60FE5"/>
    <w:rsid w:val="E5BBEF8A"/>
    <w:rsid w:val="E5BE45B5"/>
    <w:rsid w:val="E5BF987B"/>
    <w:rsid w:val="E5C6D930"/>
    <w:rsid w:val="E5CF5087"/>
    <w:rsid w:val="E5DF201D"/>
    <w:rsid w:val="E5EAC360"/>
    <w:rsid w:val="E5EC42A7"/>
    <w:rsid w:val="E5ED188B"/>
    <w:rsid w:val="E5EF1148"/>
    <w:rsid w:val="E5FC465A"/>
    <w:rsid w:val="E5FDC325"/>
    <w:rsid w:val="E5FDDBCE"/>
    <w:rsid w:val="E5FEDB64"/>
    <w:rsid w:val="E5FF1F35"/>
    <w:rsid w:val="E5FF4A7B"/>
    <w:rsid w:val="E5FF7A66"/>
    <w:rsid w:val="E5FF8AB5"/>
    <w:rsid w:val="E60F112E"/>
    <w:rsid w:val="E63DEC58"/>
    <w:rsid w:val="E653846C"/>
    <w:rsid w:val="E65749D7"/>
    <w:rsid w:val="E65E1CDB"/>
    <w:rsid w:val="E66E26AC"/>
    <w:rsid w:val="E66FC1B7"/>
    <w:rsid w:val="E67300B6"/>
    <w:rsid w:val="E67B3804"/>
    <w:rsid w:val="E67B9987"/>
    <w:rsid w:val="E67E6CF3"/>
    <w:rsid w:val="E67FF3DB"/>
    <w:rsid w:val="E69F9850"/>
    <w:rsid w:val="E6A71570"/>
    <w:rsid w:val="E6AF37F9"/>
    <w:rsid w:val="E6AFF536"/>
    <w:rsid w:val="E6B1F0EB"/>
    <w:rsid w:val="E6BE6250"/>
    <w:rsid w:val="E6BF5326"/>
    <w:rsid w:val="E6BFF5F9"/>
    <w:rsid w:val="E6CBD111"/>
    <w:rsid w:val="E6CE1602"/>
    <w:rsid w:val="E6CFBEC2"/>
    <w:rsid w:val="E6D559EC"/>
    <w:rsid w:val="E6DF8B62"/>
    <w:rsid w:val="E6E52603"/>
    <w:rsid w:val="E6ED85A2"/>
    <w:rsid w:val="E6EE963D"/>
    <w:rsid w:val="E6EF67FB"/>
    <w:rsid w:val="E6EF91D2"/>
    <w:rsid w:val="E6F5653A"/>
    <w:rsid w:val="E6F5C586"/>
    <w:rsid w:val="E6F84339"/>
    <w:rsid w:val="E6FB1B4F"/>
    <w:rsid w:val="E6FB7326"/>
    <w:rsid w:val="E6FBADC3"/>
    <w:rsid w:val="E6FBC68E"/>
    <w:rsid w:val="E6FBEE76"/>
    <w:rsid w:val="E6FF117C"/>
    <w:rsid w:val="E6FF397F"/>
    <w:rsid w:val="E6FF7BB9"/>
    <w:rsid w:val="E6FFBE55"/>
    <w:rsid w:val="E6FFDE46"/>
    <w:rsid w:val="E6FFF605"/>
    <w:rsid w:val="E7185233"/>
    <w:rsid w:val="E71D81A2"/>
    <w:rsid w:val="E727D633"/>
    <w:rsid w:val="E72FD6F5"/>
    <w:rsid w:val="E72FDDFF"/>
    <w:rsid w:val="E7318F50"/>
    <w:rsid w:val="E73A0C39"/>
    <w:rsid w:val="E73BFAA9"/>
    <w:rsid w:val="E73E552C"/>
    <w:rsid w:val="E73E6544"/>
    <w:rsid w:val="E73F0C61"/>
    <w:rsid w:val="E73F1C1C"/>
    <w:rsid w:val="E73F5DEE"/>
    <w:rsid w:val="E74E24BC"/>
    <w:rsid w:val="E757FD3D"/>
    <w:rsid w:val="E75F327D"/>
    <w:rsid w:val="E76A9069"/>
    <w:rsid w:val="E76D1170"/>
    <w:rsid w:val="E76F7CAA"/>
    <w:rsid w:val="E77775E6"/>
    <w:rsid w:val="E77ADC6A"/>
    <w:rsid w:val="E77AF4CC"/>
    <w:rsid w:val="E77D15DF"/>
    <w:rsid w:val="E77E3CC8"/>
    <w:rsid w:val="E77E72B7"/>
    <w:rsid w:val="E77E8309"/>
    <w:rsid w:val="E77F5F78"/>
    <w:rsid w:val="E77F8497"/>
    <w:rsid w:val="E77FA667"/>
    <w:rsid w:val="E77FE064"/>
    <w:rsid w:val="E77FE7DF"/>
    <w:rsid w:val="E77FF90C"/>
    <w:rsid w:val="E785594B"/>
    <w:rsid w:val="E78E0572"/>
    <w:rsid w:val="E78E0C2F"/>
    <w:rsid w:val="E78FCCC2"/>
    <w:rsid w:val="E7900838"/>
    <w:rsid w:val="E795C04C"/>
    <w:rsid w:val="E79C5538"/>
    <w:rsid w:val="E79D2C2F"/>
    <w:rsid w:val="E79D6CC0"/>
    <w:rsid w:val="E79FFF34"/>
    <w:rsid w:val="E7AB399D"/>
    <w:rsid w:val="E7ACD555"/>
    <w:rsid w:val="E7AE74EE"/>
    <w:rsid w:val="E7AFBEF9"/>
    <w:rsid w:val="E7B325B4"/>
    <w:rsid w:val="E7B6004D"/>
    <w:rsid w:val="E7B770FC"/>
    <w:rsid w:val="E7B783B5"/>
    <w:rsid w:val="E7B8C3DD"/>
    <w:rsid w:val="E7BA5F02"/>
    <w:rsid w:val="E7BB7B34"/>
    <w:rsid w:val="E7BD0B31"/>
    <w:rsid w:val="E7BD435D"/>
    <w:rsid w:val="E7BD5B6F"/>
    <w:rsid w:val="E7BDA63F"/>
    <w:rsid w:val="E7BE371E"/>
    <w:rsid w:val="E7BE4E61"/>
    <w:rsid w:val="E7BF061A"/>
    <w:rsid w:val="E7BF1C91"/>
    <w:rsid w:val="E7BF72CF"/>
    <w:rsid w:val="E7BF7A49"/>
    <w:rsid w:val="E7C517B9"/>
    <w:rsid w:val="E7C64EB5"/>
    <w:rsid w:val="E7C921BF"/>
    <w:rsid w:val="E7CB4530"/>
    <w:rsid w:val="E7CD9696"/>
    <w:rsid w:val="E7CDD9A9"/>
    <w:rsid w:val="E7CE182B"/>
    <w:rsid w:val="E7CF77B0"/>
    <w:rsid w:val="E7CFB32D"/>
    <w:rsid w:val="E7D69282"/>
    <w:rsid w:val="E7D9DB32"/>
    <w:rsid w:val="E7DB112E"/>
    <w:rsid w:val="E7DBB743"/>
    <w:rsid w:val="E7DCA429"/>
    <w:rsid w:val="E7DD531C"/>
    <w:rsid w:val="E7DDA528"/>
    <w:rsid w:val="E7DF25C2"/>
    <w:rsid w:val="E7DF52E2"/>
    <w:rsid w:val="E7DFF3B8"/>
    <w:rsid w:val="E7E11BCB"/>
    <w:rsid w:val="E7E5EB63"/>
    <w:rsid w:val="E7E6B750"/>
    <w:rsid w:val="E7E700B6"/>
    <w:rsid w:val="E7E91FA9"/>
    <w:rsid w:val="E7E95F48"/>
    <w:rsid w:val="E7E9D0A7"/>
    <w:rsid w:val="E7ED087A"/>
    <w:rsid w:val="E7ED54BE"/>
    <w:rsid w:val="E7EE32E1"/>
    <w:rsid w:val="E7EE7805"/>
    <w:rsid w:val="E7EF0258"/>
    <w:rsid w:val="E7EFACF0"/>
    <w:rsid w:val="E7EFAD83"/>
    <w:rsid w:val="E7F1C1C6"/>
    <w:rsid w:val="E7F521C8"/>
    <w:rsid w:val="E7F540CD"/>
    <w:rsid w:val="E7F616D0"/>
    <w:rsid w:val="E7F7C9F4"/>
    <w:rsid w:val="E7F7D31C"/>
    <w:rsid w:val="E7F909D6"/>
    <w:rsid w:val="E7F9C993"/>
    <w:rsid w:val="E7FAF1CF"/>
    <w:rsid w:val="E7FB0312"/>
    <w:rsid w:val="E7FB2061"/>
    <w:rsid w:val="E7FB5A12"/>
    <w:rsid w:val="E7FB798A"/>
    <w:rsid w:val="E7FBEC9B"/>
    <w:rsid w:val="E7FC2CAE"/>
    <w:rsid w:val="E7FC9780"/>
    <w:rsid w:val="E7FCFD03"/>
    <w:rsid w:val="E7FCFEAC"/>
    <w:rsid w:val="E7FD24D0"/>
    <w:rsid w:val="E7FD28F8"/>
    <w:rsid w:val="E7FD6143"/>
    <w:rsid w:val="E7FDC0E8"/>
    <w:rsid w:val="E7FDD4D8"/>
    <w:rsid w:val="E7FED447"/>
    <w:rsid w:val="E7FEDF5F"/>
    <w:rsid w:val="E7FEEC87"/>
    <w:rsid w:val="E7FF16EC"/>
    <w:rsid w:val="E7FF1995"/>
    <w:rsid w:val="E7FF22CD"/>
    <w:rsid w:val="E7FF3BCB"/>
    <w:rsid w:val="E7FF406D"/>
    <w:rsid w:val="E7FF6C1D"/>
    <w:rsid w:val="E7FF754F"/>
    <w:rsid w:val="E7FFC4E4"/>
    <w:rsid w:val="E7FFE696"/>
    <w:rsid w:val="E7FFF125"/>
    <w:rsid w:val="E7FFF1F7"/>
    <w:rsid w:val="E81E5863"/>
    <w:rsid w:val="E87661B1"/>
    <w:rsid w:val="E8A6B1F2"/>
    <w:rsid w:val="E8AE724C"/>
    <w:rsid w:val="E8BBBB5B"/>
    <w:rsid w:val="E8BDA0D7"/>
    <w:rsid w:val="E8BFE107"/>
    <w:rsid w:val="E8CDB356"/>
    <w:rsid w:val="E8CFBF37"/>
    <w:rsid w:val="E8DA56CC"/>
    <w:rsid w:val="E8DEF62C"/>
    <w:rsid w:val="E8DEF7C8"/>
    <w:rsid w:val="E8F10035"/>
    <w:rsid w:val="E8F5A0F7"/>
    <w:rsid w:val="E8F74F71"/>
    <w:rsid w:val="E939B267"/>
    <w:rsid w:val="E93D71FA"/>
    <w:rsid w:val="E93E8389"/>
    <w:rsid w:val="E9557380"/>
    <w:rsid w:val="E95F3FF4"/>
    <w:rsid w:val="E95FCD7C"/>
    <w:rsid w:val="E97449EB"/>
    <w:rsid w:val="E97DA9BD"/>
    <w:rsid w:val="E97F86A5"/>
    <w:rsid w:val="E9A616DB"/>
    <w:rsid w:val="E9AF73A7"/>
    <w:rsid w:val="E9B7B21C"/>
    <w:rsid w:val="E9B7CB17"/>
    <w:rsid w:val="E9C21963"/>
    <w:rsid w:val="E9D91597"/>
    <w:rsid w:val="E9DA7737"/>
    <w:rsid w:val="E9DB48D4"/>
    <w:rsid w:val="E9DE18C0"/>
    <w:rsid w:val="E9DFB0C7"/>
    <w:rsid w:val="E9DFE628"/>
    <w:rsid w:val="E9E26172"/>
    <w:rsid w:val="E9E3D0F5"/>
    <w:rsid w:val="E9E4DB60"/>
    <w:rsid w:val="E9E72C47"/>
    <w:rsid w:val="E9EF67B0"/>
    <w:rsid w:val="E9F2FE5E"/>
    <w:rsid w:val="E9F4F441"/>
    <w:rsid w:val="E9F591D7"/>
    <w:rsid w:val="E9F657BF"/>
    <w:rsid w:val="E9F7F65D"/>
    <w:rsid w:val="E9F90BEC"/>
    <w:rsid w:val="E9F91CE0"/>
    <w:rsid w:val="E9FA789D"/>
    <w:rsid w:val="E9FB5B86"/>
    <w:rsid w:val="E9FF1269"/>
    <w:rsid w:val="E9FF801F"/>
    <w:rsid w:val="E9FFDD3F"/>
    <w:rsid w:val="EA2F1174"/>
    <w:rsid w:val="EA358894"/>
    <w:rsid w:val="EA378856"/>
    <w:rsid w:val="EA5BC6F7"/>
    <w:rsid w:val="EA6EC606"/>
    <w:rsid w:val="EA770032"/>
    <w:rsid w:val="EA7B6E0E"/>
    <w:rsid w:val="EA7EF466"/>
    <w:rsid w:val="EA7FEF54"/>
    <w:rsid w:val="EAB730B9"/>
    <w:rsid w:val="EABDD4BD"/>
    <w:rsid w:val="EABF165F"/>
    <w:rsid w:val="EAC7D0ED"/>
    <w:rsid w:val="EACFA813"/>
    <w:rsid w:val="EAD763DF"/>
    <w:rsid w:val="EADAF05D"/>
    <w:rsid w:val="EADBB5E3"/>
    <w:rsid w:val="EADD4ECE"/>
    <w:rsid w:val="EADDCE94"/>
    <w:rsid w:val="EADDD274"/>
    <w:rsid w:val="EAE7C475"/>
    <w:rsid w:val="EAECEFA2"/>
    <w:rsid w:val="EAEFD3B6"/>
    <w:rsid w:val="EAF5E688"/>
    <w:rsid w:val="EAF75F31"/>
    <w:rsid w:val="EAF7A872"/>
    <w:rsid w:val="EAF7E795"/>
    <w:rsid w:val="EAFAF1EC"/>
    <w:rsid w:val="EAFB3B42"/>
    <w:rsid w:val="EAFBE108"/>
    <w:rsid w:val="EAFD207C"/>
    <w:rsid w:val="EAFF2146"/>
    <w:rsid w:val="EAFF2789"/>
    <w:rsid w:val="EAFF5FE4"/>
    <w:rsid w:val="EAFF6523"/>
    <w:rsid w:val="EAFF90FF"/>
    <w:rsid w:val="EAFFDC20"/>
    <w:rsid w:val="EB07BBC9"/>
    <w:rsid w:val="EB0F0955"/>
    <w:rsid w:val="EB0F3546"/>
    <w:rsid w:val="EB2B1DFD"/>
    <w:rsid w:val="EB2F79B7"/>
    <w:rsid w:val="EB357D08"/>
    <w:rsid w:val="EB39582F"/>
    <w:rsid w:val="EB3F2519"/>
    <w:rsid w:val="EB3F44D4"/>
    <w:rsid w:val="EB4FC8E7"/>
    <w:rsid w:val="EB5B6CB9"/>
    <w:rsid w:val="EB5C5220"/>
    <w:rsid w:val="EB5F2058"/>
    <w:rsid w:val="EB5F60E7"/>
    <w:rsid w:val="EB5FBA5E"/>
    <w:rsid w:val="EB66CA3E"/>
    <w:rsid w:val="EB6FE67B"/>
    <w:rsid w:val="EB73B0BE"/>
    <w:rsid w:val="EB7A9AA8"/>
    <w:rsid w:val="EB7BB1AF"/>
    <w:rsid w:val="EB7E49DB"/>
    <w:rsid w:val="EB7F43A7"/>
    <w:rsid w:val="EB95C10A"/>
    <w:rsid w:val="EB977C1D"/>
    <w:rsid w:val="EB9B5C03"/>
    <w:rsid w:val="EB9E26D3"/>
    <w:rsid w:val="EBA60F98"/>
    <w:rsid w:val="EBAC5187"/>
    <w:rsid w:val="EBADD356"/>
    <w:rsid w:val="EBAF43A7"/>
    <w:rsid w:val="EBB364FA"/>
    <w:rsid w:val="EBB562D1"/>
    <w:rsid w:val="EBB7CF29"/>
    <w:rsid w:val="EBB7F3CB"/>
    <w:rsid w:val="EBB7F69D"/>
    <w:rsid w:val="EBB800F1"/>
    <w:rsid w:val="EBB9189C"/>
    <w:rsid w:val="EBBF0476"/>
    <w:rsid w:val="EBBF5E00"/>
    <w:rsid w:val="EBBFB17D"/>
    <w:rsid w:val="EBC69B57"/>
    <w:rsid w:val="EBCFED37"/>
    <w:rsid w:val="EBD02A0D"/>
    <w:rsid w:val="EBD3CA8F"/>
    <w:rsid w:val="EBD4347C"/>
    <w:rsid w:val="EBD7AFB5"/>
    <w:rsid w:val="EBD92397"/>
    <w:rsid w:val="EBD95CAF"/>
    <w:rsid w:val="EBD998F0"/>
    <w:rsid w:val="EBD9D72C"/>
    <w:rsid w:val="EBDD272C"/>
    <w:rsid w:val="EBDD8537"/>
    <w:rsid w:val="EBDE44CC"/>
    <w:rsid w:val="EBDF30BD"/>
    <w:rsid w:val="EBDF400C"/>
    <w:rsid w:val="EBDF620F"/>
    <w:rsid w:val="EBE405C7"/>
    <w:rsid w:val="EBE44440"/>
    <w:rsid w:val="EBE7BA1C"/>
    <w:rsid w:val="EBEB11B5"/>
    <w:rsid w:val="EBEB1623"/>
    <w:rsid w:val="EBEB4763"/>
    <w:rsid w:val="EBED4850"/>
    <w:rsid w:val="EBEDE69D"/>
    <w:rsid w:val="EBEF3A60"/>
    <w:rsid w:val="EBEF61C0"/>
    <w:rsid w:val="EBEFBDB9"/>
    <w:rsid w:val="EBEFCED0"/>
    <w:rsid w:val="EBEFF9E4"/>
    <w:rsid w:val="EBF65746"/>
    <w:rsid w:val="EBF6776D"/>
    <w:rsid w:val="EBF70FC9"/>
    <w:rsid w:val="EBF78412"/>
    <w:rsid w:val="EBF7B6D1"/>
    <w:rsid w:val="EBF7B95E"/>
    <w:rsid w:val="EBF85357"/>
    <w:rsid w:val="EBF8ED84"/>
    <w:rsid w:val="EBF9559D"/>
    <w:rsid w:val="EBFA9AC4"/>
    <w:rsid w:val="EBFAE168"/>
    <w:rsid w:val="EBFB1861"/>
    <w:rsid w:val="EBFB6956"/>
    <w:rsid w:val="EBFBF5D9"/>
    <w:rsid w:val="EBFC175B"/>
    <w:rsid w:val="EBFD1A4D"/>
    <w:rsid w:val="EBFD231E"/>
    <w:rsid w:val="EBFD3F44"/>
    <w:rsid w:val="EBFDA579"/>
    <w:rsid w:val="EBFDA7AF"/>
    <w:rsid w:val="EBFDDB8F"/>
    <w:rsid w:val="EBFDFDF1"/>
    <w:rsid w:val="EBFE9EAA"/>
    <w:rsid w:val="EBFEC670"/>
    <w:rsid w:val="EBFF09AA"/>
    <w:rsid w:val="EBFF1BBE"/>
    <w:rsid w:val="EBFF6739"/>
    <w:rsid w:val="EBFF9D15"/>
    <w:rsid w:val="EBFFB3F6"/>
    <w:rsid w:val="EBFFB7FE"/>
    <w:rsid w:val="EBFFC52B"/>
    <w:rsid w:val="EBFFCD04"/>
    <w:rsid w:val="EBFFEEA5"/>
    <w:rsid w:val="EC575A4E"/>
    <w:rsid w:val="EC653A3A"/>
    <w:rsid w:val="EC771134"/>
    <w:rsid w:val="EC774655"/>
    <w:rsid w:val="EC77E934"/>
    <w:rsid w:val="EC7BB5E0"/>
    <w:rsid w:val="EC7DC362"/>
    <w:rsid w:val="EC7ECA0C"/>
    <w:rsid w:val="EC7F9E8B"/>
    <w:rsid w:val="EC7FDFB8"/>
    <w:rsid w:val="EC9FC350"/>
    <w:rsid w:val="ECAF1EDE"/>
    <w:rsid w:val="ECAF75F4"/>
    <w:rsid w:val="ECBAEE7A"/>
    <w:rsid w:val="ECBBD5CA"/>
    <w:rsid w:val="ECBF37EE"/>
    <w:rsid w:val="ECBFEB9E"/>
    <w:rsid w:val="ECBFEF42"/>
    <w:rsid w:val="ECBFFB84"/>
    <w:rsid w:val="ECC6D64B"/>
    <w:rsid w:val="ECCD742F"/>
    <w:rsid w:val="ECD0AAF4"/>
    <w:rsid w:val="ECD75C45"/>
    <w:rsid w:val="ECDABEC6"/>
    <w:rsid w:val="ECDE2904"/>
    <w:rsid w:val="ECDF2F89"/>
    <w:rsid w:val="ECE78170"/>
    <w:rsid w:val="ECE9F6B8"/>
    <w:rsid w:val="ECEF15FA"/>
    <w:rsid w:val="ECEFC827"/>
    <w:rsid w:val="ECF2B93E"/>
    <w:rsid w:val="ECF3804B"/>
    <w:rsid w:val="ECF658C7"/>
    <w:rsid w:val="ECF78FB1"/>
    <w:rsid w:val="ECFB7686"/>
    <w:rsid w:val="ECFD669D"/>
    <w:rsid w:val="ECFE0F65"/>
    <w:rsid w:val="ECFEE3FC"/>
    <w:rsid w:val="ECFEF97E"/>
    <w:rsid w:val="ECFF4317"/>
    <w:rsid w:val="ECFF521F"/>
    <w:rsid w:val="ECFFDFC0"/>
    <w:rsid w:val="ED0D0A18"/>
    <w:rsid w:val="ED279F27"/>
    <w:rsid w:val="ED2DFA93"/>
    <w:rsid w:val="ED370B09"/>
    <w:rsid w:val="ED3B270F"/>
    <w:rsid w:val="ED3B85EA"/>
    <w:rsid w:val="ED3F999B"/>
    <w:rsid w:val="ED4BB737"/>
    <w:rsid w:val="ED5714E7"/>
    <w:rsid w:val="ED59D0FA"/>
    <w:rsid w:val="ED5A4E60"/>
    <w:rsid w:val="ED5EAA07"/>
    <w:rsid w:val="ED5EB147"/>
    <w:rsid w:val="ED5F2BDC"/>
    <w:rsid w:val="ED5F9627"/>
    <w:rsid w:val="ED5FD6F2"/>
    <w:rsid w:val="ED64F1F4"/>
    <w:rsid w:val="ED6797EF"/>
    <w:rsid w:val="ED6840E6"/>
    <w:rsid w:val="ED6D3805"/>
    <w:rsid w:val="ED729AF2"/>
    <w:rsid w:val="ED76A413"/>
    <w:rsid w:val="ED7A15AA"/>
    <w:rsid w:val="ED7A9BB8"/>
    <w:rsid w:val="ED7BDB1A"/>
    <w:rsid w:val="ED7E4EB3"/>
    <w:rsid w:val="ED7F3151"/>
    <w:rsid w:val="ED7F3F0A"/>
    <w:rsid w:val="ED7F46D7"/>
    <w:rsid w:val="ED7F516C"/>
    <w:rsid w:val="ED7F633E"/>
    <w:rsid w:val="ED7F7820"/>
    <w:rsid w:val="ED941160"/>
    <w:rsid w:val="ED96076E"/>
    <w:rsid w:val="ED9725C6"/>
    <w:rsid w:val="ED99669D"/>
    <w:rsid w:val="ED9ED2E4"/>
    <w:rsid w:val="ED9EE351"/>
    <w:rsid w:val="ED9F0CED"/>
    <w:rsid w:val="ED9F7040"/>
    <w:rsid w:val="ED9F8C86"/>
    <w:rsid w:val="EDADBACD"/>
    <w:rsid w:val="EDAF2ADF"/>
    <w:rsid w:val="EDB16438"/>
    <w:rsid w:val="EDB7DFCE"/>
    <w:rsid w:val="EDBEF35B"/>
    <w:rsid w:val="EDBF2039"/>
    <w:rsid w:val="EDBFCD12"/>
    <w:rsid w:val="EDBFF477"/>
    <w:rsid w:val="EDBFFC42"/>
    <w:rsid w:val="EDCB904C"/>
    <w:rsid w:val="EDCF7CA2"/>
    <w:rsid w:val="EDCF7EC4"/>
    <w:rsid w:val="EDCFF8B0"/>
    <w:rsid w:val="EDCFF93B"/>
    <w:rsid w:val="EDD2CFAE"/>
    <w:rsid w:val="EDD3ADF4"/>
    <w:rsid w:val="EDD3C524"/>
    <w:rsid w:val="EDD76BAF"/>
    <w:rsid w:val="EDD7B671"/>
    <w:rsid w:val="EDD8A559"/>
    <w:rsid w:val="EDD95A59"/>
    <w:rsid w:val="EDDBAF22"/>
    <w:rsid w:val="EDDBB4C7"/>
    <w:rsid w:val="EDDD4CC2"/>
    <w:rsid w:val="EDDEC4AB"/>
    <w:rsid w:val="EDDEF676"/>
    <w:rsid w:val="EDDF8082"/>
    <w:rsid w:val="EDDFD8A3"/>
    <w:rsid w:val="EDE2C2E6"/>
    <w:rsid w:val="EDE4FAB9"/>
    <w:rsid w:val="EDE78E10"/>
    <w:rsid w:val="EDEB3FAD"/>
    <w:rsid w:val="EDEB76D6"/>
    <w:rsid w:val="EDECF67D"/>
    <w:rsid w:val="EDED4C52"/>
    <w:rsid w:val="EDEDB582"/>
    <w:rsid w:val="EDEF01DB"/>
    <w:rsid w:val="EDEF34FD"/>
    <w:rsid w:val="EDEF5A0B"/>
    <w:rsid w:val="EDEF7693"/>
    <w:rsid w:val="EDEF8998"/>
    <w:rsid w:val="EDEFC38F"/>
    <w:rsid w:val="EDEFF2A0"/>
    <w:rsid w:val="EDF25131"/>
    <w:rsid w:val="EDF326B7"/>
    <w:rsid w:val="EDF33AAB"/>
    <w:rsid w:val="EDF709F9"/>
    <w:rsid w:val="EDF72622"/>
    <w:rsid w:val="EDF7A73C"/>
    <w:rsid w:val="EDF7AE6E"/>
    <w:rsid w:val="EDF82535"/>
    <w:rsid w:val="EDFB4E16"/>
    <w:rsid w:val="EDFB926B"/>
    <w:rsid w:val="EDFBB0A2"/>
    <w:rsid w:val="EDFBC471"/>
    <w:rsid w:val="EDFC15A7"/>
    <w:rsid w:val="EDFC6B10"/>
    <w:rsid w:val="EDFE64F3"/>
    <w:rsid w:val="EDFF1B1B"/>
    <w:rsid w:val="EDFF605A"/>
    <w:rsid w:val="EDFF9502"/>
    <w:rsid w:val="EDFF9700"/>
    <w:rsid w:val="EDFF97A7"/>
    <w:rsid w:val="EDFFACA5"/>
    <w:rsid w:val="EDFFAD1A"/>
    <w:rsid w:val="EDFFB522"/>
    <w:rsid w:val="EDFFBA62"/>
    <w:rsid w:val="EDFFC6CD"/>
    <w:rsid w:val="EDFFCFDD"/>
    <w:rsid w:val="EDFFE123"/>
    <w:rsid w:val="EE0DBCD2"/>
    <w:rsid w:val="EE17E152"/>
    <w:rsid w:val="EE23CFF0"/>
    <w:rsid w:val="EE2BC4CE"/>
    <w:rsid w:val="EE2F7CB9"/>
    <w:rsid w:val="EE352201"/>
    <w:rsid w:val="EE366C6E"/>
    <w:rsid w:val="EE3B43BF"/>
    <w:rsid w:val="EE3BE28E"/>
    <w:rsid w:val="EE3CCF54"/>
    <w:rsid w:val="EE3D0D53"/>
    <w:rsid w:val="EE3EA6DC"/>
    <w:rsid w:val="EE3FBF32"/>
    <w:rsid w:val="EE4725A9"/>
    <w:rsid w:val="EE5F6EC5"/>
    <w:rsid w:val="EE5FB62E"/>
    <w:rsid w:val="EE6B510F"/>
    <w:rsid w:val="EE6BFBCD"/>
    <w:rsid w:val="EE6C85F8"/>
    <w:rsid w:val="EE6D7FAE"/>
    <w:rsid w:val="EE6F1E10"/>
    <w:rsid w:val="EE7541B9"/>
    <w:rsid w:val="EE757887"/>
    <w:rsid w:val="EE7ABBD5"/>
    <w:rsid w:val="EE7AD6F6"/>
    <w:rsid w:val="EE7B05A4"/>
    <w:rsid w:val="EE7B2CCB"/>
    <w:rsid w:val="EE7E4593"/>
    <w:rsid w:val="EE7E50E5"/>
    <w:rsid w:val="EE7ECD2E"/>
    <w:rsid w:val="EE7ED551"/>
    <w:rsid w:val="EE7F06F4"/>
    <w:rsid w:val="EE7F6C15"/>
    <w:rsid w:val="EE7F9E59"/>
    <w:rsid w:val="EE7FA717"/>
    <w:rsid w:val="EE7FC9F8"/>
    <w:rsid w:val="EE7FDB90"/>
    <w:rsid w:val="EE855247"/>
    <w:rsid w:val="EE8BF930"/>
    <w:rsid w:val="EE9A5FA3"/>
    <w:rsid w:val="EE9CB109"/>
    <w:rsid w:val="EE9D42CA"/>
    <w:rsid w:val="EE9E1979"/>
    <w:rsid w:val="EE9F5566"/>
    <w:rsid w:val="EE9F86D3"/>
    <w:rsid w:val="EEA60923"/>
    <w:rsid w:val="EEAD8242"/>
    <w:rsid w:val="EEAED503"/>
    <w:rsid w:val="EEAF714A"/>
    <w:rsid w:val="EEB3B94D"/>
    <w:rsid w:val="EEB70961"/>
    <w:rsid w:val="EEBDA9CC"/>
    <w:rsid w:val="EEBDBC49"/>
    <w:rsid w:val="EEBE61B0"/>
    <w:rsid w:val="EEBEB36D"/>
    <w:rsid w:val="EEBF0EAE"/>
    <w:rsid w:val="EEBF20A7"/>
    <w:rsid w:val="EEBF28E5"/>
    <w:rsid w:val="EEBF5D3A"/>
    <w:rsid w:val="EEBF6559"/>
    <w:rsid w:val="EEBF8376"/>
    <w:rsid w:val="EEBF865F"/>
    <w:rsid w:val="EEBFE8D4"/>
    <w:rsid w:val="EEC0B456"/>
    <w:rsid w:val="EEC71CA1"/>
    <w:rsid w:val="EED305C4"/>
    <w:rsid w:val="EED527A5"/>
    <w:rsid w:val="EED754A4"/>
    <w:rsid w:val="EED78C3F"/>
    <w:rsid w:val="EED7B017"/>
    <w:rsid w:val="EED9A4E0"/>
    <w:rsid w:val="EEDA1E7A"/>
    <w:rsid w:val="EEDA5D88"/>
    <w:rsid w:val="EEDA9795"/>
    <w:rsid w:val="EEDAF7A9"/>
    <w:rsid w:val="EEDB1F57"/>
    <w:rsid w:val="EEDB4B3A"/>
    <w:rsid w:val="EEDB761E"/>
    <w:rsid w:val="EEDBE055"/>
    <w:rsid w:val="EEDD1D50"/>
    <w:rsid w:val="EEDD75EB"/>
    <w:rsid w:val="EEDDB90F"/>
    <w:rsid w:val="EEDE392D"/>
    <w:rsid w:val="EEDF227A"/>
    <w:rsid w:val="EEDF4505"/>
    <w:rsid w:val="EEDF7990"/>
    <w:rsid w:val="EEDF9A5D"/>
    <w:rsid w:val="EEDFC691"/>
    <w:rsid w:val="EEE7697A"/>
    <w:rsid w:val="EEE8ECB7"/>
    <w:rsid w:val="EEE90984"/>
    <w:rsid w:val="EEE95571"/>
    <w:rsid w:val="EEEA5B09"/>
    <w:rsid w:val="EEEBDDEC"/>
    <w:rsid w:val="EEED2253"/>
    <w:rsid w:val="EEED3A84"/>
    <w:rsid w:val="EEED861C"/>
    <w:rsid w:val="EEEDDD4F"/>
    <w:rsid w:val="EEEE3AAF"/>
    <w:rsid w:val="EEEF2C6D"/>
    <w:rsid w:val="EEEFEB99"/>
    <w:rsid w:val="EEEFF9D4"/>
    <w:rsid w:val="EEF029FA"/>
    <w:rsid w:val="EEF36A86"/>
    <w:rsid w:val="EEF39055"/>
    <w:rsid w:val="EEF3F013"/>
    <w:rsid w:val="EEF52155"/>
    <w:rsid w:val="EEF53954"/>
    <w:rsid w:val="EEF690B2"/>
    <w:rsid w:val="EEF7D15F"/>
    <w:rsid w:val="EEF99F31"/>
    <w:rsid w:val="EEFA6AF0"/>
    <w:rsid w:val="EEFA9CE5"/>
    <w:rsid w:val="EEFA9DB4"/>
    <w:rsid w:val="EEFB0CF6"/>
    <w:rsid w:val="EEFB7F6C"/>
    <w:rsid w:val="EEFB90B2"/>
    <w:rsid w:val="EEFC1CA6"/>
    <w:rsid w:val="EEFD5DE7"/>
    <w:rsid w:val="EEFD76D5"/>
    <w:rsid w:val="EEFDB31F"/>
    <w:rsid w:val="EEFDFF25"/>
    <w:rsid w:val="EEFE4850"/>
    <w:rsid w:val="EEFE4AB5"/>
    <w:rsid w:val="EEFEF4B8"/>
    <w:rsid w:val="EEFF0524"/>
    <w:rsid w:val="EEFF08BD"/>
    <w:rsid w:val="EEFF1709"/>
    <w:rsid w:val="EEFF330E"/>
    <w:rsid w:val="EEFF51FD"/>
    <w:rsid w:val="EEFF62D8"/>
    <w:rsid w:val="EEFF777D"/>
    <w:rsid w:val="EEFF7EB6"/>
    <w:rsid w:val="EEFFA11A"/>
    <w:rsid w:val="EEFFB6B0"/>
    <w:rsid w:val="EEFFC0B5"/>
    <w:rsid w:val="EEFFEE95"/>
    <w:rsid w:val="EF0630DC"/>
    <w:rsid w:val="EF0F4CB3"/>
    <w:rsid w:val="EF166081"/>
    <w:rsid w:val="EF1F9442"/>
    <w:rsid w:val="EF2DF20E"/>
    <w:rsid w:val="EF2E6E2B"/>
    <w:rsid w:val="EF2F2BA1"/>
    <w:rsid w:val="EF2FF64B"/>
    <w:rsid w:val="EF35E74D"/>
    <w:rsid w:val="EF375B3F"/>
    <w:rsid w:val="EF393AD6"/>
    <w:rsid w:val="EF3BFDA3"/>
    <w:rsid w:val="EF3D146C"/>
    <w:rsid w:val="EF3D2EB6"/>
    <w:rsid w:val="EF3DC605"/>
    <w:rsid w:val="EF3E3F3D"/>
    <w:rsid w:val="EF3E49CF"/>
    <w:rsid w:val="EF3ECC9E"/>
    <w:rsid w:val="EF3F084C"/>
    <w:rsid w:val="EF3F5670"/>
    <w:rsid w:val="EF3FABCA"/>
    <w:rsid w:val="EF3FF18B"/>
    <w:rsid w:val="EF46BF88"/>
    <w:rsid w:val="EF477669"/>
    <w:rsid w:val="EF4DD75E"/>
    <w:rsid w:val="EF4ECC87"/>
    <w:rsid w:val="EF4F7CF5"/>
    <w:rsid w:val="EF4FF3B7"/>
    <w:rsid w:val="EF51B389"/>
    <w:rsid w:val="EF5498C9"/>
    <w:rsid w:val="EF59B3F6"/>
    <w:rsid w:val="EF5D28E8"/>
    <w:rsid w:val="EF5FB026"/>
    <w:rsid w:val="EF668135"/>
    <w:rsid w:val="EF673039"/>
    <w:rsid w:val="EF67B0F6"/>
    <w:rsid w:val="EF67BFFA"/>
    <w:rsid w:val="EF6A1967"/>
    <w:rsid w:val="EF6B5475"/>
    <w:rsid w:val="EF6BE244"/>
    <w:rsid w:val="EF6BF4B5"/>
    <w:rsid w:val="EF6EA2E7"/>
    <w:rsid w:val="EF6ECBCB"/>
    <w:rsid w:val="EF6F4261"/>
    <w:rsid w:val="EF6FA6C4"/>
    <w:rsid w:val="EF6FFD3A"/>
    <w:rsid w:val="EF72366B"/>
    <w:rsid w:val="EF72C91D"/>
    <w:rsid w:val="EF75F94A"/>
    <w:rsid w:val="EF76258D"/>
    <w:rsid w:val="EF76B0C9"/>
    <w:rsid w:val="EF7782B6"/>
    <w:rsid w:val="EF77B529"/>
    <w:rsid w:val="EF77BDEB"/>
    <w:rsid w:val="EF77C1E0"/>
    <w:rsid w:val="EF77DB3A"/>
    <w:rsid w:val="EF791208"/>
    <w:rsid w:val="EF79D313"/>
    <w:rsid w:val="EF79D79A"/>
    <w:rsid w:val="EF7ACA75"/>
    <w:rsid w:val="EF7B0C46"/>
    <w:rsid w:val="EF7B4CF9"/>
    <w:rsid w:val="EF7B57CA"/>
    <w:rsid w:val="EF7B6C27"/>
    <w:rsid w:val="EF7DB6AE"/>
    <w:rsid w:val="EF7DE2EF"/>
    <w:rsid w:val="EF7E188D"/>
    <w:rsid w:val="EF7E7D01"/>
    <w:rsid w:val="EF7EABDE"/>
    <w:rsid w:val="EF7ED0EE"/>
    <w:rsid w:val="EF7EF7AA"/>
    <w:rsid w:val="EF7F0BFF"/>
    <w:rsid w:val="EF7F21F6"/>
    <w:rsid w:val="EF7F3800"/>
    <w:rsid w:val="EF7F40D3"/>
    <w:rsid w:val="EF7F6065"/>
    <w:rsid w:val="EF7F6A0A"/>
    <w:rsid w:val="EF7F8D55"/>
    <w:rsid w:val="EF7FB8F9"/>
    <w:rsid w:val="EF7FC819"/>
    <w:rsid w:val="EF7FCA52"/>
    <w:rsid w:val="EF8FFD59"/>
    <w:rsid w:val="EF923344"/>
    <w:rsid w:val="EF937988"/>
    <w:rsid w:val="EF96247E"/>
    <w:rsid w:val="EF96F51E"/>
    <w:rsid w:val="EF9737E4"/>
    <w:rsid w:val="EF9F5704"/>
    <w:rsid w:val="EF9F8D1B"/>
    <w:rsid w:val="EF9FF4B1"/>
    <w:rsid w:val="EFA77F1F"/>
    <w:rsid w:val="EFA7D909"/>
    <w:rsid w:val="EFABB8CE"/>
    <w:rsid w:val="EFABF164"/>
    <w:rsid w:val="EFAC8B85"/>
    <w:rsid w:val="EFAF2606"/>
    <w:rsid w:val="EFAF28BD"/>
    <w:rsid w:val="EFAF2A5A"/>
    <w:rsid w:val="EFAF3633"/>
    <w:rsid w:val="EFB609BD"/>
    <w:rsid w:val="EFB689D3"/>
    <w:rsid w:val="EFBB6F7E"/>
    <w:rsid w:val="EFBC3D56"/>
    <w:rsid w:val="EFBD8FC1"/>
    <w:rsid w:val="EFBE14C8"/>
    <w:rsid w:val="EFBE243C"/>
    <w:rsid w:val="EFBE87A1"/>
    <w:rsid w:val="EFBEB683"/>
    <w:rsid w:val="EFBF2393"/>
    <w:rsid w:val="EFBF4984"/>
    <w:rsid w:val="EFBF6119"/>
    <w:rsid w:val="EFBF65B7"/>
    <w:rsid w:val="EFBF7BCD"/>
    <w:rsid w:val="EFBF7E77"/>
    <w:rsid w:val="EFBF82C3"/>
    <w:rsid w:val="EFBF965C"/>
    <w:rsid w:val="EFBFA3B5"/>
    <w:rsid w:val="EFBFBF76"/>
    <w:rsid w:val="EFBFF290"/>
    <w:rsid w:val="EFC3C5D0"/>
    <w:rsid w:val="EFC9177F"/>
    <w:rsid w:val="EFC95572"/>
    <w:rsid w:val="EFC9EEE3"/>
    <w:rsid w:val="EFC9F6C4"/>
    <w:rsid w:val="EFCB7447"/>
    <w:rsid w:val="EFCD27FF"/>
    <w:rsid w:val="EFCDF232"/>
    <w:rsid w:val="EFCDFBC2"/>
    <w:rsid w:val="EFCEA236"/>
    <w:rsid w:val="EFCEA973"/>
    <w:rsid w:val="EFCFF5EA"/>
    <w:rsid w:val="EFD651F5"/>
    <w:rsid w:val="EFD670EF"/>
    <w:rsid w:val="EFD74046"/>
    <w:rsid w:val="EFD78EAC"/>
    <w:rsid w:val="EFD79C93"/>
    <w:rsid w:val="EFD8366F"/>
    <w:rsid w:val="EFD83F6B"/>
    <w:rsid w:val="EFD90D7E"/>
    <w:rsid w:val="EFDB6337"/>
    <w:rsid w:val="EFDC93A7"/>
    <w:rsid w:val="EFDD00C8"/>
    <w:rsid w:val="EFDD075B"/>
    <w:rsid w:val="EFDD4AB2"/>
    <w:rsid w:val="EFDD6AB6"/>
    <w:rsid w:val="EFDD956E"/>
    <w:rsid w:val="EFDDD4D4"/>
    <w:rsid w:val="EFDE79D6"/>
    <w:rsid w:val="EFDF05F3"/>
    <w:rsid w:val="EFDF0F14"/>
    <w:rsid w:val="EFDF1139"/>
    <w:rsid w:val="EFDF1E72"/>
    <w:rsid w:val="EFDF3E13"/>
    <w:rsid w:val="EFDF5A3B"/>
    <w:rsid w:val="EFDF5F21"/>
    <w:rsid w:val="EFDF6E33"/>
    <w:rsid w:val="EFDF8D74"/>
    <w:rsid w:val="EFDF961B"/>
    <w:rsid w:val="EFDFB94E"/>
    <w:rsid w:val="EFDFD614"/>
    <w:rsid w:val="EFDFF0A9"/>
    <w:rsid w:val="EFDFFCA1"/>
    <w:rsid w:val="EFE15977"/>
    <w:rsid w:val="EFE1E534"/>
    <w:rsid w:val="EFE20A07"/>
    <w:rsid w:val="EFE2446A"/>
    <w:rsid w:val="EFE393E2"/>
    <w:rsid w:val="EFE5D097"/>
    <w:rsid w:val="EFE672E3"/>
    <w:rsid w:val="EFE70E16"/>
    <w:rsid w:val="EFE72DC9"/>
    <w:rsid w:val="EFE74255"/>
    <w:rsid w:val="EFE75BA5"/>
    <w:rsid w:val="EFE9CF49"/>
    <w:rsid w:val="EFEA8229"/>
    <w:rsid w:val="EFEB9FA7"/>
    <w:rsid w:val="EFEBB2B8"/>
    <w:rsid w:val="EFED0029"/>
    <w:rsid w:val="EFED42C8"/>
    <w:rsid w:val="EFED8B1B"/>
    <w:rsid w:val="EFED985B"/>
    <w:rsid w:val="EFEDEC17"/>
    <w:rsid w:val="EFEDF9AF"/>
    <w:rsid w:val="EFEDFCF2"/>
    <w:rsid w:val="EFEE366F"/>
    <w:rsid w:val="EFEE3814"/>
    <w:rsid w:val="EFEE5050"/>
    <w:rsid w:val="EFEEC836"/>
    <w:rsid w:val="EFEED78E"/>
    <w:rsid w:val="EFEF132F"/>
    <w:rsid w:val="EFEF680F"/>
    <w:rsid w:val="EFEFBAB1"/>
    <w:rsid w:val="EFEFBBFB"/>
    <w:rsid w:val="EFEFC614"/>
    <w:rsid w:val="EFEFDACD"/>
    <w:rsid w:val="EFEFECB2"/>
    <w:rsid w:val="EFEFFF62"/>
    <w:rsid w:val="EFF02437"/>
    <w:rsid w:val="EFF10F62"/>
    <w:rsid w:val="EFF12CFA"/>
    <w:rsid w:val="EFF16B2A"/>
    <w:rsid w:val="EFF29F60"/>
    <w:rsid w:val="EFF3497A"/>
    <w:rsid w:val="EFF34F8A"/>
    <w:rsid w:val="EFF37077"/>
    <w:rsid w:val="EFF3A144"/>
    <w:rsid w:val="EFF3BF76"/>
    <w:rsid w:val="EFF3D98C"/>
    <w:rsid w:val="EFF4599F"/>
    <w:rsid w:val="EFF46DF1"/>
    <w:rsid w:val="EFF4BF7E"/>
    <w:rsid w:val="EFF4E0BE"/>
    <w:rsid w:val="EFF50EF8"/>
    <w:rsid w:val="EFF514C4"/>
    <w:rsid w:val="EFF51E65"/>
    <w:rsid w:val="EFF5672C"/>
    <w:rsid w:val="EFF58AF4"/>
    <w:rsid w:val="EFF5D333"/>
    <w:rsid w:val="EFF5D395"/>
    <w:rsid w:val="EFF5E645"/>
    <w:rsid w:val="EFF5FD84"/>
    <w:rsid w:val="EFF61915"/>
    <w:rsid w:val="EFF65054"/>
    <w:rsid w:val="EFF69225"/>
    <w:rsid w:val="EFF6D979"/>
    <w:rsid w:val="EFF7145F"/>
    <w:rsid w:val="EFF72293"/>
    <w:rsid w:val="EFF73224"/>
    <w:rsid w:val="EFF7330E"/>
    <w:rsid w:val="EFF73695"/>
    <w:rsid w:val="EFF73BF1"/>
    <w:rsid w:val="EFF74CCC"/>
    <w:rsid w:val="EFF75534"/>
    <w:rsid w:val="EFF7569A"/>
    <w:rsid w:val="EFF75D43"/>
    <w:rsid w:val="EFF75D8F"/>
    <w:rsid w:val="EFF772A5"/>
    <w:rsid w:val="EFF7795C"/>
    <w:rsid w:val="EFF7B156"/>
    <w:rsid w:val="EFF7CC5F"/>
    <w:rsid w:val="EFF7D6B7"/>
    <w:rsid w:val="EFF7E05B"/>
    <w:rsid w:val="EFF7E8B4"/>
    <w:rsid w:val="EFF7F394"/>
    <w:rsid w:val="EFF81796"/>
    <w:rsid w:val="EFF8FE5A"/>
    <w:rsid w:val="EFF92A14"/>
    <w:rsid w:val="EFF976A7"/>
    <w:rsid w:val="EFFA1D35"/>
    <w:rsid w:val="EFFA9814"/>
    <w:rsid w:val="EFFAAE40"/>
    <w:rsid w:val="EFFAD37C"/>
    <w:rsid w:val="EFFAF952"/>
    <w:rsid w:val="EFFB0C45"/>
    <w:rsid w:val="EFFB1419"/>
    <w:rsid w:val="EFFB5857"/>
    <w:rsid w:val="EFFB588C"/>
    <w:rsid w:val="EFFB9E01"/>
    <w:rsid w:val="EFFBD192"/>
    <w:rsid w:val="EFFBD594"/>
    <w:rsid w:val="EFFC41C3"/>
    <w:rsid w:val="EFFC42B9"/>
    <w:rsid w:val="EFFC5896"/>
    <w:rsid w:val="EFFC78A4"/>
    <w:rsid w:val="EFFC7CA7"/>
    <w:rsid w:val="EFFC8FDF"/>
    <w:rsid w:val="EFFCB1A8"/>
    <w:rsid w:val="EFFD1467"/>
    <w:rsid w:val="EFFD20CE"/>
    <w:rsid w:val="EFFD3E6B"/>
    <w:rsid w:val="EFFD90AF"/>
    <w:rsid w:val="EFFDF1E4"/>
    <w:rsid w:val="EFFDFFE7"/>
    <w:rsid w:val="EFFE0877"/>
    <w:rsid w:val="EFFE3BB8"/>
    <w:rsid w:val="EFFE4300"/>
    <w:rsid w:val="EFFE55C7"/>
    <w:rsid w:val="EFFE68EE"/>
    <w:rsid w:val="EFFE835E"/>
    <w:rsid w:val="EFFEF7F7"/>
    <w:rsid w:val="EFFEFD54"/>
    <w:rsid w:val="EFFEFEBC"/>
    <w:rsid w:val="EFFF1663"/>
    <w:rsid w:val="EFFF186D"/>
    <w:rsid w:val="EFFF41EF"/>
    <w:rsid w:val="EFFF4444"/>
    <w:rsid w:val="EFFF515D"/>
    <w:rsid w:val="EFFF51EA"/>
    <w:rsid w:val="EFFF5416"/>
    <w:rsid w:val="EFFF67D0"/>
    <w:rsid w:val="EFFF6CC8"/>
    <w:rsid w:val="EFFF6FFA"/>
    <w:rsid w:val="EFFF76CA"/>
    <w:rsid w:val="EFFF8242"/>
    <w:rsid w:val="EFFF9529"/>
    <w:rsid w:val="EFFF9D56"/>
    <w:rsid w:val="EFFF9DB5"/>
    <w:rsid w:val="EFFFA377"/>
    <w:rsid w:val="EFFFAABA"/>
    <w:rsid w:val="EFFFB0C5"/>
    <w:rsid w:val="EFFFB98D"/>
    <w:rsid w:val="EFFFBEA6"/>
    <w:rsid w:val="EFFFC275"/>
    <w:rsid w:val="EFFFCBA4"/>
    <w:rsid w:val="EFFFD5D1"/>
    <w:rsid w:val="EFFFD80B"/>
    <w:rsid w:val="EFFFE936"/>
    <w:rsid w:val="EFFFF369"/>
    <w:rsid w:val="EFFFFA50"/>
    <w:rsid w:val="F07C4EE2"/>
    <w:rsid w:val="F09B727A"/>
    <w:rsid w:val="F0BFA9BD"/>
    <w:rsid w:val="F0DF2F43"/>
    <w:rsid w:val="F0EAF270"/>
    <w:rsid w:val="F0EF9BF8"/>
    <w:rsid w:val="F0F25082"/>
    <w:rsid w:val="F0FD8642"/>
    <w:rsid w:val="F0FF8F5B"/>
    <w:rsid w:val="F13AF7C6"/>
    <w:rsid w:val="F13B7498"/>
    <w:rsid w:val="F13DAEC0"/>
    <w:rsid w:val="F14F00EC"/>
    <w:rsid w:val="F14F2BF3"/>
    <w:rsid w:val="F14F7162"/>
    <w:rsid w:val="F15D5B8E"/>
    <w:rsid w:val="F15E387E"/>
    <w:rsid w:val="F15FD03A"/>
    <w:rsid w:val="F177D3AF"/>
    <w:rsid w:val="F17BCA5D"/>
    <w:rsid w:val="F17C5B3C"/>
    <w:rsid w:val="F17D7936"/>
    <w:rsid w:val="F17E4CB0"/>
    <w:rsid w:val="F17F75C0"/>
    <w:rsid w:val="F18E18CB"/>
    <w:rsid w:val="F1967AEF"/>
    <w:rsid w:val="F1AE382B"/>
    <w:rsid w:val="F1AE85E6"/>
    <w:rsid w:val="F1B33432"/>
    <w:rsid w:val="F1BD4525"/>
    <w:rsid w:val="F1BF2E12"/>
    <w:rsid w:val="F1BF3F12"/>
    <w:rsid w:val="F1BF77FA"/>
    <w:rsid w:val="F1CFA196"/>
    <w:rsid w:val="F1CFB8E7"/>
    <w:rsid w:val="F1CFC223"/>
    <w:rsid w:val="F1CFED2F"/>
    <w:rsid w:val="F1DB0F69"/>
    <w:rsid w:val="F1DBFE17"/>
    <w:rsid w:val="F1DCD4A1"/>
    <w:rsid w:val="F1DD5A58"/>
    <w:rsid w:val="F1DF4709"/>
    <w:rsid w:val="F1DF862F"/>
    <w:rsid w:val="F1DFD371"/>
    <w:rsid w:val="F1E7C368"/>
    <w:rsid w:val="F1EEE72B"/>
    <w:rsid w:val="F1EEEC29"/>
    <w:rsid w:val="F1F49BD1"/>
    <w:rsid w:val="F1F503F3"/>
    <w:rsid w:val="F1F7071C"/>
    <w:rsid w:val="F1F72843"/>
    <w:rsid w:val="F1F7B5DC"/>
    <w:rsid w:val="F1F9F53D"/>
    <w:rsid w:val="F1FB64A2"/>
    <w:rsid w:val="F1FC69C6"/>
    <w:rsid w:val="F1FCCEFA"/>
    <w:rsid w:val="F1FE97A9"/>
    <w:rsid w:val="F1FECEFB"/>
    <w:rsid w:val="F1FF57B3"/>
    <w:rsid w:val="F1FF5949"/>
    <w:rsid w:val="F1FFF095"/>
    <w:rsid w:val="F23DB849"/>
    <w:rsid w:val="F252595D"/>
    <w:rsid w:val="F25BD7FA"/>
    <w:rsid w:val="F25DAE95"/>
    <w:rsid w:val="F25F3019"/>
    <w:rsid w:val="F27B68B3"/>
    <w:rsid w:val="F27BE1B0"/>
    <w:rsid w:val="F27D2FF2"/>
    <w:rsid w:val="F27F02B5"/>
    <w:rsid w:val="F27F07B3"/>
    <w:rsid w:val="F27F0CDD"/>
    <w:rsid w:val="F27FC477"/>
    <w:rsid w:val="F27FDA70"/>
    <w:rsid w:val="F28932C4"/>
    <w:rsid w:val="F29B66E3"/>
    <w:rsid w:val="F2A726B7"/>
    <w:rsid w:val="F2AF8BEB"/>
    <w:rsid w:val="F2B672B3"/>
    <w:rsid w:val="F2BA1EA9"/>
    <w:rsid w:val="F2D2AF5F"/>
    <w:rsid w:val="F2D51057"/>
    <w:rsid w:val="F2DC2380"/>
    <w:rsid w:val="F2DD0936"/>
    <w:rsid w:val="F2DDF472"/>
    <w:rsid w:val="F2DFD051"/>
    <w:rsid w:val="F2E9CA22"/>
    <w:rsid w:val="F2EB817F"/>
    <w:rsid w:val="F2ED52B9"/>
    <w:rsid w:val="F2EE1761"/>
    <w:rsid w:val="F2EE373D"/>
    <w:rsid w:val="F2EF2AEA"/>
    <w:rsid w:val="F2EF495D"/>
    <w:rsid w:val="F2EF5238"/>
    <w:rsid w:val="F2F5C14D"/>
    <w:rsid w:val="F2F5C8B9"/>
    <w:rsid w:val="F2F60A76"/>
    <w:rsid w:val="F2F7053C"/>
    <w:rsid w:val="F2F71E05"/>
    <w:rsid w:val="F2F76E17"/>
    <w:rsid w:val="F2F9A021"/>
    <w:rsid w:val="F2FB26DE"/>
    <w:rsid w:val="F2FB49C7"/>
    <w:rsid w:val="F2FB8268"/>
    <w:rsid w:val="F2FD3595"/>
    <w:rsid w:val="F2FE1EF7"/>
    <w:rsid w:val="F2FEE598"/>
    <w:rsid w:val="F2FF1C73"/>
    <w:rsid w:val="F2FF2551"/>
    <w:rsid w:val="F2FF9114"/>
    <w:rsid w:val="F2FFE38A"/>
    <w:rsid w:val="F2FFE469"/>
    <w:rsid w:val="F3190DC3"/>
    <w:rsid w:val="F31AB4C5"/>
    <w:rsid w:val="F31F1053"/>
    <w:rsid w:val="F31FD447"/>
    <w:rsid w:val="F32E6468"/>
    <w:rsid w:val="F33CDED9"/>
    <w:rsid w:val="F33F9958"/>
    <w:rsid w:val="F34D4F79"/>
    <w:rsid w:val="F34F9958"/>
    <w:rsid w:val="F35D9F8D"/>
    <w:rsid w:val="F35E97F2"/>
    <w:rsid w:val="F35F26B7"/>
    <w:rsid w:val="F35FB6D9"/>
    <w:rsid w:val="F36F060F"/>
    <w:rsid w:val="F36F8A58"/>
    <w:rsid w:val="F36FDE33"/>
    <w:rsid w:val="F36FE86B"/>
    <w:rsid w:val="F37BA9F7"/>
    <w:rsid w:val="F37BCB46"/>
    <w:rsid w:val="F37BD9C8"/>
    <w:rsid w:val="F37BF7AE"/>
    <w:rsid w:val="F37D48C5"/>
    <w:rsid w:val="F37D4CAD"/>
    <w:rsid w:val="F37D683A"/>
    <w:rsid w:val="F37D7113"/>
    <w:rsid w:val="F37D9B72"/>
    <w:rsid w:val="F37E81BE"/>
    <w:rsid w:val="F37FE214"/>
    <w:rsid w:val="F37FF463"/>
    <w:rsid w:val="F37FFAB8"/>
    <w:rsid w:val="F38BF0EF"/>
    <w:rsid w:val="F39336F0"/>
    <w:rsid w:val="F39B359D"/>
    <w:rsid w:val="F39EF6E7"/>
    <w:rsid w:val="F3ABA782"/>
    <w:rsid w:val="F3AD9DE2"/>
    <w:rsid w:val="F3ADADCA"/>
    <w:rsid w:val="F3ADC02C"/>
    <w:rsid w:val="F3B56B4E"/>
    <w:rsid w:val="F3B61D55"/>
    <w:rsid w:val="F3B92874"/>
    <w:rsid w:val="F3B92FAF"/>
    <w:rsid w:val="F3B9D6D0"/>
    <w:rsid w:val="F3B9E271"/>
    <w:rsid w:val="F3BD6845"/>
    <w:rsid w:val="F3BE0B1A"/>
    <w:rsid w:val="F3BED72C"/>
    <w:rsid w:val="F3BF3F1C"/>
    <w:rsid w:val="F3BF74E7"/>
    <w:rsid w:val="F3BF83D8"/>
    <w:rsid w:val="F3BFCEFB"/>
    <w:rsid w:val="F3CAF75C"/>
    <w:rsid w:val="F3CB59CE"/>
    <w:rsid w:val="F3D5D71E"/>
    <w:rsid w:val="F3D72E50"/>
    <w:rsid w:val="F3D7434E"/>
    <w:rsid w:val="F3D775A8"/>
    <w:rsid w:val="F3D79D81"/>
    <w:rsid w:val="F3D7B3BF"/>
    <w:rsid w:val="F3DB2FE9"/>
    <w:rsid w:val="F3DB4DF0"/>
    <w:rsid w:val="F3DBBF74"/>
    <w:rsid w:val="F3DDC3CD"/>
    <w:rsid w:val="F3DF673D"/>
    <w:rsid w:val="F3E7E5FE"/>
    <w:rsid w:val="F3E9A249"/>
    <w:rsid w:val="F3E9C687"/>
    <w:rsid w:val="F3EBD517"/>
    <w:rsid w:val="F3EDFAAE"/>
    <w:rsid w:val="F3EDFE04"/>
    <w:rsid w:val="F3EF719B"/>
    <w:rsid w:val="F3EF84B5"/>
    <w:rsid w:val="F3EF90ED"/>
    <w:rsid w:val="F3EF9BAA"/>
    <w:rsid w:val="F3F16FE6"/>
    <w:rsid w:val="F3F3B303"/>
    <w:rsid w:val="F3F3E7CE"/>
    <w:rsid w:val="F3F47FC2"/>
    <w:rsid w:val="F3F518E2"/>
    <w:rsid w:val="F3F635EB"/>
    <w:rsid w:val="F3F6FF69"/>
    <w:rsid w:val="F3F725ED"/>
    <w:rsid w:val="F3F743FA"/>
    <w:rsid w:val="F3F7E25A"/>
    <w:rsid w:val="F3F7FBE5"/>
    <w:rsid w:val="F3F8D035"/>
    <w:rsid w:val="F3F93E21"/>
    <w:rsid w:val="F3FB23EA"/>
    <w:rsid w:val="F3FB3BE6"/>
    <w:rsid w:val="F3FB4AF3"/>
    <w:rsid w:val="F3FB8BBF"/>
    <w:rsid w:val="F3FBF000"/>
    <w:rsid w:val="F3FC3E1D"/>
    <w:rsid w:val="F3FC49B3"/>
    <w:rsid w:val="F3FCBC95"/>
    <w:rsid w:val="F3FD0D42"/>
    <w:rsid w:val="F3FD1B0F"/>
    <w:rsid w:val="F3FD5053"/>
    <w:rsid w:val="F3FD564B"/>
    <w:rsid w:val="F3FDAD55"/>
    <w:rsid w:val="F3FDDE2A"/>
    <w:rsid w:val="F3FE963A"/>
    <w:rsid w:val="F3FF0A91"/>
    <w:rsid w:val="F3FF4A15"/>
    <w:rsid w:val="F3FF6C5B"/>
    <w:rsid w:val="F3FF8BBB"/>
    <w:rsid w:val="F3FFA8D6"/>
    <w:rsid w:val="F3FFA8DF"/>
    <w:rsid w:val="F3FFDA16"/>
    <w:rsid w:val="F3FFE0A9"/>
    <w:rsid w:val="F3FFED85"/>
    <w:rsid w:val="F3FFF7D9"/>
    <w:rsid w:val="F43739D4"/>
    <w:rsid w:val="F43B8B0C"/>
    <w:rsid w:val="F44F7660"/>
    <w:rsid w:val="F45F3B5F"/>
    <w:rsid w:val="F45FF29E"/>
    <w:rsid w:val="F46FCE63"/>
    <w:rsid w:val="F47ECA5E"/>
    <w:rsid w:val="F47F89AC"/>
    <w:rsid w:val="F496722B"/>
    <w:rsid w:val="F497013E"/>
    <w:rsid w:val="F497E442"/>
    <w:rsid w:val="F49A8033"/>
    <w:rsid w:val="F49F22C2"/>
    <w:rsid w:val="F4BF2BC2"/>
    <w:rsid w:val="F4BF6590"/>
    <w:rsid w:val="F4CDF46F"/>
    <w:rsid w:val="F4D50595"/>
    <w:rsid w:val="F4D657A7"/>
    <w:rsid w:val="F4D7C92D"/>
    <w:rsid w:val="F4D98995"/>
    <w:rsid w:val="F4DB1DE0"/>
    <w:rsid w:val="F4DD6DE4"/>
    <w:rsid w:val="F4DD9C4D"/>
    <w:rsid w:val="F4DFCC50"/>
    <w:rsid w:val="F4DFF5C5"/>
    <w:rsid w:val="F4E044A4"/>
    <w:rsid w:val="F4E26075"/>
    <w:rsid w:val="F4EA4F61"/>
    <w:rsid w:val="F4EBDC9F"/>
    <w:rsid w:val="F4EF2109"/>
    <w:rsid w:val="F4EF8E6A"/>
    <w:rsid w:val="F4EFFA77"/>
    <w:rsid w:val="F4F34807"/>
    <w:rsid w:val="F4F56E85"/>
    <w:rsid w:val="F4F7767B"/>
    <w:rsid w:val="F4F845AD"/>
    <w:rsid w:val="F4FB91D0"/>
    <w:rsid w:val="F4FBD216"/>
    <w:rsid w:val="F4FD99F8"/>
    <w:rsid w:val="F4FDC648"/>
    <w:rsid w:val="F4FE79A2"/>
    <w:rsid w:val="F4FFC3D4"/>
    <w:rsid w:val="F4FFD68C"/>
    <w:rsid w:val="F4FFEEE8"/>
    <w:rsid w:val="F4FFF0C8"/>
    <w:rsid w:val="F52D0897"/>
    <w:rsid w:val="F53CF3D0"/>
    <w:rsid w:val="F54B6DD5"/>
    <w:rsid w:val="F54BF0DF"/>
    <w:rsid w:val="F54D2BA3"/>
    <w:rsid w:val="F54FB7A9"/>
    <w:rsid w:val="F54FE1D1"/>
    <w:rsid w:val="F5599B87"/>
    <w:rsid w:val="F55B65A6"/>
    <w:rsid w:val="F55E8889"/>
    <w:rsid w:val="F55F8D2A"/>
    <w:rsid w:val="F5651E18"/>
    <w:rsid w:val="F56B056E"/>
    <w:rsid w:val="F56B8085"/>
    <w:rsid w:val="F56D8614"/>
    <w:rsid w:val="F56D9574"/>
    <w:rsid w:val="F56F4268"/>
    <w:rsid w:val="F56F55B9"/>
    <w:rsid w:val="F5705F2A"/>
    <w:rsid w:val="F5720850"/>
    <w:rsid w:val="F5735067"/>
    <w:rsid w:val="F576AB3F"/>
    <w:rsid w:val="F5775045"/>
    <w:rsid w:val="F577A856"/>
    <w:rsid w:val="F579A37D"/>
    <w:rsid w:val="F57A4B69"/>
    <w:rsid w:val="F57B317B"/>
    <w:rsid w:val="F57DEBD4"/>
    <w:rsid w:val="F57E33E4"/>
    <w:rsid w:val="F57E3736"/>
    <w:rsid w:val="F57F00BE"/>
    <w:rsid w:val="F57F265E"/>
    <w:rsid w:val="F57F55A0"/>
    <w:rsid w:val="F57F8C0D"/>
    <w:rsid w:val="F57F92A1"/>
    <w:rsid w:val="F5946C5B"/>
    <w:rsid w:val="F599434D"/>
    <w:rsid w:val="F59FAC40"/>
    <w:rsid w:val="F5A68EFA"/>
    <w:rsid w:val="F5AF8C46"/>
    <w:rsid w:val="F5AF908E"/>
    <w:rsid w:val="F5B58EDF"/>
    <w:rsid w:val="F5B5D5D1"/>
    <w:rsid w:val="F5BBF099"/>
    <w:rsid w:val="F5BC2631"/>
    <w:rsid w:val="F5BD5FBA"/>
    <w:rsid w:val="F5BD984C"/>
    <w:rsid w:val="F5BF067F"/>
    <w:rsid w:val="F5BF1309"/>
    <w:rsid w:val="F5BF2F9C"/>
    <w:rsid w:val="F5C274BC"/>
    <w:rsid w:val="F5C3025B"/>
    <w:rsid w:val="F5C7863C"/>
    <w:rsid w:val="F5CAAC83"/>
    <w:rsid w:val="F5CB3D31"/>
    <w:rsid w:val="F5CBF30D"/>
    <w:rsid w:val="F5CD922C"/>
    <w:rsid w:val="F5CFED18"/>
    <w:rsid w:val="F5D566BC"/>
    <w:rsid w:val="F5D95644"/>
    <w:rsid w:val="F5DB6101"/>
    <w:rsid w:val="F5DD3D41"/>
    <w:rsid w:val="F5DDABF2"/>
    <w:rsid w:val="F5DF8477"/>
    <w:rsid w:val="F5DF9705"/>
    <w:rsid w:val="F5DFE5A8"/>
    <w:rsid w:val="F5DFE951"/>
    <w:rsid w:val="F5E76482"/>
    <w:rsid w:val="F5EF0FCF"/>
    <w:rsid w:val="F5EF5889"/>
    <w:rsid w:val="F5EF8A29"/>
    <w:rsid w:val="F5EFA4B6"/>
    <w:rsid w:val="F5EFA92B"/>
    <w:rsid w:val="F5EFCABB"/>
    <w:rsid w:val="F5F214A1"/>
    <w:rsid w:val="F5F323FD"/>
    <w:rsid w:val="F5F34E4A"/>
    <w:rsid w:val="F5F38F3C"/>
    <w:rsid w:val="F5F4ACB4"/>
    <w:rsid w:val="F5F650AA"/>
    <w:rsid w:val="F5F664D8"/>
    <w:rsid w:val="F5F6702C"/>
    <w:rsid w:val="F5F6EEEE"/>
    <w:rsid w:val="F5F75CC1"/>
    <w:rsid w:val="F5F7E5E3"/>
    <w:rsid w:val="F5FA9C7C"/>
    <w:rsid w:val="F5FB0C17"/>
    <w:rsid w:val="F5FB122E"/>
    <w:rsid w:val="F5FB621D"/>
    <w:rsid w:val="F5FB74F1"/>
    <w:rsid w:val="F5FB79B9"/>
    <w:rsid w:val="F5FB9F80"/>
    <w:rsid w:val="F5FBF320"/>
    <w:rsid w:val="F5FBF637"/>
    <w:rsid w:val="F5FC5687"/>
    <w:rsid w:val="F5FC8DE5"/>
    <w:rsid w:val="F5FCC286"/>
    <w:rsid w:val="F5FD0299"/>
    <w:rsid w:val="F5FD242E"/>
    <w:rsid w:val="F5FE07DB"/>
    <w:rsid w:val="F5FE1A0D"/>
    <w:rsid w:val="F5FE2BE8"/>
    <w:rsid w:val="F5FE5382"/>
    <w:rsid w:val="F5FE8C09"/>
    <w:rsid w:val="F5FEF60B"/>
    <w:rsid w:val="F5FF05A8"/>
    <w:rsid w:val="F5FF1A88"/>
    <w:rsid w:val="F5FF2068"/>
    <w:rsid w:val="F5FF4128"/>
    <w:rsid w:val="F5FF5ACE"/>
    <w:rsid w:val="F5FF5B19"/>
    <w:rsid w:val="F5FF5EDB"/>
    <w:rsid w:val="F5FF6E1F"/>
    <w:rsid w:val="F5FF829F"/>
    <w:rsid w:val="F5FF85FD"/>
    <w:rsid w:val="F5FFAB1F"/>
    <w:rsid w:val="F5FFBCFA"/>
    <w:rsid w:val="F5FFCFA2"/>
    <w:rsid w:val="F5FFCFC2"/>
    <w:rsid w:val="F5FFDAE8"/>
    <w:rsid w:val="F6169ABC"/>
    <w:rsid w:val="F627A9C8"/>
    <w:rsid w:val="F627C392"/>
    <w:rsid w:val="F63AD894"/>
    <w:rsid w:val="F63F0929"/>
    <w:rsid w:val="F63F8DDC"/>
    <w:rsid w:val="F63FCD75"/>
    <w:rsid w:val="F64F69ED"/>
    <w:rsid w:val="F64F788B"/>
    <w:rsid w:val="F65541D3"/>
    <w:rsid w:val="F656C592"/>
    <w:rsid w:val="F65A8921"/>
    <w:rsid w:val="F6670309"/>
    <w:rsid w:val="F6673938"/>
    <w:rsid w:val="F66912A7"/>
    <w:rsid w:val="F66937F5"/>
    <w:rsid w:val="F66F6A45"/>
    <w:rsid w:val="F671463F"/>
    <w:rsid w:val="F6728884"/>
    <w:rsid w:val="F6737DB7"/>
    <w:rsid w:val="F67747EF"/>
    <w:rsid w:val="F67904BF"/>
    <w:rsid w:val="F67B197D"/>
    <w:rsid w:val="F67BC17C"/>
    <w:rsid w:val="F67C224C"/>
    <w:rsid w:val="F67CCB82"/>
    <w:rsid w:val="F67F34E4"/>
    <w:rsid w:val="F67F4485"/>
    <w:rsid w:val="F67F4ED1"/>
    <w:rsid w:val="F67F5CB9"/>
    <w:rsid w:val="F67F6DFC"/>
    <w:rsid w:val="F67F7572"/>
    <w:rsid w:val="F67F7707"/>
    <w:rsid w:val="F67F9BB4"/>
    <w:rsid w:val="F67FAD49"/>
    <w:rsid w:val="F67FC4A3"/>
    <w:rsid w:val="F67FE181"/>
    <w:rsid w:val="F69766A0"/>
    <w:rsid w:val="F697ADC3"/>
    <w:rsid w:val="F69F36AA"/>
    <w:rsid w:val="F69F6A44"/>
    <w:rsid w:val="F69F9EE5"/>
    <w:rsid w:val="F69FD163"/>
    <w:rsid w:val="F6A775F7"/>
    <w:rsid w:val="F6AFAEC8"/>
    <w:rsid w:val="F6AFCF31"/>
    <w:rsid w:val="F6B5A938"/>
    <w:rsid w:val="F6B6F05B"/>
    <w:rsid w:val="F6BB40E2"/>
    <w:rsid w:val="F6BB63F7"/>
    <w:rsid w:val="F6BB7439"/>
    <w:rsid w:val="F6BCC3B9"/>
    <w:rsid w:val="F6BE487F"/>
    <w:rsid w:val="F6BE88CE"/>
    <w:rsid w:val="F6BF2D67"/>
    <w:rsid w:val="F6BF5DB0"/>
    <w:rsid w:val="F6BF7BE8"/>
    <w:rsid w:val="F6BF950E"/>
    <w:rsid w:val="F6BF9DA9"/>
    <w:rsid w:val="F6BFB753"/>
    <w:rsid w:val="F6BFD35A"/>
    <w:rsid w:val="F6BFDC65"/>
    <w:rsid w:val="F6BFE080"/>
    <w:rsid w:val="F6CA626C"/>
    <w:rsid w:val="F6CB0704"/>
    <w:rsid w:val="F6CD9C37"/>
    <w:rsid w:val="F6D5AEAF"/>
    <w:rsid w:val="F6D97E30"/>
    <w:rsid w:val="F6D9DAF0"/>
    <w:rsid w:val="F6DB5116"/>
    <w:rsid w:val="F6DB6466"/>
    <w:rsid w:val="F6DDF8E8"/>
    <w:rsid w:val="F6DE1A67"/>
    <w:rsid w:val="F6DE328C"/>
    <w:rsid w:val="F6DF037B"/>
    <w:rsid w:val="F6DF2A6B"/>
    <w:rsid w:val="F6DF5F31"/>
    <w:rsid w:val="F6DF709F"/>
    <w:rsid w:val="F6DF8D80"/>
    <w:rsid w:val="F6DFA04C"/>
    <w:rsid w:val="F6DFB119"/>
    <w:rsid w:val="F6DFC15F"/>
    <w:rsid w:val="F6DFC9C1"/>
    <w:rsid w:val="F6DFD51D"/>
    <w:rsid w:val="F6E30C59"/>
    <w:rsid w:val="F6E3ED08"/>
    <w:rsid w:val="F6E5476B"/>
    <w:rsid w:val="F6E5BD99"/>
    <w:rsid w:val="F6E6AACB"/>
    <w:rsid w:val="F6E6D50F"/>
    <w:rsid w:val="F6E7654C"/>
    <w:rsid w:val="F6E7B042"/>
    <w:rsid w:val="F6EB62BE"/>
    <w:rsid w:val="F6EDAC0A"/>
    <w:rsid w:val="F6EDEF59"/>
    <w:rsid w:val="F6EED2E5"/>
    <w:rsid w:val="F6EF60DD"/>
    <w:rsid w:val="F6EF7077"/>
    <w:rsid w:val="F6EFB0F8"/>
    <w:rsid w:val="F6EFDED3"/>
    <w:rsid w:val="F6F59BB2"/>
    <w:rsid w:val="F6F6FA02"/>
    <w:rsid w:val="F6F75912"/>
    <w:rsid w:val="F6F7CC6E"/>
    <w:rsid w:val="F6F801E3"/>
    <w:rsid w:val="F6F835BB"/>
    <w:rsid w:val="F6F97592"/>
    <w:rsid w:val="F6FABE07"/>
    <w:rsid w:val="F6FB4C0B"/>
    <w:rsid w:val="F6FBFA32"/>
    <w:rsid w:val="F6FD4EBB"/>
    <w:rsid w:val="F6FD5529"/>
    <w:rsid w:val="F6FDFA96"/>
    <w:rsid w:val="F6FE3A42"/>
    <w:rsid w:val="F6FE73CD"/>
    <w:rsid w:val="F6FEBB51"/>
    <w:rsid w:val="F6FF0B21"/>
    <w:rsid w:val="F6FF1D59"/>
    <w:rsid w:val="F6FF6CCB"/>
    <w:rsid w:val="F6FF945E"/>
    <w:rsid w:val="F6FFC950"/>
    <w:rsid w:val="F70B2D40"/>
    <w:rsid w:val="F70FC723"/>
    <w:rsid w:val="F71E2CC2"/>
    <w:rsid w:val="F7253BE6"/>
    <w:rsid w:val="F727389B"/>
    <w:rsid w:val="F72F3193"/>
    <w:rsid w:val="F731D146"/>
    <w:rsid w:val="F731D8F4"/>
    <w:rsid w:val="F732A894"/>
    <w:rsid w:val="F733C2FA"/>
    <w:rsid w:val="F7372F45"/>
    <w:rsid w:val="F737DC47"/>
    <w:rsid w:val="F739EE8E"/>
    <w:rsid w:val="F73BBEF1"/>
    <w:rsid w:val="F73E4756"/>
    <w:rsid w:val="F73F0F9B"/>
    <w:rsid w:val="F73F9D6A"/>
    <w:rsid w:val="F73FD06A"/>
    <w:rsid w:val="F73FE1D7"/>
    <w:rsid w:val="F73FF362"/>
    <w:rsid w:val="F74D3FF4"/>
    <w:rsid w:val="F74DE8C0"/>
    <w:rsid w:val="F7571CEF"/>
    <w:rsid w:val="F759D5B9"/>
    <w:rsid w:val="F75B4E51"/>
    <w:rsid w:val="F75D9AEF"/>
    <w:rsid w:val="F75FB185"/>
    <w:rsid w:val="F75FDA7F"/>
    <w:rsid w:val="F76154F4"/>
    <w:rsid w:val="F76702A1"/>
    <w:rsid w:val="F769EFF8"/>
    <w:rsid w:val="F76B0C41"/>
    <w:rsid w:val="F76B6F75"/>
    <w:rsid w:val="F76BCD9B"/>
    <w:rsid w:val="F76EA972"/>
    <w:rsid w:val="F76F05F4"/>
    <w:rsid w:val="F76F1E37"/>
    <w:rsid w:val="F76F4EC3"/>
    <w:rsid w:val="F76F641D"/>
    <w:rsid w:val="F76F6E65"/>
    <w:rsid w:val="F76F75A0"/>
    <w:rsid w:val="F76FB1C8"/>
    <w:rsid w:val="F7740B0A"/>
    <w:rsid w:val="F7756FD4"/>
    <w:rsid w:val="F7757733"/>
    <w:rsid w:val="F7758601"/>
    <w:rsid w:val="F775DEFD"/>
    <w:rsid w:val="F776BF17"/>
    <w:rsid w:val="F7770108"/>
    <w:rsid w:val="F777A78C"/>
    <w:rsid w:val="F77A882A"/>
    <w:rsid w:val="F77AB264"/>
    <w:rsid w:val="F77B19D4"/>
    <w:rsid w:val="F77B1ADC"/>
    <w:rsid w:val="F77B5DBE"/>
    <w:rsid w:val="F77BBCB7"/>
    <w:rsid w:val="F77BCA3B"/>
    <w:rsid w:val="F77BCBA9"/>
    <w:rsid w:val="F77C2D90"/>
    <w:rsid w:val="F77C6813"/>
    <w:rsid w:val="F77D002D"/>
    <w:rsid w:val="F77D73E1"/>
    <w:rsid w:val="F77E5041"/>
    <w:rsid w:val="F77E5389"/>
    <w:rsid w:val="F77E66A1"/>
    <w:rsid w:val="F77E789A"/>
    <w:rsid w:val="F77EA073"/>
    <w:rsid w:val="F77ED554"/>
    <w:rsid w:val="F77EF3A5"/>
    <w:rsid w:val="F77F046A"/>
    <w:rsid w:val="F77F0568"/>
    <w:rsid w:val="F77F4DE5"/>
    <w:rsid w:val="F77F64AA"/>
    <w:rsid w:val="F77F77D6"/>
    <w:rsid w:val="F77F9D5B"/>
    <w:rsid w:val="F77FBAB1"/>
    <w:rsid w:val="F77FBC05"/>
    <w:rsid w:val="F77FCF68"/>
    <w:rsid w:val="F77FD44C"/>
    <w:rsid w:val="F77FF1B2"/>
    <w:rsid w:val="F77FFA8F"/>
    <w:rsid w:val="F793A663"/>
    <w:rsid w:val="F79A6A9B"/>
    <w:rsid w:val="F79B2D96"/>
    <w:rsid w:val="F79E1EED"/>
    <w:rsid w:val="F79EFBEE"/>
    <w:rsid w:val="F79F6EDB"/>
    <w:rsid w:val="F79FA4ED"/>
    <w:rsid w:val="F7A560D3"/>
    <w:rsid w:val="F7A71619"/>
    <w:rsid w:val="F7A77086"/>
    <w:rsid w:val="F7AB4374"/>
    <w:rsid w:val="F7AF1BB6"/>
    <w:rsid w:val="F7AF7036"/>
    <w:rsid w:val="F7B32A14"/>
    <w:rsid w:val="F7B3C518"/>
    <w:rsid w:val="F7B3C540"/>
    <w:rsid w:val="F7B45ACA"/>
    <w:rsid w:val="F7B491EA"/>
    <w:rsid w:val="F7B59471"/>
    <w:rsid w:val="F7B65B6E"/>
    <w:rsid w:val="F7B71C79"/>
    <w:rsid w:val="F7B72EBE"/>
    <w:rsid w:val="F7B7ACC8"/>
    <w:rsid w:val="F7B7C3FC"/>
    <w:rsid w:val="F7B80D7E"/>
    <w:rsid w:val="F7B89F24"/>
    <w:rsid w:val="F7BA1923"/>
    <w:rsid w:val="F7BA3E6E"/>
    <w:rsid w:val="F7BB5B10"/>
    <w:rsid w:val="F7BBAE65"/>
    <w:rsid w:val="F7BC4FC8"/>
    <w:rsid w:val="F7BCC61A"/>
    <w:rsid w:val="F7BCD236"/>
    <w:rsid w:val="F7BD3CF3"/>
    <w:rsid w:val="F7BD5C9B"/>
    <w:rsid w:val="F7BDD9E2"/>
    <w:rsid w:val="F7BE8C06"/>
    <w:rsid w:val="F7BEAA94"/>
    <w:rsid w:val="F7BECFBA"/>
    <w:rsid w:val="F7BED953"/>
    <w:rsid w:val="F7BEED27"/>
    <w:rsid w:val="F7BF130C"/>
    <w:rsid w:val="F7BF14C6"/>
    <w:rsid w:val="F7BF180C"/>
    <w:rsid w:val="F7BF1B3A"/>
    <w:rsid w:val="F7BF26DE"/>
    <w:rsid w:val="F7BF2D05"/>
    <w:rsid w:val="F7BF3763"/>
    <w:rsid w:val="F7BF3C1D"/>
    <w:rsid w:val="F7BF4B26"/>
    <w:rsid w:val="F7BF4B35"/>
    <w:rsid w:val="F7BF5C2D"/>
    <w:rsid w:val="F7BFB9AC"/>
    <w:rsid w:val="F7BFD2ED"/>
    <w:rsid w:val="F7C71937"/>
    <w:rsid w:val="F7C7F982"/>
    <w:rsid w:val="F7C952ED"/>
    <w:rsid w:val="F7CBA41E"/>
    <w:rsid w:val="F7CC48E8"/>
    <w:rsid w:val="F7CD81F3"/>
    <w:rsid w:val="F7CDDA16"/>
    <w:rsid w:val="F7CE07B7"/>
    <w:rsid w:val="F7CF03DA"/>
    <w:rsid w:val="F7CF430B"/>
    <w:rsid w:val="F7CF47FF"/>
    <w:rsid w:val="F7CF7DDF"/>
    <w:rsid w:val="F7D3AEBB"/>
    <w:rsid w:val="F7D3FCA8"/>
    <w:rsid w:val="F7D6A327"/>
    <w:rsid w:val="F7D6D39C"/>
    <w:rsid w:val="F7D75C86"/>
    <w:rsid w:val="F7D7AC7A"/>
    <w:rsid w:val="F7D7DF6A"/>
    <w:rsid w:val="F7D7FCF3"/>
    <w:rsid w:val="F7D92D91"/>
    <w:rsid w:val="F7DB1177"/>
    <w:rsid w:val="F7DB9B7C"/>
    <w:rsid w:val="F7DBEBD0"/>
    <w:rsid w:val="F7DC9A95"/>
    <w:rsid w:val="F7DD0D4B"/>
    <w:rsid w:val="F7DD941C"/>
    <w:rsid w:val="F7DDA8F2"/>
    <w:rsid w:val="F7DDBD1A"/>
    <w:rsid w:val="F7DE8ED6"/>
    <w:rsid w:val="F7DE9479"/>
    <w:rsid w:val="F7DE9644"/>
    <w:rsid w:val="F7DEB036"/>
    <w:rsid w:val="F7DEC749"/>
    <w:rsid w:val="F7DEF059"/>
    <w:rsid w:val="F7DF1950"/>
    <w:rsid w:val="F7DF3EC8"/>
    <w:rsid w:val="F7DF52FA"/>
    <w:rsid w:val="F7DF928B"/>
    <w:rsid w:val="F7DF9CAA"/>
    <w:rsid w:val="F7DFCA8D"/>
    <w:rsid w:val="F7DFD1A0"/>
    <w:rsid w:val="F7DFEAA3"/>
    <w:rsid w:val="F7DFF6CF"/>
    <w:rsid w:val="F7E463CF"/>
    <w:rsid w:val="F7E4BF7D"/>
    <w:rsid w:val="F7E61021"/>
    <w:rsid w:val="F7E67C4D"/>
    <w:rsid w:val="F7E71FF4"/>
    <w:rsid w:val="F7E75654"/>
    <w:rsid w:val="F7E79A5B"/>
    <w:rsid w:val="F7E85EE8"/>
    <w:rsid w:val="F7E86F02"/>
    <w:rsid w:val="F7E94689"/>
    <w:rsid w:val="F7E9492B"/>
    <w:rsid w:val="F7E9AA5C"/>
    <w:rsid w:val="F7EB16B1"/>
    <w:rsid w:val="F7EB1AEC"/>
    <w:rsid w:val="F7EB2E8A"/>
    <w:rsid w:val="F7EB2FE5"/>
    <w:rsid w:val="F7EB9EE9"/>
    <w:rsid w:val="F7EBE290"/>
    <w:rsid w:val="F7ECB68F"/>
    <w:rsid w:val="F7EDB6D2"/>
    <w:rsid w:val="F7EE3054"/>
    <w:rsid w:val="F7EE609C"/>
    <w:rsid w:val="F7EEBC94"/>
    <w:rsid w:val="F7EF0553"/>
    <w:rsid w:val="F7EF1CDD"/>
    <w:rsid w:val="F7EF41CB"/>
    <w:rsid w:val="F7EF5790"/>
    <w:rsid w:val="F7EF83EF"/>
    <w:rsid w:val="F7EF8412"/>
    <w:rsid w:val="F7EF8800"/>
    <w:rsid w:val="F7EFC335"/>
    <w:rsid w:val="F7EFEA81"/>
    <w:rsid w:val="F7EFEAAF"/>
    <w:rsid w:val="F7F24A9C"/>
    <w:rsid w:val="F7F39BD1"/>
    <w:rsid w:val="F7F3CEE2"/>
    <w:rsid w:val="F7F3E4A4"/>
    <w:rsid w:val="F7F3FAF4"/>
    <w:rsid w:val="F7F4F59C"/>
    <w:rsid w:val="F7F51AC5"/>
    <w:rsid w:val="F7F54608"/>
    <w:rsid w:val="F7F551BE"/>
    <w:rsid w:val="F7F59023"/>
    <w:rsid w:val="F7F726BE"/>
    <w:rsid w:val="F7F743B7"/>
    <w:rsid w:val="F7F752BC"/>
    <w:rsid w:val="F7F7599F"/>
    <w:rsid w:val="F7F75DD3"/>
    <w:rsid w:val="F7F77AFA"/>
    <w:rsid w:val="F7F79235"/>
    <w:rsid w:val="F7F7DF42"/>
    <w:rsid w:val="F7F92077"/>
    <w:rsid w:val="F7F96F11"/>
    <w:rsid w:val="F7F98C58"/>
    <w:rsid w:val="F7F9C52C"/>
    <w:rsid w:val="F7FA3EA4"/>
    <w:rsid w:val="F7FA4BC1"/>
    <w:rsid w:val="F7FAA6BD"/>
    <w:rsid w:val="F7FAB698"/>
    <w:rsid w:val="F7FB1944"/>
    <w:rsid w:val="F7FB3AE1"/>
    <w:rsid w:val="F7FB4A7E"/>
    <w:rsid w:val="F7FB6EB4"/>
    <w:rsid w:val="F7FB7724"/>
    <w:rsid w:val="F7FB849D"/>
    <w:rsid w:val="F7FB8C0D"/>
    <w:rsid w:val="F7FB9904"/>
    <w:rsid w:val="F7FBA56E"/>
    <w:rsid w:val="F7FBC505"/>
    <w:rsid w:val="F7FBC77D"/>
    <w:rsid w:val="F7FBDC5F"/>
    <w:rsid w:val="F7FBE4CF"/>
    <w:rsid w:val="F7FBEA91"/>
    <w:rsid w:val="F7FC3312"/>
    <w:rsid w:val="F7FCA435"/>
    <w:rsid w:val="F7FCC328"/>
    <w:rsid w:val="F7FD141D"/>
    <w:rsid w:val="F7FD2E42"/>
    <w:rsid w:val="F7FD3A2B"/>
    <w:rsid w:val="F7FD45BE"/>
    <w:rsid w:val="F7FD6BB6"/>
    <w:rsid w:val="F7FD99ED"/>
    <w:rsid w:val="F7FDA0E7"/>
    <w:rsid w:val="F7FDB021"/>
    <w:rsid w:val="F7FDB17D"/>
    <w:rsid w:val="F7FDD4DF"/>
    <w:rsid w:val="F7FDD542"/>
    <w:rsid w:val="F7FDDAF3"/>
    <w:rsid w:val="F7FE1992"/>
    <w:rsid w:val="F7FE2F87"/>
    <w:rsid w:val="F7FE33A5"/>
    <w:rsid w:val="F7FE3454"/>
    <w:rsid w:val="F7FE4633"/>
    <w:rsid w:val="F7FE54B6"/>
    <w:rsid w:val="F7FE6010"/>
    <w:rsid w:val="F7FE79E1"/>
    <w:rsid w:val="F7FE7B99"/>
    <w:rsid w:val="F7FE7EFF"/>
    <w:rsid w:val="F7FE925B"/>
    <w:rsid w:val="F7FEA530"/>
    <w:rsid w:val="F7FEAC8E"/>
    <w:rsid w:val="F7FEC033"/>
    <w:rsid w:val="F7FF052D"/>
    <w:rsid w:val="F7FF0CA7"/>
    <w:rsid w:val="F7FF0E8E"/>
    <w:rsid w:val="F7FF0EC2"/>
    <w:rsid w:val="F7FF1A92"/>
    <w:rsid w:val="F7FF2B2A"/>
    <w:rsid w:val="F7FF3243"/>
    <w:rsid w:val="F7FF3490"/>
    <w:rsid w:val="F7FF3D02"/>
    <w:rsid w:val="F7FF42D6"/>
    <w:rsid w:val="F7FF4536"/>
    <w:rsid w:val="F7FF54F9"/>
    <w:rsid w:val="F7FF563C"/>
    <w:rsid w:val="F7FF580C"/>
    <w:rsid w:val="F7FF715A"/>
    <w:rsid w:val="F7FF767C"/>
    <w:rsid w:val="F7FF7D43"/>
    <w:rsid w:val="F7FF7F3A"/>
    <w:rsid w:val="F7FF84EC"/>
    <w:rsid w:val="F7FF88B8"/>
    <w:rsid w:val="F7FF8D03"/>
    <w:rsid w:val="F7FF986C"/>
    <w:rsid w:val="F7FFA8EB"/>
    <w:rsid w:val="F7FFAC77"/>
    <w:rsid w:val="F7FFB035"/>
    <w:rsid w:val="F7FFB295"/>
    <w:rsid w:val="F7FFC0EF"/>
    <w:rsid w:val="F7FFCABE"/>
    <w:rsid w:val="F7FFCBCC"/>
    <w:rsid w:val="F7FFE49B"/>
    <w:rsid w:val="F7FFE4B6"/>
    <w:rsid w:val="F7FFEDAC"/>
    <w:rsid w:val="F80C06AA"/>
    <w:rsid w:val="F83C50EF"/>
    <w:rsid w:val="F83C672D"/>
    <w:rsid w:val="F83D2EE9"/>
    <w:rsid w:val="F84F6317"/>
    <w:rsid w:val="F85E2A5F"/>
    <w:rsid w:val="F86FF29C"/>
    <w:rsid w:val="F88D7649"/>
    <w:rsid w:val="F899C4C1"/>
    <w:rsid w:val="F8AE48AE"/>
    <w:rsid w:val="F8AE502D"/>
    <w:rsid w:val="F8BB07EE"/>
    <w:rsid w:val="F8BE066B"/>
    <w:rsid w:val="F8BFC15C"/>
    <w:rsid w:val="F8CA9273"/>
    <w:rsid w:val="F8D0C84F"/>
    <w:rsid w:val="F8D244A9"/>
    <w:rsid w:val="F8D6093C"/>
    <w:rsid w:val="F8DD2351"/>
    <w:rsid w:val="F8DECA7C"/>
    <w:rsid w:val="F8DFEFB2"/>
    <w:rsid w:val="F8E717C5"/>
    <w:rsid w:val="F8E7C1BA"/>
    <w:rsid w:val="F8EB6CEF"/>
    <w:rsid w:val="F8EDB054"/>
    <w:rsid w:val="F8EE81B6"/>
    <w:rsid w:val="F8EF251D"/>
    <w:rsid w:val="F8EF9D79"/>
    <w:rsid w:val="F8EFE83C"/>
    <w:rsid w:val="F8F369B8"/>
    <w:rsid w:val="F8F39810"/>
    <w:rsid w:val="F8F7CF45"/>
    <w:rsid w:val="F8F94FA8"/>
    <w:rsid w:val="F8FA70D5"/>
    <w:rsid w:val="F8FB1CD7"/>
    <w:rsid w:val="F8FBE97C"/>
    <w:rsid w:val="F8FE5ADB"/>
    <w:rsid w:val="F8FE5C3C"/>
    <w:rsid w:val="F8FFCEB4"/>
    <w:rsid w:val="F8FFFAD8"/>
    <w:rsid w:val="F917E321"/>
    <w:rsid w:val="F92F0EEB"/>
    <w:rsid w:val="F92F1A64"/>
    <w:rsid w:val="F93716E7"/>
    <w:rsid w:val="F93B2EF0"/>
    <w:rsid w:val="F93F6D2C"/>
    <w:rsid w:val="F93FC25B"/>
    <w:rsid w:val="F94D2A34"/>
    <w:rsid w:val="F94FE511"/>
    <w:rsid w:val="F95DF29E"/>
    <w:rsid w:val="F95E93B2"/>
    <w:rsid w:val="F95F38EF"/>
    <w:rsid w:val="F96A4332"/>
    <w:rsid w:val="F96F1ECA"/>
    <w:rsid w:val="F9765D3B"/>
    <w:rsid w:val="F97947F4"/>
    <w:rsid w:val="F97BB3CB"/>
    <w:rsid w:val="F97BFFA4"/>
    <w:rsid w:val="F97C12C3"/>
    <w:rsid w:val="F97C4522"/>
    <w:rsid w:val="F97ED8A7"/>
    <w:rsid w:val="F97F215A"/>
    <w:rsid w:val="F97F3BD4"/>
    <w:rsid w:val="F97F6A8B"/>
    <w:rsid w:val="F9912D58"/>
    <w:rsid w:val="F997C6D9"/>
    <w:rsid w:val="F999BDC5"/>
    <w:rsid w:val="F99F872A"/>
    <w:rsid w:val="F99FDE06"/>
    <w:rsid w:val="F9AE0EF8"/>
    <w:rsid w:val="F9AE6E39"/>
    <w:rsid w:val="F9AF94CB"/>
    <w:rsid w:val="F9B2BB13"/>
    <w:rsid w:val="F9B33BF6"/>
    <w:rsid w:val="F9B563F7"/>
    <w:rsid w:val="F9B7C17D"/>
    <w:rsid w:val="F9B93D31"/>
    <w:rsid w:val="F9B9E7E5"/>
    <w:rsid w:val="F9BD8930"/>
    <w:rsid w:val="F9BDA72D"/>
    <w:rsid w:val="F9BE05F8"/>
    <w:rsid w:val="F9BEA217"/>
    <w:rsid w:val="F9BF6FC3"/>
    <w:rsid w:val="F9BFB1F2"/>
    <w:rsid w:val="F9BFC538"/>
    <w:rsid w:val="F9BFCE28"/>
    <w:rsid w:val="F9BFDBD6"/>
    <w:rsid w:val="F9BFF15E"/>
    <w:rsid w:val="F9BFF23D"/>
    <w:rsid w:val="F9C7C6C6"/>
    <w:rsid w:val="F9CB5D88"/>
    <w:rsid w:val="F9CF067F"/>
    <w:rsid w:val="F9CFC5AC"/>
    <w:rsid w:val="F9D7109D"/>
    <w:rsid w:val="F9D71EA0"/>
    <w:rsid w:val="F9D9821B"/>
    <w:rsid w:val="F9DB0592"/>
    <w:rsid w:val="F9DBAE75"/>
    <w:rsid w:val="F9DF6F3C"/>
    <w:rsid w:val="F9DFF5D3"/>
    <w:rsid w:val="F9DFF5FC"/>
    <w:rsid w:val="F9E33400"/>
    <w:rsid w:val="F9E383D4"/>
    <w:rsid w:val="F9E72AC0"/>
    <w:rsid w:val="F9E73103"/>
    <w:rsid w:val="F9E74AD8"/>
    <w:rsid w:val="F9E767CD"/>
    <w:rsid w:val="F9E7BE31"/>
    <w:rsid w:val="F9E89BC6"/>
    <w:rsid w:val="F9EA34FC"/>
    <w:rsid w:val="F9EB42F3"/>
    <w:rsid w:val="F9ED1A49"/>
    <w:rsid w:val="F9ED4173"/>
    <w:rsid w:val="F9EED41D"/>
    <w:rsid w:val="F9EEE538"/>
    <w:rsid w:val="F9EFBF65"/>
    <w:rsid w:val="F9EFE225"/>
    <w:rsid w:val="F9F10987"/>
    <w:rsid w:val="F9F2BDD5"/>
    <w:rsid w:val="F9F2E968"/>
    <w:rsid w:val="F9F346B4"/>
    <w:rsid w:val="F9F3507A"/>
    <w:rsid w:val="F9F3C468"/>
    <w:rsid w:val="F9F59DC7"/>
    <w:rsid w:val="F9F6130D"/>
    <w:rsid w:val="F9F63281"/>
    <w:rsid w:val="F9F796AB"/>
    <w:rsid w:val="F9F7A26A"/>
    <w:rsid w:val="F9F7AC63"/>
    <w:rsid w:val="F9F7BA19"/>
    <w:rsid w:val="F9F7C3CF"/>
    <w:rsid w:val="F9FB3BBB"/>
    <w:rsid w:val="F9FB9457"/>
    <w:rsid w:val="F9FC708E"/>
    <w:rsid w:val="F9FCC815"/>
    <w:rsid w:val="F9FD34F7"/>
    <w:rsid w:val="F9FD6D03"/>
    <w:rsid w:val="F9FD8570"/>
    <w:rsid w:val="F9FDBC22"/>
    <w:rsid w:val="F9FDF02E"/>
    <w:rsid w:val="F9FDFC24"/>
    <w:rsid w:val="F9FE189B"/>
    <w:rsid w:val="F9FE2A95"/>
    <w:rsid w:val="F9FE300C"/>
    <w:rsid w:val="F9FE3527"/>
    <w:rsid w:val="F9FEC2C3"/>
    <w:rsid w:val="F9FEE81F"/>
    <w:rsid w:val="F9FF1614"/>
    <w:rsid w:val="F9FF272F"/>
    <w:rsid w:val="F9FF2CC6"/>
    <w:rsid w:val="F9FF3085"/>
    <w:rsid w:val="F9FF49CE"/>
    <w:rsid w:val="F9FF590D"/>
    <w:rsid w:val="F9FF63AB"/>
    <w:rsid w:val="F9FFB079"/>
    <w:rsid w:val="F9FFB850"/>
    <w:rsid w:val="F9FFDEC2"/>
    <w:rsid w:val="F9FFF9B9"/>
    <w:rsid w:val="FA0F54F6"/>
    <w:rsid w:val="FA2E95E8"/>
    <w:rsid w:val="FA2F385A"/>
    <w:rsid w:val="FA364405"/>
    <w:rsid w:val="FA3EC4F1"/>
    <w:rsid w:val="FA3FD5D1"/>
    <w:rsid w:val="FA53370A"/>
    <w:rsid w:val="FA5B4F71"/>
    <w:rsid w:val="FA5D940D"/>
    <w:rsid w:val="FA5EB8E1"/>
    <w:rsid w:val="FA5FD29F"/>
    <w:rsid w:val="FA5FE243"/>
    <w:rsid w:val="FA6BECAE"/>
    <w:rsid w:val="FA6DAD2A"/>
    <w:rsid w:val="FA6FAE23"/>
    <w:rsid w:val="FA72C6CD"/>
    <w:rsid w:val="FA7337C1"/>
    <w:rsid w:val="FA74EB96"/>
    <w:rsid w:val="FA77F1CD"/>
    <w:rsid w:val="FA781294"/>
    <w:rsid w:val="FA7922B6"/>
    <w:rsid w:val="FA79E907"/>
    <w:rsid w:val="FA79F64A"/>
    <w:rsid w:val="FA7AA731"/>
    <w:rsid w:val="FA7BAE63"/>
    <w:rsid w:val="FA7F2B6F"/>
    <w:rsid w:val="FA7F4E98"/>
    <w:rsid w:val="FA7F5F50"/>
    <w:rsid w:val="FA7F7ED0"/>
    <w:rsid w:val="FA7FAEDC"/>
    <w:rsid w:val="FA7FE1A8"/>
    <w:rsid w:val="FA8F146F"/>
    <w:rsid w:val="FA9D5DBE"/>
    <w:rsid w:val="FAA4DDA5"/>
    <w:rsid w:val="FAA7596C"/>
    <w:rsid w:val="FAA79EBD"/>
    <w:rsid w:val="FAAD3ABF"/>
    <w:rsid w:val="FAAEAACA"/>
    <w:rsid w:val="FAAF4613"/>
    <w:rsid w:val="FAB2A9AD"/>
    <w:rsid w:val="FAB356CD"/>
    <w:rsid w:val="FAB6E341"/>
    <w:rsid w:val="FAB9B802"/>
    <w:rsid w:val="FABABE84"/>
    <w:rsid w:val="FABB5CAF"/>
    <w:rsid w:val="FABD4F66"/>
    <w:rsid w:val="FABDD96A"/>
    <w:rsid w:val="FABF7D7E"/>
    <w:rsid w:val="FABF8BCE"/>
    <w:rsid w:val="FABFA9C1"/>
    <w:rsid w:val="FABFFA60"/>
    <w:rsid w:val="FAC72C36"/>
    <w:rsid w:val="FACD7D5B"/>
    <w:rsid w:val="FACDA6AD"/>
    <w:rsid w:val="FACF95A6"/>
    <w:rsid w:val="FACF9626"/>
    <w:rsid w:val="FAD16E22"/>
    <w:rsid w:val="FAD3891C"/>
    <w:rsid w:val="FAD59824"/>
    <w:rsid w:val="FAD77C64"/>
    <w:rsid w:val="FADB229A"/>
    <w:rsid w:val="FADB258B"/>
    <w:rsid w:val="FADBD226"/>
    <w:rsid w:val="FADDA344"/>
    <w:rsid w:val="FADDDAF4"/>
    <w:rsid w:val="FADE525E"/>
    <w:rsid w:val="FADF3B65"/>
    <w:rsid w:val="FADF3CBE"/>
    <w:rsid w:val="FADFC5B5"/>
    <w:rsid w:val="FADFD7A5"/>
    <w:rsid w:val="FADFEA3A"/>
    <w:rsid w:val="FAEB3281"/>
    <w:rsid w:val="FAECE6BD"/>
    <w:rsid w:val="FAED1876"/>
    <w:rsid w:val="FAED53D1"/>
    <w:rsid w:val="FAEE2F4B"/>
    <w:rsid w:val="FAEE8911"/>
    <w:rsid w:val="FAEEC2A8"/>
    <w:rsid w:val="FAEF09D6"/>
    <w:rsid w:val="FAEF4400"/>
    <w:rsid w:val="FAEF72CC"/>
    <w:rsid w:val="FAEF8C28"/>
    <w:rsid w:val="FAEFA04C"/>
    <w:rsid w:val="FAEFAE44"/>
    <w:rsid w:val="FAEFD207"/>
    <w:rsid w:val="FAEFEEB5"/>
    <w:rsid w:val="FAEFF6FB"/>
    <w:rsid w:val="FAF30515"/>
    <w:rsid w:val="FAF37821"/>
    <w:rsid w:val="FAF39C88"/>
    <w:rsid w:val="FAF53BFE"/>
    <w:rsid w:val="FAF742F7"/>
    <w:rsid w:val="FAF7A5DA"/>
    <w:rsid w:val="FAF7BC95"/>
    <w:rsid w:val="FAF7BCE3"/>
    <w:rsid w:val="FAF7C348"/>
    <w:rsid w:val="FAF81982"/>
    <w:rsid w:val="FAFA034D"/>
    <w:rsid w:val="FAFA1F16"/>
    <w:rsid w:val="FAFAF1B0"/>
    <w:rsid w:val="FAFB6B3B"/>
    <w:rsid w:val="FAFCB72B"/>
    <w:rsid w:val="FAFD3D81"/>
    <w:rsid w:val="FAFD4DEE"/>
    <w:rsid w:val="FAFD84DF"/>
    <w:rsid w:val="FAFDAFDD"/>
    <w:rsid w:val="FAFE0530"/>
    <w:rsid w:val="FAFE1DC3"/>
    <w:rsid w:val="FAFE29E3"/>
    <w:rsid w:val="FAFF2671"/>
    <w:rsid w:val="FAFF2CD5"/>
    <w:rsid w:val="FAFF49C3"/>
    <w:rsid w:val="FAFF6323"/>
    <w:rsid w:val="FAFF715D"/>
    <w:rsid w:val="FAFF90E5"/>
    <w:rsid w:val="FAFF9335"/>
    <w:rsid w:val="FAFF955B"/>
    <w:rsid w:val="FB05334B"/>
    <w:rsid w:val="FB060BC1"/>
    <w:rsid w:val="FB0DDE9C"/>
    <w:rsid w:val="FB0E5F65"/>
    <w:rsid w:val="FB13E7CE"/>
    <w:rsid w:val="FB173F30"/>
    <w:rsid w:val="FB192ADC"/>
    <w:rsid w:val="FB270EB5"/>
    <w:rsid w:val="FB2E4705"/>
    <w:rsid w:val="FB2E6D4C"/>
    <w:rsid w:val="FB33F909"/>
    <w:rsid w:val="FB359ECA"/>
    <w:rsid w:val="FB370F5C"/>
    <w:rsid w:val="FB37580D"/>
    <w:rsid w:val="FB377CA4"/>
    <w:rsid w:val="FB3B2A20"/>
    <w:rsid w:val="FB3D28B2"/>
    <w:rsid w:val="FB3F8C02"/>
    <w:rsid w:val="FB3FA344"/>
    <w:rsid w:val="FB3FB9FD"/>
    <w:rsid w:val="FB4F58FD"/>
    <w:rsid w:val="FB5194AF"/>
    <w:rsid w:val="FB577B1D"/>
    <w:rsid w:val="FB59AF50"/>
    <w:rsid w:val="FB59BC9B"/>
    <w:rsid w:val="FB5C4D92"/>
    <w:rsid w:val="FB5E06D2"/>
    <w:rsid w:val="FB5F1D4A"/>
    <w:rsid w:val="FB5F3E7E"/>
    <w:rsid w:val="FB5F69AF"/>
    <w:rsid w:val="FB5F903C"/>
    <w:rsid w:val="FB5FCE92"/>
    <w:rsid w:val="FB694F20"/>
    <w:rsid w:val="FB6B1416"/>
    <w:rsid w:val="FB6B4641"/>
    <w:rsid w:val="FB6B510B"/>
    <w:rsid w:val="FB6B6F6D"/>
    <w:rsid w:val="FB6BB07C"/>
    <w:rsid w:val="FB6D20E6"/>
    <w:rsid w:val="FB6D7579"/>
    <w:rsid w:val="FB6D8DC8"/>
    <w:rsid w:val="FB6E4400"/>
    <w:rsid w:val="FB6F01DB"/>
    <w:rsid w:val="FB6F3787"/>
    <w:rsid w:val="FB6F6EB3"/>
    <w:rsid w:val="FB6F8121"/>
    <w:rsid w:val="FB71C556"/>
    <w:rsid w:val="FB720E8A"/>
    <w:rsid w:val="FB736431"/>
    <w:rsid w:val="FB73E509"/>
    <w:rsid w:val="FB752A5B"/>
    <w:rsid w:val="FB75CF32"/>
    <w:rsid w:val="FB76C3EC"/>
    <w:rsid w:val="FB76E45A"/>
    <w:rsid w:val="FB7BBD10"/>
    <w:rsid w:val="FB7BF5DD"/>
    <w:rsid w:val="FB7CCE15"/>
    <w:rsid w:val="FB7D4138"/>
    <w:rsid w:val="FB7D70FB"/>
    <w:rsid w:val="FB7DA1E8"/>
    <w:rsid w:val="FB7DD82E"/>
    <w:rsid w:val="FB7DFBE2"/>
    <w:rsid w:val="FB7E1E3C"/>
    <w:rsid w:val="FB7F21A9"/>
    <w:rsid w:val="FB7F2215"/>
    <w:rsid w:val="FB7F3EBD"/>
    <w:rsid w:val="FB7F401C"/>
    <w:rsid w:val="FB7F6147"/>
    <w:rsid w:val="FB7F9064"/>
    <w:rsid w:val="FB7FA991"/>
    <w:rsid w:val="FB7FD05A"/>
    <w:rsid w:val="FB812D25"/>
    <w:rsid w:val="FB8B0A5A"/>
    <w:rsid w:val="FB8F39C6"/>
    <w:rsid w:val="FB8F987C"/>
    <w:rsid w:val="FB8FE23C"/>
    <w:rsid w:val="FB9395A6"/>
    <w:rsid w:val="FB96FA70"/>
    <w:rsid w:val="FB970CB2"/>
    <w:rsid w:val="FB9D7701"/>
    <w:rsid w:val="FB9F3103"/>
    <w:rsid w:val="FBA25C02"/>
    <w:rsid w:val="FBA7F749"/>
    <w:rsid w:val="FBAA2519"/>
    <w:rsid w:val="FBAC8744"/>
    <w:rsid w:val="FBAD07EA"/>
    <w:rsid w:val="FBAD106E"/>
    <w:rsid w:val="FBADA129"/>
    <w:rsid w:val="FBAE7291"/>
    <w:rsid w:val="FBAEBD44"/>
    <w:rsid w:val="FBAF1173"/>
    <w:rsid w:val="FBAFC530"/>
    <w:rsid w:val="FBAFD7EB"/>
    <w:rsid w:val="FBAFE488"/>
    <w:rsid w:val="FBB3677B"/>
    <w:rsid w:val="FBB44FFF"/>
    <w:rsid w:val="FBB6438F"/>
    <w:rsid w:val="FBB70A26"/>
    <w:rsid w:val="FBB71D21"/>
    <w:rsid w:val="FBB78767"/>
    <w:rsid w:val="FBB7C85A"/>
    <w:rsid w:val="FBB95F70"/>
    <w:rsid w:val="FBB9F186"/>
    <w:rsid w:val="FBBB0D84"/>
    <w:rsid w:val="FBBB0D9C"/>
    <w:rsid w:val="FBBB142A"/>
    <w:rsid w:val="FBBB1F5E"/>
    <w:rsid w:val="FBBB959A"/>
    <w:rsid w:val="FBBBA474"/>
    <w:rsid w:val="FBBD1C93"/>
    <w:rsid w:val="FBBD3A1B"/>
    <w:rsid w:val="FBBD7AED"/>
    <w:rsid w:val="FBBDDA11"/>
    <w:rsid w:val="FBBDE1DA"/>
    <w:rsid w:val="FBBF36E1"/>
    <w:rsid w:val="FBBF37A6"/>
    <w:rsid w:val="FBBF4C78"/>
    <w:rsid w:val="FBBF5D0F"/>
    <w:rsid w:val="FBBF7C8C"/>
    <w:rsid w:val="FBBF8415"/>
    <w:rsid w:val="FBBF94FA"/>
    <w:rsid w:val="FBBF9E5D"/>
    <w:rsid w:val="FBBFAE3A"/>
    <w:rsid w:val="FBBFB282"/>
    <w:rsid w:val="FBBFC009"/>
    <w:rsid w:val="FBBFDE0E"/>
    <w:rsid w:val="FBBFE3C6"/>
    <w:rsid w:val="FBC5D238"/>
    <w:rsid w:val="FBC79B01"/>
    <w:rsid w:val="FBCAAAA7"/>
    <w:rsid w:val="FBCB982C"/>
    <w:rsid w:val="FBCCB2AE"/>
    <w:rsid w:val="FBCE849D"/>
    <w:rsid w:val="FBCE9CD6"/>
    <w:rsid w:val="FBCF2B17"/>
    <w:rsid w:val="FBCF3960"/>
    <w:rsid w:val="FBD3D80B"/>
    <w:rsid w:val="FBD43CCA"/>
    <w:rsid w:val="FBD4B7B9"/>
    <w:rsid w:val="FBD5B51D"/>
    <w:rsid w:val="FBD6AEAB"/>
    <w:rsid w:val="FBD76D41"/>
    <w:rsid w:val="FBD7F2F5"/>
    <w:rsid w:val="FBD7FD32"/>
    <w:rsid w:val="FBDA061B"/>
    <w:rsid w:val="FBDB4CAD"/>
    <w:rsid w:val="FBDB7045"/>
    <w:rsid w:val="FBDB7866"/>
    <w:rsid w:val="FBDBAED0"/>
    <w:rsid w:val="FBDBAF4F"/>
    <w:rsid w:val="FBDD0B49"/>
    <w:rsid w:val="FBDD8E91"/>
    <w:rsid w:val="FBDE0A9F"/>
    <w:rsid w:val="FBDEC396"/>
    <w:rsid w:val="FBDEC619"/>
    <w:rsid w:val="FBDF09C1"/>
    <w:rsid w:val="FBDF0FED"/>
    <w:rsid w:val="FBDF41C8"/>
    <w:rsid w:val="FBDF4400"/>
    <w:rsid w:val="FBDF82CB"/>
    <w:rsid w:val="FBDFA3DB"/>
    <w:rsid w:val="FBDFDD26"/>
    <w:rsid w:val="FBE38B32"/>
    <w:rsid w:val="FBE422F0"/>
    <w:rsid w:val="FBE56B74"/>
    <w:rsid w:val="FBE5D2AE"/>
    <w:rsid w:val="FBE626F2"/>
    <w:rsid w:val="FBE75ADB"/>
    <w:rsid w:val="FBE7752F"/>
    <w:rsid w:val="FBE781D7"/>
    <w:rsid w:val="FBE79511"/>
    <w:rsid w:val="FBE7D953"/>
    <w:rsid w:val="FBE89701"/>
    <w:rsid w:val="FBE8A6C8"/>
    <w:rsid w:val="FBE9155D"/>
    <w:rsid w:val="FBE93460"/>
    <w:rsid w:val="FBEA2409"/>
    <w:rsid w:val="FBEA8F67"/>
    <w:rsid w:val="FBEB6EE3"/>
    <w:rsid w:val="FBEBE050"/>
    <w:rsid w:val="FBEBFA54"/>
    <w:rsid w:val="FBED1FBD"/>
    <w:rsid w:val="FBEDC85F"/>
    <w:rsid w:val="FBEDE9B7"/>
    <w:rsid w:val="FBEE3031"/>
    <w:rsid w:val="FBEE38D6"/>
    <w:rsid w:val="FBEEC853"/>
    <w:rsid w:val="FBEECA4E"/>
    <w:rsid w:val="FBEECEA1"/>
    <w:rsid w:val="FBEEDDFF"/>
    <w:rsid w:val="FBEF3CF8"/>
    <w:rsid w:val="FBEF3D45"/>
    <w:rsid w:val="FBEF4ACC"/>
    <w:rsid w:val="FBEF4EC2"/>
    <w:rsid w:val="FBEF8605"/>
    <w:rsid w:val="FBEF882B"/>
    <w:rsid w:val="FBEF8985"/>
    <w:rsid w:val="FBEFC46F"/>
    <w:rsid w:val="FBEFDC2C"/>
    <w:rsid w:val="FBF1D5B9"/>
    <w:rsid w:val="FBF2D33B"/>
    <w:rsid w:val="FBF32B5D"/>
    <w:rsid w:val="FBF37CD1"/>
    <w:rsid w:val="FBF3E218"/>
    <w:rsid w:val="FBF3E6BE"/>
    <w:rsid w:val="FBF56EAA"/>
    <w:rsid w:val="FBF57BC1"/>
    <w:rsid w:val="FBF582BB"/>
    <w:rsid w:val="FBF59CDD"/>
    <w:rsid w:val="FBF5C0C4"/>
    <w:rsid w:val="FBF60A7A"/>
    <w:rsid w:val="FBF699D3"/>
    <w:rsid w:val="FBF6B203"/>
    <w:rsid w:val="FBF6DB27"/>
    <w:rsid w:val="FBF70EF7"/>
    <w:rsid w:val="FBF72819"/>
    <w:rsid w:val="FBF72D48"/>
    <w:rsid w:val="FBF73BD0"/>
    <w:rsid w:val="FBF77191"/>
    <w:rsid w:val="FBF77D82"/>
    <w:rsid w:val="FBF78403"/>
    <w:rsid w:val="FBF7A662"/>
    <w:rsid w:val="FBF7B2E7"/>
    <w:rsid w:val="FBF7CACA"/>
    <w:rsid w:val="FBF7CD2B"/>
    <w:rsid w:val="FBF7D50B"/>
    <w:rsid w:val="FBF7E7AB"/>
    <w:rsid w:val="FBF7EBBC"/>
    <w:rsid w:val="FBF892D3"/>
    <w:rsid w:val="FBF91967"/>
    <w:rsid w:val="FBF91E11"/>
    <w:rsid w:val="FBF95510"/>
    <w:rsid w:val="FBF95E86"/>
    <w:rsid w:val="FBF9A18C"/>
    <w:rsid w:val="FBFA3A87"/>
    <w:rsid w:val="FBFA484C"/>
    <w:rsid w:val="FBFA4ABC"/>
    <w:rsid w:val="FBFA9443"/>
    <w:rsid w:val="FBFA94EA"/>
    <w:rsid w:val="FBFAACD1"/>
    <w:rsid w:val="FBFACCF1"/>
    <w:rsid w:val="FBFAF95B"/>
    <w:rsid w:val="FBFB40CB"/>
    <w:rsid w:val="FBFB7D2A"/>
    <w:rsid w:val="FBFB9993"/>
    <w:rsid w:val="FBFBA486"/>
    <w:rsid w:val="FBFBC305"/>
    <w:rsid w:val="FBFBEFE0"/>
    <w:rsid w:val="FBFC0D1F"/>
    <w:rsid w:val="FBFC98DC"/>
    <w:rsid w:val="FBFCDDD0"/>
    <w:rsid w:val="FBFD2AA8"/>
    <w:rsid w:val="FBFD3797"/>
    <w:rsid w:val="FBFD464F"/>
    <w:rsid w:val="FBFD5F58"/>
    <w:rsid w:val="FBFD6976"/>
    <w:rsid w:val="FBFD92A8"/>
    <w:rsid w:val="FBFDA328"/>
    <w:rsid w:val="FBFDA71E"/>
    <w:rsid w:val="FBFDB0B7"/>
    <w:rsid w:val="FBFDB9E2"/>
    <w:rsid w:val="FBFDBDA8"/>
    <w:rsid w:val="FBFDC0EB"/>
    <w:rsid w:val="FBFDC9B2"/>
    <w:rsid w:val="FBFDD823"/>
    <w:rsid w:val="FBFE1D5D"/>
    <w:rsid w:val="FBFE3200"/>
    <w:rsid w:val="FBFE57B8"/>
    <w:rsid w:val="FBFE627C"/>
    <w:rsid w:val="FBFE663C"/>
    <w:rsid w:val="FBFE8C7B"/>
    <w:rsid w:val="FBFEB069"/>
    <w:rsid w:val="FBFEBC6A"/>
    <w:rsid w:val="FBFF0D48"/>
    <w:rsid w:val="FBFF1A2A"/>
    <w:rsid w:val="FBFF264E"/>
    <w:rsid w:val="FBFF3241"/>
    <w:rsid w:val="FBFF3FA9"/>
    <w:rsid w:val="FBFF434D"/>
    <w:rsid w:val="FBFF46D3"/>
    <w:rsid w:val="FBFF68AA"/>
    <w:rsid w:val="FBFF6C19"/>
    <w:rsid w:val="FBFF7CC3"/>
    <w:rsid w:val="FBFF7D14"/>
    <w:rsid w:val="FBFF7EAE"/>
    <w:rsid w:val="FBFF8B8D"/>
    <w:rsid w:val="FBFF96E9"/>
    <w:rsid w:val="FBFF971B"/>
    <w:rsid w:val="FBFF9D11"/>
    <w:rsid w:val="FBFFA067"/>
    <w:rsid w:val="FBFFA5D7"/>
    <w:rsid w:val="FBFFA6EB"/>
    <w:rsid w:val="FBFFA6FF"/>
    <w:rsid w:val="FBFFACAA"/>
    <w:rsid w:val="FBFFAF6C"/>
    <w:rsid w:val="FBFFAFD1"/>
    <w:rsid w:val="FBFFB2FB"/>
    <w:rsid w:val="FBFFB7FB"/>
    <w:rsid w:val="FBFFC315"/>
    <w:rsid w:val="FBFFC4E8"/>
    <w:rsid w:val="FBFFC810"/>
    <w:rsid w:val="FBFFD44F"/>
    <w:rsid w:val="FBFFE923"/>
    <w:rsid w:val="FBFFEE18"/>
    <w:rsid w:val="FBFFEEC8"/>
    <w:rsid w:val="FC0CA8EE"/>
    <w:rsid w:val="FC1A034C"/>
    <w:rsid w:val="FC1D38DF"/>
    <w:rsid w:val="FC1DFFCB"/>
    <w:rsid w:val="FC260A3E"/>
    <w:rsid w:val="FC2F9F7D"/>
    <w:rsid w:val="FC352088"/>
    <w:rsid w:val="FC3DA151"/>
    <w:rsid w:val="FC3DC768"/>
    <w:rsid w:val="FC3E34F9"/>
    <w:rsid w:val="FC4F2EB3"/>
    <w:rsid w:val="FC4F677F"/>
    <w:rsid w:val="FC5D2A82"/>
    <w:rsid w:val="FC5DE99F"/>
    <w:rsid w:val="FC673520"/>
    <w:rsid w:val="FC6D116C"/>
    <w:rsid w:val="FC6F8A82"/>
    <w:rsid w:val="FC76DDF3"/>
    <w:rsid w:val="FC77656C"/>
    <w:rsid w:val="FC78286B"/>
    <w:rsid w:val="FC79C479"/>
    <w:rsid w:val="FC7AE819"/>
    <w:rsid w:val="FC7B88FA"/>
    <w:rsid w:val="FC7E0B5C"/>
    <w:rsid w:val="FC7F6900"/>
    <w:rsid w:val="FC7F894F"/>
    <w:rsid w:val="FC97BDD1"/>
    <w:rsid w:val="FC9D5E99"/>
    <w:rsid w:val="FC9DFEC6"/>
    <w:rsid w:val="FC9F04F7"/>
    <w:rsid w:val="FC9F4CC4"/>
    <w:rsid w:val="FC9F8950"/>
    <w:rsid w:val="FCA39CA8"/>
    <w:rsid w:val="FCAB8C12"/>
    <w:rsid w:val="FCAC3CB9"/>
    <w:rsid w:val="FCAF3D58"/>
    <w:rsid w:val="FCB1FD92"/>
    <w:rsid w:val="FCB360A1"/>
    <w:rsid w:val="FCB40A98"/>
    <w:rsid w:val="FCB50961"/>
    <w:rsid w:val="FCB5F862"/>
    <w:rsid w:val="FCBA4FA7"/>
    <w:rsid w:val="FCBA7CCD"/>
    <w:rsid w:val="FCBAB185"/>
    <w:rsid w:val="FCBAD5AB"/>
    <w:rsid w:val="FCBDE558"/>
    <w:rsid w:val="FCBE77D5"/>
    <w:rsid w:val="FCBE909B"/>
    <w:rsid w:val="FCBEF885"/>
    <w:rsid w:val="FCBF62B1"/>
    <w:rsid w:val="FCBF7C00"/>
    <w:rsid w:val="FCCFA86D"/>
    <w:rsid w:val="FCD33CEF"/>
    <w:rsid w:val="FCD5BB61"/>
    <w:rsid w:val="FCD8F6EF"/>
    <w:rsid w:val="FCD934D2"/>
    <w:rsid w:val="FCDB0E5C"/>
    <w:rsid w:val="FCDB6AED"/>
    <w:rsid w:val="FCDB98D5"/>
    <w:rsid w:val="FCDD38BC"/>
    <w:rsid w:val="FCDDD9C7"/>
    <w:rsid w:val="FCDE3ED0"/>
    <w:rsid w:val="FCDEEA36"/>
    <w:rsid w:val="FCDEFAEF"/>
    <w:rsid w:val="FCDF26EA"/>
    <w:rsid w:val="FCDF575A"/>
    <w:rsid w:val="FCDFA4AF"/>
    <w:rsid w:val="FCDFE5DB"/>
    <w:rsid w:val="FCE370AA"/>
    <w:rsid w:val="FCE5CCCD"/>
    <w:rsid w:val="FCE7D70C"/>
    <w:rsid w:val="FCE983A5"/>
    <w:rsid w:val="FCE989E7"/>
    <w:rsid w:val="FCEB309E"/>
    <w:rsid w:val="FCEDF468"/>
    <w:rsid w:val="FCEE8468"/>
    <w:rsid w:val="FCEF3664"/>
    <w:rsid w:val="FCEF44B9"/>
    <w:rsid w:val="FCEFA19F"/>
    <w:rsid w:val="FCEFE794"/>
    <w:rsid w:val="FCEFEF96"/>
    <w:rsid w:val="FCF4C35C"/>
    <w:rsid w:val="FCF54B74"/>
    <w:rsid w:val="FCF5D097"/>
    <w:rsid w:val="FCF642E9"/>
    <w:rsid w:val="FCF6F871"/>
    <w:rsid w:val="FCF74016"/>
    <w:rsid w:val="FCFA493F"/>
    <w:rsid w:val="FCFB3159"/>
    <w:rsid w:val="FCFBCDC3"/>
    <w:rsid w:val="FCFD0790"/>
    <w:rsid w:val="FCFD966C"/>
    <w:rsid w:val="FCFDEA49"/>
    <w:rsid w:val="FCFDEC23"/>
    <w:rsid w:val="FCFE35A3"/>
    <w:rsid w:val="FCFE3FA3"/>
    <w:rsid w:val="FCFE4807"/>
    <w:rsid w:val="FCFEB532"/>
    <w:rsid w:val="FCFECE82"/>
    <w:rsid w:val="FCFF12B7"/>
    <w:rsid w:val="FCFF1D4E"/>
    <w:rsid w:val="FCFF5151"/>
    <w:rsid w:val="FCFF59B2"/>
    <w:rsid w:val="FCFF5CF9"/>
    <w:rsid w:val="FCFF9C33"/>
    <w:rsid w:val="FCFFD92B"/>
    <w:rsid w:val="FCFFF1A1"/>
    <w:rsid w:val="FD0FC912"/>
    <w:rsid w:val="FD272250"/>
    <w:rsid w:val="FD3224A8"/>
    <w:rsid w:val="FD33301C"/>
    <w:rsid w:val="FD33E4CF"/>
    <w:rsid w:val="FD382F5A"/>
    <w:rsid w:val="FD3A4F8D"/>
    <w:rsid w:val="FD3F03E6"/>
    <w:rsid w:val="FD3F662F"/>
    <w:rsid w:val="FD3F7EEC"/>
    <w:rsid w:val="FD435180"/>
    <w:rsid w:val="FD4C9DB0"/>
    <w:rsid w:val="FD4E1D7B"/>
    <w:rsid w:val="FD4F9577"/>
    <w:rsid w:val="FD4F9872"/>
    <w:rsid w:val="FD565057"/>
    <w:rsid w:val="FD57B892"/>
    <w:rsid w:val="FD5BCC6B"/>
    <w:rsid w:val="FD5BE75A"/>
    <w:rsid w:val="FD5BF7DD"/>
    <w:rsid w:val="FD5CA83B"/>
    <w:rsid w:val="FD5DEA17"/>
    <w:rsid w:val="FD5E059A"/>
    <w:rsid w:val="FD5E72D4"/>
    <w:rsid w:val="FD5F41EE"/>
    <w:rsid w:val="FD5F5E18"/>
    <w:rsid w:val="FD5FB5CC"/>
    <w:rsid w:val="FD5FFA36"/>
    <w:rsid w:val="FD65D50B"/>
    <w:rsid w:val="FD6784B2"/>
    <w:rsid w:val="FD684819"/>
    <w:rsid w:val="FD6B4A87"/>
    <w:rsid w:val="FD6D2341"/>
    <w:rsid w:val="FD6D378C"/>
    <w:rsid w:val="FD6F51E8"/>
    <w:rsid w:val="FD6FA31C"/>
    <w:rsid w:val="FD6FCE31"/>
    <w:rsid w:val="FD72CFC2"/>
    <w:rsid w:val="FD736003"/>
    <w:rsid w:val="FD738562"/>
    <w:rsid w:val="FD75AAE0"/>
    <w:rsid w:val="FD766278"/>
    <w:rsid w:val="FD77CE21"/>
    <w:rsid w:val="FD798E2A"/>
    <w:rsid w:val="FD7996AB"/>
    <w:rsid w:val="FD7A372A"/>
    <w:rsid w:val="FD7A4890"/>
    <w:rsid w:val="FD7B992A"/>
    <w:rsid w:val="FD7BA94F"/>
    <w:rsid w:val="FD7BD705"/>
    <w:rsid w:val="FD7D402A"/>
    <w:rsid w:val="FD7D60E3"/>
    <w:rsid w:val="FD7D8DAA"/>
    <w:rsid w:val="FD7DB03B"/>
    <w:rsid w:val="FD7DBC2E"/>
    <w:rsid w:val="FD7DFD3A"/>
    <w:rsid w:val="FD7E1F2C"/>
    <w:rsid w:val="FD7E7B11"/>
    <w:rsid w:val="FD7F1629"/>
    <w:rsid w:val="FD7F1CF2"/>
    <w:rsid w:val="FD7F2235"/>
    <w:rsid w:val="FD7F24D4"/>
    <w:rsid w:val="FD7F3389"/>
    <w:rsid w:val="FD7F4036"/>
    <w:rsid w:val="FD7F6250"/>
    <w:rsid w:val="FD7F7349"/>
    <w:rsid w:val="FD7F7F42"/>
    <w:rsid w:val="FD7F8A8F"/>
    <w:rsid w:val="FD7FB371"/>
    <w:rsid w:val="FD7FC019"/>
    <w:rsid w:val="FD7FD6BA"/>
    <w:rsid w:val="FD7FE3A3"/>
    <w:rsid w:val="FD7FE99B"/>
    <w:rsid w:val="FD8E81F7"/>
    <w:rsid w:val="FD9689B5"/>
    <w:rsid w:val="FD96CBEB"/>
    <w:rsid w:val="FD97ED62"/>
    <w:rsid w:val="FD9A449A"/>
    <w:rsid w:val="FD9AB2A9"/>
    <w:rsid w:val="FD9B4865"/>
    <w:rsid w:val="FD9B90A3"/>
    <w:rsid w:val="FD9B9C95"/>
    <w:rsid w:val="FD9D2114"/>
    <w:rsid w:val="FD9D9157"/>
    <w:rsid w:val="FD9E3F31"/>
    <w:rsid w:val="FD9F11B2"/>
    <w:rsid w:val="FD9F31AE"/>
    <w:rsid w:val="FD9F403D"/>
    <w:rsid w:val="FD9F49A4"/>
    <w:rsid w:val="FD9FD6A5"/>
    <w:rsid w:val="FDA70CCE"/>
    <w:rsid w:val="FDA70FEE"/>
    <w:rsid w:val="FDA7B0AB"/>
    <w:rsid w:val="FDABA2D5"/>
    <w:rsid w:val="FDAE8A02"/>
    <w:rsid w:val="FDAECD3D"/>
    <w:rsid w:val="FDAF1344"/>
    <w:rsid w:val="FDAF7ACA"/>
    <w:rsid w:val="FDB30025"/>
    <w:rsid w:val="FDB3141E"/>
    <w:rsid w:val="FDB3C38F"/>
    <w:rsid w:val="FDB45CB6"/>
    <w:rsid w:val="FDB49BEF"/>
    <w:rsid w:val="FDB4EAD7"/>
    <w:rsid w:val="FDB66871"/>
    <w:rsid w:val="FDB72A8A"/>
    <w:rsid w:val="FDBB31F3"/>
    <w:rsid w:val="FDBB4676"/>
    <w:rsid w:val="FDBB68DD"/>
    <w:rsid w:val="FDBC41C0"/>
    <w:rsid w:val="FDBC510B"/>
    <w:rsid w:val="FDBCE74E"/>
    <w:rsid w:val="FDBD864E"/>
    <w:rsid w:val="FDBDE550"/>
    <w:rsid w:val="FDBE86AC"/>
    <w:rsid w:val="FDBE9D11"/>
    <w:rsid w:val="FDBF25B9"/>
    <w:rsid w:val="FDBF2F79"/>
    <w:rsid w:val="FDBF430F"/>
    <w:rsid w:val="FDC0035C"/>
    <w:rsid w:val="FDC6D486"/>
    <w:rsid w:val="FDC81749"/>
    <w:rsid w:val="FDCA48E1"/>
    <w:rsid w:val="FDCBBA23"/>
    <w:rsid w:val="FDCC8D84"/>
    <w:rsid w:val="FDCD31E8"/>
    <w:rsid w:val="FDCD5639"/>
    <w:rsid w:val="FDCDE4D9"/>
    <w:rsid w:val="FDCEF8FA"/>
    <w:rsid w:val="FDCF1AF9"/>
    <w:rsid w:val="FDD76A6F"/>
    <w:rsid w:val="FDD7E1F4"/>
    <w:rsid w:val="FDDA4545"/>
    <w:rsid w:val="FDDA6B3E"/>
    <w:rsid w:val="FDDAE974"/>
    <w:rsid w:val="FDDB0073"/>
    <w:rsid w:val="FDDB1522"/>
    <w:rsid w:val="FDDB87ED"/>
    <w:rsid w:val="FDDC0F87"/>
    <w:rsid w:val="FDDC4AE8"/>
    <w:rsid w:val="FDDD54E9"/>
    <w:rsid w:val="FDDE03B7"/>
    <w:rsid w:val="FDDE109C"/>
    <w:rsid w:val="FDDE246E"/>
    <w:rsid w:val="FDDE3AAB"/>
    <w:rsid w:val="FDDE63D0"/>
    <w:rsid w:val="FDDEA6FC"/>
    <w:rsid w:val="FDDEB3EA"/>
    <w:rsid w:val="FDDEC2CC"/>
    <w:rsid w:val="FDDF043E"/>
    <w:rsid w:val="FDDF421E"/>
    <w:rsid w:val="FDDF6903"/>
    <w:rsid w:val="FDDF77B4"/>
    <w:rsid w:val="FDDF7D6E"/>
    <w:rsid w:val="FDDF837A"/>
    <w:rsid w:val="FDDF8FA0"/>
    <w:rsid w:val="FDDFA60E"/>
    <w:rsid w:val="FDDFA847"/>
    <w:rsid w:val="FDDFB0B6"/>
    <w:rsid w:val="FDDFB691"/>
    <w:rsid w:val="FDDFBEA7"/>
    <w:rsid w:val="FDDFC844"/>
    <w:rsid w:val="FDDFD721"/>
    <w:rsid w:val="FDDFE1CB"/>
    <w:rsid w:val="FDDFFB33"/>
    <w:rsid w:val="FDE18E3B"/>
    <w:rsid w:val="FDE2811E"/>
    <w:rsid w:val="FDE337B3"/>
    <w:rsid w:val="FDE42463"/>
    <w:rsid w:val="FDE644A5"/>
    <w:rsid w:val="FDE702AE"/>
    <w:rsid w:val="FDE71193"/>
    <w:rsid w:val="FDE7361A"/>
    <w:rsid w:val="FDE772DF"/>
    <w:rsid w:val="FDE79104"/>
    <w:rsid w:val="FDE98593"/>
    <w:rsid w:val="FDEA3815"/>
    <w:rsid w:val="FDEA9D50"/>
    <w:rsid w:val="FDEB99B4"/>
    <w:rsid w:val="FDEBDA6C"/>
    <w:rsid w:val="FDEBEF26"/>
    <w:rsid w:val="FDEDB008"/>
    <w:rsid w:val="FDEE2198"/>
    <w:rsid w:val="FDEE5D62"/>
    <w:rsid w:val="FDEEEC8E"/>
    <w:rsid w:val="FDEF06DE"/>
    <w:rsid w:val="FDEF0D08"/>
    <w:rsid w:val="FDEF3484"/>
    <w:rsid w:val="FDEF350D"/>
    <w:rsid w:val="FDEF8A70"/>
    <w:rsid w:val="FDEFA759"/>
    <w:rsid w:val="FDEFAD90"/>
    <w:rsid w:val="FDEFC041"/>
    <w:rsid w:val="FDEFD2CE"/>
    <w:rsid w:val="FDEFED01"/>
    <w:rsid w:val="FDEFFEA8"/>
    <w:rsid w:val="FDF19781"/>
    <w:rsid w:val="FDF1C5C8"/>
    <w:rsid w:val="FDF21A13"/>
    <w:rsid w:val="FDF22B83"/>
    <w:rsid w:val="FDF38311"/>
    <w:rsid w:val="FDF3E82F"/>
    <w:rsid w:val="FDF4ED3B"/>
    <w:rsid w:val="FDF5CAFA"/>
    <w:rsid w:val="FDF5FD8C"/>
    <w:rsid w:val="FDF60230"/>
    <w:rsid w:val="FDF60BD0"/>
    <w:rsid w:val="FDF634E9"/>
    <w:rsid w:val="FDF63CDC"/>
    <w:rsid w:val="FDF6514A"/>
    <w:rsid w:val="FDF72F4D"/>
    <w:rsid w:val="FDF73F96"/>
    <w:rsid w:val="FDF75BC8"/>
    <w:rsid w:val="FDF77700"/>
    <w:rsid w:val="FDF7945D"/>
    <w:rsid w:val="FDF7D17A"/>
    <w:rsid w:val="FDF92E9A"/>
    <w:rsid w:val="FDF95165"/>
    <w:rsid w:val="FDF987F8"/>
    <w:rsid w:val="FDFA5815"/>
    <w:rsid w:val="FDFAC6AD"/>
    <w:rsid w:val="FDFAF539"/>
    <w:rsid w:val="FDFB03D6"/>
    <w:rsid w:val="FDFB2B0F"/>
    <w:rsid w:val="FDFB318E"/>
    <w:rsid w:val="FDFB3713"/>
    <w:rsid w:val="FDFB38A0"/>
    <w:rsid w:val="FDFB4F13"/>
    <w:rsid w:val="FDFB5524"/>
    <w:rsid w:val="FDFB5CBE"/>
    <w:rsid w:val="FDFB7860"/>
    <w:rsid w:val="FDFB8BC8"/>
    <w:rsid w:val="FDFB9F7C"/>
    <w:rsid w:val="FDFBAF5F"/>
    <w:rsid w:val="FDFBB8FD"/>
    <w:rsid w:val="FDFBCDED"/>
    <w:rsid w:val="FDFBD7EF"/>
    <w:rsid w:val="FDFBDF0D"/>
    <w:rsid w:val="FDFBE87F"/>
    <w:rsid w:val="FDFBF657"/>
    <w:rsid w:val="FDFC6A16"/>
    <w:rsid w:val="FDFC7349"/>
    <w:rsid w:val="FDFC7B8B"/>
    <w:rsid w:val="FDFC8DCD"/>
    <w:rsid w:val="FDFCCF50"/>
    <w:rsid w:val="FDFD0A6A"/>
    <w:rsid w:val="FDFD0B0E"/>
    <w:rsid w:val="FDFD1CE1"/>
    <w:rsid w:val="FDFD4A68"/>
    <w:rsid w:val="FDFD5EB1"/>
    <w:rsid w:val="FDFD5ED1"/>
    <w:rsid w:val="FDFD623A"/>
    <w:rsid w:val="FDFD72BD"/>
    <w:rsid w:val="FDFD7525"/>
    <w:rsid w:val="FDFD7EB6"/>
    <w:rsid w:val="FDFD898D"/>
    <w:rsid w:val="FDFDF2B2"/>
    <w:rsid w:val="FDFDFC6A"/>
    <w:rsid w:val="FDFE4F42"/>
    <w:rsid w:val="FDFE5769"/>
    <w:rsid w:val="FDFE5E7E"/>
    <w:rsid w:val="FDFE609C"/>
    <w:rsid w:val="FDFE7C73"/>
    <w:rsid w:val="FDFE7D43"/>
    <w:rsid w:val="FDFE8621"/>
    <w:rsid w:val="FDFEBD11"/>
    <w:rsid w:val="FDFEC5BC"/>
    <w:rsid w:val="FDFEEB1F"/>
    <w:rsid w:val="FDFEF0C8"/>
    <w:rsid w:val="FDFF103B"/>
    <w:rsid w:val="FDFF10C7"/>
    <w:rsid w:val="FDFF1247"/>
    <w:rsid w:val="FDFF16AA"/>
    <w:rsid w:val="FDFF1A06"/>
    <w:rsid w:val="FDFF2165"/>
    <w:rsid w:val="FDFF2554"/>
    <w:rsid w:val="FDFF2572"/>
    <w:rsid w:val="FDFF26E5"/>
    <w:rsid w:val="FDFF2B41"/>
    <w:rsid w:val="FDFF2BDA"/>
    <w:rsid w:val="FDFF31C1"/>
    <w:rsid w:val="FDFF3DB2"/>
    <w:rsid w:val="FDFF41B5"/>
    <w:rsid w:val="FDFF513B"/>
    <w:rsid w:val="FDFF5CC4"/>
    <w:rsid w:val="FDFF6536"/>
    <w:rsid w:val="FDFF656C"/>
    <w:rsid w:val="FDFF68EE"/>
    <w:rsid w:val="FDFF8AE1"/>
    <w:rsid w:val="FDFF90F1"/>
    <w:rsid w:val="FDFF9126"/>
    <w:rsid w:val="FDFF9794"/>
    <w:rsid w:val="FDFF9C37"/>
    <w:rsid w:val="FDFFA1FF"/>
    <w:rsid w:val="FDFFAF78"/>
    <w:rsid w:val="FDFFAFB1"/>
    <w:rsid w:val="FDFFB1B3"/>
    <w:rsid w:val="FDFFB428"/>
    <w:rsid w:val="FDFFB4F6"/>
    <w:rsid w:val="FDFFC6B1"/>
    <w:rsid w:val="FDFFC78F"/>
    <w:rsid w:val="FDFFCF60"/>
    <w:rsid w:val="FDFFDAA1"/>
    <w:rsid w:val="FDFFE65D"/>
    <w:rsid w:val="FDFFF3EE"/>
    <w:rsid w:val="FDFFF764"/>
    <w:rsid w:val="FDFFF9C1"/>
    <w:rsid w:val="FDFFFF7E"/>
    <w:rsid w:val="FE021E1B"/>
    <w:rsid w:val="FE07CC1E"/>
    <w:rsid w:val="FE1738CB"/>
    <w:rsid w:val="FE1E863B"/>
    <w:rsid w:val="FE1F0954"/>
    <w:rsid w:val="FE1F2A9C"/>
    <w:rsid w:val="FE1FE5FF"/>
    <w:rsid w:val="FE278FF3"/>
    <w:rsid w:val="FE2B5FB3"/>
    <w:rsid w:val="FE2CE929"/>
    <w:rsid w:val="FE2F4D21"/>
    <w:rsid w:val="FE2F66D3"/>
    <w:rsid w:val="FE31D049"/>
    <w:rsid w:val="FE36C8C8"/>
    <w:rsid w:val="FE379379"/>
    <w:rsid w:val="FE37B1DF"/>
    <w:rsid w:val="FE37D7DF"/>
    <w:rsid w:val="FE3B4B69"/>
    <w:rsid w:val="FE3D27D6"/>
    <w:rsid w:val="FE3F0CC3"/>
    <w:rsid w:val="FE3F248E"/>
    <w:rsid w:val="FE3FA945"/>
    <w:rsid w:val="FE3FF106"/>
    <w:rsid w:val="FE47E34D"/>
    <w:rsid w:val="FE56F51B"/>
    <w:rsid w:val="FE5BD897"/>
    <w:rsid w:val="FE5D2EA7"/>
    <w:rsid w:val="FE5E10DC"/>
    <w:rsid w:val="FE5E42C2"/>
    <w:rsid w:val="FE5E7F31"/>
    <w:rsid w:val="FE5EF6E7"/>
    <w:rsid w:val="FE5F34C6"/>
    <w:rsid w:val="FE64EFB2"/>
    <w:rsid w:val="FE675039"/>
    <w:rsid w:val="FE67CB24"/>
    <w:rsid w:val="FE6B0D2F"/>
    <w:rsid w:val="FE6C8618"/>
    <w:rsid w:val="FE6CB369"/>
    <w:rsid w:val="FE6ECDEA"/>
    <w:rsid w:val="FE6F1692"/>
    <w:rsid w:val="FE6F4254"/>
    <w:rsid w:val="FE6FF1B9"/>
    <w:rsid w:val="FE710EB2"/>
    <w:rsid w:val="FE739E68"/>
    <w:rsid w:val="FE74B4CB"/>
    <w:rsid w:val="FE75BC1B"/>
    <w:rsid w:val="FE75DA1E"/>
    <w:rsid w:val="FE769652"/>
    <w:rsid w:val="FE773DBD"/>
    <w:rsid w:val="FE774A99"/>
    <w:rsid w:val="FE775D10"/>
    <w:rsid w:val="FE7786FE"/>
    <w:rsid w:val="FE7796C3"/>
    <w:rsid w:val="FE77CF09"/>
    <w:rsid w:val="FE77E126"/>
    <w:rsid w:val="FE78A261"/>
    <w:rsid w:val="FE7AA001"/>
    <w:rsid w:val="FE7AD231"/>
    <w:rsid w:val="FE7B1173"/>
    <w:rsid w:val="FE7B2351"/>
    <w:rsid w:val="FE7B9812"/>
    <w:rsid w:val="FE7BC5A5"/>
    <w:rsid w:val="FE7D6434"/>
    <w:rsid w:val="FE7D8508"/>
    <w:rsid w:val="FE7DAF87"/>
    <w:rsid w:val="FE7DEACB"/>
    <w:rsid w:val="FE7DF611"/>
    <w:rsid w:val="FE7E4F53"/>
    <w:rsid w:val="FE7ECCD5"/>
    <w:rsid w:val="FE7EF263"/>
    <w:rsid w:val="FE7F0EA2"/>
    <w:rsid w:val="FE7F353A"/>
    <w:rsid w:val="FE7F719B"/>
    <w:rsid w:val="FE7F8071"/>
    <w:rsid w:val="FE7FA609"/>
    <w:rsid w:val="FE7FD979"/>
    <w:rsid w:val="FE7FDCBD"/>
    <w:rsid w:val="FE7FEF46"/>
    <w:rsid w:val="FE7FFF20"/>
    <w:rsid w:val="FE843591"/>
    <w:rsid w:val="FE8B021D"/>
    <w:rsid w:val="FE8DAB43"/>
    <w:rsid w:val="FE8E2C33"/>
    <w:rsid w:val="FE8F0465"/>
    <w:rsid w:val="FE8F137A"/>
    <w:rsid w:val="FE96EA4E"/>
    <w:rsid w:val="FE9B195C"/>
    <w:rsid w:val="FE9D0263"/>
    <w:rsid w:val="FE9E40F8"/>
    <w:rsid w:val="FE9E7BC5"/>
    <w:rsid w:val="FE9F046D"/>
    <w:rsid w:val="FE9F3771"/>
    <w:rsid w:val="FE9F80A7"/>
    <w:rsid w:val="FE9F9C36"/>
    <w:rsid w:val="FE9FD075"/>
    <w:rsid w:val="FEA2268F"/>
    <w:rsid w:val="FEA90D7A"/>
    <w:rsid w:val="FEA93308"/>
    <w:rsid w:val="FEABBE6F"/>
    <w:rsid w:val="FEAD0E64"/>
    <w:rsid w:val="FEAD8554"/>
    <w:rsid w:val="FEADD975"/>
    <w:rsid w:val="FEAFC2C6"/>
    <w:rsid w:val="FEB1AE4F"/>
    <w:rsid w:val="FEB36486"/>
    <w:rsid w:val="FEB5A640"/>
    <w:rsid w:val="FEB698CD"/>
    <w:rsid w:val="FEB6B26A"/>
    <w:rsid w:val="FEB6F388"/>
    <w:rsid w:val="FEB716C0"/>
    <w:rsid w:val="FEB71F99"/>
    <w:rsid w:val="FEB771CA"/>
    <w:rsid w:val="FEB78061"/>
    <w:rsid w:val="FEB79600"/>
    <w:rsid w:val="FEB796B7"/>
    <w:rsid w:val="FEB797AC"/>
    <w:rsid w:val="FEB7F265"/>
    <w:rsid w:val="FEB84D1E"/>
    <w:rsid w:val="FEB936F7"/>
    <w:rsid w:val="FEB96556"/>
    <w:rsid w:val="FEBA90BB"/>
    <w:rsid w:val="FEBAFA5C"/>
    <w:rsid w:val="FEBB12DA"/>
    <w:rsid w:val="FEBB2C5A"/>
    <w:rsid w:val="FEBB3A3D"/>
    <w:rsid w:val="FEBB7C48"/>
    <w:rsid w:val="FEBBE174"/>
    <w:rsid w:val="FEBC2F88"/>
    <w:rsid w:val="FEBC6BF9"/>
    <w:rsid w:val="FEBCD3EE"/>
    <w:rsid w:val="FEBCF5C9"/>
    <w:rsid w:val="FEBD0175"/>
    <w:rsid w:val="FEBD1001"/>
    <w:rsid w:val="FEBD14BD"/>
    <w:rsid w:val="FEBD3392"/>
    <w:rsid w:val="FEBD5BC8"/>
    <w:rsid w:val="FEBDBB3D"/>
    <w:rsid w:val="FEBE07B8"/>
    <w:rsid w:val="FEBE2C14"/>
    <w:rsid w:val="FEBE3514"/>
    <w:rsid w:val="FEBE5F84"/>
    <w:rsid w:val="FEBF06A7"/>
    <w:rsid w:val="FEBF2A8E"/>
    <w:rsid w:val="FEBF4A4B"/>
    <w:rsid w:val="FEBF7A47"/>
    <w:rsid w:val="FEBF83CB"/>
    <w:rsid w:val="FEBF8DCD"/>
    <w:rsid w:val="FEBF9272"/>
    <w:rsid w:val="FEBFB3BE"/>
    <w:rsid w:val="FEBFBE13"/>
    <w:rsid w:val="FEBFBEB3"/>
    <w:rsid w:val="FEBFCA61"/>
    <w:rsid w:val="FEBFD65A"/>
    <w:rsid w:val="FEC634A0"/>
    <w:rsid w:val="FEC7FCB9"/>
    <w:rsid w:val="FECDD35D"/>
    <w:rsid w:val="FECEC127"/>
    <w:rsid w:val="FECF1F2D"/>
    <w:rsid w:val="FECF20ED"/>
    <w:rsid w:val="FECF3C68"/>
    <w:rsid w:val="FECF9D14"/>
    <w:rsid w:val="FECFC6C0"/>
    <w:rsid w:val="FECFEC73"/>
    <w:rsid w:val="FECFF3AB"/>
    <w:rsid w:val="FED12E2A"/>
    <w:rsid w:val="FED4A46F"/>
    <w:rsid w:val="FED719D5"/>
    <w:rsid w:val="FED7257E"/>
    <w:rsid w:val="FED7ECFC"/>
    <w:rsid w:val="FED7FF86"/>
    <w:rsid w:val="FED97C02"/>
    <w:rsid w:val="FED9B2D5"/>
    <w:rsid w:val="FED9E257"/>
    <w:rsid w:val="FEDB3295"/>
    <w:rsid w:val="FEDB8E84"/>
    <w:rsid w:val="FEDBB720"/>
    <w:rsid w:val="FEDBC790"/>
    <w:rsid w:val="FEDBC847"/>
    <w:rsid w:val="FEDBDB73"/>
    <w:rsid w:val="FEDC66EE"/>
    <w:rsid w:val="FEDD2578"/>
    <w:rsid w:val="FEDDE10E"/>
    <w:rsid w:val="FEDDFEF1"/>
    <w:rsid w:val="FEDE46C0"/>
    <w:rsid w:val="FEDE5B50"/>
    <w:rsid w:val="FEDF554B"/>
    <w:rsid w:val="FEDF57FD"/>
    <w:rsid w:val="FEDF636A"/>
    <w:rsid w:val="FEDF784B"/>
    <w:rsid w:val="FEDF7ACC"/>
    <w:rsid w:val="FEDF7B50"/>
    <w:rsid w:val="FEDF9157"/>
    <w:rsid w:val="FEDF9FF5"/>
    <w:rsid w:val="FEDFA6E0"/>
    <w:rsid w:val="FEDFBA4F"/>
    <w:rsid w:val="FEDFC49A"/>
    <w:rsid w:val="FEE5A3F2"/>
    <w:rsid w:val="FEE5B580"/>
    <w:rsid w:val="FEE677A5"/>
    <w:rsid w:val="FEE775FF"/>
    <w:rsid w:val="FEE7B13C"/>
    <w:rsid w:val="FEE7BEDE"/>
    <w:rsid w:val="FEE9097C"/>
    <w:rsid w:val="FEE91386"/>
    <w:rsid w:val="FEE96709"/>
    <w:rsid w:val="FEE9AEB1"/>
    <w:rsid w:val="FEEA5291"/>
    <w:rsid w:val="FEEAFF43"/>
    <w:rsid w:val="FEEB0446"/>
    <w:rsid w:val="FEEB2637"/>
    <w:rsid w:val="FEEB4203"/>
    <w:rsid w:val="FEEB4F43"/>
    <w:rsid w:val="FEEB8E5D"/>
    <w:rsid w:val="FEEBA813"/>
    <w:rsid w:val="FEEBB855"/>
    <w:rsid w:val="FEEC12CF"/>
    <w:rsid w:val="FEEDF748"/>
    <w:rsid w:val="FEEE9835"/>
    <w:rsid w:val="FEEF0045"/>
    <w:rsid w:val="FEEF6545"/>
    <w:rsid w:val="FEEF6E56"/>
    <w:rsid w:val="FEEF8A11"/>
    <w:rsid w:val="FEEFA7E6"/>
    <w:rsid w:val="FEEFCB4E"/>
    <w:rsid w:val="FEEFE2EF"/>
    <w:rsid w:val="FEF086BD"/>
    <w:rsid w:val="FEF14ACD"/>
    <w:rsid w:val="FEF27781"/>
    <w:rsid w:val="FEF31F06"/>
    <w:rsid w:val="FEF34D10"/>
    <w:rsid w:val="FEF3CDD3"/>
    <w:rsid w:val="FEF3F4D0"/>
    <w:rsid w:val="FEF42CF6"/>
    <w:rsid w:val="FEF43D52"/>
    <w:rsid w:val="FEF4425C"/>
    <w:rsid w:val="FEF45992"/>
    <w:rsid w:val="FEF49A85"/>
    <w:rsid w:val="FEF58212"/>
    <w:rsid w:val="FEF5FCD4"/>
    <w:rsid w:val="FEF64372"/>
    <w:rsid w:val="FEF6D02E"/>
    <w:rsid w:val="FEF70607"/>
    <w:rsid w:val="FEF710FA"/>
    <w:rsid w:val="FEF7210C"/>
    <w:rsid w:val="FEF727FB"/>
    <w:rsid w:val="FEF72BDA"/>
    <w:rsid w:val="FEF73103"/>
    <w:rsid w:val="FEF75809"/>
    <w:rsid w:val="FEF776DD"/>
    <w:rsid w:val="FEF77718"/>
    <w:rsid w:val="FEF79C52"/>
    <w:rsid w:val="FEF7A14D"/>
    <w:rsid w:val="FEF7BCDE"/>
    <w:rsid w:val="FEF7CC4F"/>
    <w:rsid w:val="FEF7D957"/>
    <w:rsid w:val="FEF7EE44"/>
    <w:rsid w:val="FEF7EFA7"/>
    <w:rsid w:val="FEF90437"/>
    <w:rsid w:val="FEF9149B"/>
    <w:rsid w:val="FEF955F3"/>
    <w:rsid w:val="FEF95DCE"/>
    <w:rsid w:val="FEF978AD"/>
    <w:rsid w:val="FEF98885"/>
    <w:rsid w:val="FEF98E80"/>
    <w:rsid w:val="FEF99CB6"/>
    <w:rsid w:val="FEF9FCBD"/>
    <w:rsid w:val="FEFA304B"/>
    <w:rsid w:val="FEFA5A9B"/>
    <w:rsid w:val="FEFAEE3F"/>
    <w:rsid w:val="FEFB1B53"/>
    <w:rsid w:val="FEFB3DB7"/>
    <w:rsid w:val="FEFB488A"/>
    <w:rsid w:val="FEFB6AC8"/>
    <w:rsid w:val="FEFB77A4"/>
    <w:rsid w:val="FEFB93A3"/>
    <w:rsid w:val="FEFBA5A0"/>
    <w:rsid w:val="FEFBF610"/>
    <w:rsid w:val="FEFBF9FA"/>
    <w:rsid w:val="FEFC3A94"/>
    <w:rsid w:val="FEFC5CC9"/>
    <w:rsid w:val="FEFC5FB3"/>
    <w:rsid w:val="FEFCD550"/>
    <w:rsid w:val="FEFD2DE8"/>
    <w:rsid w:val="FEFD33A2"/>
    <w:rsid w:val="FEFD3EEF"/>
    <w:rsid w:val="FEFD484D"/>
    <w:rsid w:val="FEFD5A42"/>
    <w:rsid w:val="FEFD5B38"/>
    <w:rsid w:val="FEFD7D6E"/>
    <w:rsid w:val="FEFD9D63"/>
    <w:rsid w:val="FEFDAA5D"/>
    <w:rsid w:val="FEFDC113"/>
    <w:rsid w:val="FEFDCA65"/>
    <w:rsid w:val="FEFDEB6B"/>
    <w:rsid w:val="FEFDEF48"/>
    <w:rsid w:val="FEFDF8E5"/>
    <w:rsid w:val="FEFE0238"/>
    <w:rsid w:val="FEFE062A"/>
    <w:rsid w:val="FEFE0F51"/>
    <w:rsid w:val="FEFE1EF6"/>
    <w:rsid w:val="FEFE70F0"/>
    <w:rsid w:val="FEFE86C5"/>
    <w:rsid w:val="FEFE8966"/>
    <w:rsid w:val="FEFE941B"/>
    <w:rsid w:val="FEFE9AA9"/>
    <w:rsid w:val="FEFE9FD7"/>
    <w:rsid w:val="FEFEA571"/>
    <w:rsid w:val="FEFEAEDA"/>
    <w:rsid w:val="FEFEB00F"/>
    <w:rsid w:val="FEFEE84A"/>
    <w:rsid w:val="FEFF08E0"/>
    <w:rsid w:val="FEFF22CA"/>
    <w:rsid w:val="FEFF35C0"/>
    <w:rsid w:val="FEFF3691"/>
    <w:rsid w:val="FEFF41E4"/>
    <w:rsid w:val="FEFF42F1"/>
    <w:rsid w:val="FEFF47C9"/>
    <w:rsid w:val="FEFF5321"/>
    <w:rsid w:val="FEFF5484"/>
    <w:rsid w:val="FEFF5A0E"/>
    <w:rsid w:val="FEFF5D8C"/>
    <w:rsid w:val="FEFF5DAF"/>
    <w:rsid w:val="FEFF64D4"/>
    <w:rsid w:val="FEFF77B7"/>
    <w:rsid w:val="FEFF7847"/>
    <w:rsid w:val="FEFF7954"/>
    <w:rsid w:val="FEFF8A49"/>
    <w:rsid w:val="FEFF8B47"/>
    <w:rsid w:val="FEFF8BD6"/>
    <w:rsid w:val="FEFFA3B9"/>
    <w:rsid w:val="FEFFA5D7"/>
    <w:rsid w:val="FEFFB199"/>
    <w:rsid w:val="FEFFCBCB"/>
    <w:rsid w:val="FEFFD02E"/>
    <w:rsid w:val="FEFFD1B8"/>
    <w:rsid w:val="FEFFD251"/>
    <w:rsid w:val="FEFFD29A"/>
    <w:rsid w:val="FEFFDF28"/>
    <w:rsid w:val="FEFFE8EC"/>
    <w:rsid w:val="FEFFEE0A"/>
    <w:rsid w:val="FEFFF49A"/>
    <w:rsid w:val="FEFFF63C"/>
    <w:rsid w:val="FEFFFC0D"/>
    <w:rsid w:val="FEFFFC4B"/>
    <w:rsid w:val="FF07FF92"/>
    <w:rsid w:val="FF0B953F"/>
    <w:rsid w:val="FF0EB3C2"/>
    <w:rsid w:val="FF0F8E03"/>
    <w:rsid w:val="FF12664B"/>
    <w:rsid w:val="FF15045B"/>
    <w:rsid w:val="FF15A755"/>
    <w:rsid w:val="FF166F13"/>
    <w:rsid w:val="FF1A2FAF"/>
    <w:rsid w:val="FF1BAE82"/>
    <w:rsid w:val="FF1D15D5"/>
    <w:rsid w:val="FF1D6ACE"/>
    <w:rsid w:val="FF1DC5A4"/>
    <w:rsid w:val="FF1EB672"/>
    <w:rsid w:val="FF1EE464"/>
    <w:rsid w:val="FF1F0765"/>
    <w:rsid w:val="FF1F3C19"/>
    <w:rsid w:val="FF1FCAC3"/>
    <w:rsid w:val="FF1FF5A4"/>
    <w:rsid w:val="FF22259E"/>
    <w:rsid w:val="FF26FDAF"/>
    <w:rsid w:val="FF2DAC54"/>
    <w:rsid w:val="FF2DBC7C"/>
    <w:rsid w:val="FF2E3E9D"/>
    <w:rsid w:val="FF2EC3EC"/>
    <w:rsid w:val="FF2F2117"/>
    <w:rsid w:val="FF2F3AAE"/>
    <w:rsid w:val="FF2FDA97"/>
    <w:rsid w:val="FF2FE272"/>
    <w:rsid w:val="FF338AE1"/>
    <w:rsid w:val="FF341606"/>
    <w:rsid w:val="FF34852E"/>
    <w:rsid w:val="FF3503E4"/>
    <w:rsid w:val="FF353A7C"/>
    <w:rsid w:val="FF357341"/>
    <w:rsid w:val="FF35B62E"/>
    <w:rsid w:val="FF36F8CB"/>
    <w:rsid w:val="FF386874"/>
    <w:rsid w:val="FF38BBC9"/>
    <w:rsid w:val="FF38E2FA"/>
    <w:rsid w:val="FF398920"/>
    <w:rsid w:val="FF3A3DD7"/>
    <w:rsid w:val="FF3B2B84"/>
    <w:rsid w:val="FF3B7F9B"/>
    <w:rsid w:val="FF3B912E"/>
    <w:rsid w:val="FF3BA1CA"/>
    <w:rsid w:val="FF3BDEA7"/>
    <w:rsid w:val="FF3C16C1"/>
    <w:rsid w:val="FF3C1A83"/>
    <w:rsid w:val="FF3CDEE2"/>
    <w:rsid w:val="FF3DB2B8"/>
    <w:rsid w:val="FF3E8BB2"/>
    <w:rsid w:val="FF3EC2B7"/>
    <w:rsid w:val="FF3EE645"/>
    <w:rsid w:val="FF3EFC14"/>
    <w:rsid w:val="FF3F06F5"/>
    <w:rsid w:val="FF3F2EB2"/>
    <w:rsid w:val="FF3F3D13"/>
    <w:rsid w:val="FF3F4065"/>
    <w:rsid w:val="FF3F79AB"/>
    <w:rsid w:val="FF3F98E3"/>
    <w:rsid w:val="FF3FC45E"/>
    <w:rsid w:val="FF3FC50D"/>
    <w:rsid w:val="FF3FD74F"/>
    <w:rsid w:val="FF4763C3"/>
    <w:rsid w:val="FF4979AE"/>
    <w:rsid w:val="FF4A0DD4"/>
    <w:rsid w:val="FF4B4A00"/>
    <w:rsid w:val="FF4B5726"/>
    <w:rsid w:val="FF4B5E00"/>
    <w:rsid w:val="FF4E9839"/>
    <w:rsid w:val="FF4F3968"/>
    <w:rsid w:val="FF4F6B1F"/>
    <w:rsid w:val="FF4F7A72"/>
    <w:rsid w:val="FF4FA6E8"/>
    <w:rsid w:val="FF4FFCCB"/>
    <w:rsid w:val="FF5192AC"/>
    <w:rsid w:val="FF53AE28"/>
    <w:rsid w:val="FF53F8FD"/>
    <w:rsid w:val="FF54FE91"/>
    <w:rsid w:val="FF555FF0"/>
    <w:rsid w:val="FF55E4FD"/>
    <w:rsid w:val="FF565B58"/>
    <w:rsid w:val="FF575BD0"/>
    <w:rsid w:val="FF5793BF"/>
    <w:rsid w:val="FF57B3AC"/>
    <w:rsid w:val="FF57E974"/>
    <w:rsid w:val="FF59849D"/>
    <w:rsid w:val="FF5B2FF2"/>
    <w:rsid w:val="FF5B3FBD"/>
    <w:rsid w:val="FF5CA0B3"/>
    <w:rsid w:val="FF5CBEE1"/>
    <w:rsid w:val="FF5D163C"/>
    <w:rsid w:val="FF5D3155"/>
    <w:rsid w:val="FF5D40B3"/>
    <w:rsid w:val="FF5D7761"/>
    <w:rsid w:val="FF5D86E7"/>
    <w:rsid w:val="FF5DA9B9"/>
    <w:rsid w:val="FF5E327C"/>
    <w:rsid w:val="FF5E6A8A"/>
    <w:rsid w:val="FF5EAD7C"/>
    <w:rsid w:val="FF5F2046"/>
    <w:rsid w:val="FF5F2EA3"/>
    <w:rsid w:val="FF5F47B8"/>
    <w:rsid w:val="FF5F4B59"/>
    <w:rsid w:val="FF5F5521"/>
    <w:rsid w:val="FF5F631C"/>
    <w:rsid w:val="FF5FA964"/>
    <w:rsid w:val="FF5FAE14"/>
    <w:rsid w:val="FF5FAE9D"/>
    <w:rsid w:val="FF5FB058"/>
    <w:rsid w:val="FF5FBF8D"/>
    <w:rsid w:val="FF5FF366"/>
    <w:rsid w:val="FF623E6A"/>
    <w:rsid w:val="FF631057"/>
    <w:rsid w:val="FF63A266"/>
    <w:rsid w:val="FF63B0B2"/>
    <w:rsid w:val="FF649B26"/>
    <w:rsid w:val="FF651478"/>
    <w:rsid w:val="FF65E935"/>
    <w:rsid w:val="FF666AF8"/>
    <w:rsid w:val="FF6721C0"/>
    <w:rsid w:val="FF672388"/>
    <w:rsid w:val="FF676E6A"/>
    <w:rsid w:val="FF678365"/>
    <w:rsid w:val="FF679D1C"/>
    <w:rsid w:val="FF68F546"/>
    <w:rsid w:val="FF6936C5"/>
    <w:rsid w:val="FF6BFB23"/>
    <w:rsid w:val="FF6C4312"/>
    <w:rsid w:val="FF6CDD11"/>
    <w:rsid w:val="FF6DCDBF"/>
    <w:rsid w:val="FF6DEFBE"/>
    <w:rsid w:val="FF6E3F68"/>
    <w:rsid w:val="FF6EA3B0"/>
    <w:rsid w:val="FF6EBAE7"/>
    <w:rsid w:val="FF6ED4E0"/>
    <w:rsid w:val="FF6F0110"/>
    <w:rsid w:val="FF6F3F64"/>
    <w:rsid w:val="FF6F4FB3"/>
    <w:rsid w:val="FF6F54E1"/>
    <w:rsid w:val="FF6F613D"/>
    <w:rsid w:val="FF6F6BDA"/>
    <w:rsid w:val="FF6F8B59"/>
    <w:rsid w:val="FF6F8D12"/>
    <w:rsid w:val="FF6F9332"/>
    <w:rsid w:val="FF6F95D4"/>
    <w:rsid w:val="FF6FF158"/>
    <w:rsid w:val="FF6FFCAC"/>
    <w:rsid w:val="FF72E229"/>
    <w:rsid w:val="FF731EDB"/>
    <w:rsid w:val="FF735B9D"/>
    <w:rsid w:val="FF738787"/>
    <w:rsid w:val="FF73B450"/>
    <w:rsid w:val="FF7410F6"/>
    <w:rsid w:val="FF74137B"/>
    <w:rsid w:val="FF741C5F"/>
    <w:rsid w:val="FF74FD5F"/>
    <w:rsid w:val="FF74FE75"/>
    <w:rsid w:val="FF759688"/>
    <w:rsid w:val="FF75BDD7"/>
    <w:rsid w:val="FF7677BF"/>
    <w:rsid w:val="FF76F568"/>
    <w:rsid w:val="FF7708D8"/>
    <w:rsid w:val="FF773A84"/>
    <w:rsid w:val="FF773ABE"/>
    <w:rsid w:val="FF77AE56"/>
    <w:rsid w:val="FF77D7E7"/>
    <w:rsid w:val="FF77F881"/>
    <w:rsid w:val="FF78F729"/>
    <w:rsid w:val="FF79C7B7"/>
    <w:rsid w:val="FF7A10C8"/>
    <w:rsid w:val="FF7AA4C9"/>
    <w:rsid w:val="FF7AD8C6"/>
    <w:rsid w:val="FF7B21E6"/>
    <w:rsid w:val="FF7B3C6C"/>
    <w:rsid w:val="FF7B4ADC"/>
    <w:rsid w:val="FF7B5729"/>
    <w:rsid w:val="FF7B62F5"/>
    <w:rsid w:val="FF7B6A48"/>
    <w:rsid w:val="FF7B8B17"/>
    <w:rsid w:val="FF7BA979"/>
    <w:rsid w:val="FF7BB6AC"/>
    <w:rsid w:val="FF7BD229"/>
    <w:rsid w:val="FF7C1879"/>
    <w:rsid w:val="FF7C1AED"/>
    <w:rsid w:val="FF7C2354"/>
    <w:rsid w:val="FF7C6691"/>
    <w:rsid w:val="FF7CA7EA"/>
    <w:rsid w:val="FF7CE5CF"/>
    <w:rsid w:val="FF7D0277"/>
    <w:rsid w:val="FF7D208E"/>
    <w:rsid w:val="FF7D4636"/>
    <w:rsid w:val="FF7D4DD5"/>
    <w:rsid w:val="FF7D5876"/>
    <w:rsid w:val="FF7D6A8E"/>
    <w:rsid w:val="FF7D74F2"/>
    <w:rsid w:val="FF7DCB57"/>
    <w:rsid w:val="FF7DCD8B"/>
    <w:rsid w:val="FF7DDA41"/>
    <w:rsid w:val="FF7DF51B"/>
    <w:rsid w:val="FF7E12CF"/>
    <w:rsid w:val="FF7E87E8"/>
    <w:rsid w:val="FF7E93AB"/>
    <w:rsid w:val="FF7EA465"/>
    <w:rsid w:val="FF7EA702"/>
    <w:rsid w:val="FF7EBAA2"/>
    <w:rsid w:val="FF7EBC13"/>
    <w:rsid w:val="FF7EEA03"/>
    <w:rsid w:val="FF7EF6B9"/>
    <w:rsid w:val="FF7F0A04"/>
    <w:rsid w:val="FF7F12CE"/>
    <w:rsid w:val="FF7F141B"/>
    <w:rsid w:val="FF7F1BF3"/>
    <w:rsid w:val="FF7F252A"/>
    <w:rsid w:val="FF7F2B44"/>
    <w:rsid w:val="FF7F2C0B"/>
    <w:rsid w:val="FF7F2D31"/>
    <w:rsid w:val="FF7F3301"/>
    <w:rsid w:val="FF7F35E6"/>
    <w:rsid w:val="FF7F476E"/>
    <w:rsid w:val="FF7F5A61"/>
    <w:rsid w:val="FF7F5C09"/>
    <w:rsid w:val="FF7F6FFE"/>
    <w:rsid w:val="FF7F90C2"/>
    <w:rsid w:val="FF7F9A92"/>
    <w:rsid w:val="FF7F9CE9"/>
    <w:rsid w:val="FF7FA226"/>
    <w:rsid w:val="FF7FA287"/>
    <w:rsid w:val="FF7FB892"/>
    <w:rsid w:val="FF7FBA64"/>
    <w:rsid w:val="FF7FBE39"/>
    <w:rsid w:val="FF7FBE49"/>
    <w:rsid w:val="FF7FBED2"/>
    <w:rsid w:val="FF7FC4E9"/>
    <w:rsid w:val="FF7FD9C6"/>
    <w:rsid w:val="FF7FE2E3"/>
    <w:rsid w:val="FF7FE708"/>
    <w:rsid w:val="FF7FE84F"/>
    <w:rsid w:val="FF7FF734"/>
    <w:rsid w:val="FF7FFAC9"/>
    <w:rsid w:val="FF834A9D"/>
    <w:rsid w:val="FF83CD08"/>
    <w:rsid w:val="FF85946A"/>
    <w:rsid w:val="FF897FD2"/>
    <w:rsid w:val="FF8998C2"/>
    <w:rsid w:val="FF8BA293"/>
    <w:rsid w:val="FF8BCA46"/>
    <w:rsid w:val="FF8D4FC8"/>
    <w:rsid w:val="FF8D9990"/>
    <w:rsid w:val="FF8DA256"/>
    <w:rsid w:val="FF8F60D6"/>
    <w:rsid w:val="FF8F6813"/>
    <w:rsid w:val="FF8FBD8A"/>
    <w:rsid w:val="FF8FDB77"/>
    <w:rsid w:val="FF921572"/>
    <w:rsid w:val="FF9330D4"/>
    <w:rsid w:val="FF93BC1F"/>
    <w:rsid w:val="FF93D131"/>
    <w:rsid w:val="FF9625E8"/>
    <w:rsid w:val="FF9645E5"/>
    <w:rsid w:val="FF96E82D"/>
    <w:rsid w:val="FF9712D2"/>
    <w:rsid w:val="FF9720C3"/>
    <w:rsid w:val="FF972D60"/>
    <w:rsid w:val="FF9796C6"/>
    <w:rsid w:val="FF97AC16"/>
    <w:rsid w:val="FF97D378"/>
    <w:rsid w:val="FF982FAE"/>
    <w:rsid w:val="FF985247"/>
    <w:rsid w:val="FF9898B1"/>
    <w:rsid w:val="FF9934AE"/>
    <w:rsid w:val="FF9A3A93"/>
    <w:rsid w:val="FF9A8A9B"/>
    <w:rsid w:val="FF9AFBD2"/>
    <w:rsid w:val="FF9B1A07"/>
    <w:rsid w:val="FF9B7811"/>
    <w:rsid w:val="FF9BC598"/>
    <w:rsid w:val="FF9C4F43"/>
    <w:rsid w:val="FF9CCE06"/>
    <w:rsid w:val="FF9D5ACF"/>
    <w:rsid w:val="FF9D734D"/>
    <w:rsid w:val="FF9DA6F7"/>
    <w:rsid w:val="FF9DB108"/>
    <w:rsid w:val="FF9DD9C0"/>
    <w:rsid w:val="FF9DDE51"/>
    <w:rsid w:val="FF9E0359"/>
    <w:rsid w:val="FF9E12F6"/>
    <w:rsid w:val="FF9E6720"/>
    <w:rsid w:val="FF9F130A"/>
    <w:rsid w:val="FF9F2A5F"/>
    <w:rsid w:val="FF9F50B6"/>
    <w:rsid w:val="FF9F571E"/>
    <w:rsid w:val="FF9F6022"/>
    <w:rsid w:val="FF9F6095"/>
    <w:rsid w:val="FF9F9C5D"/>
    <w:rsid w:val="FF9F9CE5"/>
    <w:rsid w:val="FF9FD206"/>
    <w:rsid w:val="FF9FDEB6"/>
    <w:rsid w:val="FF9FEF8B"/>
    <w:rsid w:val="FF9FF242"/>
    <w:rsid w:val="FFA325ED"/>
    <w:rsid w:val="FFA38E18"/>
    <w:rsid w:val="FFA3D6E7"/>
    <w:rsid w:val="FFA5CA2F"/>
    <w:rsid w:val="FFA62E86"/>
    <w:rsid w:val="FFA6D7FB"/>
    <w:rsid w:val="FFA7242F"/>
    <w:rsid w:val="FFA77BC8"/>
    <w:rsid w:val="FFA7E91B"/>
    <w:rsid w:val="FFA84D06"/>
    <w:rsid w:val="FFAA1298"/>
    <w:rsid w:val="FFABAAE2"/>
    <w:rsid w:val="FFABEB67"/>
    <w:rsid w:val="FFAC8A5D"/>
    <w:rsid w:val="FFAD1E07"/>
    <w:rsid w:val="FFAD7489"/>
    <w:rsid w:val="FFAD7F9F"/>
    <w:rsid w:val="FFAD8A97"/>
    <w:rsid w:val="FFADC70A"/>
    <w:rsid w:val="FFADE856"/>
    <w:rsid w:val="FFAE0C77"/>
    <w:rsid w:val="FFAE2A6E"/>
    <w:rsid w:val="FFAE3C49"/>
    <w:rsid w:val="FFAEC50F"/>
    <w:rsid w:val="FFAEDD83"/>
    <w:rsid w:val="FFAF0188"/>
    <w:rsid w:val="FFAF2FE1"/>
    <w:rsid w:val="FFAF5C69"/>
    <w:rsid w:val="FFAF63C8"/>
    <w:rsid w:val="FFAF6E45"/>
    <w:rsid w:val="FFAF73F1"/>
    <w:rsid w:val="FFAF93DE"/>
    <w:rsid w:val="FFAF9C1F"/>
    <w:rsid w:val="FFAFA96A"/>
    <w:rsid w:val="FFAFCE27"/>
    <w:rsid w:val="FFAFE6DD"/>
    <w:rsid w:val="FFAFEAC8"/>
    <w:rsid w:val="FFB27B10"/>
    <w:rsid w:val="FFB32B44"/>
    <w:rsid w:val="FFB3805E"/>
    <w:rsid w:val="FFB4DC34"/>
    <w:rsid w:val="FFB4E36C"/>
    <w:rsid w:val="FFB51145"/>
    <w:rsid w:val="FFB52CB7"/>
    <w:rsid w:val="FFB551C7"/>
    <w:rsid w:val="FFB5E298"/>
    <w:rsid w:val="FFB6805E"/>
    <w:rsid w:val="FFB6B9CE"/>
    <w:rsid w:val="FFB6C5EF"/>
    <w:rsid w:val="FFB6E154"/>
    <w:rsid w:val="FFB705AC"/>
    <w:rsid w:val="FFB7064E"/>
    <w:rsid w:val="FFB70939"/>
    <w:rsid w:val="FFB70C04"/>
    <w:rsid w:val="FFB72FAB"/>
    <w:rsid w:val="FFB7349F"/>
    <w:rsid w:val="FFB747D4"/>
    <w:rsid w:val="FFB74943"/>
    <w:rsid w:val="FFB7507F"/>
    <w:rsid w:val="FFB75A6C"/>
    <w:rsid w:val="FFB76AFF"/>
    <w:rsid w:val="FFB7A36F"/>
    <w:rsid w:val="FFB7C590"/>
    <w:rsid w:val="FFB7C87D"/>
    <w:rsid w:val="FFB7EE4C"/>
    <w:rsid w:val="FFB7F4E9"/>
    <w:rsid w:val="FFB8C48B"/>
    <w:rsid w:val="FFB977EE"/>
    <w:rsid w:val="FFB9AF73"/>
    <w:rsid w:val="FFB9E853"/>
    <w:rsid w:val="FFB9ED24"/>
    <w:rsid w:val="FFBA04B0"/>
    <w:rsid w:val="FFBA77BB"/>
    <w:rsid w:val="FFBABA66"/>
    <w:rsid w:val="FFBAC58A"/>
    <w:rsid w:val="FFBADDD0"/>
    <w:rsid w:val="FFBB2068"/>
    <w:rsid w:val="FFBB35AB"/>
    <w:rsid w:val="FFBB5C2E"/>
    <w:rsid w:val="FFBB8CD0"/>
    <w:rsid w:val="FFBB9BD5"/>
    <w:rsid w:val="FFBBC208"/>
    <w:rsid w:val="FFBBC392"/>
    <w:rsid w:val="FFBBD240"/>
    <w:rsid w:val="FFBC1CCC"/>
    <w:rsid w:val="FFBC43A0"/>
    <w:rsid w:val="FFBC5397"/>
    <w:rsid w:val="FFBC560E"/>
    <w:rsid w:val="FFBC7C5D"/>
    <w:rsid w:val="FFBCDFF6"/>
    <w:rsid w:val="FFBCFBA4"/>
    <w:rsid w:val="FFBCFEFD"/>
    <w:rsid w:val="FFBD5661"/>
    <w:rsid w:val="FFBD5953"/>
    <w:rsid w:val="FFBD5964"/>
    <w:rsid w:val="FFBD59EF"/>
    <w:rsid w:val="FFBD64C4"/>
    <w:rsid w:val="FFBD6B83"/>
    <w:rsid w:val="FFBD836D"/>
    <w:rsid w:val="FFBD8884"/>
    <w:rsid w:val="FFBD917A"/>
    <w:rsid w:val="FFBDA335"/>
    <w:rsid w:val="FFBDC90A"/>
    <w:rsid w:val="FFBDE55A"/>
    <w:rsid w:val="FFBDEEBD"/>
    <w:rsid w:val="FFBE1063"/>
    <w:rsid w:val="FFBE2316"/>
    <w:rsid w:val="FFBE3075"/>
    <w:rsid w:val="FFBE5BC4"/>
    <w:rsid w:val="FFBE8144"/>
    <w:rsid w:val="FFBE8A73"/>
    <w:rsid w:val="FFBE8E7D"/>
    <w:rsid w:val="FFBEA5D3"/>
    <w:rsid w:val="FFBEA8EB"/>
    <w:rsid w:val="FFBEB1D8"/>
    <w:rsid w:val="FFBEB87B"/>
    <w:rsid w:val="FFBEBECE"/>
    <w:rsid w:val="FFBEF909"/>
    <w:rsid w:val="FFBF1716"/>
    <w:rsid w:val="FFBF177F"/>
    <w:rsid w:val="FFBF1D23"/>
    <w:rsid w:val="FFBF214F"/>
    <w:rsid w:val="FFBF2883"/>
    <w:rsid w:val="FFBF2A85"/>
    <w:rsid w:val="FFBF2FD3"/>
    <w:rsid w:val="FFBF3227"/>
    <w:rsid w:val="FFBF378F"/>
    <w:rsid w:val="FFBF3925"/>
    <w:rsid w:val="FFBF3C38"/>
    <w:rsid w:val="FFBF3F96"/>
    <w:rsid w:val="FFBF4235"/>
    <w:rsid w:val="FFBF4D97"/>
    <w:rsid w:val="FFBF5A61"/>
    <w:rsid w:val="FFBF6BE2"/>
    <w:rsid w:val="FFBF7595"/>
    <w:rsid w:val="FFBF7D09"/>
    <w:rsid w:val="FFBF865A"/>
    <w:rsid w:val="FFBF874F"/>
    <w:rsid w:val="FFBF8CC8"/>
    <w:rsid w:val="FFBF9578"/>
    <w:rsid w:val="FFBF9751"/>
    <w:rsid w:val="FFBF9C75"/>
    <w:rsid w:val="FFBFA7B2"/>
    <w:rsid w:val="FFBFB532"/>
    <w:rsid w:val="FFBFC551"/>
    <w:rsid w:val="FFBFC585"/>
    <w:rsid w:val="FFBFCBFE"/>
    <w:rsid w:val="FFBFCF48"/>
    <w:rsid w:val="FFBFD656"/>
    <w:rsid w:val="FFBFD67A"/>
    <w:rsid w:val="FFBFDF3C"/>
    <w:rsid w:val="FFBFE764"/>
    <w:rsid w:val="FFBFEE15"/>
    <w:rsid w:val="FFBFF47A"/>
    <w:rsid w:val="FFBFFB22"/>
    <w:rsid w:val="FFBFFB2F"/>
    <w:rsid w:val="FFC35B44"/>
    <w:rsid w:val="FFC3673B"/>
    <w:rsid w:val="FFC36991"/>
    <w:rsid w:val="FFC52452"/>
    <w:rsid w:val="FFC52FF2"/>
    <w:rsid w:val="FFC5661F"/>
    <w:rsid w:val="FFC5D3C2"/>
    <w:rsid w:val="FFC5F58F"/>
    <w:rsid w:val="FFC6D2E0"/>
    <w:rsid w:val="FFC76DD9"/>
    <w:rsid w:val="FFC77717"/>
    <w:rsid w:val="FFC7FDDA"/>
    <w:rsid w:val="FFCA0646"/>
    <w:rsid w:val="FFCAEB83"/>
    <w:rsid w:val="FFCB1764"/>
    <w:rsid w:val="FFCB19D9"/>
    <w:rsid w:val="FFCB5E44"/>
    <w:rsid w:val="FFCBCAD6"/>
    <w:rsid w:val="FFCBEA1B"/>
    <w:rsid w:val="FFCBED65"/>
    <w:rsid w:val="FFCD2900"/>
    <w:rsid w:val="FFCD3973"/>
    <w:rsid w:val="FFCD399F"/>
    <w:rsid w:val="FFCDFA0D"/>
    <w:rsid w:val="FFCE074A"/>
    <w:rsid w:val="FFCE07D4"/>
    <w:rsid w:val="FFCF1DAA"/>
    <w:rsid w:val="FFCF2756"/>
    <w:rsid w:val="FFCF64A5"/>
    <w:rsid w:val="FFCF6697"/>
    <w:rsid w:val="FFCF6BEE"/>
    <w:rsid w:val="FFCF6DE9"/>
    <w:rsid w:val="FFCF7674"/>
    <w:rsid w:val="FFCFA941"/>
    <w:rsid w:val="FFCFB4BD"/>
    <w:rsid w:val="FFCFC0F3"/>
    <w:rsid w:val="FFCFE43F"/>
    <w:rsid w:val="FFCFFE95"/>
    <w:rsid w:val="FFD1F242"/>
    <w:rsid w:val="FFD2C2A8"/>
    <w:rsid w:val="FFD3207F"/>
    <w:rsid w:val="FFD32979"/>
    <w:rsid w:val="FFD3CBC4"/>
    <w:rsid w:val="FFD3D14B"/>
    <w:rsid w:val="FFD3F2C5"/>
    <w:rsid w:val="FFD493DA"/>
    <w:rsid w:val="FFD4C2E6"/>
    <w:rsid w:val="FFD52CD9"/>
    <w:rsid w:val="FFD56229"/>
    <w:rsid w:val="FFD56239"/>
    <w:rsid w:val="FFD5777C"/>
    <w:rsid w:val="FFD5B77A"/>
    <w:rsid w:val="FFD64F99"/>
    <w:rsid w:val="FFD6597F"/>
    <w:rsid w:val="FFD6FB35"/>
    <w:rsid w:val="FFD726BB"/>
    <w:rsid w:val="FFD74FB5"/>
    <w:rsid w:val="FFD75BD8"/>
    <w:rsid w:val="FFD768B6"/>
    <w:rsid w:val="FFD79BFC"/>
    <w:rsid w:val="FFD79E12"/>
    <w:rsid w:val="FFD7A713"/>
    <w:rsid w:val="FFD7AE26"/>
    <w:rsid w:val="FFD7D745"/>
    <w:rsid w:val="FFD7EB71"/>
    <w:rsid w:val="FFD7F015"/>
    <w:rsid w:val="FFD7FDAE"/>
    <w:rsid w:val="FFD8572B"/>
    <w:rsid w:val="FFD977D3"/>
    <w:rsid w:val="FFD9AC76"/>
    <w:rsid w:val="FFDA407B"/>
    <w:rsid w:val="FFDA79F0"/>
    <w:rsid w:val="FFDAA9D4"/>
    <w:rsid w:val="FFDAE519"/>
    <w:rsid w:val="FFDB4949"/>
    <w:rsid w:val="FFDB5479"/>
    <w:rsid w:val="FFDB5533"/>
    <w:rsid w:val="FFDB64B9"/>
    <w:rsid w:val="FFDB87FB"/>
    <w:rsid w:val="FFDB9694"/>
    <w:rsid w:val="FFDBABD0"/>
    <w:rsid w:val="FFDBD53E"/>
    <w:rsid w:val="FFDBDD64"/>
    <w:rsid w:val="FFDBEB50"/>
    <w:rsid w:val="FFDC08D1"/>
    <w:rsid w:val="FFDC7950"/>
    <w:rsid w:val="FFDD2EF0"/>
    <w:rsid w:val="FFDD2FBE"/>
    <w:rsid w:val="FFDD325E"/>
    <w:rsid w:val="FFDD4FA1"/>
    <w:rsid w:val="FFDD5677"/>
    <w:rsid w:val="FFDD6F71"/>
    <w:rsid w:val="FFDDA236"/>
    <w:rsid w:val="FFDDA2B0"/>
    <w:rsid w:val="FFDDA3DB"/>
    <w:rsid w:val="FFDDB26C"/>
    <w:rsid w:val="FFDDB652"/>
    <w:rsid w:val="FFDDD12C"/>
    <w:rsid w:val="FFDDD532"/>
    <w:rsid w:val="FFDDF22B"/>
    <w:rsid w:val="FFDE0EE8"/>
    <w:rsid w:val="FFDE6252"/>
    <w:rsid w:val="FFDE653A"/>
    <w:rsid w:val="FFDE7F75"/>
    <w:rsid w:val="FFDE82E6"/>
    <w:rsid w:val="FFDEA503"/>
    <w:rsid w:val="FFDEBC4B"/>
    <w:rsid w:val="FFDEC51D"/>
    <w:rsid w:val="FFDED0CF"/>
    <w:rsid w:val="FFDEE068"/>
    <w:rsid w:val="FFDEE844"/>
    <w:rsid w:val="FFDF0127"/>
    <w:rsid w:val="FFDF042F"/>
    <w:rsid w:val="FFDF10CC"/>
    <w:rsid w:val="FFDF116F"/>
    <w:rsid w:val="FFDF15C3"/>
    <w:rsid w:val="FFDF1F19"/>
    <w:rsid w:val="FFDF20B3"/>
    <w:rsid w:val="FFDF269C"/>
    <w:rsid w:val="FFDF27D0"/>
    <w:rsid w:val="FFDF2E51"/>
    <w:rsid w:val="FFDF3C70"/>
    <w:rsid w:val="FFDF4185"/>
    <w:rsid w:val="FFDF43CA"/>
    <w:rsid w:val="FFDF4740"/>
    <w:rsid w:val="FFDF4DC9"/>
    <w:rsid w:val="FFDF4E2F"/>
    <w:rsid w:val="FFDF6E78"/>
    <w:rsid w:val="FFDF6FDE"/>
    <w:rsid w:val="FFDF722C"/>
    <w:rsid w:val="FFDF87A7"/>
    <w:rsid w:val="FFDF912F"/>
    <w:rsid w:val="FFDF9913"/>
    <w:rsid w:val="FFDF9C4E"/>
    <w:rsid w:val="FFDF9D48"/>
    <w:rsid w:val="FFDF9DB1"/>
    <w:rsid w:val="FFDFA126"/>
    <w:rsid w:val="FFDFA247"/>
    <w:rsid w:val="FFDFA474"/>
    <w:rsid w:val="FFDFAD2D"/>
    <w:rsid w:val="FFDFB123"/>
    <w:rsid w:val="FFDFB4D8"/>
    <w:rsid w:val="FFDFB5F7"/>
    <w:rsid w:val="FFDFBAD8"/>
    <w:rsid w:val="FFDFBF56"/>
    <w:rsid w:val="FFDFBFBF"/>
    <w:rsid w:val="FFDFC0EF"/>
    <w:rsid w:val="FFDFC559"/>
    <w:rsid w:val="FFDFCF1B"/>
    <w:rsid w:val="FFDFDDAE"/>
    <w:rsid w:val="FFDFF868"/>
    <w:rsid w:val="FFDFFBCA"/>
    <w:rsid w:val="FFDFFDDA"/>
    <w:rsid w:val="FFE09447"/>
    <w:rsid w:val="FFE160C6"/>
    <w:rsid w:val="FFE249F5"/>
    <w:rsid w:val="FFE24C71"/>
    <w:rsid w:val="FFE2CE40"/>
    <w:rsid w:val="FFE3D231"/>
    <w:rsid w:val="FFE3F376"/>
    <w:rsid w:val="FFE4EB43"/>
    <w:rsid w:val="FFE558F7"/>
    <w:rsid w:val="FFE58EE7"/>
    <w:rsid w:val="FFE59BA7"/>
    <w:rsid w:val="FFE59EA7"/>
    <w:rsid w:val="FFE66D64"/>
    <w:rsid w:val="FFE704CF"/>
    <w:rsid w:val="FFE70635"/>
    <w:rsid w:val="FFE70DC4"/>
    <w:rsid w:val="FFE71B53"/>
    <w:rsid w:val="FFE732AF"/>
    <w:rsid w:val="FFE7339D"/>
    <w:rsid w:val="FFE7371D"/>
    <w:rsid w:val="FFE787F5"/>
    <w:rsid w:val="FFE7B19D"/>
    <w:rsid w:val="FFE7BE7C"/>
    <w:rsid w:val="FFE7CABE"/>
    <w:rsid w:val="FFE7D1CF"/>
    <w:rsid w:val="FFE7E639"/>
    <w:rsid w:val="FFE7EA85"/>
    <w:rsid w:val="FFE7F653"/>
    <w:rsid w:val="FFE956BA"/>
    <w:rsid w:val="FFE963DB"/>
    <w:rsid w:val="FFE96A4D"/>
    <w:rsid w:val="FFE976B2"/>
    <w:rsid w:val="FFE9876F"/>
    <w:rsid w:val="FFE990A0"/>
    <w:rsid w:val="FFE9C98F"/>
    <w:rsid w:val="FFEA2D3F"/>
    <w:rsid w:val="FFEA9E68"/>
    <w:rsid w:val="FFEAB91C"/>
    <w:rsid w:val="FFEAC87A"/>
    <w:rsid w:val="FFEAFD55"/>
    <w:rsid w:val="FFEB3060"/>
    <w:rsid w:val="FFEB3CF3"/>
    <w:rsid w:val="FFEB402B"/>
    <w:rsid w:val="FFEB4A53"/>
    <w:rsid w:val="FFEB4D77"/>
    <w:rsid w:val="FFEB519C"/>
    <w:rsid w:val="FFEB5737"/>
    <w:rsid w:val="FFEB616E"/>
    <w:rsid w:val="FFEB7768"/>
    <w:rsid w:val="FFEBA866"/>
    <w:rsid w:val="FFEBBD21"/>
    <w:rsid w:val="FFEBBE7C"/>
    <w:rsid w:val="FFEBDE75"/>
    <w:rsid w:val="FFEBE190"/>
    <w:rsid w:val="FFEBEA3D"/>
    <w:rsid w:val="FFEBF265"/>
    <w:rsid w:val="FFEBF311"/>
    <w:rsid w:val="FFEC0258"/>
    <w:rsid w:val="FFEC9896"/>
    <w:rsid w:val="FFEC9EF9"/>
    <w:rsid w:val="FFECCE2B"/>
    <w:rsid w:val="FFED2CF6"/>
    <w:rsid w:val="FFED3547"/>
    <w:rsid w:val="FFED373E"/>
    <w:rsid w:val="FFED6679"/>
    <w:rsid w:val="FFED6DBD"/>
    <w:rsid w:val="FFED78EF"/>
    <w:rsid w:val="FFEDDD12"/>
    <w:rsid w:val="FFEDF6C8"/>
    <w:rsid w:val="FFEDF85D"/>
    <w:rsid w:val="FFEE38DB"/>
    <w:rsid w:val="FFEE3A56"/>
    <w:rsid w:val="FFEE8556"/>
    <w:rsid w:val="FFEE8FFE"/>
    <w:rsid w:val="FFEEA7ED"/>
    <w:rsid w:val="FFEEAFE4"/>
    <w:rsid w:val="FFEEC983"/>
    <w:rsid w:val="FFEEF7BD"/>
    <w:rsid w:val="FFEF07EF"/>
    <w:rsid w:val="FFEF1174"/>
    <w:rsid w:val="FFEF18A7"/>
    <w:rsid w:val="FFEF19E6"/>
    <w:rsid w:val="FFEF1AFF"/>
    <w:rsid w:val="FFEF1C30"/>
    <w:rsid w:val="FFEF2591"/>
    <w:rsid w:val="FFEF3354"/>
    <w:rsid w:val="FFEF33F7"/>
    <w:rsid w:val="FFEF3515"/>
    <w:rsid w:val="FFEF3790"/>
    <w:rsid w:val="FFEF3AD6"/>
    <w:rsid w:val="FFEF42C5"/>
    <w:rsid w:val="FFEF5155"/>
    <w:rsid w:val="FFEF6BF2"/>
    <w:rsid w:val="FFEF6D28"/>
    <w:rsid w:val="FFEF72B5"/>
    <w:rsid w:val="FFEF776A"/>
    <w:rsid w:val="FFEF7789"/>
    <w:rsid w:val="FFEF7DB0"/>
    <w:rsid w:val="FFEF80F1"/>
    <w:rsid w:val="FFEF8298"/>
    <w:rsid w:val="FFEF86FD"/>
    <w:rsid w:val="FFEF9616"/>
    <w:rsid w:val="FFEF9772"/>
    <w:rsid w:val="FFEF9EC2"/>
    <w:rsid w:val="FFEFA0EA"/>
    <w:rsid w:val="FFEFB981"/>
    <w:rsid w:val="FFEFC0B9"/>
    <w:rsid w:val="FFEFC113"/>
    <w:rsid w:val="FFEFD229"/>
    <w:rsid w:val="FFEFE95F"/>
    <w:rsid w:val="FFEFF013"/>
    <w:rsid w:val="FFEFFAD0"/>
    <w:rsid w:val="FFEFFBF1"/>
    <w:rsid w:val="FFEFFC5B"/>
    <w:rsid w:val="FFF04231"/>
    <w:rsid w:val="FFF0D985"/>
    <w:rsid w:val="FFF11DAF"/>
    <w:rsid w:val="FFF11F85"/>
    <w:rsid w:val="FFF12A85"/>
    <w:rsid w:val="FFF1B361"/>
    <w:rsid w:val="FFF1CDBB"/>
    <w:rsid w:val="FFF1D6B0"/>
    <w:rsid w:val="FFF20D8A"/>
    <w:rsid w:val="FFF258FB"/>
    <w:rsid w:val="FFF2B6A7"/>
    <w:rsid w:val="FFF2C92C"/>
    <w:rsid w:val="FFF2E2C1"/>
    <w:rsid w:val="FFF2E5D4"/>
    <w:rsid w:val="FFF2EDF2"/>
    <w:rsid w:val="FFF30B03"/>
    <w:rsid w:val="FFF322AD"/>
    <w:rsid w:val="FFF32844"/>
    <w:rsid w:val="FFF330CC"/>
    <w:rsid w:val="FFF36E0C"/>
    <w:rsid w:val="FFF39C23"/>
    <w:rsid w:val="FFF3AD7C"/>
    <w:rsid w:val="FFF3AE24"/>
    <w:rsid w:val="FFF3CD49"/>
    <w:rsid w:val="FFF3EF74"/>
    <w:rsid w:val="FFF3F749"/>
    <w:rsid w:val="FFF3FEC4"/>
    <w:rsid w:val="FFF42EC6"/>
    <w:rsid w:val="FFF46BA2"/>
    <w:rsid w:val="FFF49A6F"/>
    <w:rsid w:val="FFF49FB2"/>
    <w:rsid w:val="FFF52A0C"/>
    <w:rsid w:val="FFF53F6F"/>
    <w:rsid w:val="FFF54743"/>
    <w:rsid w:val="FFF561E8"/>
    <w:rsid w:val="FFF5728D"/>
    <w:rsid w:val="FFF5B50B"/>
    <w:rsid w:val="FFF5C8AD"/>
    <w:rsid w:val="FFF5EDA7"/>
    <w:rsid w:val="FFF5FC99"/>
    <w:rsid w:val="FFF608A2"/>
    <w:rsid w:val="FFF615C7"/>
    <w:rsid w:val="FFF62B97"/>
    <w:rsid w:val="FFF6317F"/>
    <w:rsid w:val="FFF66AEB"/>
    <w:rsid w:val="FFF6CEE8"/>
    <w:rsid w:val="FFF6D526"/>
    <w:rsid w:val="FFF6DF24"/>
    <w:rsid w:val="FFF70025"/>
    <w:rsid w:val="FFF700C9"/>
    <w:rsid w:val="FFF70120"/>
    <w:rsid w:val="FFF70359"/>
    <w:rsid w:val="FFF70FC3"/>
    <w:rsid w:val="FFF7351C"/>
    <w:rsid w:val="FFF73640"/>
    <w:rsid w:val="FFF73824"/>
    <w:rsid w:val="FFF73A75"/>
    <w:rsid w:val="FFF73A8C"/>
    <w:rsid w:val="FFF73ACF"/>
    <w:rsid w:val="FFF73DED"/>
    <w:rsid w:val="FFF742F9"/>
    <w:rsid w:val="FFF76BC3"/>
    <w:rsid w:val="FFF76DF8"/>
    <w:rsid w:val="FFF771C7"/>
    <w:rsid w:val="FFF77B7F"/>
    <w:rsid w:val="FFF77F9F"/>
    <w:rsid w:val="FFF77FFC"/>
    <w:rsid w:val="FFF780A8"/>
    <w:rsid w:val="FFF786B5"/>
    <w:rsid w:val="FFF78D77"/>
    <w:rsid w:val="FFF79A6F"/>
    <w:rsid w:val="FFF79BC5"/>
    <w:rsid w:val="FFF79DC7"/>
    <w:rsid w:val="FFF7A0AF"/>
    <w:rsid w:val="FFF7A732"/>
    <w:rsid w:val="FFF7AF34"/>
    <w:rsid w:val="FFF7B03A"/>
    <w:rsid w:val="FFF7BF94"/>
    <w:rsid w:val="FFF7D22E"/>
    <w:rsid w:val="FFF7D563"/>
    <w:rsid w:val="FFF7D603"/>
    <w:rsid w:val="FFF7D6D7"/>
    <w:rsid w:val="FFF7E90B"/>
    <w:rsid w:val="FFF7EB81"/>
    <w:rsid w:val="FFF7EBD4"/>
    <w:rsid w:val="FFF7F33A"/>
    <w:rsid w:val="FFF817FF"/>
    <w:rsid w:val="FFF833C4"/>
    <w:rsid w:val="FFF84E29"/>
    <w:rsid w:val="FFF85089"/>
    <w:rsid w:val="FFF90BF4"/>
    <w:rsid w:val="FFF91AA2"/>
    <w:rsid w:val="FFF92180"/>
    <w:rsid w:val="FFF93A69"/>
    <w:rsid w:val="FFF93D14"/>
    <w:rsid w:val="FFF95481"/>
    <w:rsid w:val="FFF954E5"/>
    <w:rsid w:val="FFF9B73E"/>
    <w:rsid w:val="FFF9BB02"/>
    <w:rsid w:val="FFF9C7A7"/>
    <w:rsid w:val="FFF9DAA8"/>
    <w:rsid w:val="FFF9E193"/>
    <w:rsid w:val="FFF9E45E"/>
    <w:rsid w:val="FFF9FC7B"/>
    <w:rsid w:val="FFFA043F"/>
    <w:rsid w:val="FFFA28A2"/>
    <w:rsid w:val="FFFA3C5F"/>
    <w:rsid w:val="FFFA58B1"/>
    <w:rsid w:val="FFFA720D"/>
    <w:rsid w:val="FFFAA83B"/>
    <w:rsid w:val="FFFAADA3"/>
    <w:rsid w:val="FFFADB41"/>
    <w:rsid w:val="FFFAFAB2"/>
    <w:rsid w:val="FFFB0684"/>
    <w:rsid w:val="FFFB071C"/>
    <w:rsid w:val="FFFB09DD"/>
    <w:rsid w:val="FFFB141E"/>
    <w:rsid w:val="FFFB1DB9"/>
    <w:rsid w:val="FFFB429A"/>
    <w:rsid w:val="FFFB4694"/>
    <w:rsid w:val="FFFB4932"/>
    <w:rsid w:val="FFFB65B3"/>
    <w:rsid w:val="FFFB6B0E"/>
    <w:rsid w:val="FFFB7677"/>
    <w:rsid w:val="FFFB7718"/>
    <w:rsid w:val="FFFB7D7A"/>
    <w:rsid w:val="FFFB8030"/>
    <w:rsid w:val="FFFB8496"/>
    <w:rsid w:val="FFFB8619"/>
    <w:rsid w:val="FFFB91C0"/>
    <w:rsid w:val="FFFB953D"/>
    <w:rsid w:val="FFFB9548"/>
    <w:rsid w:val="FFFB9B2D"/>
    <w:rsid w:val="FFFB9CE6"/>
    <w:rsid w:val="FFFBA6BC"/>
    <w:rsid w:val="FFFBA748"/>
    <w:rsid w:val="FFFBA9F8"/>
    <w:rsid w:val="FFFBB056"/>
    <w:rsid w:val="FFFBB181"/>
    <w:rsid w:val="FFFBB8BE"/>
    <w:rsid w:val="FFFBBE36"/>
    <w:rsid w:val="FFFBC29D"/>
    <w:rsid w:val="FFFBC572"/>
    <w:rsid w:val="FFFBDB42"/>
    <w:rsid w:val="FFFBDF36"/>
    <w:rsid w:val="FFFBE576"/>
    <w:rsid w:val="FFFBF1B1"/>
    <w:rsid w:val="FFFBF6A8"/>
    <w:rsid w:val="FFFBF711"/>
    <w:rsid w:val="FFFC1086"/>
    <w:rsid w:val="FFFC1390"/>
    <w:rsid w:val="FFFC1561"/>
    <w:rsid w:val="FFFC1E89"/>
    <w:rsid w:val="FFFC2C51"/>
    <w:rsid w:val="FFFC35DB"/>
    <w:rsid w:val="FFFC60E3"/>
    <w:rsid w:val="FFFC7C35"/>
    <w:rsid w:val="FFFC7E39"/>
    <w:rsid w:val="FFFC8023"/>
    <w:rsid w:val="FFFC824C"/>
    <w:rsid w:val="FFFC86C0"/>
    <w:rsid w:val="FFFC8F82"/>
    <w:rsid w:val="FFFCA99E"/>
    <w:rsid w:val="FFFCAA87"/>
    <w:rsid w:val="FFFCAF3D"/>
    <w:rsid w:val="FFFCCBE2"/>
    <w:rsid w:val="FFFCFE61"/>
    <w:rsid w:val="FFFD04DA"/>
    <w:rsid w:val="FFFD167F"/>
    <w:rsid w:val="FFFD1716"/>
    <w:rsid w:val="FFFD18DB"/>
    <w:rsid w:val="FFFD1A84"/>
    <w:rsid w:val="FFFD2698"/>
    <w:rsid w:val="FFFD2C6D"/>
    <w:rsid w:val="FFFD32F6"/>
    <w:rsid w:val="FFFD3957"/>
    <w:rsid w:val="FFFD4587"/>
    <w:rsid w:val="FFFD5471"/>
    <w:rsid w:val="FFFD579F"/>
    <w:rsid w:val="FFFD5917"/>
    <w:rsid w:val="FFFD5E73"/>
    <w:rsid w:val="FFFD609D"/>
    <w:rsid w:val="FFFD72B1"/>
    <w:rsid w:val="FFFD7B5B"/>
    <w:rsid w:val="FFFD83DC"/>
    <w:rsid w:val="FFFD84B8"/>
    <w:rsid w:val="FFFD868D"/>
    <w:rsid w:val="FFFD8797"/>
    <w:rsid w:val="FFFD8C20"/>
    <w:rsid w:val="FFFDA2A1"/>
    <w:rsid w:val="FFFDACC8"/>
    <w:rsid w:val="FFFDB5FC"/>
    <w:rsid w:val="FFFDB9AF"/>
    <w:rsid w:val="FFFDCD60"/>
    <w:rsid w:val="FFFDD5AB"/>
    <w:rsid w:val="FFFDD7B1"/>
    <w:rsid w:val="FFFDDD37"/>
    <w:rsid w:val="FFFDE17D"/>
    <w:rsid w:val="FFFDE38A"/>
    <w:rsid w:val="FFFDE544"/>
    <w:rsid w:val="FFFDF55D"/>
    <w:rsid w:val="FFFDFDBA"/>
    <w:rsid w:val="FFFE080A"/>
    <w:rsid w:val="FFFE1255"/>
    <w:rsid w:val="FFFE1E6E"/>
    <w:rsid w:val="FFFE1F8B"/>
    <w:rsid w:val="FFFE221A"/>
    <w:rsid w:val="FFFE2C8C"/>
    <w:rsid w:val="FFFE3528"/>
    <w:rsid w:val="FFFE369E"/>
    <w:rsid w:val="FFFE3708"/>
    <w:rsid w:val="FFFE39C4"/>
    <w:rsid w:val="FFFE4A02"/>
    <w:rsid w:val="FFFE4AAE"/>
    <w:rsid w:val="FFFE4E17"/>
    <w:rsid w:val="FFFE5DAC"/>
    <w:rsid w:val="FFFE6271"/>
    <w:rsid w:val="FFFE648B"/>
    <w:rsid w:val="FFFE649A"/>
    <w:rsid w:val="FFFE67D7"/>
    <w:rsid w:val="FFFE7794"/>
    <w:rsid w:val="FFFE7821"/>
    <w:rsid w:val="FFFE786F"/>
    <w:rsid w:val="FFFE82B4"/>
    <w:rsid w:val="FFFE8DCE"/>
    <w:rsid w:val="FFFE98E7"/>
    <w:rsid w:val="FFFE9AF9"/>
    <w:rsid w:val="FFFE9C64"/>
    <w:rsid w:val="FFFEB2ED"/>
    <w:rsid w:val="FFFEBA83"/>
    <w:rsid w:val="FFFEC350"/>
    <w:rsid w:val="FFFEC5C8"/>
    <w:rsid w:val="FFFEC804"/>
    <w:rsid w:val="FFFECC06"/>
    <w:rsid w:val="FFFECEDC"/>
    <w:rsid w:val="FFFED8D2"/>
    <w:rsid w:val="FFFEDE92"/>
    <w:rsid w:val="FFFEDFBB"/>
    <w:rsid w:val="FFFEE443"/>
    <w:rsid w:val="FFFEF2F8"/>
    <w:rsid w:val="FFFF02D7"/>
    <w:rsid w:val="FFFF0A15"/>
    <w:rsid w:val="FFFF140E"/>
    <w:rsid w:val="FFFF19B1"/>
    <w:rsid w:val="FFFF19F7"/>
    <w:rsid w:val="FFFF1ACC"/>
    <w:rsid w:val="FFFF1EA1"/>
    <w:rsid w:val="FFFF1EC3"/>
    <w:rsid w:val="FFFF1EF5"/>
    <w:rsid w:val="FFFF21FF"/>
    <w:rsid w:val="FFFF230F"/>
    <w:rsid w:val="FFFF2563"/>
    <w:rsid w:val="FFFF2A86"/>
    <w:rsid w:val="FFFF2C94"/>
    <w:rsid w:val="FFFF2DEF"/>
    <w:rsid w:val="FFFF2E7C"/>
    <w:rsid w:val="FFFF2EE9"/>
    <w:rsid w:val="FFFF2F9F"/>
    <w:rsid w:val="FFFF30F0"/>
    <w:rsid w:val="FFFF32A9"/>
    <w:rsid w:val="FFFF3357"/>
    <w:rsid w:val="FFFF3629"/>
    <w:rsid w:val="FFFF38B8"/>
    <w:rsid w:val="FFFF41FB"/>
    <w:rsid w:val="FFFF420F"/>
    <w:rsid w:val="FFFF43CB"/>
    <w:rsid w:val="FFFF47B8"/>
    <w:rsid w:val="FFFF47DB"/>
    <w:rsid w:val="FFFF47F3"/>
    <w:rsid w:val="FFFF489F"/>
    <w:rsid w:val="FFFF4E45"/>
    <w:rsid w:val="FFFF50A9"/>
    <w:rsid w:val="FFFF5201"/>
    <w:rsid w:val="FFFF5D0C"/>
    <w:rsid w:val="FFFF5E0A"/>
    <w:rsid w:val="FFFF5F12"/>
    <w:rsid w:val="FFFF5F3A"/>
    <w:rsid w:val="FFFF5F88"/>
    <w:rsid w:val="FFFF603B"/>
    <w:rsid w:val="FFFF60E3"/>
    <w:rsid w:val="FFFF613B"/>
    <w:rsid w:val="FFFF622E"/>
    <w:rsid w:val="FFFF6324"/>
    <w:rsid w:val="FFFF694B"/>
    <w:rsid w:val="FFFF6953"/>
    <w:rsid w:val="FFFF6D02"/>
    <w:rsid w:val="FFFF7114"/>
    <w:rsid w:val="FFFF73CE"/>
    <w:rsid w:val="FFFF817A"/>
    <w:rsid w:val="FFFF876B"/>
    <w:rsid w:val="FFFF87D1"/>
    <w:rsid w:val="FFFF8E9B"/>
    <w:rsid w:val="FFFF9260"/>
    <w:rsid w:val="FFFF92F8"/>
    <w:rsid w:val="FFFF9345"/>
    <w:rsid w:val="FFFF94D0"/>
    <w:rsid w:val="FFFF95DB"/>
    <w:rsid w:val="FFFF960E"/>
    <w:rsid w:val="FFFF96E6"/>
    <w:rsid w:val="FFFF992F"/>
    <w:rsid w:val="FFFF9D21"/>
    <w:rsid w:val="FFFF9DEB"/>
    <w:rsid w:val="FFFF9F14"/>
    <w:rsid w:val="FFFFA187"/>
    <w:rsid w:val="FFFFA39A"/>
    <w:rsid w:val="FFFFA3AC"/>
    <w:rsid w:val="FFFFA446"/>
    <w:rsid w:val="FFFFA4D9"/>
    <w:rsid w:val="FFFFA513"/>
    <w:rsid w:val="FFFFA749"/>
    <w:rsid w:val="FFFFAC38"/>
    <w:rsid w:val="FFFFADF6"/>
    <w:rsid w:val="FFFFB377"/>
    <w:rsid w:val="FFFFB388"/>
    <w:rsid w:val="FFFFB63D"/>
    <w:rsid w:val="FFFFB8CE"/>
    <w:rsid w:val="FFFFB9D6"/>
    <w:rsid w:val="FFFFBA24"/>
    <w:rsid w:val="FFFFBC42"/>
    <w:rsid w:val="FFFFBE80"/>
    <w:rsid w:val="FFFFC067"/>
    <w:rsid w:val="FFFFC252"/>
    <w:rsid w:val="FFFFC4AC"/>
    <w:rsid w:val="FFFFC54D"/>
    <w:rsid w:val="FFFFC723"/>
    <w:rsid w:val="FFFFCB3C"/>
    <w:rsid w:val="FFFFD51A"/>
    <w:rsid w:val="FFFFD627"/>
    <w:rsid w:val="FFFFD887"/>
    <w:rsid w:val="FFFFD92C"/>
    <w:rsid w:val="FFFFDFD7"/>
    <w:rsid w:val="FFFFE5C1"/>
    <w:rsid w:val="FFFFE73F"/>
    <w:rsid w:val="FFFFE81C"/>
    <w:rsid w:val="FFFFE825"/>
    <w:rsid w:val="FFFFEB4A"/>
    <w:rsid w:val="FFFFEF2E"/>
    <w:rsid w:val="FFFFF371"/>
    <w:rsid w:val="FFFFF851"/>
    <w:rsid w:val="FFFFF885"/>
    <w:rsid w:val="FFFFFA16"/>
    <w:rsid w:val="FFFFF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20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22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uiPriority w:val="0"/>
  </w:style>
  <w:style w:type="paragraph" w:styleId="10">
    <w:name w:val="toc 2"/>
    <w:basedOn w:val="1"/>
    <w:next w:val="1"/>
    <w:uiPriority w:val="0"/>
    <w:pPr>
      <w:ind w:left="420" w:leftChars="200"/>
    </w:p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uiPriority w:val="0"/>
    <w:rPr>
      <w:sz w:val="24"/>
    </w:rPr>
  </w:style>
  <w:style w:type="table" w:styleId="14">
    <w:name w:val="Table Grid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Emphasis"/>
    <w:basedOn w:val="15"/>
    <w:qFormat/>
    <w:uiPriority w:val="0"/>
    <w:rPr>
      <w:i/>
    </w:rPr>
  </w:style>
  <w:style w:type="character" w:styleId="18">
    <w:name w:val="Hyperlink"/>
    <w:basedOn w:val="15"/>
    <w:uiPriority w:val="0"/>
    <w:rPr>
      <w:color w:val="0000FF"/>
      <w:u w:val="single"/>
    </w:rPr>
  </w:style>
  <w:style w:type="character" w:styleId="19">
    <w:name w:val="HTML Code"/>
    <w:basedOn w:val="15"/>
    <w:uiPriority w:val="0"/>
    <w:rPr>
      <w:rFonts w:ascii="Courier New" w:hAnsi="Courier New"/>
      <w:sz w:val="20"/>
    </w:rPr>
  </w:style>
  <w:style w:type="character" w:customStyle="1" w:styleId="20">
    <w:name w:val="标题 2 Char"/>
    <w:link w:val="3"/>
    <w:uiPriority w:val="0"/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customStyle="1" w:styleId="21">
    <w:name w:val="标题 1 Char"/>
    <w:link w:val="2"/>
    <w:uiPriority w:val="0"/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customStyle="1" w:styleId="22">
    <w:name w:val="标题 3 Char"/>
    <w:link w:val="4"/>
    <w:uiPriority w:val="0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customStyle="1" w:styleId="23">
    <w:name w:val="No Spacing"/>
    <w:uiPriority w:val="0"/>
    <w:rPr>
      <w:rFonts w:hint="default" w:ascii="Times New Roman" w:hAnsi="Times New Roman" w:eastAsia="宋体" w:cs="Times New Roman"/>
      <w:sz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william/Library/Containers/com.kingsoft.wpsoffice.mac/Data/Normal.wpt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传统型"/>
      <sectRole val="1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159241</Words>
  <Characters>160012</Characters>
  <Lines>0</Lines>
  <Paragraphs>0</Paragraphs>
  <TotalTime>2</TotalTime>
  <ScaleCrop>false</ScaleCrop>
  <LinksUpToDate>false</LinksUpToDate>
  <CharactersWithSpaces>161476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2026-07-06T10:10:00Z</dcterms:created>
  <dc:creator>逸朗</dc:creator>
  <cp:lastModifiedBy>逸朗</cp:lastModifiedBy>
  <dcterms:modified xsi:type="dcterms:W3CDTF">2026-09-14T11:38:48Z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8130D1FFD13A0D72FD95436AE715B9D0_41</vt:lpwstr>
  </property>
</Properties>
</file>