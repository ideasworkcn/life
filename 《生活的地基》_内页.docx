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Songti SC Regular" w:hAnsi="Songti SC Regular" w:eastAsia="Songti SC Regular" w:cs="Songti SC Regular"/>
          <w:kern w:val="2"/>
          <w:sz w:val="21"/>
          <w:szCs w:val="21"/>
          <w:lang w:val="en-US" w:eastAsia="zh-CN" w:bidi="ar-SA"/>
        </w:rPr>
        <w:id w:val="56803555"/>
        <w15:color w:val="DBDBDB"/>
        <w:docPartObj>
          <w:docPartGallery w:val="Table of Contents"/>
          <w:docPartUnique/>
        </w:docPartObj>
      </w:sdtPr>
      <w:sdtEndPr>
        <w:rPr>
          <w:rFonts w:hint="eastAsia" w:ascii="Songti SC Regular" w:hAnsi="Songti SC Regular" w:eastAsia="Songti SC Regular" w:cs="Songti SC Regular"/>
          <w:kern w:val="2"/>
          <w:sz w:val="21"/>
          <w:szCs w:val="21"/>
          <w:lang w:val="en-US" w:eastAsia="zh-CN" w:bidi="ar-SA"/>
        </w:rPr>
      </w:sdtEndPr>
      <w:sdtContent>
        <w:p w14:paraId="538E6EC7">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420" w:firstLineChars="200"/>
            <w:jc w:val="center"/>
            <w:textAlignment w:val="auto"/>
            <w:rPr>
              <w:rFonts w:hint="eastAsia" w:ascii="Songti SC Regular" w:hAnsi="Songti SC Regular" w:eastAsia="Songti SC Regular" w:cs="Songti SC Regular"/>
              <w:sz w:val="21"/>
              <w:szCs w:val="21"/>
            </w:rPr>
          </w:pPr>
          <w:r>
            <w:rPr>
              <w:rStyle w:val="20"/>
              <w:rFonts w:hint="eastAsia" w:ascii="Songti SC Black" w:hAnsi="Songti SC Black" w:eastAsia="Songti SC Black" w:cs="Songti SC Black"/>
              <w:sz w:val="32"/>
              <w:szCs w:val="32"/>
            </w:rPr>
            <w:t>目录</w:t>
          </w:r>
        </w:p>
        <w:p w14:paraId="7F89BB3A">
          <w:pPr>
            <w:pStyle w:val="9"/>
            <w:tabs>
              <w:tab w:val="right" w:leader="dot" w:pos="7144"/>
            </w:tabs>
          </w:pPr>
          <w:r>
            <w:rPr>
              <w:rFonts w:hint="eastAsia" w:ascii="Songti SC Regular" w:hAnsi="Songti SC Regular" w:eastAsia="Songti SC Regular" w:cs="Songti SC Regular"/>
              <w:sz w:val="21"/>
              <w:szCs w:val="21"/>
              <w:lang w:eastAsia="zh-CN"/>
            </w:rPr>
            <w:fldChar w:fldCharType="begin"/>
          </w:r>
          <w:r>
            <w:rPr>
              <w:rFonts w:hint="eastAsia" w:ascii="Songti SC Regular" w:hAnsi="Songti SC Regular" w:eastAsia="Songti SC Regular" w:cs="Songti SC Regular"/>
              <w:sz w:val="21"/>
              <w:szCs w:val="21"/>
              <w:lang w:eastAsia="zh-CN"/>
            </w:rPr>
            <w:instrText xml:space="preserve">TOC \o "1-2" \h \u </w:instrText>
          </w:r>
          <w:r>
            <w:rPr>
              <w:rFonts w:hint="eastAsia" w:ascii="Songti SC Regular" w:hAnsi="Songti SC Regular" w:eastAsia="Songti SC Regular" w:cs="Songti SC Regular"/>
              <w:sz w:val="21"/>
              <w:szCs w:val="21"/>
              <w:lang w:eastAsia="zh-CN"/>
            </w:rPr>
            <w:fldChar w:fldCharType="separate"/>
          </w: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_Toc9515798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引言</w:t>
          </w:r>
          <w:r>
            <w:tab/>
          </w:r>
          <w:r>
            <w:fldChar w:fldCharType="begin"/>
          </w:r>
          <w:r>
            <w:instrText xml:space="preserve"> PAGEREF _Toc9515798 \h </w:instrText>
          </w:r>
          <w:r>
            <w:fldChar w:fldCharType="separate"/>
          </w:r>
          <w:r>
            <w:t>4</w:t>
          </w:r>
          <w:r>
            <w:fldChar w:fldCharType="end"/>
          </w:r>
          <w:r>
            <w:rPr>
              <w:rFonts w:hint="eastAsia" w:ascii="Songti SC Regular" w:hAnsi="Songti SC Regular" w:eastAsia="Songti SC Regular" w:cs="Songti SC Regular"/>
              <w:szCs w:val="21"/>
              <w:lang w:eastAsia="zh-CN"/>
            </w:rPr>
            <w:fldChar w:fldCharType="end"/>
          </w:r>
        </w:p>
        <w:p w14:paraId="566DCD5F">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_Toc1018227108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古道行</w:t>
          </w:r>
          <w:r>
            <w:tab/>
          </w:r>
          <w:r>
            <w:fldChar w:fldCharType="begin"/>
          </w:r>
          <w:r>
            <w:instrText xml:space="preserve"> PAGEREF _Toc1018227108 \h </w:instrText>
          </w:r>
          <w:r>
            <w:fldChar w:fldCharType="separate"/>
          </w:r>
          <w:r>
            <w:t>6</w:t>
          </w:r>
          <w:r>
            <w:fldChar w:fldCharType="end"/>
          </w:r>
          <w:r>
            <w:rPr>
              <w:rFonts w:hint="eastAsia" w:ascii="Songti SC Regular" w:hAnsi="Songti SC Regular" w:eastAsia="Songti SC Regular" w:cs="Songti SC Regular"/>
              <w:szCs w:val="21"/>
              <w:lang w:eastAsia="zh-CN"/>
            </w:rPr>
            <w:fldChar w:fldCharType="end"/>
          </w:r>
        </w:p>
        <w:p w14:paraId="4A179CC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_Toc45821213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解读</w:t>
          </w:r>
          <w:r>
            <w:tab/>
          </w:r>
          <w:r>
            <w:fldChar w:fldCharType="begin"/>
          </w:r>
          <w:r>
            <w:instrText xml:space="preserve"> PAGEREF _Toc45821213 \h </w:instrText>
          </w:r>
          <w:r>
            <w:fldChar w:fldCharType="separate"/>
          </w:r>
          <w:r>
            <w:t>6</w:t>
          </w:r>
          <w:r>
            <w:fldChar w:fldCharType="end"/>
          </w:r>
          <w:r>
            <w:rPr>
              <w:rFonts w:hint="eastAsia" w:ascii="Songti SC Regular" w:hAnsi="Songti SC Regular" w:eastAsia="Songti SC Regular" w:cs="Songti SC Regular"/>
              <w:szCs w:val="21"/>
              <w:lang w:eastAsia="zh-CN"/>
            </w:rPr>
            <w:fldChar w:fldCharType="end"/>
          </w:r>
        </w:p>
        <w:p w14:paraId="61E868F7">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_Toc1317981265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第一篇 存在之本</w:t>
          </w:r>
          <w:r>
            <w:tab/>
          </w:r>
          <w:r>
            <w:fldChar w:fldCharType="begin"/>
          </w:r>
          <w:r>
            <w:instrText xml:space="preserve"> PAGEREF _Toc1317981265 \h </w:instrText>
          </w:r>
          <w:r>
            <w:fldChar w:fldCharType="separate"/>
          </w:r>
          <w:r>
            <w:t>9</w:t>
          </w:r>
          <w:r>
            <w:fldChar w:fldCharType="end"/>
          </w:r>
          <w:r>
            <w:rPr>
              <w:rFonts w:hint="eastAsia" w:ascii="Songti SC Regular" w:hAnsi="Songti SC Regular" w:eastAsia="Songti SC Regular" w:cs="Songti SC Regular"/>
              <w:szCs w:val="21"/>
              <w:lang w:eastAsia="zh-CN"/>
            </w:rPr>
            <w:fldChar w:fldCharType="end"/>
          </w:r>
        </w:p>
        <w:p w14:paraId="2820DAD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_Toc17302050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关于时间</w:t>
          </w:r>
          <w:r>
            <w:tab/>
          </w:r>
          <w:r>
            <w:fldChar w:fldCharType="begin"/>
          </w:r>
          <w:r>
            <w:instrText xml:space="preserve"> PAGEREF _Toc17302050 \h </w:instrText>
          </w:r>
          <w:r>
            <w:fldChar w:fldCharType="separate"/>
          </w:r>
          <w:r>
            <w:t>10</w:t>
          </w:r>
          <w:r>
            <w:fldChar w:fldCharType="end"/>
          </w:r>
          <w:r>
            <w:rPr>
              <w:rFonts w:hint="eastAsia" w:ascii="Songti SC Regular" w:hAnsi="Songti SC Regular" w:eastAsia="Songti SC Regular" w:cs="Songti SC Regular"/>
              <w:szCs w:val="21"/>
              <w:lang w:eastAsia="zh-CN"/>
            </w:rPr>
            <w:fldChar w:fldCharType="end"/>
          </w:r>
        </w:p>
        <w:p w14:paraId="79756046">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_Toc885262005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关于能量</w:t>
          </w:r>
          <w:r>
            <w:tab/>
          </w:r>
          <w:r>
            <w:fldChar w:fldCharType="begin"/>
          </w:r>
          <w:r>
            <w:instrText xml:space="preserve"> PAGEREF _Toc885262005 \h </w:instrText>
          </w:r>
          <w:r>
            <w:fldChar w:fldCharType="separate"/>
          </w:r>
          <w:r>
            <w:t>13</w:t>
          </w:r>
          <w:r>
            <w:fldChar w:fldCharType="end"/>
          </w:r>
          <w:r>
            <w:rPr>
              <w:rFonts w:hint="eastAsia" w:ascii="Songti SC Regular" w:hAnsi="Songti SC Regular" w:eastAsia="Songti SC Regular" w:cs="Songti SC Regular"/>
              <w:szCs w:val="21"/>
              <w:lang w:eastAsia="zh-CN"/>
            </w:rPr>
            <w:fldChar w:fldCharType="end"/>
          </w:r>
        </w:p>
        <w:p w14:paraId="7BFE19D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_Toc831811619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关于日常</w:t>
          </w:r>
          <w:r>
            <w:tab/>
          </w:r>
          <w:r>
            <w:fldChar w:fldCharType="begin"/>
          </w:r>
          <w:r>
            <w:instrText xml:space="preserve"> PAGEREF _Toc831811619 \h </w:instrText>
          </w:r>
          <w:r>
            <w:fldChar w:fldCharType="separate"/>
          </w:r>
          <w:r>
            <w:t>16</w:t>
          </w:r>
          <w:r>
            <w:fldChar w:fldCharType="end"/>
          </w:r>
          <w:r>
            <w:rPr>
              <w:rFonts w:hint="eastAsia" w:ascii="Songti SC Regular" w:hAnsi="Songti SC Regular" w:eastAsia="Songti SC Regular" w:cs="Songti SC Regular"/>
              <w:szCs w:val="21"/>
              <w:lang w:eastAsia="zh-CN"/>
            </w:rPr>
            <w:fldChar w:fldCharType="end"/>
          </w:r>
        </w:p>
        <w:p w14:paraId="66FF180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_Toc139338563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关于无聊</w:t>
          </w:r>
          <w:r>
            <w:tab/>
          </w:r>
          <w:r>
            <w:fldChar w:fldCharType="begin"/>
          </w:r>
          <w:r>
            <w:instrText xml:space="preserve"> PAGEREF _Toc139338563 \h </w:instrText>
          </w:r>
          <w:r>
            <w:fldChar w:fldCharType="separate"/>
          </w:r>
          <w:r>
            <w:t>19</w:t>
          </w:r>
          <w:r>
            <w:fldChar w:fldCharType="end"/>
          </w:r>
          <w:r>
            <w:rPr>
              <w:rFonts w:hint="eastAsia" w:ascii="Songti SC Regular" w:hAnsi="Songti SC Regular" w:eastAsia="Songti SC Regular" w:cs="Songti SC Regular"/>
              <w:szCs w:val="21"/>
              <w:lang w:eastAsia="zh-CN"/>
            </w:rPr>
            <w:fldChar w:fldCharType="end"/>
          </w:r>
        </w:p>
        <w:p w14:paraId="19D8D4E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_Toc1106053111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生命·信息·运动·时间</w:t>
          </w:r>
          <w:r>
            <w:tab/>
          </w:r>
          <w:r>
            <w:fldChar w:fldCharType="begin"/>
          </w:r>
          <w:r>
            <w:instrText xml:space="preserve"> PAGEREF _Toc1106053111 \h </w:instrText>
          </w:r>
          <w:r>
            <w:fldChar w:fldCharType="separate"/>
          </w:r>
          <w:r>
            <w:t>22</w:t>
          </w:r>
          <w:r>
            <w:fldChar w:fldCharType="end"/>
          </w:r>
          <w:r>
            <w:rPr>
              <w:rFonts w:hint="eastAsia" w:ascii="Songti SC Regular" w:hAnsi="Songti SC Regular" w:eastAsia="Songti SC Regular" w:cs="Songti SC Regular"/>
              <w:szCs w:val="21"/>
              <w:lang w:eastAsia="zh-CN"/>
            </w:rPr>
            <w:fldChar w:fldCharType="end"/>
          </w:r>
        </w:p>
        <w:p w14:paraId="22F0D4B1">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_Toc816188145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第二篇 生命之基</w:t>
          </w:r>
          <w:r>
            <w:tab/>
          </w:r>
          <w:r>
            <w:fldChar w:fldCharType="begin"/>
          </w:r>
          <w:r>
            <w:instrText xml:space="preserve"> PAGEREF _Toc816188145 \h </w:instrText>
          </w:r>
          <w:r>
            <w:fldChar w:fldCharType="separate"/>
          </w:r>
          <w:r>
            <w:t>25</w:t>
          </w:r>
          <w:r>
            <w:fldChar w:fldCharType="end"/>
          </w:r>
          <w:r>
            <w:rPr>
              <w:rFonts w:hint="eastAsia" w:ascii="Songti SC Regular" w:hAnsi="Songti SC Regular" w:eastAsia="Songti SC Regular" w:cs="Songti SC Regular"/>
              <w:szCs w:val="21"/>
              <w:lang w:eastAsia="zh-CN"/>
            </w:rPr>
            <w:fldChar w:fldCharType="end"/>
          </w:r>
        </w:p>
        <w:p w14:paraId="15B094D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_Toc1696099626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关于信息</w:t>
          </w:r>
          <w:r>
            <w:tab/>
          </w:r>
          <w:r>
            <w:fldChar w:fldCharType="begin"/>
          </w:r>
          <w:r>
            <w:instrText xml:space="preserve"> PAGEREF _Toc1696099626 \h </w:instrText>
          </w:r>
          <w:r>
            <w:fldChar w:fldCharType="separate"/>
          </w:r>
          <w:r>
            <w:t>26</w:t>
          </w:r>
          <w:r>
            <w:fldChar w:fldCharType="end"/>
          </w:r>
          <w:r>
            <w:rPr>
              <w:rFonts w:hint="eastAsia" w:ascii="Songti SC Regular" w:hAnsi="Songti SC Regular" w:eastAsia="Songti SC Regular" w:cs="Songti SC Regular"/>
              <w:szCs w:val="21"/>
              <w:lang w:eastAsia="zh-CN"/>
            </w:rPr>
            <w:fldChar w:fldCharType="end"/>
          </w:r>
        </w:p>
        <w:p w14:paraId="60A853E6">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_Toc648483904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关于健康</w:t>
          </w:r>
          <w:r>
            <w:tab/>
          </w:r>
          <w:r>
            <w:fldChar w:fldCharType="begin"/>
          </w:r>
          <w:r>
            <w:instrText xml:space="preserve"> PAGEREF _Toc648483904 \h </w:instrText>
          </w:r>
          <w:r>
            <w:fldChar w:fldCharType="separate"/>
          </w:r>
          <w:r>
            <w:t>29</w:t>
          </w:r>
          <w:r>
            <w:fldChar w:fldCharType="end"/>
          </w:r>
          <w:r>
            <w:rPr>
              <w:rFonts w:hint="eastAsia" w:ascii="Songti SC Regular" w:hAnsi="Songti SC Regular" w:eastAsia="Songti SC Regular" w:cs="Songti SC Regular"/>
              <w:szCs w:val="21"/>
              <w:lang w:eastAsia="zh-CN"/>
            </w:rPr>
            <w:fldChar w:fldCharType="end"/>
          </w:r>
        </w:p>
        <w:p w14:paraId="5CAB063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_Toc589466003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关于休息</w:t>
          </w:r>
          <w:r>
            <w:tab/>
          </w:r>
          <w:r>
            <w:fldChar w:fldCharType="begin"/>
          </w:r>
          <w:r>
            <w:instrText xml:space="preserve"> PAGEREF _Toc589466003 \h </w:instrText>
          </w:r>
          <w:r>
            <w:fldChar w:fldCharType="separate"/>
          </w:r>
          <w:r>
            <w:t>35</w:t>
          </w:r>
          <w:r>
            <w:fldChar w:fldCharType="end"/>
          </w:r>
          <w:r>
            <w:rPr>
              <w:rFonts w:hint="eastAsia" w:ascii="Songti SC Regular" w:hAnsi="Songti SC Regular" w:eastAsia="Songti SC Regular" w:cs="Songti SC Regular"/>
              <w:szCs w:val="21"/>
              <w:lang w:eastAsia="zh-CN"/>
            </w:rPr>
            <w:fldChar w:fldCharType="end"/>
          </w:r>
        </w:p>
        <w:p w14:paraId="0ABD1DE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_Toc813048810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关于注意力</w:t>
          </w:r>
          <w:r>
            <w:tab/>
          </w:r>
          <w:r>
            <w:fldChar w:fldCharType="begin"/>
          </w:r>
          <w:r>
            <w:instrText xml:space="preserve"> PAGEREF _Toc813048810 \h </w:instrText>
          </w:r>
          <w:r>
            <w:fldChar w:fldCharType="separate"/>
          </w:r>
          <w:r>
            <w:t>38</w:t>
          </w:r>
          <w:r>
            <w:fldChar w:fldCharType="end"/>
          </w:r>
          <w:r>
            <w:rPr>
              <w:rFonts w:hint="eastAsia" w:ascii="Songti SC Regular" w:hAnsi="Songti SC Regular" w:eastAsia="Songti SC Regular" w:cs="Songti SC Regular"/>
              <w:szCs w:val="21"/>
              <w:lang w:eastAsia="zh-CN"/>
            </w:rPr>
            <w:fldChar w:fldCharType="end"/>
          </w:r>
        </w:p>
        <w:p w14:paraId="71109210">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_Toc472903809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第三篇 经济之维</w:t>
          </w:r>
          <w:r>
            <w:tab/>
          </w:r>
          <w:r>
            <w:fldChar w:fldCharType="begin"/>
          </w:r>
          <w:r>
            <w:instrText xml:space="preserve"> PAGEREF _Toc472903809 \h </w:instrText>
          </w:r>
          <w:r>
            <w:fldChar w:fldCharType="separate"/>
          </w:r>
          <w:r>
            <w:t>42</w:t>
          </w:r>
          <w:r>
            <w:fldChar w:fldCharType="end"/>
          </w:r>
          <w:r>
            <w:rPr>
              <w:rFonts w:hint="eastAsia" w:ascii="Songti SC Regular" w:hAnsi="Songti SC Regular" w:eastAsia="Songti SC Regular" w:cs="Songti SC Regular"/>
              <w:szCs w:val="21"/>
              <w:lang w:eastAsia="zh-CN"/>
            </w:rPr>
            <w:fldChar w:fldCharType="end"/>
          </w:r>
        </w:p>
        <w:p w14:paraId="31114B8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_Toc257340316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关于产品</w:t>
          </w:r>
          <w:r>
            <w:tab/>
          </w:r>
          <w:r>
            <w:fldChar w:fldCharType="begin"/>
          </w:r>
          <w:r>
            <w:instrText xml:space="preserve"> PAGEREF _Toc257340316 \h </w:instrText>
          </w:r>
          <w:r>
            <w:fldChar w:fldCharType="separate"/>
          </w:r>
          <w:r>
            <w:t>43</w:t>
          </w:r>
          <w:r>
            <w:fldChar w:fldCharType="end"/>
          </w:r>
          <w:r>
            <w:rPr>
              <w:rFonts w:hint="eastAsia" w:ascii="Songti SC Regular" w:hAnsi="Songti SC Regular" w:eastAsia="Songti SC Regular" w:cs="Songti SC Regular"/>
              <w:szCs w:val="21"/>
              <w:lang w:eastAsia="zh-CN"/>
            </w:rPr>
            <w:fldChar w:fldCharType="end"/>
          </w:r>
        </w:p>
        <w:p w14:paraId="349532BF">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_Toc86625954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关于交换</w:t>
          </w:r>
          <w:r>
            <w:tab/>
          </w:r>
          <w:r>
            <w:fldChar w:fldCharType="begin"/>
          </w:r>
          <w:r>
            <w:instrText xml:space="preserve"> PAGEREF _Toc86625954 \h </w:instrText>
          </w:r>
          <w:r>
            <w:fldChar w:fldCharType="separate"/>
          </w:r>
          <w:r>
            <w:t>46</w:t>
          </w:r>
          <w:r>
            <w:fldChar w:fldCharType="end"/>
          </w:r>
          <w:r>
            <w:rPr>
              <w:rFonts w:hint="eastAsia" w:ascii="Songti SC Regular" w:hAnsi="Songti SC Regular" w:eastAsia="Songti SC Regular" w:cs="Songti SC Regular"/>
              <w:szCs w:val="21"/>
              <w:lang w:eastAsia="zh-CN"/>
            </w:rPr>
            <w:fldChar w:fldCharType="end"/>
          </w:r>
        </w:p>
        <w:p w14:paraId="2585404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_Toc2075979859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关于合作</w:t>
          </w:r>
          <w:r>
            <w:tab/>
          </w:r>
          <w:r>
            <w:fldChar w:fldCharType="begin"/>
          </w:r>
          <w:r>
            <w:instrText xml:space="preserve"> PAGEREF _Toc2075979859 \h </w:instrText>
          </w:r>
          <w:r>
            <w:fldChar w:fldCharType="separate"/>
          </w:r>
          <w:r>
            <w:t>49</w:t>
          </w:r>
          <w:r>
            <w:fldChar w:fldCharType="end"/>
          </w:r>
          <w:r>
            <w:rPr>
              <w:rFonts w:hint="eastAsia" w:ascii="Songti SC Regular" w:hAnsi="Songti SC Regular" w:eastAsia="Songti SC Regular" w:cs="Songti SC Regular"/>
              <w:szCs w:val="21"/>
              <w:lang w:eastAsia="zh-CN"/>
            </w:rPr>
            <w:fldChar w:fldCharType="end"/>
          </w:r>
        </w:p>
        <w:p w14:paraId="3342031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_Toc826677404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关于钱</w:t>
          </w:r>
          <w:r>
            <w:tab/>
          </w:r>
          <w:r>
            <w:fldChar w:fldCharType="begin"/>
          </w:r>
          <w:r>
            <w:instrText xml:space="preserve"> PAGEREF _Toc826677404 \h </w:instrText>
          </w:r>
          <w:r>
            <w:fldChar w:fldCharType="separate"/>
          </w:r>
          <w:r>
            <w:t>52</w:t>
          </w:r>
          <w:r>
            <w:fldChar w:fldCharType="end"/>
          </w:r>
          <w:r>
            <w:rPr>
              <w:rFonts w:hint="eastAsia" w:ascii="Songti SC Regular" w:hAnsi="Songti SC Regular" w:eastAsia="Songti SC Regular" w:cs="Songti SC Regular"/>
              <w:szCs w:val="21"/>
              <w:lang w:eastAsia="zh-CN"/>
            </w:rPr>
            <w:fldChar w:fldCharType="end"/>
          </w:r>
        </w:p>
        <w:p w14:paraId="4ECC253B">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_Toc1895416585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关于风险</w:t>
          </w:r>
          <w:r>
            <w:tab/>
          </w:r>
          <w:r>
            <w:fldChar w:fldCharType="begin"/>
          </w:r>
          <w:r>
            <w:instrText xml:space="preserve"> PAGEREF _Toc1895416585 \h </w:instrText>
          </w:r>
          <w:r>
            <w:fldChar w:fldCharType="separate"/>
          </w:r>
          <w:r>
            <w:t>63</w:t>
          </w:r>
          <w:r>
            <w:fldChar w:fldCharType="end"/>
          </w:r>
          <w:r>
            <w:rPr>
              <w:rFonts w:hint="eastAsia" w:ascii="Songti SC Regular" w:hAnsi="Songti SC Regular" w:eastAsia="Songti SC Regular" w:cs="Songti SC Regular"/>
              <w:szCs w:val="21"/>
              <w:lang w:eastAsia="zh-CN"/>
            </w:rPr>
            <w:fldChar w:fldCharType="end"/>
          </w:r>
        </w:p>
        <w:p w14:paraId="6B76B9F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_Toc494124497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关于销售</w:t>
          </w:r>
          <w:r>
            <w:tab/>
          </w:r>
          <w:r>
            <w:fldChar w:fldCharType="begin"/>
          </w:r>
          <w:r>
            <w:instrText xml:space="preserve"> PAGEREF _Toc494124497 \h </w:instrText>
          </w:r>
          <w:r>
            <w:fldChar w:fldCharType="separate"/>
          </w:r>
          <w:r>
            <w:t>66</w:t>
          </w:r>
          <w:r>
            <w:fldChar w:fldCharType="end"/>
          </w:r>
          <w:r>
            <w:rPr>
              <w:rFonts w:hint="eastAsia" w:ascii="Songti SC Regular" w:hAnsi="Songti SC Regular" w:eastAsia="Songti SC Regular" w:cs="Songti SC Regular"/>
              <w:szCs w:val="21"/>
              <w:lang w:eastAsia="zh-CN"/>
            </w:rPr>
            <w:fldChar w:fldCharType="end"/>
          </w:r>
        </w:p>
        <w:p w14:paraId="5C6EB32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_Toc431158130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关于企业</w:t>
          </w:r>
          <w:r>
            <w:tab/>
          </w:r>
          <w:r>
            <w:fldChar w:fldCharType="begin"/>
          </w:r>
          <w:r>
            <w:instrText xml:space="preserve"> PAGEREF _Toc431158130 \h </w:instrText>
          </w:r>
          <w:r>
            <w:fldChar w:fldCharType="separate"/>
          </w:r>
          <w:r>
            <w:t>72</w:t>
          </w:r>
          <w:r>
            <w:fldChar w:fldCharType="end"/>
          </w:r>
          <w:r>
            <w:rPr>
              <w:rFonts w:hint="eastAsia" w:ascii="Songti SC Regular" w:hAnsi="Songti SC Regular" w:eastAsia="Songti SC Regular" w:cs="Songti SC Regular"/>
              <w:szCs w:val="21"/>
              <w:lang w:eastAsia="zh-CN"/>
            </w:rPr>
            <w:fldChar w:fldCharType="end"/>
          </w:r>
        </w:p>
        <w:p w14:paraId="5C58B514">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_Toc864865932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第四篇 生活之感</w:t>
          </w:r>
          <w:r>
            <w:tab/>
          </w:r>
          <w:r>
            <w:fldChar w:fldCharType="begin"/>
          </w:r>
          <w:r>
            <w:instrText xml:space="preserve"> PAGEREF _Toc864865932 \h </w:instrText>
          </w:r>
          <w:r>
            <w:fldChar w:fldCharType="separate"/>
          </w:r>
          <w:r>
            <w:t>77</w:t>
          </w:r>
          <w:r>
            <w:fldChar w:fldCharType="end"/>
          </w:r>
          <w:r>
            <w:rPr>
              <w:rFonts w:hint="eastAsia" w:ascii="Songti SC Regular" w:hAnsi="Songti SC Regular" w:eastAsia="Songti SC Regular" w:cs="Songti SC Regular"/>
              <w:szCs w:val="21"/>
              <w:lang w:eastAsia="zh-CN"/>
            </w:rPr>
            <w:fldChar w:fldCharType="end"/>
          </w:r>
        </w:p>
        <w:p w14:paraId="3C1AFAD7">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_Toc1632396228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关于情感</w:t>
          </w:r>
          <w:r>
            <w:tab/>
          </w:r>
          <w:r>
            <w:fldChar w:fldCharType="begin"/>
          </w:r>
          <w:r>
            <w:instrText xml:space="preserve"> PAGEREF _Toc1632396228 \h </w:instrText>
          </w:r>
          <w:r>
            <w:fldChar w:fldCharType="separate"/>
          </w:r>
          <w:r>
            <w:t>78</w:t>
          </w:r>
          <w:r>
            <w:fldChar w:fldCharType="end"/>
          </w:r>
          <w:r>
            <w:rPr>
              <w:rFonts w:hint="eastAsia" w:ascii="Songti SC Regular" w:hAnsi="Songti SC Regular" w:eastAsia="Songti SC Regular" w:cs="Songti SC Regular"/>
              <w:szCs w:val="21"/>
              <w:lang w:eastAsia="zh-CN"/>
            </w:rPr>
            <w:fldChar w:fldCharType="end"/>
          </w:r>
        </w:p>
        <w:p w14:paraId="388760C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_Toc1579813571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关于时空</w:t>
          </w:r>
          <w:r>
            <w:tab/>
          </w:r>
          <w:r>
            <w:fldChar w:fldCharType="begin"/>
          </w:r>
          <w:r>
            <w:instrText xml:space="preserve"> PAGEREF _Toc1579813571 \h </w:instrText>
          </w:r>
          <w:r>
            <w:fldChar w:fldCharType="separate"/>
          </w:r>
          <w:r>
            <w:t>86</w:t>
          </w:r>
          <w:r>
            <w:fldChar w:fldCharType="end"/>
          </w:r>
          <w:r>
            <w:rPr>
              <w:rFonts w:hint="eastAsia" w:ascii="Songti SC Regular" w:hAnsi="Songti SC Regular" w:eastAsia="Songti SC Regular" w:cs="Songti SC Regular"/>
              <w:szCs w:val="21"/>
              <w:lang w:eastAsia="zh-CN"/>
            </w:rPr>
            <w:fldChar w:fldCharType="end"/>
          </w:r>
        </w:p>
        <w:p w14:paraId="6521223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_Toc438876289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关于生活</w:t>
          </w:r>
          <w:r>
            <w:tab/>
          </w:r>
          <w:r>
            <w:fldChar w:fldCharType="begin"/>
          </w:r>
          <w:r>
            <w:instrText xml:space="preserve"> PAGEREF _Toc438876289 \h </w:instrText>
          </w:r>
          <w:r>
            <w:fldChar w:fldCharType="separate"/>
          </w:r>
          <w:r>
            <w:t>90</w:t>
          </w:r>
          <w:r>
            <w:fldChar w:fldCharType="end"/>
          </w:r>
          <w:r>
            <w:rPr>
              <w:rFonts w:hint="eastAsia" w:ascii="Songti SC Regular" w:hAnsi="Songti SC Regular" w:eastAsia="Songti SC Regular" w:cs="Songti SC Regular"/>
              <w:szCs w:val="21"/>
              <w:lang w:eastAsia="zh-CN"/>
            </w:rPr>
            <w:fldChar w:fldCharType="end"/>
          </w:r>
        </w:p>
        <w:p w14:paraId="78B34E1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_Toc1734945425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第五篇 语言之界</w:t>
          </w:r>
          <w:r>
            <w:tab/>
          </w:r>
          <w:r>
            <w:fldChar w:fldCharType="begin"/>
          </w:r>
          <w:r>
            <w:instrText xml:space="preserve"> PAGEREF _Toc1734945425 \h </w:instrText>
          </w:r>
          <w:r>
            <w:fldChar w:fldCharType="separate"/>
          </w:r>
          <w:r>
            <w:t>95</w:t>
          </w:r>
          <w:r>
            <w:fldChar w:fldCharType="end"/>
          </w:r>
          <w:r>
            <w:rPr>
              <w:rFonts w:hint="eastAsia" w:ascii="Songti SC Regular" w:hAnsi="Songti SC Regular" w:eastAsia="Songti SC Regular" w:cs="Songti SC Regular"/>
              <w:szCs w:val="21"/>
              <w:lang w:eastAsia="zh-CN"/>
            </w:rPr>
            <w:fldChar w:fldCharType="end"/>
          </w:r>
        </w:p>
        <w:p w14:paraId="5C8237EC">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_Toc694799009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关于实用语言</w:t>
          </w:r>
          <w:r>
            <w:tab/>
          </w:r>
          <w:r>
            <w:fldChar w:fldCharType="begin"/>
          </w:r>
          <w:r>
            <w:instrText xml:space="preserve"> PAGEREF _Toc694799009 \h </w:instrText>
          </w:r>
          <w:r>
            <w:fldChar w:fldCharType="separate"/>
          </w:r>
          <w:r>
            <w:t>96</w:t>
          </w:r>
          <w:r>
            <w:fldChar w:fldCharType="end"/>
          </w:r>
          <w:r>
            <w:rPr>
              <w:rFonts w:hint="eastAsia" w:ascii="Songti SC Regular" w:hAnsi="Songti SC Regular" w:eastAsia="Songti SC Regular" w:cs="Songti SC Regular"/>
              <w:szCs w:val="21"/>
              <w:lang w:eastAsia="zh-CN"/>
            </w:rPr>
            <w:fldChar w:fldCharType="end"/>
          </w:r>
        </w:p>
        <w:p w14:paraId="15BDC46D">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_Toc1618355524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关于意象</w:t>
          </w:r>
          <w:r>
            <w:tab/>
          </w:r>
          <w:r>
            <w:fldChar w:fldCharType="begin"/>
          </w:r>
          <w:r>
            <w:instrText xml:space="preserve"> PAGEREF _Toc1618355524 \h </w:instrText>
          </w:r>
          <w:r>
            <w:fldChar w:fldCharType="separate"/>
          </w:r>
          <w:r>
            <w:t>99</w:t>
          </w:r>
          <w:r>
            <w:fldChar w:fldCharType="end"/>
          </w:r>
          <w:r>
            <w:rPr>
              <w:rFonts w:hint="eastAsia" w:ascii="Songti SC Regular" w:hAnsi="Songti SC Regular" w:eastAsia="Songti SC Regular" w:cs="Songti SC Regular"/>
              <w:szCs w:val="21"/>
              <w:lang w:eastAsia="zh-CN"/>
            </w:rPr>
            <w:fldChar w:fldCharType="end"/>
          </w:r>
        </w:p>
        <w:p w14:paraId="7BAF4784">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_Toc1820902613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关于语言功能</w:t>
          </w:r>
          <w:r>
            <w:tab/>
          </w:r>
          <w:r>
            <w:fldChar w:fldCharType="begin"/>
          </w:r>
          <w:r>
            <w:instrText xml:space="preserve"> PAGEREF _Toc1820902613 \h </w:instrText>
          </w:r>
          <w:r>
            <w:fldChar w:fldCharType="separate"/>
          </w:r>
          <w:r>
            <w:t>103</w:t>
          </w:r>
          <w:r>
            <w:fldChar w:fldCharType="end"/>
          </w:r>
          <w:r>
            <w:rPr>
              <w:rFonts w:hint="eastAsia" w:ascii="Songti SC Regular" w:hAnsi="Songti SC Regular" w:eastAsia="Songti SC Regular" w:cs="Songti SC Regular"/>
              <w:szCs w:val="21"/>
              <w:lang w:eastAsia="zh-CN"/>
            </w:rPr>
            <w:fldChar w:fldCharType="end"/>
          </w:r>
        </w:p>
        <w:p w14:paraId="0D38E5CA">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_Toc120763294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关于闲聊</w:t>
          </w:r>
          <w:r>
            <w:tab/>
          </w:r>
          <w:r>
            <w:fldChar w:fldCharType="begin"/>
          </w:r>
          <w:r>
            <w:instrText xml:space="preserve"> PAGEREF _Toc120763294 \h </w:instrText>
          </w:r>
          <w:r>
            <w:fldChar w:fldCharType="separate"/>
          </w:r>
          <w:r>
            <w:t>109</w:t>
          </w:r>
          <w:r>
            <w:fldChar w:fldCharType="end"/>
          </w:r>
          <w:r>
            <w:rPr>
              <w:rFonts w:hint="eastAsia" w:ascii="Songti SC Regular" w:hAnsi="Songti SC Regular" w:eastAsia="Songti SC Regular" w:cs="Songti SC Regular"/>
              <w:szCs w:val="21"/>
              <w:lang w:eastAsia="zh-CN"/>
            </w:rPr>
            <w:fldChar w:fldCharType="end"/>
          </w:r>
        </w:p>
        <w:p w14:paraId="18549794">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_Toc296635843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第六篇 社会之构</w:t>
          </w:r>
          <w:r>
            <w:tab/>
          </w:r>
          <w:r>
            <w:fldChar w:fldCharType="begin"/>
          </w:r>
          <w:r>
            <w:instrText xml:space="preserve"> PAGEREF _Toc296635843 \h </w:instrText>
          </w:r>
          <w:r>
            <w:fldChar w:fldCharType="separate"/>
          </w:r>
          <w:r>
            <w:t>114</w:t>
          </w:r>
          <w:r>
            <w:fldChar w:fldCharType="end"/>
          </w:r>
          <w:r>
            <w:rPr>
              <w:rFonts w:hint="eastAsia" w:ascii="Songti SC Regular" w:hAnsi="Songti SC Regular" w:eastAsia="Songti SC Regular" w:cs="Songti SC Regular"/>
              <w:szCs w:val="21"/>
              <w:lang w:eastAsia="zh-CN"/>
            </w:rPr>
            <w:fldChar w:fldCharType="end"/>
          </w:r>
        </w:p>
        <w:p w14:paraId="5B0503F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_Toc1249068614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关于关系</w:t>
          </w:r>
          <w:r>
            <w:tab/>
          </w:r>
          <w:r>
            <w:fldChar w:fldCharType="begin"/>
          </w:r>
          <w:r>
            <w:instrText xml:space="preserve"> PAGEREF _Toc1249068614 \h </w:instrText>
          </w:r>
          <w:r>
            <w:fldChar w:fldCharType="separate"/>
          </w:r>
          <w:r>
            <w:t>115</w:t>
          </w:r>
          <w:r>
            <w:fldChar w:fldCharType="end"/>
          </w:r>
          <w:r>
            <w:rPr>
              <w:rFonts w:hint="eastAsia" w:ascii="Songti SC Regular" w:hAnsi="Songti SC Regular" w:eastAsia="Songti SC Regular" w:cs="Songti SC Regular"/>
              <w:szCs w:val="21"/>
              <w:lang w:eastAsia="zh-CN"/>
            </w:rPr>
            <w:fldChar w:fldCharType="end"/>
          </w:r>
        </w:p>
        <w:p w14:paraId="42739E3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_Toc1443546073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关于政策</w:t>
          </w:r>
          <w:r>
            <w:tab/>
          </w:r>
          <w:r>
            <w:fldChar w:fldCharType="begin"/>
          </w:r>
          <w:r>
            <w:instrText xml:space="preserve"> PAGEREF _Toc1443546073 \h </w:instrText>
          </w:r>
          <w:r>
            <w:fldChar w:fldCharType="separate"/>
          </w:r>
          <w:r>
            <w:t>119</w:t>
          </w:r>
          <w:r>
            <w:fldChar w:fldCharType="end"/>
          </w:r>
          <w:r>
            <w:rPr>
              <w:rFonts w:hint="eastAsia" w:ascii="Songti SC Regular" w:hAnsi="Songti SC Regular" w:eastAsia="Songti SC Regular" w:cs="Songti SC Regular"/>
              <w:szCs w:val="21"/>
              <w:lang w:eastAsia="zh-CN"/>
            </w:rPr>
            <w:fldChar w:fldCharType="end"/>
          </w:r>
        </w:p>
        <w:p w14:paraId="78EB7037">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_Toc1556088752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关于工具</w:t>
          </w:r>
          <w:r>
            <w:tab/>
          </w:r>
          <w:r>
            <w:fldChar w:fldCharType="begin"/>
          </w:r>
          <w:r>
            <w:instrText xml:space="preserve"> PAGEREF _Toc1556088752 \h </w:instrText>
          </w:r>
          <w:r>
            <w:fldChar w:fldCharType="separate"/>
          </w:r>
          <w:r>
            <w:t>125</w:t>
          </w:r>
          <w:r>
            <w:fldChar w:fldCharType="end"/>
          </w:r>
          <w:r>
            <w:rPr>
              <w:rFonts w:hint="eastAsia" w:ascii="Songti SC Regular" w:hAnsi="Songti SC Regular" w:eastAsia="Songti SC Regular" w:cs="Songti SC Regular"/>
              <w:szCs w:val="21"/>
              <w:lang w:eastAsia="zh-CN"/>
            </w:rPr>
            <w:fldChar w:fldCharType="end"/>
          </w:r>
        </w:p>
        <w:p w14:paraId="39F401A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_Toc1127801698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关于组织</w:t>
          </w:r>
          <w:r>
            <w:tab/>
          </w:r>
          <w:r>
            <w:fldChar w:fldCharType="begin"/>
          </w:r>
          <w:r>
            <w:instrText xml:space="preserve"> PAGEREF _Toc1127801698 \h </w:instrText>
          </w:r>
          <w:r>
            <w:fldChar w:fldCharType="separate"/>
          </w:r>
          <w:r>
            <w:t>129</w:t>
          </w:r>
          <w:r>
            <w:fldChar w:fldCharType="end"/>
          </w:r>
          <w:r>
            <w:rPr>
              <w:rFonts w:hint="eastAsia" w:ascii="Songti SC Regular" w:hAnsi="Songti SC Regular" w:eastAsia="Songti SC Regular" w:cs="Songti SC Regular"/>
              <w:szCs w:val="21"/>
              <w:lang w:eastAsia="zh-CN"/>
            </w:rPr>
            <w:fldChar w:fldCharType="end"/>
          </w:r>
        </w:p>
        <w:p w14:paraId="1DED97A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_Toc1272469864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关于国家</w:t>
          </w:r>
          <w:r>
            <w:tab/>
          </w:r>
          <w:r>
            <w:fldChar w:fldCharType="begin"/>
          </w:r>
          <w:r>
            <w:instrText xml:space="preserve"> PAGEREF _Toc1272469864 \h </w:instrText>
          </w:r>
          <w:r>
            <w:fldChar w:fldCharType="separate"/>
          </w:r>
          <w:r>
            <w:t>132</w:t>
          </w:r>
          <w:r>
            <w:fldChar w:fldCharType="end"/>
          </w:r>
          <w:r>
            <w:rPr>
              <w:rFonts w:hint="eastAsia" w:ascii="Songti SC Regular" w:hAnsi="Songti SC Regular" w:eastAsia="Songti SC Regular" w:cs="Songti SC Regular"/>
              <w:szCs w:val="21"/>
              <w:lang w:eastAsia="zh-CN"/>
            </w:rPr>
            <w:fldChar w:fldCharType="end"/>
          </w:r>
        </w:p>
        <w:p w14:paraId="12EAA76D">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_Toc1758847422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关于传播</w:t>
          </w:r>
          <w:r>
            <w:tab/>
          </w:r>
          <w:r>
            <w:fldChar w:fldCharType="begin"/>
          </w:r>
          <w:r>
            <w:instrText xml:space="preserve"> PAGEREF _Toc1758847422 \h </w:instrText>
          </w:r>
          <w:r>
            <w:fldChar w:fldCharType="separate"/>
          </w:r>
          <w:r>
            <w:t>138</w:t>
          </w:r>
          <w:r>
            <w:fldChar w:fldCharType="end"/>
          </w:r>
          <w:r>
            <w:rPr>
              <w:rFonts w:hint="eastAsia" w:ascii="Songti SC Regular" w:hAnsi="Songti SC Regular" w:eastAsia="Songti SC Regular" w:cs="Songti SC Regular"/>
              <w:szCs w:val="21"/>
              <w:lang w:eastAsia="zh-CN"/>
            </w:rPr>
            <w:fldChar w:fldCharType="end"/>
          </w:r>
        </w:p>
        <w:p w14:paraId="6B66AB3F">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_Toc836220599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第七篇 认知之径</w:t>
          </w:r>
          <w:r>
            <w:tab/>
          </w:r>
          <w:r>
            <w:fldChar w:fldCharType="begin"/>
          </w:r>
          <w:r>
            <w:instrText xml:space="preserve"> PAGEREF _Toc836220599 \h </w:instrText>
          </w:r>
          <w:r>
            <w:fldChar w:fldCharType="separate"/>
          </w:r>
          <w:r>
            <w:t>142</w:t>
          </w:r>
          <w:r>
            <w:fldChar w:fldCharType="end"/>
          </w:r>
          <w:r>
            <w:rPr>
              <w:rFonts w:hint="eastAsia" w:ascii="Songti SC Regular" w:hAnsi="Songti SC Regular" w:eastAsia="Songti SC Regular" w:cs="Songti SC Regular"/>
              <w:szCs w:val="21"/>
              <w:lang w:eastAsia="zh-CN"/>
            </w:rPr>
            <w:fldChar w:fldCharType="end"/>
          </w:r>
        </w:p>
        <w:p w14:paraId="039CBA3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_Toc1226621425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关于学习</w:t>
          </w:r>
          <w:r>
            <w:tab/>
          </w:r>
          <w:r>
            <w:fldChar w:fldCharType="begin"/>
          </w:r>
          <w:r>
            <w:instrText xml:space="preserve"> PAGEREF _Toc1226621425 \h </w:instrText>
          </w:r>
          <w:r>
            <w:fldChar w:fldCharType="separate"/>
          </w:r>
          <w:r>
            <w:t>143</w:t>
          </w:r>
          <w:r>
            <w:fldChar w:fldCharType="end"/>
          </w:r>
          <w:r>
            <w:rPr>
              <w:rFonts w:hint="eastAsia" w:ascii="Songti SC Regular" w:hAnsi="Songti SC Regular" w:eastAsia="Songti SC Regular" w:cs="Songti SC Regular"/>
              <w:szCs w:val="21"/>
              <w:lang w:eastAsia="zh-CN"/>
            </w:rPr>
            <w:fldChar w:fldCharType="end"/>
          </w:r>
        </w:p>
        <w:p w14:paraId="5C820111">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_Toc2130762422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关于悟性</w:t>
          </w:r>
          <w:r>
            <w:tab/>
          </w:r>
          <w:r>
            <w:fldChar w:fldCharType="begin"/>
          </w:r>
          <w:r>
            <w:instrText xml:space="preserve"> PAGEREF _Toc2130762422 \h </w:instrText>
          </w:r>
          <w:r>
            <w:fldChar w:fldCharType="separate"/>
          </w:r>
          <w:r>
            <w:t>146</w:t>
          </w:r>
          <w:r>
            <w:fldChar w:fldCharType="end"/>
          </w:r>
          <w:r>
            <w:rPr>
              <w:rFonts w:hint="eastAsia" w:ascii="Songti SC Regular" w:hAnsi="Songti SC Regular" w:eastAsia="Songti SC Regular" w:cs="Songti SC Regular"/>
              <w:szCs w:val="21"/>
              <w:lang w:eastAsia="zh-CN"/>
            </w:rPr>
            <w:fldChar w:fldCharType="end"/>
          </w:r>
        </w:p>
        <w:p w14:paraId="787712A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_Toc286729182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关于幽默</w:t>
          </w:r>
          <w:r>
            <w:tab/>
          </w:r>
          <w:r>
            <w:fldChar w:fldCharType="begin"/>
          </w:r>
          <w:r>
            <w:instrText xml:space="preserve"> PAGEREF _Toc286729182 \h </w:instrText>
          </w:r>
          <w:r>
            <w:fldChar w:fldCharType="separate"/>
          </w:r>
          <w:r>
            <w:t>151</w:t>
          </w:r>
          <w:r>
            <w:fldChar w:fldCharType="end"/>
          </w:r>
          <w:r>
            <w:rPr>
              <w:rFonts w:hint="eastAsia" w:ascii="Songti SC Regular" w:hAnsi="Songti SC Regular" w:eastAsia="Songti SC Regular" w:cs="Songti SC Regular"/>
              <w:szCs w:val="21"/>
              <w:lang w:eastAsia="zh-CN"/>
            </w:rPr>
            <w:fldChar w:fldCharType="end"/>
          </w:r>
        </w:p>
        <w:p w14:paraId="40BAC1F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_Toc104058006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关于生命能量</w:t>
          </w:r>
          <w:r>
            <w:tab/>
          </w:r>
          <w:r>
            <w:fldChar w:fldCharType="begin"/>
          </w:r>
          <w:r>
            <w:instrText xml:space="preserve"> PAGEREF _Toc104058006 \h </w:instrText>
          </w:r>
          <w:r>
            <w:fldChar w:fldCharType="separate"/>
          </w:r>
          <w:r>
            <w:t>155</w:t>
          </w:r>
          <w:r>
            <w:fldChar w:fldCharType="end"/>
          </w:r>
          <w:r>
            <w:rPr>
              <w:rFonts w:hint="eastAsia" w:ascii="Songti SC Regular" w:hAnsi="Songti SC Regular" w:eastAsia="Songti SC Regular" w:cs="Songti SC Regular"/>
              <w:szCs w:val="21"/>
              <w:lang w:eastAsia="zh-CN"/>
            </w:rPr>
            <w:fldChar w:fldCharType="end"/>
          </w:r>
        </w:p>
        <w:p w14:paraId="3D32A212">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_Toc851218184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第八篇 治事之法</w:t>
          </w:r>
          <w:r>
            <w:tab/>
          </w:r>
          <w:r>
            <w:fldChar w:fldCharType="begin"/>
          </w:r>
          <w:r>
            <w:instrText xml:space="preserve"> PAGEREF _Toc851218184 \h </w:instrText>
          </w:r>
          <w:r>
            <w:fldChar w:fldCharType="separate"/>
          </w:r>
          <w:r>
            <w:t>160</w:t>
          </w:r>
          <w:r>
            <w:fldChar w:fldCharType="end"/>
          </w:r>
          <w:r>
            <w:rPr>
              <w:rFonts w:hint="eastAsia" w:ascii="Songti SC Regular" w:hAnsi="Songti SC Regular" w:eastAsia="Songti SC Regular" w:cs="Songti SC Regular"/>
              <w:szCs w:val="21"/>
              <w:lang w:eastAsia="zh-CN"/>
            </w:rPr>
            <w:fldChar w:fldCharType="end"/>
          </w:r>
        </w:p>
        <w:p w14:paraId="618E4EC1">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_Toc2035445821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关于权</w:t>
          </w:r>
          <w:r>
            <w:rPr>
              <w:rFonts w:hint="eastAsia" w:ascii="Songti SC Black" w:hAnsi="Songti SC Black" w:eastAsia="Songti SC Black" w:cs="Songti SC Black"/>
              <w:szCs w:val="32"/>
              <w:lang w:val="en-US" w:eastAsia="zh-CN"/>
            </w:rPr>
            <w:t>力</w:t>
          </w:r>
          <w:r>
            <w:tab/>
          </w:r>
          <w:r>
            <w:fldChar w:fldCharType="begin"/>
          </w:r>
          <w:r>
            <w:instrText xml:space="preserve"> PAGEREF _Toc2035445821 \h </w:instrText>
          </w:r>
          <w:r>
            <w:fldChar w:fldCharType="separate"/>
          </w:r>
          <w:r>
            <w:t>161</w:t>
          </w:r>
          <w:r>
            <w:fldChar w:fldCharType="end"/>
          </w:r>
          <w:r>
            <w:rPr>
              <w:rFonts w:hint="eastAsia" w:ascii="Songti SC Regular" w:hAnsi="Songti SC Regular" w:eastAsia="Songti SC Regular" w:cs="Songti SC Regular"/>
              <w:szCs w:val="21"/>
              <w:lang w:eastAsia="zh-CN"/>
            </w:rPr>
            <w:fldChar w:fldCharType="end"/>
          </w:r>
        </w:p>
        <w:p w14:paraId="738B5B4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_Toc323416837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关于资本</w:t>
          </w:r>
          <w:r>
            <w:tab/>
          </w:r>
          <w:r>
            <w:fldChar w:fldCharType="begin"/>
          </w:r>
          <w:r>
            <w:instrText xml:space="preserve"> PAGEREF _Toc323416837 \h </w:instrText>
          </w:r>
          <w:r>
            <w:fldChar w:fldCharType="separate"/>
          </w:r>
          <w:r>
            <w:t>167</w:t>
          </w:r>
          <w:r>
            <w:fldChar w:fldCharType="end"/>
          </w:r>
          <w:r>
            <w:rPr>
              <w:rFonts w:hint="eastAsia" w:ascii="Songti SC Regular" w:hAnsi="Songti SC Regular" w:eastAsia="Songti SC Regular" w:cs="Songti SC Regular"/>
              <w:szCs w:val="21"/>
              <w:lang w:eastAsia="zh-CN"/>
            </w:rPr>
            <w:fldChar w:fldCharType="end"/>
          </w:r>
        </w:p>
        <w:p w14:paraId="0FF838E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_Toc385668902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关于管理</w:t>
          </w:r>
          <w:r>
            <w:tab/>
          </w:r>
          <w:r>
            <w:fldChar w:fldCharType="begin"/>
          </w:r>
          <w:r>
            <w:instrText xml:space="preserve"> PAGEREF _Toc385668902 \h </w:instrText>
          </w:r>
          <w:r>
            <w:fldChar w:fldCharType="separate"/>
          </w:r>
          <w:r>
            <w:t>171</w:t>
          </w:r>
          <w:r>
            <w:fldChar w:fldCharType="end"/>
          </w:r>
          <w:r>
            <w:rPr>
              <w:rFonts w:hint="eastAsia" w:ascii="Songti SC Regular" w:hAnsi="Songti SC Regular" w:eastAsia="Songti SC Regular" w:cs="Songti SC Regular"/>
              <w:szCs w:val="21"/>
              <w:lang w:eastAsia="zh-CN"/>
            </w:rPr>
            <w:fldChar w:fldCharType="end"/>
          </w:r>
        </w:p>
        <w:p w14:paraId="5F99AD3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_Toc831589268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关于项目管理</w:t>
          </w:r>
          <w:r>
            <w:tab/>
          </w:r>
          <w:r>
            <w:fldChar w:fldCharType="begin"/>
          </w:r>
          <w:r>
            <w:instrText xml:space="preserve"> PAGEREF _Toc831589268 \h </w:instrText>
          </w:r>
          <w:r>
            <w:fldChar w:fldCharType="separate"/>
          </w:r>
          <w:r>
            <w:t>175</w:t>
          </w:r>
          <w:r>
            <w:fldChar w:fldCharType="end"/>
          </w:r>
          <w:r>
            <w:rPr>
              <w:rFonts w:hint="eastAsia" w:ascii="Songti SC Regular" w:hAnsi="Songti SC Regular" w:eastAsia="Songti SC Regular" w:cs="Songti SC Regular"/>
              <w:szCs w:val="21"/>
              <w:lang w:eastAsia="zh-CN"/>
            </w:rPr>
            <w:fldChar w:fldCharType="end"/>
          </w:r>
        </w:p>
        <w:p w14:paraId="12140E2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_Toc697252600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关于工作</w:t>
          </w:r>
          <w:r>
            <w:tab/>
          </w:r>
          <w:r>
            <w:fldChar w:fldCharType="begin"/>
          </w:r>
          <w:r>
            <w:instrText xml:space="preserve"> PAGEREF _Toc697252600 \h </w:instrText>
          </w:r>
          <w:r>
            <w:fldChar w:fldCharType="separate"/>
          </w:r>
          <w:r>
            <w:t>178</w:t>
          </w:r>
          <w:r>
            <w:fldChar w:fldCharType="end"/>
          </w:r>
          <w:r>
            <w:rPr>
              <w:rFonts w:hint="eastAsia" w:ascii="Songti SC Regular" w:hAnsi="Songti SC Regular" w:eastAsia="Songti SC Regular" w:cs="Songti SC Regular"/>
              <w:szCs w:val="21"/>
              <w:lang w:eastAsia="zh-CN"/>
            </w:rPr>
            <w:fldChar w:fldCharType="end"/>
          </w:r>
        </w:p>
        <w:p w14:paraId="79D49DB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_Toc2053670168 </w:instrText>
          </w:r>
          <w:r>
            <w:rPr>
              <w:rFonts w:hint="eastAsia" w:ascii="Songti SC Regular" w:hAnsi="Songti SC Regular" w:eastAsia="Songti SC Regular" w:cs="Songti SC Regular"/>
              <w:szCs w:val="21"/>
              <w:lang w:eastAsia="zh-CN"/>
            </w:rPr>
            <w:fldChar w:fldCharType="separate"/>
          </w:r>
          <w:r>
            <w:rPr>
              <w:rFonts w:hint="eastAsia"/>
              <w:lang w:val="en-US" w:eastAsia="zh-CN"/>
            </w:rPr>
            <w:t>关于职业</w:t>
          </w:r>
          <w:r>
            <w:tab/>
          </w:r>
          <w:r>
            <w:fldChar w:fldCharType="begin"/>
          </w:r>
          <w:r>
            <w:instrText xml:space="preserve"> PAGEREF _Toc2053670168 \h </w:instrText>
          </w:r>
          <w:r>
            <w:fldChar w:fldCharType="separate"/>
          </w:r>
          <w:r>
            <w:t>183</w:t>
          </w:r>
          <w:r>
            <w:fldChar w:fldCharType="end"/>
          </w:r>
          <w:r>
            <w:rPr>
              <w:rFonts w:hint="eastAsia" w:ascii="Songti SC Regular" w:hAnsi="Songti SC Regular" w:eastAsia="Songti SC Regular" w:cs="Songti SC Regular"/>
              <w:szCs w:val="21"/>
              <w:lang w:eastAsia="zh-CN"/>
            </w:rPr>
            <w:fldChar w:fldCharType="end"/>
          </w:r>
        </w:p>
        <w:p w14:paraId="5E2660AA">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_Toc1677338992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关于用人</w:t>
          </w:r>
          <w:r>
            <w:tab/>
          </w:r>
          <w:r>
            <w:fldChar w:fldCharType="begin"/>
          </w:r>
          <w:r>
            <w:instrText xml:space="preserve"> PAGEREF _Toc1677338992 \h </w:instrText>
          </w:r>
          <w:r>
            <w:fldChar w:fldCharType="separate"/>
          </w:r>
          <w:r>
            <w:t>186</w:t>
          </w:r>
          <w:r>
            <w:fldChar w:fldCharType="end"/>
          </w:r>
          <w:r>
            <w:rPr>
              <w:rFonts w:hint="eastAsia" w:ascii="Songti SC Regular" w:hAnsi="Songti SC Regular" w:eastAsia="Songti SC Regular" w:cs="Songti SC Regular"/>
              <w:szCs w:val="21"/>
              <w:lang w:eastAsia="zh-CN"/>
            </w:rPr>
            <w:fldChar w:fldCharType="end"/>
          </w:r>
        </w:p>
        <w:p w14:paraId="6082C1E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_Toc1018604375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关于上下级</w:t>
          </w:r>
          <w:r>
            <w:tab/>
          </w:r>
          <w:r>
            <w:fldChar w:fldCharType="begin"/>
          </w:r>
          <w:r>
            <w:instrText xml:space="preserve"> PAGEREF _Toc1018604375 \h </w:instrText>
          </w:r>
          <w:r>
            <w:fldChar w:fldCharType="separate"/>
          </w:r>
          <w:r>
            <w:t>190</w:t>
          </w:r>
          <w:r>
            <w:fldChar w:fldCharType="end"/>
          </w:r>
          <w:r>
            <w:rPr>
              <w:rFonts w:hint="eastAsia" w:ascii="Songti SC Regular" w:hAnsi="Songti SC Regular" w:eastAsia="Songti SC Regular" w:cs="Songti SC Regular"/>
              <w:szCs w:val="21"/>
              <w:lang w:eastAsia="zh-CN"/>
            </w:rPr>
            <w:fldChar w:fldCharType="end"/>
          </w:r>
        </w:p>
        <w:p w14:paraId="7A2C66A4">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_Toc2091580388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关于说服</w:t>
          </w:r>
          <w:r>
            <w:tab/>
          </w:r>
          <w:r>
            <w:fldChar w:fldCharType="begin"/>
          </w:r>
          <w:r>
            <w:instrText xml:space="preserve"> PAGEREF _Toc2091580388 \h </w:instrText>
          </w:r>
          <w:r>
            <w:fldChar w:fldCharType="separate"/>
          </w:r>
          <w:r>
            <w:t>194</w:t>
          </w:r>
          <w:r>
            <w:fldChar w:fldCharType="end"/>
          </w:r>
          <w:r>
            <w:rPr>
              <w:rFonts w:hint="eastAsia" w:ascii="Songti SC Regular" w:hAnsi="Songti SC Regular" w:eastAsia="Songti SC Regular" w:cs="Songti SC Regular"/>
              <w:szCs w:val="21"/>
              <w:lang w:eastAsia="zh-CN"/>
            </w:rPr>
            <w:fldChar w:fldCharType="end"/>
          </w:r>
        </w:p>
        <w:p w14:paraId="10F4CBB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_Toc1031763373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关于面子</w:t>
          </w:r>
          <w:r>
            <w:tab/>
          </w:r>
          <w:r>
            <w:fldChar w:fldCharType="begin"/>
          </w:r>
          <w:r>
            <w:instrText xml:space="preserve"> PAGEREF _Toc1031763373 \h </w:instrText>
          </w:r>
          <w:r>
            <w:fldChar w:fldCharType="separate"/>
          </w:r>
          <w:r>
            <w:t>198</w:t>
          </w:r>
          <w:r>
            <w:fldChar w:fldCharType="end"/>
          </w:r>
          <w:r>
            <w:rPr>
              <w:rFonts w:hint="eastAsia" w:ascii="Songti SC Regular" w:hAnsi="Songti SC Regular" w:eastAsia="Songti SC Regular" w:cs="Songti SC Regular"/>
              <w:szCs w:val="21"/>
              <w:lang w:eastAsia="zh-CN"/>
            </w:rPr>
            <w:fldChar w:fldCharType="end"/>
          </w:r>
        </w:p>
        <w:p w14:paraId="46FB1FA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_Toc2064044133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第九篇 规则之边</w:t>
          </w:r>
          <w:r>
            <w:tab/>
          </w:r>
          <w:r>
            <w:fldChar w:fldCharType="begin"/>
          </w:r>
          <w:r>
            <w:instrText xml:space="preserve"> PAGEREF _Toc2064044133 \h </w:instrText>
          </w:r>
          <w:r>
            <w:fldChar w:fldCharType="separate"/>
          </w:r>
          <w:r>
            <w:t>202</w:t>
          </w:r>
          <w:r>
            <w:fldChar w:fldCharType="end"/>
          </w:r>
          <w:r>
            <w:rPr>
              <w:rFonts w:hint="eastAsia" w:ascii="Songti SC Regular" w:hAnsi="Songti SC Regular" w:eastAsia="Songti SC Regular" w:cs="Songti SC Regular"/>
              <w:szCs w:val="21"/>
              <w:lang w:eastAsia="zh-CN"/>
            </w:rPr>
            <w:fldChar w:fldCharType="end"/>
          </w:r>
        </w:p>
        <w:p w14:paraId="4D338C2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_Toc2086393340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关于暴力</w:t>
          </w:r>
          <w:r>
            <w:tab/>
          </w:r>
          <w:r>
            <w:fldChar w:fldCharType="begin"/>
          </w:r>
          <w:r>
            <w:instrText xml:space="preserve"> PAGEREF _Toc2086393340 \h </w:instrText>
          </w:r>
          <w:r>
            <w:fldChar w:fldCharType="separate"/>
          </w:r>
          <w:r>
            <w:t>203</w:t>
          </w:r>
          <w:r>
            <w:fldChar w:fldCharType="end"/>
          </w:r>
          <w:r>
            <w:rPr>
              <w:rFonts w:hint="eastAsia" w:ascii="Songti SC Regular" w:hAnsi="Songti SC Regular" w:eastAsia="Songti SC Regular" w:cs="Songti SC Regular"/>
              <w:szCs w:val="21"/>
              <w:lang w:eastAsia="zh-CN"/>
            </w:rPr>
            <w:fldChar w:fldCharType="end"/>
          </w:r>
        </w:p>
        <w:p w14:paraId="6EAA1D7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_Toc1899877164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关于奖惩</w:t>
          </w:r>
          <w:r>
            <w:tab/>
          </w:r>
          <w:r>
            <w:fldChar w:fldCharType="begin"/>
          </w:r>
          <w:r>
            <w:instrText xml:space="preserve"> PAGEREF _Toc1899877164 \h </w:instrText>
          </w:r>
          <w:r>
            <w:fldChar w:fldCharType="separate"/>
          </w:r>
          <w:r>
            <w:t>207</w:t>
          </w:r>
          <w:r>
            <w:fldChar w:fldCharType="end"/>
          </w:r>
          <w:r>
            <w:rPr>
              <w:rFonts w:hint="eastAsia" w:ascii="Songti SC Regular" w:hAnsi="Songti SC Regular" w:eastAsia="Songti SC Regular" w:cs="Songti SC Regular"/>
              <w:szCs w:val="21"/>
              <w:lang w:eastAsia="zh-CN"/>
            </w:rPr>
            <w:fldChar w:fldCharType="end"/>
          </w:r>
        </w:p>
        <w:p w14:paraId="6832ACFF">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_Toc301148105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关于监控</w:t>
          </w:r>
          <w:r>
            <w:tab/>
          </w:r>
          <w:r>
            <w:fldChar w:fldCharType="begin"/>
          </w:r>
          <w:r>
            <w:instrText xml:space="preserve"> PAGEREF _Toc301148105 \h </w:instrText>
          </w:r>
          <w:r>
            <w:fldChar w:fldCharType="separate"/>
          </w:r>
          <w:r>
            <w:t>211</w:t>
          </w:r>
          <w:r>
            <w:fldChar w:fldCharType="end"/>
          </w:r>
          <w:r>
            <w:rPr>
              <w:rFonts w:hint="eastAsia" w:ascii="Songti SC Regular" w:hAnsi="Songti SC Regular" w:eastAsia="Songti SC Regular" w:cs="Songti SC Regular"/>
              <w:szCs w:val="21"/>
              <w:lang w:eastAsia="zh-CN"/>
            </w:rPr>
            <w:fldChar w:fldCharType="end"/>
          </w:r>
        </w:p>
        <w:p w14:paraId="6F76C58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_Toc1924728403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第十篇 心智之能</w:t>
          </w:r>
          <w:r>
            <w:tab/>
          </w:r>
          <w:r>
            <w:fldChar w:fldCharType="begin"/>
          </w:r>
          <w:r>
            <w:instrText xml:space="preserve"> PAGEREF _Toc1924728403 \h </w:instrText>
          </w:r>
          <w:r>
            <w:fldChar w:fldCharType="separate"/>
          </w:r>
          <w:r>
            <w:t>215</w:t>
          </w:r>
          <w:r>
            <w:fldChar w:fldCharType="end"/>
          </w:r>
          <w:r>
            <w:rPr>
              <w:rFonts w:hint="eastAsia" w:ascii="Songti SC Regular" w:hAnsi="Songti SC Regular" w:eastAsia="Songti SC Regular" w:cs="Songti SC Regular"/>
              <w:szCs w:val="21"/>
              <w:lang w:eastAsia="zh-CN"/>
            </w:rPr>
            <w:fldChar w:fldCharType="end"/>
          </w:r>
        </w:p>
        <w:p w14:paraId="0280CDA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_Toc1364094460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关于意识</w:t>
          </w:r>
          <w:r>
            <w:tab/>
          </w:r>
          <w:r>
            <w:fldChar w:fldCharType="begin"/>
          </w:r>
          <w:r>
            <w:instrText xml:space="preserve"> PAGEREF _Toc1364094460 \h </w:instrText>
          </w:r>
          <w:r>
            <w:fldChar w:fldCharType="separate"/>
          </w:r>
          <w:r>
            <w:t>216</w:t>
          </w:r>
          <w:r>
            <w:fldChar w:fldCharType="end"/>
          </w:r>
          <w:r>
            <w:rPr>
              <w:rFonts w:hint="eastAsia" w:ascii="Songti SC Regular" w:hAnsi="Songti SC Regular" w:eastAsia="Songti SC Regular" w:cs="Songti SC Regular"/>
              <w:szCs w:val="21"/>
              <w:lang w:eastAsia="zh-CN"/>
            </w:rPr>
            <w:fldChar w:fldCharType="end"/>
          </w:r>
        </w:p>
        <w:p w14:paraId="4CAB75AB">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_Toc1947657495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关于记忆</w:t>
          </w:r>
          <w:r>
            <w:tab/>
          </w:r>
          <w:r>
            <w:fldChar w:fldCharType="begin"/>
          </w:r>
          <w:r>
            <w:instrText xml:space="preserve"> PAGEREF _Toc1947657495 \h </w:instrText>
          </w:r>
          <w:r>
            <w:fldChar w:fldCharType="separate"/>
          </w:r>
          <w:r>
            <w:t>218</w:t>
          </w:r>
          <w:r>
            <w:fldChar w:fldCharType="end"/>
          </w:r>
          <w:r>
            <w:rPr>
              <w:rFonts w:hint="eastAsia" w:ascii="Songti SC Regular" w:hAnsi="Songti SC Regular" w:eastAsia="Songti SC Regular" w:cs="Songti SC Regular"/>
              <w:szCs w:val="21"/>
              <w:lang w:eastAsia="zh-CN"/>
            </w:rPr>
            <w:fldChar w:fldCharType="end"/>
          </w:r>
        </w:p>
        <w:p w14:paraId="572F8D41">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_Toc186287244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w:t>
          </w:r>
          <w:r>
            <w:rPr>
              <w:rFonts w:hint="eastAsia" w:ascii="Songti SC Black" w:hAnsi="Songti SC Black" w:eastAsia="Songti SC Black" w:cs="Songti SC Black"/>
              <w:szCs w:val="32"/>
            </w:rPr>
            <w:t>想象</w:t>
          </w:r>
          <w:r>
            <w:tab/>
          </w:r>
          <w:r>
            <w:fldChar w:fldCharType="begin"/>
          </w:r>
          <w:r>
            <w:instrText xml:space="preserve"> PAGEREF _Toc186287244 \h </w:instrText>
          </w:r>
          <w:r>
            <w:fldChar w:fldCharType="separate"/>
          </w:r>
          <w:r>
            <w:t>223</w:t>
          </w:r>
          <w:r>
            <w:fldChar w:fldCharType="end"/>
          </w:r>
          <w:r>
            <w:rPr>
              <w:rFonts w:hint="eastAsia" w:ascii="Songti SC Regular" w:hAnsi="Songti SC Regular" w:eastAsia="Songti SC Regular" w:cs="Songti SC Regular"/>
              <w:szCs w:val="21"/>
              <w:lang w:eastAsia="zh-CN"/>
            </w:rPr>
            <w:fldChar w:fldCharType="end"/>
          </w:r>
        </w:p>
        <w:p w14:paraId="485ABCF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_Toc2046036229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关于预支</w:t>
          </w:r>
          <w:r>
            <w:tab/>
          </w:r>
          <w:r>
            <w:fldChar w:fldCharType="begin"/>
          </w:r>
          <w:r>
            <w:instrText xml:space="preserve"> PAGEREF _Toc2046036229 \h </w:instrText>
          </w:r>
          <w:r>
            <w:fldChar w:fldCharType="separate"/>
          </w:r>
          <w:r>
            <w:t>229</w:t>
          </w:r>
          <w:r>
            <w:fldChar w:fldCharType="end"/>
          </w:r>
          <w:r>
            <w:rPr>
              <w:rFonts w:hint="eastAsia" w:ascii="Songti SC Regular" w:hAnsi="Songti SC Regular" w:eastAsia="Songti SC Regular" w:cs="Songti SC Regular"/>
              <w:szCs w:val="21"/>
              <w:lang w:eastAsia="zh-CN"/>
            </w:rPr>
            <w:fldChar w:fldCharType="end"/>
          </w:r>
        </w:p>
        <w:p w14:paraId="528A398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_Toc75261392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关于辨别</w:t>
          </w:r>
          <w:r>
            <w:tab/>
          </w:r>
          <w:r>
            <w:fldChar w:fldCharType="begin"/>
          </w:r>
          <w:r>
            <w:instrText xml:space="preserve"> PAGEREF _Toc75261392 \h </w:instrText>
          </w:r>
          <w:r>
            <w:fldChar w:fldCharType="separate"/>
          </w:r>
          <w:r>
            <w:t>236</w:t>
          </w:r>
          <w:r>
            <w:fldChar w:fldCharType="end"/>
          </w:r>
          <w:r>
            <w:rPr>
              <w:rFonts w:hint="eastAsia" w:ascii="Songti SC Regular" w:hAnsi="Songti SC Regular" w:eastAsia="Songti SC Regular" w:cs="Songti SC Regular"/>
              <w:szCs w:val="21"/>
              <w:lang w:eastAsia="zh-CN"/>
            </w:rPr>
            <w:fldChar w:fldCharType="end"/>
          </w:r>
        </w:p>
        <w:p w14:paraId="62B51A48">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_Toc50347261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关于选择</w:t>
          </w:r>
          <w:r>
            <w:tab/>
          </w:r>
          <w:r>
            <w:fldChar w:fldCharType="begin"/>
          </w:r>
          <w:r>
            <w:instrText xml:space="preserve"> PAGEREF _Toc50347261 \h </w:instrText>
          </w:r>
          <w:r>
            <w:fldChar w:fldCharType="separate"/>
          </w:r>
          <w:r>
            <w:t>241</w:t>
          </w:r>
          <w:r>
            <w:fldChar w:fldCharType="end"/>
          </w:r>
          <w:r>
            <w:rPr>
              <w:rFonts w:hint="eastAsia" w:ascii="Songti SC Regular" w:hAnsi="Songti SC Regular" w:eastAsia="Songti SC Regular" w:cs="Songti SC Regular"/>
              <w:szCs w:val="21"/>
              <w:lang w:eastAsia="zh-CN"/>
            </w:rPr>
            <w:fldChar w:fldCharType="end"/>
          </w:r>
        </w:p>
        <w:p w14:paraId="3DABF106">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_Toc77858709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第十一篇 文化之根</w:t>
          </w:r>
          <w:r>
            <w:tab/>
          </w:r>
          <w:r>
            <w:fldChar w:fldCharType="begin"/>
          </w:r>
          <w:r>
            <w:instrText xml:space="preserve"> PAGEREF _Toc77858709 \h </w:instrText>
          </w:r>
          <w:r>
            <w:fldChar w:fldCharType="separate"/>
          </w:r>
          <w:r>
            <w:t>246</w:t>
          </w:r>
          <w:r>
            <w:fldChar w:fldCharType="end"/>
          </w:r>
          <w:r>
            <w:rPr>
              <w:rFonts w:hint="eastAsia" w:ascii="Songti SC Regular" w:hAnsi="Songti SC Regular" w:eastAsia="Songti SC Regular" w:cs="Songti SC Regular"/>
              <w:szCs w:val="21"/>
              <w:lang w:eastAsia="zh-CN"/>
            </w:rPr>
            <w:fldChar w:fldCharType="end"/>
          </w:r>
        </w:p>
        <w:p w14:paraId="5259D2D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_Toc753781140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关于宗祠</w:t>
          </w:r>
          <w:r>
            <w:tab/>
          </w:r>
          <w:r>
            <w:fldChar w:fldCharType="begin"/>
          </w:r>
          <w:r>
            <w:instrText xml:space="preserve"> PAGEREF _Toc753781140 \h </w:instrText>
          </w:r>
          <w:r>
            <w:fldChar w:fldCharType="separate"/>
          </w:r>
          <w:r>
            <w:t>247</w:t>
          </w:r>
          <w:r>
            <w:fldChar w:fldCharType="end"/>
          </w:r>
          <w:r>
            <w:rPr>
              <w:rFonts w:hint="eastAsia" w:ascii="Songti SC Regular" w:hAnsi="Songti SC Regular" w:eastAsia="Songti SC Regular" w:cs="Songti SC Regular"/>
              <w:szCs w:val="21"/>
              <w:lang w:eastAsia="zh-CN"/>
            </w:rPr>
            <w:fldChar w:fldCharType="end"/>
          </w:r>
        </w:p>
        <w:p w14:paraId="524443F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_Toc793586327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关于婚姻</w:t>
          </w:r>
          <w:r>
            <w:tab/>
          </w:r>
          <w:r>
            <w:fldChar w:fldCharType="begin"/>
          </w:r>
          <w:r>
            <w:instrText xml:space="preserve"> PAGEREF _Toc793586327 \h </w:instrText>
          </w:r>
          <w:r>
            <w:fldChar w:fldCharType="separate"/>
          </w:r>
          <w:r>
            <w:t>252</w:t>
          </w:r>
          <w:r>
            <w:fldChar w:fldCharType="end"/>
          </w:r>
          <w:r>
            <w:rPr>
              <w:rFonts w:hint="eastAsia" w:ascii="Songti SC Regular" w:hAnsi="Songti SC Regular" w:eastAsia="Songti SC Regular" w:cs="Songti SC Regular"/>
              <w:szCs w:val="21"/>
              <w:lang w:eastAsia="zh-CN"/>
            </w:rPr>
            <w:fldChar w:fldCharType="end"/>
          </w:r>
        </w:p>
        <w:p w14:paraId="2FC00D8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_Toc1931950019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关于家庭</w:t>
          </w:r>
          <w:r>
            <w:tab/>
          </w:r>
          <w:r>
            <w:fldChar w:fldCharType="begin"/>
          </w:r>
          <w:r>
            <w:instrText xml:space="preserve"> PAGEREF _Toc1931950019 \h </w:instrText>
          </w:r>
          <w:r>
            <w:fldChar w:fldCharType="separate"/>
          </w:r>
          <w:r>
            <w:t>257</w:t>
          </w:r>
          <w:r>
            <w:fldChar w:fldCharType="end"/>
          </w:r>
          <w:r>
            <w:rPr>
              <w:rFonts w:hint="eastAsia" w:ascii="Songti SC Regular" w:hAnsi="Songti SC Regular" w:eastAsia="Songti SC Regular" w:cs="Songti SC Regular"/>
              <w:szCs w:val="21"/>
              <w:lang w:eastAsia="zh-CN"/>
            </w:rPr>
            <w:fldChar w:fldCharType="end"/>
          </w:r>
        </w:p>
        <w:p w14:paraId="7BA8AC8A">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_Toc331226693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关于独立</w:t>
          </w:r>
          <w:r>
            <w:tab/>
          </w:r>
          <w:r>
            <w:fldChar w:fldCharType="begin"/>
          </w:r>
          <w:r>
            <w:instrText xml:space="preserve"> PAGEREF _Toc331226693 \h </w:instrText>
          </w:r>
          <w:r>
            <w:fldChar w:fldCharType="separate"/>
          </w:r>
          <w:r>
            <w:t>261</w:t>
          </w:r>
          <w:r>
            <w:fldChar w:fldCharType="end"/>
          </w:r>
          <w:r>
            <w:rPr>
              <w:rFonts w:hint="eastAsia" w:ascii="Songti SC Regular" w:hAnsi="Songti SC Regular" w:eastAsia="Songti SC Regular" w:cs="Songti SC Regular"/>
              <w:szCs w:val="21"/>
              <w:lang w:eastAsia="zh-CN"/>
            </w:rPr>
            <w:fldChar w:fldCharType="end"/>
          </w:r>
        </w:p>
        <w:p w14:paraId="424F951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_Toc649416227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第十二篇 世情之微</w:t>
          </w:r>
          <w:r>
            <w:tab/>
          </w:r>
          <w:r>
            <w:fldChar w:fldCharType="begin"/>
          </w:r>
          <w:r>
            <w:instrText xml:space="preserve"> PAGEREF _Toc649416227 \h </w:instrText>
          </w:r>
          <w:r>
            <w:fldChar w:fldCharType="separate"/>
          </w:r>
          <w:r>
            <w:t>265</w:t>
          </w:r>
          <w:r>
            <w:fldChar w:fldCharType="end"/>
          </w:r>
          <w:r>
            <w:rPr>
              <w:rFonts w:hint="eastAsia" w:ascii="Songti SC Regular" w:hAnsi="Songti SC Regular" w:eastAsia="Songti SC Regular" w:cs="Songti SC Regular"/>
              <w:szCs w:val="21"/>
              <w:lang w:eastAsia="zh-CN"/>
            </w:rPr>
            <w:fldChar w:fldCharType="end"/>
          </w:r>
        </w:p>
        <w:p w14:paraId="435AC3F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_Toc1226633135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关于消费</w:t>
          </w:r>
          <w:r>
            <w:tab/>
          </w:r>
          <w:r>
            <w:fldChar w:fldCharType="begin"/>
          </w:r>
          <w:r>
            <w:instrText xml:space="preserve"> PAGEREF _Toc1226633135 \h </w:instrText>
          </w:r>
          <w:r>
            <w:fldChar w:fldCharType="separate"/>
          </w:r>
          <w:r>
            <w:t>266</w:t>
          </w:r>
          <w:r>
            <w:fldChar w:fldCharType="end"/>
          </w:r>
          <w:r>
            <w:rPr>
              <w:rFonts w:hint="eastAsia" w:ascii="Songti SC Regular" w:hAnsi="Songti SC Regular" w:eastAsia="Songti SC Regular" w:cs="Songti SC Regular"/>
              <w:szCs w:val="21"/>
              <w:lang w:eastAsia="zh-CN"/>
            </w:rPr>
            <w:fldChar w:fldCharType="end"/>
          </w:r>
        </w:p>
        <w:p w14:paraId="66F7D43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_Toc180088745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关于茶酒</w:t>
          </w:r>
          <w:r>
            <w:tab/>
          </w:r>
          <w:r>
            <w:fldChar w:fldCharType="begin"/>
          </w:r>
          <w:r>
            <w:instrText xml:space="preserve"> PAGEREF _Toc180088745 \h </w:instrText>
          </w:r>
          <w:r>
            <w:fldChar w:fldCharType="separate"/>
          </w:r>
          <w:r>
            <w:t>268</w:t>
          </w:r>
          <w:r>
            <w:fldChar w:fldCharType="end"/>
          </w:r>
          <w:r>
            <w:rPr>
              <w:rFonts w:hint="eastAsia" w:ascii="Songti SC Regular" w:hAnsi="Songti SC Regular" w:eastAsia="Songti SC Regular" w:cs="Songti SC Regular"/>
              <w:szCs w:val="21"/>
              <w:lang w:eastAsia="zh-CN"/>
            </w:rPr>
            <w:fldChar w:fldCharType="end"/>
          </w:r>
        </w:p>
        <w:p w14:paraId="361CA28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_Toc947078592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关于敬酒</w:t>
          </w:r>
          <w:r>
            <w:tab/>
          </w:r>
          <w:r>
            <w:fldChar w:fldCharType="begin"/>
          </w:r>
          <w:r>
            <w:instrText xml:space="preserve"> PAGEREF _Toc947078592 \h </w:instrText>
          </w:r>
          <w:r>
            <w:fldChar w:fldCharType="separate"/>
          </w:r>
          <w:r>
            <w:t>272</w:t>
          </w:r>
          <w:r>
            <w:fldChar w:fldCharType="end"/>
          </w:r>
          <w:r>
            <w:rPr>
              <w:rFonts w:hint="eastAsia" w:ascii="Songti SC Regular" w:hAnsi="Songti SC Regular" w:eastAsia="Songti SC Regular" w:cs="Songti SC Regular"/>
              <w:szCs w:val="21"/>
              <w:lang w:eastAsia="zh-CN"/>
            </w:rPr>
            <w:fldChar w:fldCharType="end"/>
          </w:r>
        </w:p>
        <w:p w14:paraId="1AC01676">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_Toc401104180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关于礼仪</w:t>
          </w:r>
          <w:r>
            <w:tab/>
          </w:r>
          <w:r>
            <w:fldChar w:fldCharType="begin"/>
          </w:r>
          <w:r>
            <w:instrText xml:space="preserve"> PAGEREF _Toc401104180 \h </w:instrText>
          </w:r>
          <w:r>
            <w:fldChar w:fldCharType="separate"/>
          </w:r>
          <w:r>
            <w:t>276</w:t>
          </w:r>
          <w:r>
            <w:fldChar w:fldCharType="end"/>
          </w:r>
          <w:r>
            <w:rPr>
              <w:rFonts w:hint="eastAsia" w:ascii="Songti SC Regular" w:hAnsi="Songti SC Regular" w:eastAsia="Songti SC Regular" w:cs="Songti SC Regular"/>
              <w:szCs w:val="21"/>
              <w:lang w:eastAsia="zh-CN"/>
            </w:rPr>
            <w:fldChar w:fldCharType="end"/>
          </w:r>
        </w:p>
        <w:p w14:paraId="33DA8C9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_Toc406785327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关于送礼</w:t>
          </w:r>
          <w:r>
            <w:tab/>
          </w:r>
          <w:r>
            <w:fldChar w:fldCharType="begin"/>
          </w:r>
          <w:r>
            <w:instrText xml:space="preserve"> PAGEREF _Toc406785327 \h </w:instrText>
          </w:r>
          <w:r>
            <w:fldChar w:fldCharType="separate"/>
          </w:r>
          <w:r>
            <w:t>280</w:t>
          </w:r>
          <w:r>
            <w:fldChar w:fldCharType="end"/>
          </w:r>
          <w:r>
            <w:rPr>
              <w:rFonts w:hint="eastAsia" w:ascii="Songti SC Regular" w:hAnsi="Songti SC Regular" w:eastAsia="Songti SC Regular" w:cs="Songti SC Regular"/>
              <w:szCs w:val="21"/>
              <w:lang w:eastAsia="zh-CN"/>
            </w:rPr>
            <w:fldChar w:fldCharType="end"/>
          </w:r>
        </w:p>
        <w:p w14:paraId="7511777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_Toc1400542488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关于情商</w:t>
          </w:r>
          <w:r>
            <w:tab/>
          </w:r>
          <w:r>
            <w:fldChar w:fldCharType="begin"/>
          </w:r>
          <w:r>
            <w:instrText xml:space="preserve"> PAGEREF _Toc1400542488 \h </w:instrText>
          </w:r>
          <w:r>
            <w:fldChar w:fldCharType="separate"/>
          </w:r>
          <w:r>
            <w:t>283</w:t>
          </w:r>
          <w:r>
            <w:fldChar w:fldCharType="end"/>
          </w:r>
          <w:r>
            <w:rPr>
              <w:rFonts w:hint="eastAsia" w:ascii="Songti SC Regular" w:hAnsi="Songti SC Regular" w:eastAsia="Songti SC Regular" w:cs="Songti SC Regular"/>
              <w:szCs w:val="21"/>
              <w:lang w:eastAsia="zh-CN"/>
            </w:rPr>
            <w:fldChar w:fldCharType="end"/>
          </w:r>
        </w:p>
        <w:p w14:paraId="11C19C5D">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_Toc349341049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关于潜规则</w:t>
          </w:r>
          <w:r>
            <w:tab/>
          </w:r>
          <w:r>
            <w:fldChar w:fldCharType="begin"/>
          </w:r>
          <w:r>
            <w:instrText xml:space="preserve"> PAGEREF _Toc349341049 \h </w:instrText>
          </w:r>
          <w:r>
            <w:fldChar w:fldCharType="separate"/>
          </w:r>
          <w:r>
            <w:t>287</w:t>
          </w:r>
          <w:r>
            <w:fldChar w:fldCharType="end"/>
          </w:r>
          <w:r>
            <w:rPr>
              <w:rFonts w:hint="eastAsia" w:ascii="Songti SC Regular" w:hAnsi="Songti SC Regular" w:eastAsia="Songti SC Regular" w:cs="Songti SC Regular"/>
              <w:szCs w:val="21"/>
              <w:lang w:eastAsia="zh-CN"/>
            </w:rPr>
            <w:fldChar w:fldCharType="end"/>
          </w:r>
        </w:p>
        <w:p w14:paraId="5BDAC97F">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_Toc154719645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关于欺诈</w:t>
          </w:r>
          <w:r>
            <w:tab/>
          </w:r>
          <w:r>
            <w:fldChar w:fldCharType="begin"/>
          </w:r>
          <w:r>
            <w:instrText xml:space="preserve"> PAGEREF _Toc154719645 \h </w:instrText>
          </w:r>
          <w:r>
            <w:fldChar w:fldCharType="separate"/>
          </w:r>
          <w:r>
            <w:t>291</w:t>
          </w:r>
          <w:r>
            <w:fldChar w:fldCharType="end"/>
          </w:r>
          <w:r>
            <w:rPr>
              <w:rFonts w:hint="eastAsia" w:ascii="Songti SC Regular" w:hAnsi="Songti SC Regular" w:eastAsia="Songti SC Regular" w:cs="Songti SC Regular"/>
              <w:szCs w:val="21"/>
              <w:lang w:eastAsia="zh-CN"/>
            </w:rPr>
            <w:fldChar w:fldCharType="end"/>
          </w:r>
        </w:p>
        <w:p w14:paraId="067052BC">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_Toc1917860645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关于保护</w:t>
          </w:r>
          <w:r>
            <w:tab/>
          </w:r>
          <w:r>
            <w:fldChar w:fldCharType="begin"/>
          </w:r>
          <w:r>
            <w:instrText xml:space="preserve"> PAGEREF _Toc1917860645 \h </w:instrText>
          </w:r>
          <w:r>
            <w:fldChar w:fldCharType="separate"/>
          </w:r>
          <w:r>
            <w:t>295</w:t>
          </w:r>
          <w:r>
            <w:fldChar w:fldCharType="end"/>
          </w:r>
          <w:r>
            <w:rPr>
              <w:rFonts w:hint="eastAsia" w:ascii="Songti SC Regular" w:hAnsi="Songti SC Regular" w:eastAsia="Songti SC Regular" w:cs="Songti SC Regular"/>
              <w:szCs w:val="21"/>
              <w:lang w:eastAsia="zh-CN"/>
            </w:rPr>
            <w:fldChar w:fldCharType="end"/>
          </w:r>
        </w:p>
        <w:p w14:paraId="1372716C">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_Toc1901802692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第十三篇 亲密之系</w:t>
          </w:r>
          <w:r>
            <w:tab/>
          </w:r>
          <w:r>
            <w:fldChar w:fldCharType="begin"/>
          </w:r>
          <w:r>
            <w:instrText xml:space="preserve"> PAGEREF _Toc1901802692 \h </w:instrText>
          </w:r>
          <w:r>
            <w:fldChar w:fldCharType="separate"/>
          </w:r>
          <w:r>
            <w:t>300</w:t>
          </w:r>
          <w:r>
            <w:fldChar w:fldCharType="end"/>
          </w:r>
          <w:r>
            <w:rPr>
              <w:rFonts w:hint="eastAsia" w:ascii="Songti SC Regular" w:hAnsi="Songti SC Regular" w:eastAsia="Songti SC Regular" w:cs="Songti SC Regular"/>
              <w:szCs w:val="21"/>
              <w:lang w:eastAsia="zh-CN"/>
            </w:rPr>
            <w:fldChar w:fldCharType="end"/>
          </w:r>
        </w:p>
        <w:p w14:paraId="596B715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_Toc451242496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关于连接</w:t>
          </w:r>
          <w:r>
            <w:tab/>
          </w:r>
          <w:r>
            <w:fldChar w:fldCharType="begin"/>
          </w:r>
          <w:r>
            <w:instrText xml:space="preserve"> PAGEREF _Toc451242496 \h </w:instrText>
          </w:r>
          <w:r>
            <w:fldChar w:fldCharType="separate"/>
          </w:r>
          <w:r>
            <w:t>301</w:t>
          </w:r>
          <w:r>
            <w:fldChar w:fldCharType="end"/>
          </w:r>
          <w:r>
            <w:rPr>
              <w:rFonts w:hint="eastAsia" w:ascii="Songti SC Regular" w:hAnsi="Songti SC Regular" w:eastAsia="Songti SC Regular" w:cs="Songti SC Regular"/>
              <w:szCs w:val="21"/>
              <w:lang w:eastAsia="zh-CN"/>
            </w:rPr>
            <w:fldChar w:fldCharType="end"/>
          </w:r>
        </w:p>
        <w:p w14:paraId="2E18C19A">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_Toc1267872715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关于识人</w:t>
          </w:r>
          <w:r>
            <w:tab/>
          </w:r>
          <w:r>
            <w:fldChar w:fldCharType="begin"/>
          </w:r>
          <w:r>
            <w:instrText xml:space="preserve"> PAGEREF _Toc1267872715 \h </w:instrText>
          </w:r>
          <w:r>
            <w:fldChar w:fldCharType="separate"/>
          </w:r>
          <w:r>
            <w:t>304</w:t>
          </w:r>
          <w:r>
            <w:fldChar w:fldCharType="end"/>
          </w:r>
          <w:r>
            <w:rPr>
              <w:rFonts w:hint="eastAsia" w:ascii="Songti SC Regular" w:hAnsi="Songti SC Regular" w:eastAsia="Songti SC Regular" w:cs="Songti SC Regular"/>
              <w:szCs w:val="21"/>
              <w:lang w:eastAsia="zh-CN"/>
            </w:rPr>
            <w:fldChar w:fldCharType="end"/>
          </w:r>
        </w:p>
        <w:p w14:paraId="5C99E31D">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_Toc1803975471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关于朋友</w:t>
          </w:r>
          <w:r>
            <w:tab/>
          </w:r>
          <w:r>
            <w:fldChar w:fldCharType="begin"/>
          </w:r>
          <w:r>
            <w:instrText xml:space="preserve"> PAGEREF _Toc1803975471 \h </w:instrText>
          </w:r>
          <w:r>
            <w:fldChar w:fldCharType="separate"/>
          </w:r>
          <w:r>
            <w:t>308</w:t>
          </w:r>
          <w:r>
            <w:fldChar w:fldCharType="end"/>
          </w:r>
          <w:r>
            <w:rPr>
              <w:rFonts w:hint="eastAsia" w:ascii="Songti SC Regular" w:hAnsi="Songti SC Regular" w:eastAsia="Songti SC Regular" w:cs="Songti SC Regular"/>
              <w:szCs w:val="21"/>
              <w:lang w:eastAsia="zh-CN"/>
            </w:rPr>
            <w:fldChar w:fldCharType="end"/>
          </w:r>
        </w:p>
        <w:p w14:paraId="29B1343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_Toc1241612751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关于恋爱</w:t>
          </w:r>
          <w:r>
            <w:tab/>
          </w:r>
          <w:r>
            <w:fldChar w:fldCharType="begin"/>
          </w:r>
          <w:r>
            <w:instrText xml:space="preserve"> PAGEREF _Toc1241612751 \h </w:instrText>
          </w:r>
          <w:r>
            <w:fldChar w:fldCharType="separate"/>
          </w:r>
          <w:r>
            <w:t>314</w:t>
          </w:r>
          <w:r>
            <w:fldChar w:fldCharType="end"/>
          </w:r>
          <w:r>
            <w:rPr>
              <w:rFonts w:hint="eastAsia" w:ascii="Songti SC Regular" w:hAnsi="Songti SC Regular" w:eastAsia="Songti SC Regular" w:cs="Songti SC Regular"/>
              <w:szCs w:val="21"/>
              <w:lang w:eastAsia="zh-CN"/>
            </w:rPr>
            <w:fldChar w:fldCharType="end"/>
          </w:r>
        </w:p>
        <w:p w14:paraId="59A48AB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_Toc686908158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关于养育</w:t>
          </w:r>
          <w:r>
            <w:tab/>
          </w:r>
          <w:r>
            <w:fldChar w:fldCharType="begin"/>
          </w:r>
          <w:r>
            <w:instrText xml:space="preserve"> PAGEREF _Toc686908158 \h </w:instrText>
          </w:r>
          <w:r>
            <w:fldChar w:fldCharType="separate"/>
          </w:r>
          <w:r>
            <w:t>318</w:t>
          </w:r>
          <w:r>
            <w:fldChar w:fldCharType="end"/>
          </w:r>
          <w:r>
            <w:rPr>
              <w:rFonts w:hint="eastAsia" w:ascii="Songti SC Regular" w:hAnsi="Songti SC Regular" w:eastAsia="Songti SC Regular" w:cs="Songti SC Regular"/>
              <w:szCs w:val="21"/>
              <w:lang w:eastAsia="zh-CN"/>
            </w:rPr>
            <w:fldChar w:fldCharType="end"/>
          </w:r>
        </w:p>
        <w:p w14:paraId="358BDAD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_Toc2140808881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关于教育</w:t>
          </w:r>
          <w:r>
            <w:tab/>
          </w:r>
          <w:r>
            <w:fldChar w:fldCharType="begin"/>
          </w:r>
          <w:r>
            <w:instrText xml:space="preserve"> PAGEREF _Toc2140808881 \h </w:instrText>
          </w:r>
          <w:r>
            <w:fldChar w:fldCharType="separate"/>
          </w:r>
          <w:r>
            <w:t>323</w:t>
          </w:r>
          <w:r>
            <w:fldChar w:fldCharType="end"/>
          </w:r>
          <w:r>
            <w:rPr>
              <w:rFonts w:hint="eastAsia" w:ascii="Songti SC Regular" w:hAnsi="Songti SC Regular" w:eastAsia="Songti SC Regular" w:cs="Songti SC Regular"/>
              <w:szCs w:val="21"/>
              <w:lang w:eastAsia="zh-CN"/>
            </w:rPr>
            <w:fldChar w:fldCharType="end"/>
          </w:r>
        </w:p>
        <w:p w14:paraId="4C210677">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_Toc1633841129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第十四篇 终局之思</w:t>
          </w:r>
          <w:r>
            <w:tab/>
          </w:r>
          <w:r>
            <w:fldChar w:fldCharType="begin"/>
          </w:r>
          <w:r>
            <w:instrText xml:space="preserve"> PAGEREF _Toc1633841129 \h </w:instrText>
          </w:r>
          <w:r>
            <w:fldChar w:fldCharType="separate"/>
          </w:r>
          <w:r>
            <w:t>330</w:t>
          </w:r>
          <w:r>
            <w:fldChar w:fldCharType="end"/>
          </w:r>
          <w:r>
            <w:rPr>
              <w:rFonts w:hint="eastAsia" w:ascii="Songti SC Regular" w:hAnsi="Songti SC Regular" w:eastAsia="Songti SC Regular" w:cs="Songti SC Regular"/>
              <w:szCs w:val="21"/>
              <w:lang w:eastAsia="zh-CN"/>
            </w:rPr>
            <w:fldChar w:fldCharType="end"/>
          </w:r>
        </w:p>
        <w:p w14:paraId="34A1F84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_Toc94460914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关于男性</w:t>
          </w:r>
          <w:r>
            <w:tab/>
          </w:r>
          <w:r>
            <w:fldChar w:fldCharType="begin"/>
          </w:r>
          <w:r>
            <w:instrText xml:space="preserve"> PAGEREF _Toc94460914 \h </w:instrText>
          </w:r>
          <w:r>
            <w:fldChar w:fldCharType="separate"/>
          </w:r>
          <w:r>
            <w:t>331</w:t>
          </w:r>
          <w:r>
            <w:fldChar w:fldCharType="end"/>
          </w:r>
          <w:r>
            <w:rPr>
              <w:rFonts w:hint="eastAsia" w:ascii="Songti SC Regular" w:hAnsi="Songti SC Regular" w:eastAsia="Songti SC Regular" w:cs="Songti SC Regular"/>
              <w:szCs w:val="21"/>
              <w:lang w:eastAsia="zh-CN"/>
            </w:rPr>
            <w:fldChar w:fldCharType="end"/>
          </w:r>
        </w:p>
        <w:p w14:paraId="745549A9">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_Toc614166465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关于女性</w:t>
          </w:r>
          <w:r>
            <w:tab/>
          </w:r>
          <w:r>
            <w:fldChar w:fldCharType="begin"/>
          </w:r>
          <w:r>
            <w:instrText xml:space="preserve"> PAGEREF _Toc614166465 \h </w:instrText>
          </w:r>
          <w:r>
            <w:fldChar w:fldCharType="separate"/>
          </w:r>
          <w:r>
            <w:t>336</w:t>
          </w:r>
          <w:r>
            <w:fldChar w:fldCharType="end"/>
          </w:r>
          <w:r>
            <w:rPr>
              <w:rFonts w:hint="eastAsia" w:ascii="Songti SC Regular" w:hAnsi="Songti SC Regular" w:eastAsia="Songti SC Regular" w:cs="Songti SC Regular"/>
              <w:szCs w:val="21"/>
              <w:lang w:eastAsia="zh-CN"/>
            </w:rPr>
            <w:fldChar w:fldCharType="end"/>
          </w:r>
        </w:p>
        <w:p w14:paraId="6900242A">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_Toc1489369773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关于死亡</w:t>
          </w:r>
          <w:r>
            <w:tab/>
          </w:r>
          <w:r>
            <w:fldChar w:fldCharType="begin"/>
          </w:r>
          <w:r>
            <w:instrText xml:space="preserve"> PAGEREF _Toc1489369773 \h </w:instrText>
          </w:r>
          <w:r>
            <w:fldChar w:fldCharType="separate"/>
          </w:r>
          <w:r>
            <w:t>342</w:t>
          </w:r>
          <w:r>
            <w:fldChar w:fldCharType="end"/>
          </w:r>
          <w:r>
            <w:rPr>
              <w:rFonts w:hint="eastAsia" w:ascii="Songti SC Regular" w:hAnsi="Songti SC Regular" w:eastAsia="Songti SC Regular" w:cs="Songti SC Regular"/>
              <w:szCs w:val="21"/>
              <w:lang w:eastAsia="zh-CN"/>
            </w:rPr>
            <w:fldChar w:fldCharType="end"/>
          </w:r>
        </w:p>
        <w:p w14:paraId="4679C421">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_Toc768385379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rPr>
            <w:t>关于遗产</w:t>
          </w:r>
          <w:r>
            <w:tab/>
          </w:r>
          <w:r>
            <w:fldChar w:fldCharType="begin"/>
          </w:r>
          <w:r>
            <w:instrText xml:space="preserve"> PAGEREF _Toc768385379 \h </w:instrText>
          </w:r>
          <w:r>
            <w:fldChar w:fldCharType="separate"/>
          </w:r>
          <w:r>
            <w:t>346</w:t>
          </w:r>
          <w:r>
            <w:fldChar w:fldCharType="end"/>
          </w:r>
          <w:r>
            <w:rPr>
              <w:rFonts w:hint="eastAsia" w:ascii="Songti SC Regular" w:hAnsi="Songti SC Regular" w:eastAsia="Songti SC Regular" w:cs="Songti SC Regular"/>
              <w:szCs w:val="21"/>
              <w:lang w:eastAsia="zh-CN"/>
            </w:rPr>
            <w:fldChar w:fldCharType="end"/>
          </w:r>
        </w:p>
        <w:p w14:paraId="04E77093">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_Toc1433895442 </w:instrText>
          </w:r>
          <w:r>
            <w:rPr>
              <w:rFonts w:hint="eastAsia" w:ascii="Songti SC Regular" w:hAnsi="Songti SC Regular" w:eastAsia="Songti SC Regular" w:cs="Songti SC Regular"/>
              <w:szCs w:val="21"/>
              <w:lang w:eastAsia="zh-CN"/>
            </w:rPr>
            <w:fldChar w:fldCharType="separate"/>
          </w:r>
          <w:r>
            <w:rPr>
              <w:rFonts w:hint="eastAsia"/>
            </w:rPr>
            <w:t>关于继承</w:t>
          </w:r>
          <w:r>
            <w:tab/>
          </w:r>
          <w:r>
            <w:fldChar w:fldCharType="begin"/>
          </w:r>
          <w:r>
            <w:instrText xml:space="preserve"> PAGEREF _Toc1433895442 \h </w:instrText>
          </w:r>
          <w:r>
            <w:fldChar w:fldCharType="separate"/>
          </w:r>
          <w:r>
            <w:t>349</w:t>
          </w:r>
          <w:r>
            <w:fldChar w:fldCharType="end"/>
          </w:r>
          <w:r>
            <w:rPr>
              <w:rFonts w:hint="eastAsia" w:ascii="Songti SC Regular" w:hAnsi="Songti SC Regular" w:eastAsia="Songti SC Regular" w:cs="Songti SC Regular"/>
              <w:szCs w:val="21"/>
              <w:lang w:eastAsia="zh-CN"/>
            </w:rPr>
            <w:fldChar w:fldCharType="end"/>
          </w:r>
        </w:p>
        <w:p w14:paraId="6DFB8D8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_Toc419207060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关于成长</w:t>
          </w:r>
          <w:r>
            <w:tab/>
          </w:r>
          <w:r>
            <w:fldChar w:fldCharType="begin"/>
          </w:r>
          <w:r>
            <w:instrText xml:space="preserve"> PAGEREF _Toc419207060 \h </w:instrText>
          </w:r>
          <w:r>
            <w:fldChar w:fldCharType="separate"/>
          </w:r>
          <w:r>
            <w:t>353</w:t>
          </w:r>
          <w:r>
            <w:fldChar w:fldCharType="end"/>
          </w:r>
          <w:r>
            <w:rPr>
              <w:rFonts w:hint="eastAsia" w:ascii="Songti SC Regular" w:hAnsi="Songti SC Regular" w:eastAsia="Songti SC Regular" w:cs="Songti SC Regular"/>
              <w:szCs w:val="21"/>
              <w:lang w:eastAsia="zh-CN"/>
            </w:rPr>
            <w:fldChar w:fldCharType="end"/>
          </w:r>
        </w:p>
        <w:p w14:paraId="3EC446C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_Toc1866695260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第十五篇 感官之维</w:t>
          </w:r>
          <w:r>
            <w:tab/>
          </w:r>
          <w:r>
            <w:fldChar w:fldCharType="begin"/>
          </w:r>
          <w:r>
            <w:instrText xml:space="preserve"> PAGEREF _Toc1866695260 \h </w:instrText>
          </w:r>
          <w:r>
            <w:fldChar w:fldCharType="separate"/>
          </w:r>
          <w:r>
            <w:t>357</w:t>
          </w:r>
          <w:r>
            <w:fldChar w:fldCharType="end"/>
          </w:r>
          <w:r>
            <w:rPr>
              <w:rFonts w:hint="eastAsia" w:ascii="Songti SC Regular" w:hAnsi="Songti SC Regular" w:eastAsia="Songti SC Regular" w:cs="Songti SC Regular"/>
              <w:szCs w:val="21"/>
              <w:lang w:eastAsia="zh-CN"/>
            </w:rPr>
            <w:fldChar w:fldCharType="end"/>
          </w:r>
        </w:p>
        <w:p w14:paraId="18CA9752">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_Toc958635797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关于美食</w:t>
          </w:r>
          <w:r>
            <w:tab/>
          </w:r>
          <w:r>
            <w:fldChar w:fldCharType="begin"/>
          </w:r>
          <w:r>
            <w:instrText xml:space="preserve"> PAGEREF _Toc958635797 \h </w:instrText>
          </w:r>
          <w:r>
            <w:fldChar w:fldCharType="separate"/>
          </w:r>
          <w:r>
            <w:t>358</w:t>
          </w:r>
          <w:r>
            <w:fldChar w:fldCharType="end"/>
          </w:r>
          <w:r>
            <w:rPr>
              <w:rFonts w:hint="eastAsia" w:ascii="Songti SC Regular" w:hAnsi="Songti SC Regular" w:eastAsia="Songti SC Regular" w:cs="Songti SC Regular"/>
              <w:szCs w:val="21"/>
              <w:lang w:eastAsia="zh-CN"/>
            </w:rPr>
            <w:fldChar w:fldCharType="end"/>
          </w:r>
        </w:p>
        <w:p w14:paraId="646B5CAE">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_Toc1369520385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关于睡眠</w:t>
          </w:r>
          <w:r>
            <w:tab/>
          </w:r>
          <w:r>
            <w:fldChar w:fldCharType="begin"/>
          </w:r>
          <w:r>
            <w:instrText xml:space="preserve"> PAGEREF _Toc1369520385 \h </w:instrText>
          </w:r>
          <w:r>
            <w:fldChar w:fldCharType="separate"/>
          </w:r>
          <w:r>
            <w:t>361</w:t>
          </w:r>
          <w:r>
            <w:fldChar w:fldCharType="end"/>
          </w:r>
          <w:r>
            <w:rPr>
              <w:rFonts w:hint="eastAsia" w:ascii="Songti SC Regular" w:hAnsi="Songti SC Regular" w:eastAsia="Songti SC Regular" w:cs="Songti SC Regular"/>
              <w:szCs w:val="21"/>
              <w:lang w:eastAsia="zh-CN"/>
            </w:rPr>
            <w:fldChar w:fldCharType="end"/>
          </w:r>
        </w:p>
        <w:p w14:paraId="3429D277">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_Toc799382149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关于玩耍</w:t>
          </w:r>
          <w:r>
            <w:tab/>
          </w:r>
          <w:r>
            <w:fldChar w:fldCharType="begin"/>
          </w:r>
          <w:r>
            <w:instrText xml:space="preserve"> PAGEREF _Toc799382149 \h </w:instrText>
          </w:r>
          <w:r>
            <w:fldChar w:fldCharType="separate"/>
          </w:r>
          <w:r>
            <w:t>365</w:t>
          </w:r>
          <w:r>
            <w:fldChar w:fldCharType="end"/>
          </w:r>
          <w:r>
            <w:rPr>
              <w:rFonts w:hint="eastAsia" w:ascii="Songti SC Regular" w:hAnsi="Songti SC Regular" w:eastAsia="Songti SC Regular" w:cs="Songti SC Regular"/>
              <w:szCs w:val="21"/>
              <w:lang w:eastAsia="zh-CN"/>
            </w:rPr>
            <w:fldChar w:fldCharType="end"/>
          </w:r>
        </w:p>
        <w:p w14:paraId="7D6D9F6F">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_Toc558082611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关于照顾</w:t>
          </w:r>
          <w:r>
            <w:tab/>
          </w:r>
          <w:r>
            <w:fldChar w:fldCharType="begin"/>
          </w:r>
          <w:r>
            <w:instrText xml:space="preserve"> PAGEREF _Toc558082611 \h </w:instrText>
          </w:r>
          <w:r>
            <w:fldChar w:fldCharType="separate"/>
          </w:r>
          <w:r>
            <w:t>370</w:t>
          </w:r>
          <w:r>
            <w:fldChar w:fldCharType="end"/>
          </w:r>
          <w:r>
            <w:rPr>
              <w:rFonts w:hint="eastAsia" w:ascii="Songti SC Regular" w:hAnsi="Songti SC Regular" w:eastAsia="Songti SC Regular" w:cs="Songti SC Regular"/>
              <w:szCs w:val="21"/>
              <w:lang w:eastAsia="zh-CN"/>
            </w:rPr>
            <w:fldChar w:fldCharType="end"/>
          </w:r>
        </w:p>
        <w:p w14:paraId="287D7FA0">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_Toc1633356628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关于偷懒</w:t>
          </w:r>
          <w:r>
            <w:tab/>
          </w:r>
          <w:r>
            <w:fldChar w:fldCharType="begin"/>
          </w:r>
          <w:r>
            <w:instrText xml:space="preserve"> PAGEREF _Toc1633356628 \h </w:instrText>
          </w:r>
          <w:r>
            <w:fldChar w:fldCharType="separate"/>
          </w:r>
          <w:r>
            <w:t>374</w:t>
          </w:r>
          <w:r>
            <w:fldChar w:fldCharType="end"/>
          </w:r>
          <w:r>
            <w:rPr>
              <w:rFonts w:hint="eastAsia" w:ascii="Songti SC Regular" w:hAnsi="Songti SC Regular" w:eastAsia="Songti SC Regular" w:cs="Songti SC Regular"/>
              <w:szCs w:val="21"/>
              <w:lang w:eastAsia="zh-CN"/>
            </w:rPr>
            <w:fldChar w:fldCharType="end"/>
          </w:r>
        </w:p>
        <w:p w14:paraId="5958CD7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_Toc541387195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关于本真</w:t>
          </w:r>
          <w:r>
            <w:tab/>
          </w:r>
          <w:r>
            <w:fldChar w:fldCharType="begin"/>
          </w:r>
          <w:r>
            <w:instrText xml:space="preserve"> PAGEREF _Toc541387195 \h </w:instrText>
          </w:r>
          <w:r>
            <w:fldChar w:fldCharType="separate"/>
          </w:r>
          <w:r>
            <w:t>378</w:t>
          </w:r>
          <w:r>
            <w:fldChar w:fldCharType="end"/>
          </w:r>
          <w:r>
            <w:rPr>
              <w:rFonts w:hint="eastAsia" w:ascii="Songti SC Regular" w:hAnsi="Songti SC Regular" w:eastAsia="Songti SC Regular" w:cs="Songti SC Regular"/>
              <w:szCs w:val="21"/>
              <w:lang w:eastAsia="zh-CN"/>
            </w:rPr>
            <w:fldChar w:fldCharType="end"/>
          </w:r>
        </w:p>
        <w:p w14:paraId="47715C3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_Toc206374026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关于影视作品</w:t>
          </w:r>
          <w:r>
            <w:tab/>
          </w:r>
          <w:r>
            <w:fldChar w:fldCharType="begin"/>
          </w:r>
          <w:r>
            <w:instrText xml:space="preserve"> PAGEREF _Toc206374026 \h </w:instrText>
          </w:r>
          <w:r>
            <w:fldChar w:fldCharType="separate"/>
          </w:r>
          <w:r>
            <w:t>381</w:t>
          </w:r>
          <w:r>
            <w:fldChar w:fldCharType="end"/>
          </w:r>
          <w:r>
            <w:rPr>
              <w:rFonts w:hint="eastAsia" w:ascii="Songti SC Regular" w:hAnsi="Songti SC Regular" w:eastAsia="Songti SC Regular" w:cs="Songti SC Regular"/>
              <w:szCs w:val="21"/>
              <w:lang w:eastAsia="zh-CN"/>
            </w:rPr>
            <w:fldChar w:fldCharType="end"/>
          </w:r>
        </w:p>
        <w:p w14:paraId="74F6334B">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_Toc342165077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关于思念</w:t>
          </w:r>
          <w:r>
            <w:tab/>
          </w:r>
          <w:r>
            <w:fldChar w:fldCharType="begin"/>
          </w:r>
          <w:r>
            <w:instrText xml:space="preserve"> PAGEREF _Toc342165077 \h </w:instrText>
          </w:r>
          <w:r>
            <w:fldChar w:fldCharType="separate"/>
          </w:r>
          <w:r>
            <w:t>384</w:t>
          </w:r>
          <w:r>
            <w:fldChar w:fldCharType="end"/>
          </w:r>
          <w:r>
            <w:rPr>
              <w:rFonts w:hint="eastAsia" w:ascii="Songti SC Regular" w:hAnsi="Songti SC Regular" w:eastAsia="Songti SC Regular" w:cs="Songti SC Regular"/>
              <w:szCs w:val="21"/>
              <w:lang w:eastAsia="zh-CN"/>
            </w:rPr>
            <w:fldChar w:fldCharType="end"/>
          </w:r>
        </w:p>
        <w:p w14:paraId="7A367C05">
          <w:pPr>
            <w:pStyle w:val="10"/>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_Toc1954726120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32"/>
              <w:lang w:val="en-US" w:eastAsia="zh-CN"/>
            </w:rPr>
            <w:t>想说的话</w:t>
          </w:r>
          <w:r>
            <w:tab/>
          </w:r>
          <w:r>
            <w:fldChar w:fldCharType="begin"/>
          </w:r>
          <w:r>
            <w:instrText xml:space="preserve"> PAGEREF _Toc1954726120 \h </w:instrText>
          </w:r>
          <w:r>
            <w:fldChar w:fldCharType="separate"/>
          </w:r>
          <w:r>
            <w:t>386</w:t>
          </w:r>
          <w:r>
            <w:fldChar w:fldCharType="end"/>
          </w:r>
          <w:r>
            <w:rPr>
              <w:rFonts w:hint="eastAsia" w:ascii="Songti SC Regular" w:hAnsi="Songti SC Regular" w:eastAsia="Songti SC Regular" w:cs="Songti SC Regular"/>
              <w:szCs w:val="21"/>
              <w:lang w:eastAsia="zh-CN"/>
            </w:rPr>
            <w:fldChar w:fldCharType="end"/>
          </w:r>
        </w:p>
        <w:p w14:paraId="03123EB8">
          <w:pPr>
            <w:pStyle w:val="9"/>
            <w:tabs>
              <w:tab w:val="right" w:leader="dot" w:pos="7144"/>
            </w:tabs>
          </w:pPr>
          <w:r>
            <w:rPr>
              <w:rFonts w:hint="eastAsia" w:ascii="Songti SC Regular" w:hAnsi="Songti SC Regular" w:eastAsia="Songti SC Regular" w:cs="Songti SC Regular"/>
              <w:szCs w:val="21"/>
              <w:lang w:eastAsia="zh-CN"/>
            </w:rPr>
            <w:fldChar w:fldCharType="begin"/>
          </w:r>
          <w:r>
            <w:rPr>
              <w:rFonts w:hint="eastAsia" w:ascii="Songti SC Regular" w:hAnsi="Songti SC Regular" w:eastAsia="Songti SC Regular" w:cs="Songti SC Regular"/>
              <w:szCs w:val="21"/>
              <w:lang w:eastAsia="zh-CN"/>
            </w:rPr>
            <w:instrText xml:space="preserve"> HYPERLINK \l _Toc877067034 </w:instrText>
          </w:r>
          <w:r>
            <w:rPr>
              <w:rFonts w:hint="eastAsia" w:ascii="Songti SC Regular" w:hAnsi="Songti SC Regular" w:eastAsia="Songti SC Regular" w:cs="Songti SC Regular"/>
              <w:szCs w:val="21"/>
              <w:lang w:eastAsia="zh-CN"/>
            </w:rPr>
            <w:fldChar w:fldCharType="separate"/>
          </w:r>
          <w:r>
            <w:rPr>
              <w:rFonts w:hint="eastAsia" w:ascii="Songti SC Black" w:hAnsi="Songti SC Black" w:eastAsia="Songti SC Black" w:cs="Songti SC Black"/>
              <w:szCs w:val="52"/>
              <w:lang w:val="en-US" w:eastAsia="zh-CN"/>
            </w:rPr>
            <w:t>作者信息</w:t>
          </w:r>
          <w:r>
            <w:tab/>
          </w:r>
          <w:r>
            <w:fldChar w:fldCharType="begin"/>
          </w:r>
          <w:r>
            <w:instrText xml:space="preserve"> PAGEREF _Toc877067034 \h </w:instrText>
          </w:r>
          <w:r>
            <w:fldChar w:fldCharType="separate"/>
          </w:r>
          <w:r>
            <w:t>387</w:t>
          </w:r>
          <w:r>
            <w:fldChar w:fldCharType="end"/>
          </w:r>
          <w:r>
            <w:rPr>
              <w:rFonts w:hint="eastAsia" w:ascii="Songti SC Regular" w:hAnsi="Songti SC Regular" w:eastAsia="Songti SC Regular" w:cs="Songti SC Regular"/>
              <w:szCs w:val="21"/>
              <w:lang w:eastAsia="zh-CN"/>
            </w:rPr>
            <w:fldChar w:fldCharType="end"/>
          </w:r>
        </w:p>
        <w:p w14:paraId="032FB53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Cs w:val="21"/>
              <w:lang w:eastAsia="zh-CN"/>
            </w:rPr>
            <w:fldChar w:fldCharType="end"/>
          </w:r>
        </w:p>
      </w:sdtContent>
    </w:sdt>
    <w:p w14:paraId="05ABFDE6">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0" w:name="_Toc9515798"/>
      <w:r>
        <w:rPr>
          <w:rFonts w:hint="eastAsia" w:ascii="Songti SC Black" w:hAnsi="Songti SC Black" w:eastAsia="Songti SC Black" w:cs="Songti SC Black"/>
          <w:sz w:val="52"/>
          <w:szCs w:val="52"/>
          <w:lang w:val="en-US" w:eastAsia="zh-CN"/>
        </w:rPr>
        <w:t>引言</w:t>
      </w:r>
      <w:bookmarkEnd w:id="0"/>
    </w:p>
    <w:p w14:paraId="072379A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辞了工作在家闲坐许久，白日慢熬，夜里总翻来覆去琢磨一件事：倘若不上班、不谋生、整日闭门不与人来往，剥离所有营生与人情，人到最后，手里还能剩下些什么？</w:t>
      </w:r>
    </w:p>
    <w:p w14:paraId="3EDCDCD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百思无解，索性收拾行囊上路。一只帆布包，塞顶薄帐篷、两身换洗衣物，再揣几包干硬饼干、一瓶凉白开，就孤身往山野里走。 一路慢慢走才看清，人活命的底子原是极薄的：一口吃食、一件蔽体衣裳、一处能落脚安睡的方寸地，三样便足够支撑日子。其余万般物件，多一件不多活，少一件也不至于难捱。</w:t>
      </w:r>
    </w:p>
    <w:p w14:paraId="474D05B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只是独行的难处日日撞在眼前：满身尘土找不到热水擦洗，干粮吃光要徒步老远赶集镇采买，帐篷窄小，夜里翻个身都挤得局促。一桩桩不便时时提点我，人终究没法孑然独活，总要和旁人互通所需，才能把日子捋顺。</w:t>
      </w:r>
    </w:p>
    <w:p w14:paraId="5213ED5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路上遇过两回好心货车司机，见我独行，都停下车问要不要捎一段。一回是司机办完差事空车返程，一回是送完货顺路归家，原不是特意绕路行善，不过举手之劳。 坐在副驾迎着山野晚风，心里温温软软的。原来人与人之间，除买卖交易、利益往来，还有一层不带算计的温热。你陷了难处，旁人顺手拉一把，不图分毫回馈，仅仅是见不得路人难捱。 细品两种善意也各有来由：空车载我，是盘活闲置的空位，不浪费运力；顺路载我，本就走这条道，多一人也添不了多少辛劳。世间大半萍水相逢的帮扶，大抵逃不开这两种朴素心思。</w:t>
      </w:r>
    </w:p>
    <w:p w14:paraId="1A7A65B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从乡野走到城里，过日子的滋味陡然两样。乡下采买要徒步奔赴集镇，城里指尖一点餐食便能送到门前；荒郊随处支帐篷歇脚，城中随处有澡堂能洗去满身风尘，多了推拿铺子，长路磨出的酸痛，花小钱便能松快筋骨。 同是谋生落脚，一地有一地的物产便利，倒算不上什么命数高低，不过脚下土地长什么资源，人便能取用什么。</w:t>
      </w:r>
    </w:p>
    <w:p w14:paraId="66F949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可人若是一门心思争抢资源，反倒活得疲累焦灼。行路途中常想起庄子那只曳尾泥间的老龟，世人都挤着往名利洪流里奔，大鱼吞小鱼，人人赶着往前争抢，唯独河岸边有片安静草地，能晒晒太阳、放空心神。那方草地，便是庄子留给凡人的一处喘息余地。</w:t>
      </w:r>
    </w:p>
    <w:p w14:paraId="0819CA6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长路独行，许多念头慢慢落地。譬如选择，世间岔路千千万，选了这一条，余下所有光景便永久错过了，人生单线向前，从没有存档重来的道理。 再譬如生活，我们自幼被规训：读书是为考好学校，读书为谋好差事，工作为买房生子，仿佛所有美好都要等万事齐备才肯登场。可徒步走久了才恍然，生活从不是完成任务后下发的奖赏，它藏在每一步赶路、每一口热饭、每一次晚风拂面的当下。</w:t>
      </w:r>
    </w:p>
    <w:p w14:paraId="73DA15F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这些念头碎碎杂杂，拼不出一套标准答案，便想落笔写成书。不为讲什么大道理，只把徒步途中边走边想的细碎感悟记下来，捋清日子的底层章法，学学如何踏实安稳地活着。</w:t>
      </w:r>
    </w:p>
    <w:p w14:paraId="15D3AA7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从前我独自写软件，熬许多日夜做出成品，却无人知晓。翻遍销售闲书才悟透，所谓售卖，本质是心意与价值的分享：你手里有能解旁人烦忧的东西，坦诚交付，一来二去攒下信赖，人家自会愿意交换。 信任从不是凭空得来，全靠一次次真心帮扶慢慢堆起来。当年半路捎我的司机，若是往后开店做买卖，我定然愿意光顾 —— 只记他停下车问我一句前路的温柔。</w:t>
      </w:r>
    </w:p>
    <w:p w14:paraId="57F08E3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搭建信任从来简单，先主动搭一句闲话，聊聊各自生计难处，摸清彼此的分寸与底线，往来多了，心意自然落地。可光有信任不够，人与人往来，终究藏着一场双向互换。 互换的从不止银钱：邻里搭把手修缮屋舍是换，对手坐下来各退一步谈判是换，开店经商是换，夫妻相守、抚育儿女亦是换。只是交换的物件轻重不同，难易有别，内核却全然相通：你有你的长处，我有我的暖意，彼此互补，日子都好过些。</w:t>
      </w:r>
    </w:p>
    <w:p w14:paraId="69E8616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从前我总钻牛角尖，犯两处执拗毛病：与人交谈不肯剖白心底，信息总交换不透；万事习惯换算成钱财衡量，误以为钞票是唯一硬通货。如今行路看多了人情才懂，交换的筹码从不止薪资。挣大钱是本事，烧一桌热菜、体贴体恤旁人、懂得宽慰人心，一样是难得的交换底气。</w:t>
      </w:r>
    </w:p>
    <w:p w14:paraId="659F447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谈及人情往来，又想起祖辈聚居的旧时光。从前一族老小同守一方宅院，父辈走南闯北磨出的生存门道，一五一十传给后辈：什么野菜能食，什么人值得深交，落难时该寻何人搭救。这些市井生存智慧，课本从不会写，却是安身立命的真智慧 —— 世人称它作智慧，书本只教标准化的纸面学识。</w:t>
      </w:r>
    </w:p>
    <w:p w14:paraId="66696C0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生病静养那段日子，总念起南方宗祠。一姓族人逢年齐聚祠堂，外人总道祭祖只是烧纸磕头的虚礼，走了长路才看清内里门道：祭祀从来做给亡人看，是借一场相聚，让活人互通近况、互通帮扶资源。温商世代抱团兴旺，根源便是宗族共享资源、遇事彼此托底；反观如今许多人家长辈一离世，兄弟姐妹四散各地，往日牵连的一根线便彻底断了，至亲反倒生分。</w:t>
      </w:r>
    </w:p>
    <w:p w14:paraId="798492F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从前总嫌人情规矩繁琐，礼仪、拜年、往来应酬全是客套。行路历经冷暖才看透，所有代代相传的俗礼，表层是寒暄客套，底下藏着一套人和人共存、互通的生存法则。道理人人日日在用，可看得透的说不透彻，通透的人懒得拆解，一代代稀里糊涂沿袭至今。</w:t>
      </w:r>
    </w:p>
    <w:p w14:paraId="708E557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我写这本书，便是想把这些藏在烟火里、人人日用却说不清的道理捋顺、讲明白。 徒步一路慢慢拆解才懂，生活从不是按劳发奖的计分簿，也不是循规蹈矩的流水线。它是什么，我仍在一路探寻。</w:t>
      </w:r>
    </w:p>
    <w:p w14:paraId="756B752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只盼这本书像山野路上一块粗砖，不算平整牢靠，路人途经，踩上一脚，少滑一跤、少走一段弯路足矣。 世间所有人，都在这条寻路的道上，一步一步慢慢往前走。</w:t>
      </w:r>
    </w:p>
    <w:p w14:paraId="30D98E1A">
      <w:pPr>
        <w:pStyle w:val="3"/>
        <w:bidi w:val="0"/>
        <w:jc w:val="center"/>
        <w:rPr>
          <w:rFonts w:hint="eastAsia" w:ascii="Songti SC Black" w:hAnsi="Songti SC Black" w:eastAsia="Songti SC Black" w:cs="Songti SC Black"/>
          <w:sz w:val="32"/>
          <w:szCs w:val="32"/>
          <w:lang w:val="en-US" w:eastAsia="zh-CN"/>
        </w:rPr>
      </w:pPr>
      <w:bookmarkStart w:id="1" w:name="_Toc1018227108"/>
      <w:r>
        <w:rPr>
          <w:rFonts w:hint="eastAsia" w:ascii="Songti SC Black" w:hAnsi="Songti SC Black" w:eastAsia="Songti SC Black" w:cs="Songti SC Black"/>
          <w:sz w:val="32"/>
          <w:szCs w:val="32"/>
          <w:lang w:val="en-US" w:eastAsia="zh-CN"/>
        </w:rPr>
        <w:t>古道行</w:t>
      </w:r>
      <w:bookmarkEnd w:id="1"/>
    </w:p>
    <w:p w14:paraId="3CF9E0D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古道分途日欲昏，石上旧痕深复深。</w:t>
      </w:r>
    </w:p>
    <w:p w14:paraId="6E53591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行人到此皆驻足，关城隐隐出云根。</w:t>
      </w:r>
    </w:p>
    <w:p w14:paraId="417F8C9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渡口不渡烟村远，有人挑种过前村。</w:t>
      </w:r>
    </w:p>
    <w:p w14:paraId="504C1EF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前村路尽野津横，老树横枝作桥生。</w:t>
      </w:r>
    </w:p>
    <w:p w14:paraId="40A64B8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根在此，叶在彼，落花流水各无声。</w:t>
      </w:r>
    </w:p>
    <w:p w14:paraId="502A1EE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桥东有院门未掩，劈柴人住溪边屋。</w:t>
      </w:r>
    </w:p>
    <w:p w14:paraId="5DAFA2B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斧头放下指远山，说道路标皆暗伏。</w:t>
      </w:r>
    </w:p>
    <w:p w14:paraId="0AFEF13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纹路认得方是路，不识纹者空往复。</w:t>
      </w:r>
    </w:p>
    <w:p w14:paraId="182E06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城头有守夜持灯，灯下旧约未写清。</w:t>
      </w:r>
    </w:p>
    <w:p w14:paraId="1610377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提灯人立板桥畔，霜风动，举火明。</w:t>
      </w:r>
    </w:p>
    <w:p w14:paraId="4A93FA4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照见远行人一个，衣上星斗肩上风。</w:t>
      </w:r>
    </w:p>
    <w:p w14:paraId="4BE57A3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行人望灯灯望人，两不言，各自行。</w:t>
      </w:r>
    </w:p>
    <w:p w14:paraId="759ECF6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行到天青烟起处，一村灶火为谁生。</w:t>
      </w:r>
    </w:p>
    <w:p w14:paraId="561B31C0">
      <w:pPr>
        <w:pStyle w:val="3"/>
        <w:bidi w:val="0"/>
        <w:ind w:firstLine="641" w:firstLineChars="200"/>
        <w:jc w:val="center"/>
        <w:outlineLvl w:val="1"/>
        <w:rPr>
          <w:rFonts w:hint="eastAsia" w:ascii="Songti SC Black" w:hAnsi="Songti SC Black" w:eastAsia="Songti SC Black" w:cs="Songti SC Black"/>
          <w:sz w:val="32"/>
          <w:szCs w:val="32"/>
          <w:lang w:val="en-US" w:eastAsia="zh-CN"/>
        </w:rPr>
      </w:pPr>
      <w:bookmarkStart w:id="2" w:name="_Toc45821213"/>
      <w:r>
        <w:rPr>
          <w:rFonts w:hint="eastAsia" w:ascii="Songti SC Black" w:hAnsi="Songti SC Black" w:eastAsia="Songti SC Black" w:cs="Songti SC Black"/>
          <w:sz w:val="32"/>
          <w:szCs w:val="32"/>
          <w:lang w:val="en-US" w:eastAsia="zh-CN"/>
        </w:rPr>
        <w:t>解读</w:t>
      </w:r>
      <w:bookmarkEnd w:id="2"/>
    </w:p>
    <w:p w14:paraId="5BEBBA9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第一段：入口与分岔</w:t>
      </w:r>
    </w:p>
    <w:p w14:paraId="0AF3AFE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古道分途日欲昏，石上旧痕深复深。</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行人到此皆驻足，关城隐隐出云根。</w:t>
      </w:r>
    </w:p>
    <w:p w14:paraId="290DE80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古道——时间。日欲昏——系统进入高熵状态，旧路径不再清晰。</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石上旧痕——前人留下的结构骨架，不是字，是痕。摸过的人多了，石头温润——结构被反复验证过。</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关城隐隐——国家与领地的边界。它不是横在路中间，是远处地平线上沉默的轮廓。你走到分岔处，才意识到边界一直存在，只是之前看不见。</w:t>
      </w:r>
    </w:p>
    <w:p w14:paraId="6CD449D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第二段：路径选择</w:t>
      </w:r>
    </w:p>
    <w:p w14:paraId="68563E7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渡口不渡烟村远，有人挑种过前村。</w:t>
      </w:r>
    </w:p>
    <w:p w14:paraId="66311AE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渡口、烟村——预设的目的地。但预设路径不一定通，预设目的地不一定到。</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挑种人——传播者。担子里不是货物，是种子。他不走预设路线，他边走边撒，路在他身后自己长出来。他不停，因为传播的本质不是搬运，是让种子自己长。</w:t>
      </w:r>
    </w:p>
    <w:p w14:paraId="3978885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第三段：连接</w:t>
      </w:r>
    </w:p>
    <w:p w14:paraId="290B5FE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前村路尽野津横，老树横枝作桥生。</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根在此，叶在彼，落花流水各无声。</w:t>
      </w:r>
    </w:p>
    <w:p w14:paraId="391EB35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路尽了，水横在前面。桥不是人造的，是树自己伸过去的——连接不是外部强加的，是内在结构延伸的结果。</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根在此，叶在彼——关系的本质。两个人、两个节点、两个系统，各自扎根在自己的土壤里，但枝叶在彼岸发芽。</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落花流水各无声——情感。漂在水上的、沉下去的，水知道，水不说。所有关系到最后，剩下的就是这点东西。比什么都金贵，但它不说话。</w:t>
      </w:r>
    </w:p>
    <w:p w14:paraId="388E284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第四段：规则与权力</w:t>
      </w:r>
    </w:p>
    <w:p w14:paraId="2A18ED6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桥东有院门未掩，劈柴人住溪边屋。</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斧头放下指远山，说道路标皆暗伏。</w:t>
      </w:r>
    </w:p>
    <w:p w14:paraId="24FAFB7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劈柴人——权力的转译者。他不制定规则（不修路、不设关），但他认得纹路。斧头顺着木纹落下，木头自己开了——这就是“认出结构”的力量。</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斧头放下——权力放下了，不是消失，是从强制转向指引。</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路标皆暗伏——政策不是管你的规矩，是告诉你往哪儿走的标记。但它不立在明处。你得认得纹路才能看见。</w:t>
      </w:r>
    </w:p>
    <w:p w14:paraId="147C687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纹路认得方是路，不识纹者空往复。</w:t>
      </w:r>
    </w:p>
    <w:p w14:paraId="6CA766E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这是全书的核心，压缩成一句格言。结构（纹路）就是路。认不出结构的人，走再多也是原地打转。认出结构的人，路在脚下自己展开。悟性，就是认出纹路的速度。</w:t>
      </w:r>
    </w:p>
    <w:p w14:paraId="166E1AF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第五段：权力节点的双重面孔</w:t>
      </w:r>
    </w:p>
    <w:p w14:paraId="476BBD5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城头有守夜持灯，灯下旧约未写清。</w:t>
      </w:r>
    </w:p>
    <w:p w14:paraId="46A78C5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城头有守——国家机器的硬权力，边界上的守卫。</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灯——权力节点的另一面：照亮。不是只守不引，是守关的人夜里持灯，既是警戒，也是指引。</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旧约未写清——规则设计者与行人之间的默契，从来不是白纸黑字写全的。写明的叫法律，没写明的叫潜规则。灯下有约，约在暗处，你得离得足够近、站得足够久，才看得清那盏灯照出的轮廓。</w:t>
      </w:r>
    </w:p>
    <w:p w14:paraId="33B2AB3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第六段：归途</w:t>
      </w:r>
    </w:p>
    <w:p w14:paraId="2056359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提灯人立板桥畔，霜风动，举火明。</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照见远行人一个，衣上星斗肩上风。</w:t>
      </w:r>
    </w:p>
    <w:p w14:paraId="5045ED7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提灯人——引路人、觉者、或者就是你书里说的“已经走过这条路的人”。他不是来接你的，他只是举着灯站在桥边。你看见他，他看见你，你不一定跟他走，但光在那里，路就不那么暗了。</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衣上星斗肩上风——承受力。远行人走了一路，星斗落在衣上，风扛在肩上。这些东西不是负担，是分母。分母修够了，路再远也能走。</w:t>
      </w:r>
    </w:p>
    <w:p w14:paraId="0164011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第七段：沉默与继续</w:t>
      </w:r>
    </w:p>
    <w:p w14:paraId="031C9D9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行人望灯灯望人，两不言，各自行。</w:t>
      </w:r>
    </w:p>
    <w:p w14:paraId="2AA83F4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打搅，不说教，不告别。两不言——最高质量的关系形态。连接建立了，然后各自继续走。这是全书最底层的温度：所有的认知、结构、降熵、承受力，最后都要回到这里——人和人之间，不必言说，光在那里就够了。</w:t>
      </w:r>
    </w:p>
    <w:p w14:paraId="674EC62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第八段：终点即起点</w:t>
      </w:r>
    </w:p>
    <w:p w14:paraId="7125B69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行到天青烟起处，一村灶火为谁生。</w:t>
      </w:r>
    </w:p>
    <w:p w14:paraId="6BC4B0F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天青——天亮了。熵降下来了，系统进入低熵稳态。</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烟起处——村。不是终点，是一个有人在烧火做饭的地方。灶台热着，等一个推门的人。</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为谁生——问句收尾，不答。所有关于结构、承受力、降熵的论述，最终都指向这个问句：你修好了路、认出了纹路、走到了村口，那灶火是为你生的吗？你推门进去，还是继续走？</w:t>
      </w:r>
    </w:p>
    <w:p w14:paraId="07A6237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全诗结构</w:t>
      </w:r>
    </w:p>
    <w:p w14:paraId="67DAE6B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分途（选择）→ 关城（边界）→ 渡口（预设路径失效）→ 挑种（传播）→ 老树桥（连接）→ 落花流水（情感）→ 劈柴人（规则转译）→ 路标暗伏（政策本质）→ 城头持灯（权力节点）→ 灯下旧约（潜规则）→ 提灯举火（指引）→ 远行人（承受力）→ 两不言（关系的终极形态）→ 灶火（生活的目的地）</w:t>
      </w:r>
    </w:p>
    <w:p w14:paraId="314A57AA">
      <w:pPr>
        <w:pStyle w:val="2"/>
        <w:keepNext w:val="0"/>
        <w:keepLines w:val="0"/>
        <w:pageBreakBefore/>
        <w:widowControl w:val="0"/>
        <w:numPr>
          <w:ilvl w:val="0"/>
          <w:numId w:val="0"/>
        </w:numPr>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3" w:name="_Toc1317981265"/>
      <w:r>
        <w:rPr>
          <w:rFonts w:hint="eastAsia" w:ascii="Songti SC Black" w:hAnsi="Songti SC Black" w:eastAsia="Songti SC Black" w:cs="Songti SC Black"/>
          <w:sz w:val="52"/>
          <w:szCs w:val="52"/>
          <w:lang w:val="en-US" w:eastAsia="zh-CN"/>
        </w:rPr>
        <w:t>第一篇 存在之本</w:t>
      </w:r>
      <w:bookmarkEnd w:id="3"/>
    </w:p>
    <w:p w14:paraId="52DAD17B">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4" w:name="_Toc17302050"/>
      <w:r>
        <w:rPr>
          <w:rFonts w:hint="eastAsia" w:ascii="Songti SC Black" w:hAnsi="Songti SC Black" w:eastAsia="Songti SC Black" w:cs="Songti SC Black"/>
          <w:sz w:val="32"/>
          <w:szCs w:val="32"/>
        </w:rPr>
        <w:t>关于时间</w:t>
      </w:r>
      <w:bookmarkEnd w:id="4"/>
    </w:p>
    <w:p w14:paraId="6BAEF3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走路的时候，时间是两副面孔。</w:t>
      </w:r>
    </w:p>
    <w:p w14:paraId="7617B7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步一步往陡坡上挪，山路望不到头，太阳像是被钉在天上，一动不动，脚底板一阵一阵地发酸，那时候只觉得，时光冻住了一般，慢得能把人熬干。可等真走完了那段长路，一屁股坐在石头上回望，又恍如只是一眨眼的事，沿途的山水、擦身而过的路人，全都成了一场模糊的梦。</w:t>
      </w:r>
    </w:p>
    <w:p w14:paraId="6DC3F0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庄子讲过一句话，我记了很多年：朝菌不知晦朔，蟪蛄不知春秋。朝生暮死的菌子，不知道一个月有多长；夏生秋死的蝉，不知道一年有多长。时间的长短，从来不是一个绝对的数，是相对于经历它的那个生命而言的——山路上的那一步，和石头上的这一望，本是同一段时间，落进不同的心境里，就活生生地长成了两种长度。</w:t>
      </w:r>
    </w:p>
    <w:p w14:paraId="0CF3F3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通一件事：我们用来丈量自己这一辈子的，从来不是钟表上的秒和分，是心上真正发生过的、一件件沉甸甸的事。一日三餐、上班睡觉，天天一个样子，没有一星半点新鲜的触动，哪怕这么过完一整年，回头去想，也是空的、薄的；可要是哪一天，你遇见了知己，蹚过了山洪，或者顿悟了一个憋在心里许久的结，那短短一天，心底留下的印记，能压过浑浑噩噩过去的数十年。</w:t>
      </w:r>
    </w:p>
    <w:p w14:paraId="4BDE31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客观的年岁，是老天爷给定的；主观的时间，却是你自己一寸一寸织出来的。心里担着的事越重，人生就越绵长；日子越是平淡无波，岁月就溜得越快。人既能把一天活成一年那么厚重，也能把几十年，过成同一天，重复地过下去。</w:t>
      </w:r>
    </w:p>
    <w:p w14:paraId="07919FC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那些回不去的岔路</w:t>
      </w:r>
    </w:p>
    <w:p w14:paraId="5274C8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生走过的每一条岔路，都会永远地抹去另一种活法的可能性。时间是一支只朝前飞的箭，没有存档，没有重来。苏轼夜游赤壁的时候说过一句话，"逝者如斯，而未尝往也"——江水日夜不停地流，看着是一去不回头了，可江水这个整体，其实一直都还在那儿，没走。</w:t>
      </w:r>
    </w:p>
    <w:p w14:paraId="5D040B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也是这么回事：流走的那一段，永远回不来了；可你在那段时间里织进去的东西——一句话、一个人、一段解开了的心结——不会真的凭空消失，它会留在你身上，成为你的一部分。这就是苏轼说的"未尝往也"。人心里那份被拉长的时间感，靠的正是这些留下来的东西，一点一点撑起来的。</w:t>
      </w:r>
    </w:p>
    <w:p w14:paraId="5E2D04B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我们心里，各自都有一台织机</w:t>
      </w:r>
    </w:p>
    <w:p w14:paraId="452531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的脑子不是一台匀速转动的录像机，不会把岁月平平整整地铺开来记录，它更像一台织机，能把过去、当下、以后的种种体验，拆开来，再重新织到一起。这不是我一个人的发明。柏格森早年把时间分成了两种：一种是"空间化的时间"——就是钟表上的时间，能被切成一格一格均匀的秒、分、时；还有一种，他叫作"绵延"——是人心里真正体验到的那份时间，切不开，有轻有重，有厚有薄。物理的时间是前一种，你我真正活在的，是后一种。</w:t>
      </w:r>
    </w:p>
    <w:p w14:paraId="53C5E2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希腊人也早想到过这个分别，还特意造了两个不同的词：Chronos，是依次流过、能被钟表量出来的时间；Kairos，是"恰逢其时"的那个关键瞬间——它问的不是几点几分，是"是不是那个对的时候"。你我这辈子真正记得住的，几乎全是 Kairos 那样的时刻，很少是 Chronos 上的某个刻度。</w:t>
      </w:r>
    </w:p>
    <w:p w14:paraId="36E7FA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件事能在记忆里压下多重的分量，我想大致是这两样东西在起作用：它当时给你的那一下冲击有多狠——摔伤、顿悟、离别，这类事情当时给的一下重击，会把主观的时间无限拉长；还有，它在你这一生的故事里，占了多大的份量——分量越重，越会长久地占着你心里的位置，把你活着的这段感觉，一寸一寸拉长。</w:t>
      </w:r>
    </w:p>
    <w:p w14:paraId="7B776D0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五个我走出来的道理</w:t>
      </w:r>
    </w:p>
    <w:p w14:paraId="40538F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时间这件事，光想是想不透的，得靠身体去走。这些年，我走出来这几条，愿意讲给你听。</w:t>
      </w:r>
    </w:p>
    <w:p w14:paraId="48E8A8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身心先得撑住，织机才有燃料可用。人要是持续地被透支着，就没有余力去接、去留住生活里那些珍贵的瞬间了。只有恢复的力气大于消耗的力气，你心里那台织机才有充足的燃料，去编那些高冲击、高分量的体验，不至于一天到晚疲于应付琐事，把日子稀里糊涂地耗过去。这是后面几条的底子——力气都耗光了，就别再谈什么编织意义了。</w:t>
      </w:r>
    </w:p>
    <w:p w14:paraId="289CB1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得自己守住给意义打分的那杆秤，别让外头的标尺替你打分。外面的世界永远有一套现成的量表——薪水、房价、同龄人的成就，天天在悄悄告诉你什么才算"成功"，抢的是你自己给日子打分的那份权力。塞涅卡当年写过一篇《论人生短促》，说的其实是相反的事——人生并不短，是大多数人自己把它挥霍掉了大半：耗在别人的期待里，耗在没头没尾的忙碌里，等到临终回望，才发现真正属于自己的时间，少得可怜。斯多葛派还有一句常挂在嘴边的话，memento mori，记住你终将死去——这不是在说丧气话，是在提醒你：正因为时间是绝对有限的，你才更有理由，现在就动手筛一筛，什么才配被记进你这一生的故事里，什么不过是别人硬塞给你的噪音。当然，那条大家都在走的标准轨道，也不是全然无用的，它是普通人安稳过日子的底子——我们要做的，不是把它整个掀翻，是在那条大路旁边，给自己留一条走得慢一点的林间小径。</w:t>
      </w:r>
    </w:p>
    <w:p w14:paraId="33550C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得学会用语言，把一晃而过的那一下冲击，摁住。禅宗有个老话头：开悟前后，人做的事其实一样——吃饭时吃饭，睡觉时睡觉。区别只在于，是不是全然地待在眼前这一件事里，而不是一边吃着饭，心思却飘到别处去了。得先有这份"全然在场"的本事，一件事发生的那一刻，你才真的"在场"，接得住它；接住了，才谈得上把它摁住、留下来。徒步路上撞见的那一场落日，深夜里冒出来的那一个顿悟，来得急，去得也急，你不记下来，一转眼就散了。语言，是钉住那个时间坐标的一根钉子——把心里那一下触动，尽量精准地描摹出来，它才能留成一个日后能回头去找的锚点，把你心里那份时间感，往长里拉一拉。</w:t>
      </w:r>
    </w:p>
    <w:p w14:paraId="7A20A3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得找到能跟你一块儿共振的人，意义才不会越攒越薄。一个人独自生出的感悟，是单薄的，得有人跟你对着同一件事，生出同样的一份触动，这份意义才会持续地长大。找到一个能跟你共享记忆、沉默和心事的人，两个人的共振，会一圈一圈地给这份分量加码，替你挡住岁月带来的那股虚无。</w:t>
      </w:r>
    </w:p>
    <w:p w14:paraId="6BC849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得学会跳出那条被铺好的单行道，换一种循环的眼光看自己。社会早给你铺好了一条路：求学、就业、买房、生子——这条路自带一套外界定的分量表，还是一条单行道，一旦"落后"了，就好像再也追不上了似的。可道家讲的时间，从来不是这样一条单行道，是四季轮回：春种秋收，冬去春回，没有哪一季是"迟到"的，时间自己会转回来。心智里的时间，也允许你换一种循环的眼光，看自己这一生：不必为了追赶那条流水线，透支明天的日子；选一条节奏、标准都由你自己定的路，走得慢一点、绕得远一点，不等于来不及了。</w:t>
      </w:r>
    </w:p>
    <w:p w14:paraId="4BB57F4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执弓的人</w:t>
      </w:r>
    </w:p>
    <w:p w14:paraId="5026C4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真正懂时间的人，不再只是被那支箭射中、被动地被岁月磨着走的靶子，他成了那个执弓搭箭、亲手编织的人。海德格尔说，人要"向死而生"——不是消极地等死，是唯有真正直面"我终将死去"这件事，人才能从浑浑噩噩里醒过来，认认真真地活这一场。时间这支箭的终点是死亡，这一点不会因为你不去想它，就自己消失；可正因为终点是确定的，眼前的每一个当下，才有了不能被随便糟蹋的重量。</w:t>
      </w:r>
    </w:p>
    <w:p w14:paraId="0E61EF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走到山顶回望来路的时候，常常会想起山道上那些一去不返的东西——磨破的鞋底，一去不返的司机，一去不返的村落。它们不会回来了，可它们也没真的走。它们在我身上，成了我。每一个当下，你把它投向自己真正认可、真正舍得的地方——这不是一句写在墙上的口号，是你手里那支箭，唯一能做的事。</w:t>
      </w:r>
    </w:p>
    <w:p w14:paraId="2D59FF48">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4D420DE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5" w:name="_Toc885262005"/>
      <w:r>
        <w:rPr>
          <w:rFonts w:hint="eastAsia" w:ascii="Songti SC Black" w:hAnsi="Songti SC Black" w:eastAsia="Songti SC Black" w:cs="Songti SC Black"/>
          <w:sz w:val="32"/>
          <w:szCs w:val="32"/>
        </w:rPr>
        <w:t>关于能量</w:t>
      </w:r>
      <w:bookmarkEnd w:id="5"/>
    </w:p>
    <w:p w14:paraId="3E5F8A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徒步上坡这件事，最能让人看清能量是怎么回事。</w:t>
      </w:r>
    </w:p>
    <w:p w14:paraId="0D4E8F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清晨出发的时候，浑身是使不完的气力；到了正午，那气力就一点一点地往外淌，淌着淌着，就淌没了；走到半日跋涉之后，人只剩下一个念头——找块石头，一屁股坐下去，什么都不想再干了。能量从来不是一个抽象的词，它是你腿脚里的力气、心神里的兴致，是这具肉身能撑多久的那个本源。吃一口饭，睡一觉，它能补回来；可你要是一味地耗，只出不进，它就一点点地垮下去。人这一辈子，说到底，就是一场跟能量的耗散和补给，讨价还价的过程。</w:t>
      </w:r>
    </w:p>
    <w:p w14:paraId="6C63320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一具身子，四层火</w:t>
      </w:r>
    </w:p>
    <w:p w14:paraId="76BEBA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起初以为，人就是一副肉身的储能罐，加满了油就能跑，跑空了就得歇。走得久了才发现，不对，人身上至少并行运转着四层火：最底下一层是体力，是烧起来最实在的那把柴；往上一层是情绪，是那口"我想干"的火苗；再往上是认知，是让人不至于横冲直撞的那份定力；最上头一层，是意义，是绝境里那根托底的锚。这四层火，各有各的添柴处，添对了柴，火就旺；添的是无意义的内耗、解不开的纠缠，那火苗就会被自己的烟给呛熄。</w:t>
      </w:r>
    </w:p>
    <w:p w14:paraId="3194C0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套说法其实不是我一个人琢磨出来的。中医讲"精气神"三宝，精是底子，气是那股冲劲，神是收着这一切、给它定方向的东西——几千年前的老话，讲的其实是同一件事：人不是一整块铁，是好几层火叠在一起烧的一个系统。西方管理心理学里，吉姆·洛尔和托尼·施瓦茨也提出过一套"全情投入"的说法，讲的是体能、情感、思维、精神这四种能量，怎么互相供给、也怎么互相拖垮——一个是几千年前的东方经验，一个是当代西方的组织行为学研究，两边隔着千山万水，谁也没抄谁的，却各自走到了同一处。我在这里做的，不过是把这套早就被人从两个方向都验证过的老话，重新搬回徒步和过日子的场景里，讲给你听一遍。</w:t>
      </w:r>
    </w:p>
    <w:p w14:paraId="271593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体力，是一切的物质底子。吃饭，睡觉，身体的新陈代谢，都是在给这层火添柴。这层柴一断，情绪、思考、信念全都没了着落——徒步正午腹中饿得发慌、腿脚发软的那一刻，你会直接感受到这个：这层火一熄，上面三层，全是空话。</w:t>
      </w:r>
    </w:p>
    <w:p w14:paraId="24CDCD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情绪，是那口点火的气。体力再够用，缺了这口"想干"的劲头，人照样能瘫在原地，一步也不肯挪。山道上远远瞧见前头一个小山头，心里冒出一句"再走一段就到了"，那点兴致冒出来的瞬间，就是情绪在起作用——它自己不产生一分力气，但它决定你愿不愿意把力气使出来。</w:t>
      </w:r>
    </w:p>
    <w:p w14:paraId="3662A6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认知，是不让人瞎跑的那份算计。有体力，有冲动，可要是不会筛信息、不会掂量利弊，那股劲儿就只会瞎使——岔路口凭一时兴起随便一闯，走错方向，白白搭进去半天的脚力，这就是认知没跟上体力和情绪，替你踩的一个坑。</w:t>
      </w:r>
    </w:p>
    <w:p w14:paraId="113D69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意义，是压舱的那块石头。体力耗尽了，情绪也提不起来了，连脑子都懒得转了的时候，往往是一个念头把人重新撑起来——我究竟是为了什么，走这一趟。这是四层火里唯一一层，能在其余三层都烧到见底的时候，还替你把整个人撑住、不至于彻底散架的东西。</w:t>
      </w:r>
    </w:p>
    <w:p w14:paraId="6E0A8F8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一句常问自己的话</w:t>
      </w:r>
    </w:p>
    <w:p w14:paraId="42E6AE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想知道自己这段时间的能量到底是余是亏，问自己一句就够了：这段日子，是充的比耗的多，还是耗的比充的多？</w:t>
      </w:r>
    </w:p>
    <w:p w14:paraId="6DF4B2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睡得好不好，吃得对不对，身边这几个人是滋养你还是拖累你，你手里那件长久要紧的事有没有在往前挪——这些，都是在往里充。工作、非应付不可的沟通，这些是躲不开的刚性消耗，是过日子必须付的那份代价，谈不上冤枉。可还有一种消耗，最不值——那种拧巴的内耗、纠缠不清的烂关系、没来由的攀比，它们不产生任何有用的结果，却照样啃你的心神。这一类，我把它叫作"污染"，因为它连"必要的代价"这四个字都够不上，纯粹是白扔。</w:t>
      </w:r>
    </w:p>
    <w:p w14:paraId="373DE5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没有秤能替你精确称出这笔账，因为"内耗"这类东西，本来就没法客观打分，你我心里的那杆秤，各不相同。</w:t>
      </w:r>
      <w:r>
        <w:rPr>
          <w:rFonts w:hint="eastAsia" w:ascii="Songti SC Regular" w:hAnsi="Songti SC Regular" w:eastAsia="Songti SC Regular" w:cs="Songti SC Regular"/>
          <w:sz w:val="21"/>
          <w:szCs w:val="21"/>
        </w:rPr>
        <w:t>它更像是一句你该定期问自己的话，不是一道要算出精确得分的题。</w:t>
      </w:r>
    </w:p>
    <w:p w14:paraId="5C958B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还有一件公式量不出来的事，我觉得比前面那句更要紧：同样一份余下的力气，有人会把它沉淀成一样能反复用的长久东西——一门练熟的手艺、一段扎实的关系、一套自己摸出来的方法；有人只是把它花在了一时的情绪里，转头连痕迹都不剩。前者是把力气"存"了下来，后者是把力气"花"没了。人和人这一生走出来的差距，往往不在谁的力气更足，而在谁更懂得把余下的那一点，存住。</w:t>
      </w:r>
    </w:p>
    <w:p w14:paraId="2012678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它撑着别的一切</w:t>
      </w:r>
    </w:p>
    <w:p w14:paraId="1DA5EF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关于时间」那一章我说过，心里的时间有多厚，是被事情的冲击力和分量撑起来的。这里我想补一句：冲击力从哪儿来？往往就来自你在那一刻，往那件事上投了多少心神。你全神贯注地经历一件事，它才会在心里留下分量；你心不在焉地路过，再大的事，也留不下一点痕迹。说到底，是能量的投放，撑起了时间的厚度。</w:t>
      </w:r>
    </w:p>
    <w:p w14:paraId="60D63A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人和人之间，也是一张互相供电、也互相抽电的网。滋养你的关系是在给你充电，拉扯纠缠的关系是在放电，长年累月耗着你的那种关系，就是前面说的"污染"，是最该先清理出去的一类损耗。</w:t>
      </w:r>
    </w:p>
    <w:p w14:paraId="357FE5D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走到山顶回望的时候</w:t>
      </w:r>
    </w:p>
    <w:p w14:paraId="3CB33D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身上的每一层火，都有个烧不过去的上限；熵增是这世上万物都躲不开的一条底层的路，谁也没有例外。外面的世界总在诱着你无度地挥霍气力，唯有把力气定向投给那些分量重、值得长久去做的事，隔开那些没来由的消耗，你身上这套系统，才不至于散得太快。</w:t>
      </w:r>
    </w:p>
    <w:p w14:paraId="3A25EA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走到山顶回望来路的时候，才明白一件事：这一路真正值得的，从来不是我耗掉了多少体力，是这些耗掉的力气，最终换来了什么留得住的东西——磨破的脚掌换来了到过的地方，白扔的力气什么也没换来。人这一生，不是拼谁的火烧得更旺，是拼谁最后攒下的，是灰，还是炭。灰是烧尽了什么也不剩的，炭还能再点着一次。</w:t>
      </w:r>
    </w:p>
    <w:p w14:paraId="40E7C0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守住往里添柴的那条路，堵住那些白白漏气的缝，把力气用在真正值得的地方去——这几件事想明白了，你才算是，真正握住了自己这条命的方向盘。</w:t>
      </w:r>
    </w:p>
    <w:p w14:paraId="05049A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72ED4ED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6" w:name="_Toc831811619"/>
      <w:r>
        <w:rPr>
          <w:rFonts w:hint="eastAsia" w:ascii="Songti SC Black" w:hAnsi="Songti SC Black" w:eastAsia="Songti SC Black" w:cs="Songti SC Black"/>
          <w:sz w:val="32"/>
          <w:szCs w:val="32"/>
          <w:lang w:val="en-US" w:eastAsia="zh-CN"/>
        </w:rPr>
        <w:t>关于日常</w:t>
      </w:r>
      <w:bookmarkEnd w:id="6"/>
    </w:p>
    <w:p w14:paraId="50B8D4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走路的时候，日常是很简单的一件事。</w:t>
      </w:r>
    </w:p>
    <w:p w14:paraId="72ED1D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每天起来，收拾行囊，拔营，走。走累了就歇一歇，饿了就吃一口，天黑了就找个地方，把帐篷搭起来睡觉。不用想今天穿什么，就那一身；不用想中午吃什么，就那几样；不用想今天要干什么，就是走路。</w:t>
      </w:r>
    </w:p>
    <w:p w14:paraId="255FCE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刚开始，我觉得这日子有点单调。走得久了，反倒觉得舒服。为什么舒服？因为不用做决定了。</w:t>
      </w:r>
    </w:p>
    <w:p w14:paraId="214478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日常不是关住你的笼子，是替你省劲儿的一条轨道。</w:t>
      </w:r>
    </w:p>
    <w:p w14:paraId="558496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想想，平时在城里，一天要做多少个决定？几点起，穿哪件衣服，吃什么早饭，走哪条路上班，中午点什么外卖，晚上看哪部剧……这些事一件一件看着都小，可加在一起，耗的劲儿一点都不小。劲儿都花在这些鸡毛蒜皮上了，等真遇上一件大事，反倒没劲儿去想了。</w:t>
      </w:r>
    </w:p>
    <w:p w14:paraId="6DF59C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你以为日常是在浪费时间，其实它是在替你攒力气。</w:t>
      </w:r>
    </w:p>
    <w:p w14:paraId="5AF816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那些鸡毛蒜皮的小事都固定下来，不必天天重新盘算一遍，省下来的那点劲儿，才能留给真正要紧的事。日常还有一个好处，它像个底。有这个底垫着，遇上什么突发的状况，你不至于慌了神；要是连起床的钟点都没个准儿，一件小事就能把你一整天全搅乱。</w:t>
      </w:r>
    </w:p>
    <w:p w14:paraId="7478E9B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飞轮，还是别的什么</w:t>
      </w:r>
    </w:p>
    <w:p w14:paraId="030DB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读到威廉·詹姆斯的一句话，他说习惯是社会这架大机器最沉的一个飞轮。这句话常被人拿来当励志的话讲——好像意思是，飞轮一转起来，日子就毫不费力地往前滚了。可我后来把那段原话找出来完整地读了一遍，才发现詹姆斯说的其实没那么轻快：他讲的是这个飞轮怎么把渔夫钉在冬天的海上，把矿工钉在暗无天日的矿井里，把守着一亩三分地的农人，钉死在那间孤零零的木屋前——他说的是习惯的沉，是它怎么把一个人焊死在自己的命运里，不容你轻易挣脱。</w:t>
      </w:r>
    </w:p>
    <w:p w14:paraId="2B4D0A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把这段话原原本本地讲给你听，不是想吓唬你，是觉得，一个词用得太轻巧，反而对不住它。习惯这东西，是把双刃的犁——它能替你把地耕得又快又稳，也能把你耕进同一条沟里，一辈子出不来。关键从来不在飞轮本身，在你有没有想清楚，这飞轮，是你在推着它走，还是它在推着你走。</w:t>
      </w:r>
    </w:p>
    <w:p w14:paraId="610E74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日常秩序，我更愿意把它理解成你自己给自己装的那个飞轮——你亲手选的沟，跟命运替你挖好的沟，是两回事。第一圈最费劲，是你自己蹲下身子去推的，推起来了，它才会带着你往前走，而不是你在后面一圈一圈地追着它跑。</w:t>
      </w:r>
    </w:p>
    <w:p w14:paraId="29F1B72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省下的劲儿，去了哪儿</w:t>
      </w:r>
    </w:p>
    <w:p w14:paraId="2B1657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每天能做判断的力气，是有数的，不是取之不尽的井水。早上选穿什么，中午选吃什么，晚上选看什么——这些你以为是"小事"的判断，每一件都在悄悄支取那份你原本该留给要紧事的力气。就像你在超市货架前，为一只保温杯挑了半个钟头，回到家，连"这份工作到底还要不要干下去"这么大的一件事，都懒得再想了。</w:t>
      </w:r>
    </w:p>
    <w:p w14:paraId="7E73EB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固定早餐吃什么，固定通勤走哪条路，固定每周什么时候采购——这些都是你替自己预先设好的默认选项，不必天天重新商量一遍。省下的那份决策的力气，才有地方去落在真正需要它的地方。</w:t>
      </w:r>
    </w:p>
    <w:p w14:paraId="4E87E90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一层垫在下面的缓冲</w:t>
      </w:r>
    </w:p>
    <w:p w14:paraId="74BEA6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稳当的日常，不是让你的日子变得更僵，是让一次突如其来的冲击，撞不穿你全部的安排。</w:t>
      </w:r>
    </w:p>
    <w:p w14:paraId="780828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比如你每天固定七点半出门，哪天孩子突然发起烧来，你手里还有富余的时间，可以从容地处理，不至于满屋子乱转。处理完了，你照常出门，那一场意外，没能撞垮你一整个上午。</w:t>
      </w:r>
    </w:p>
    <w:p w14:paraId="76E1E5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可要是你每天起床的钟点都没个准，出门的时辰也是随缘，这一场意外，就会直接把你那一整天的秩序都掀翻——你在处理发烧本身之外，还得额外花力气，重新给这一天找一个头绪。</w:t>
      </w:r>
    </w:p>
    <w:p w14:paraId="1E65BD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日常秩序，等于是在你和世界之间，先垫了一层缓冲。意外进来，先撞在这层缓冲上，撞不进你的核心。有这层缓冲垫着，你才能腾出手来，专心去应付眼前那一件真正要紧的事，而不必同时还要操心"我这一天接下来到底该怎么办"。</w:t>
      </w:r>
    </w:p>
    <w:p w14:paraId="7255D88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一把能照见异常的尺子</w:t>
      </w:r>
    </w:p>
    <w:p w14:paraId="06470A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你没法察觉"今天和平时不一样"，除非你先知道"平时"长什么样子。</w:t>
      </w:r>
    </w:p>
    <w:p w14:paraId="3277E1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每天上班都是三十分钟，今天走了四十分钟——你立刻就知道出了点什么事，前面兴许是有事故，该改道，该提前给同事打个招呼。可你要是每天都走不一样的路，四十分钟就只是一次寻常的波动，什么信号也不算。</w:t>
      </w:r>
    </w:p>
    <w:p w14:paraId="1BE6E3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今天比平时更累一点，更容易心烦一点，做事的效率也比平时低一点——这些细微的偏差，只有你先知道"平时"是什么样子，才能被你觉察到。日常秩序，给的正是这样一把尺子，一个参照的底子。没有这把尺子，你连自己走偏了，都不会知道。</w:t>
      </w:r>
    </w:p>
    <w:p w14:paraId="4B2B96F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回到路上</w:t>
      </w:r>
    </w:p>
    <w:p w14:paraId="42731B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山道上走了这些年，我才明白，日常这东西，图的从来不是把日子过得一成不变，图的是把那些不值得你反复盘算的小事，先一股脑地铺成一条现成的路，好让你把真正的力气，省下来，留给那些真正该你亲自去走、亲自去决定的地方。</w:t>
      </w:r>
    </w:p>
    <w:p w14:paraId="1B7803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睁眼，喝水，洗漱，坐下开始走这一天的路——这套序列一旦定了下来，你每天早晨就不必再重新问自己一遍"接下来该干什么"。路已经铺好了，你要做的，只是迈开脚。</w:t>
      </w:r>
    </w:p>
    <w:p w14:paraId="1E5E64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年轻的时候，总觉得日复一日是件挺没劲的事，恨不得每天都活出点新花样来。走了这么多年的路才明白，真正的自由，从来不是日日都要标新立异，是把不值一提的小事都安顿好了，才有余力，在真正要紧的地方，任性一回。</w:t>
      </w:r>
    </w:p>
    <w:p w14:paraId="6A889315">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rPr>
      </w:pPr>
    </w:p>
    <w:p w14:paraId="4210CD6A">
      <w:pPr>
        <w:pStyle w:val="3"/>
        <w:keepNext w:val="0"/>
        <w:keepLines w:val="0"/>
        <w:pageBreakBefore/>
        <w:widowControl w:val="0"/>
        <w:kinsoku/>
        <w:wordWrap/>
        <w:overflowPunct/>
        <w:topLinePunct w:val="0"/>
        <w:autoSpaceDE/>
        <w:autoSpaceDN/>
        <w:bidi w:val="0"/>
        <w:adjustRightInd/>
        <w:snapToGrid/>
        <w:ind w:firstLine="641" w:firstLineChars="200"/>
        <w:jc w:val="center"/>
        <w:textAlignment w:val="auto"/>
        <w:outlineLvl w:val="1"/>
        <w:rPr>
          <w:rFonts w:hint="eastAsia" w:ascii="Songti SC Black" w:hAnsi="Songti SC Black" w:eastAsia="Songti SC Black" w:cs="Songti SC Black"/>
          <w:sz w:val="32"/>
          <w:szCs w:val="32"/>
        </w:rPr>
      </w:pPr>
      <w:bookmarkStart w:id="7" w:name="_Toc139338563"/>
      <w:r>
        <w:rPr>
          <w:rFonts w:hint="eastAsia" w:ascii="Songti SC Black" w:hAnsi="Songti SC Black" w:eastAsia="Songti SC Black" w:cs="Songti SC Black"/>
          <w:sz w:val="32"/>
          <w:szCs w:val="32"/>
        </w:rPr>
        <w:t>关于无聊</w:t>
      </w:r>
      <w:bookmarkEnd w:id="7"/>
    </w:p>
    <w:p w14:paraId="50D960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走路这件事，大部分时候是无聊的。</w:t>
      </w:r>
    </w:p>
    <w:p w14:paraId="41BA13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就是走。一步，又一步。前面没什么好看的，脑子里也没什么好想的。就是走。</w:t>
      </w:r>
    </w:p>
    <w:p w14:paraId="047A8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刚开始的时候，我不习惯。手里总觉得缺点什么，耳朵里也觉得缺点什么。想掏出手机，想听点声音，想刷点什么进来填一填。可路上没有信号，也没什么可刷的东西——那时候我才第一次发现，原来自己已经离不开"被塞满"这件事了。</w:t>
      </w:r>
    </w:p>
    <w:p w14:paraId="26241C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走着走着，也就习惯了。</w:t>
      </w:r>
    </w:p>
    <w:p w14:paraId="56FA79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习惯了以后，我才发现，无聊原来是个好东西。</w:t>
      </w:r>
    </w:p>
    <w:p w14:paraId="6E53E1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帕斯卡尔在《思想录》里有一句话，中文常被译成这样："人的一切不幸，都来源于一件事——那就是不懂得安安静静地待在一间屋子里。"我读到这句话的时候，心里咯噔了一下——他说的不就是我这一路吗？一开始想掏手机、想听点动静，就是坐不住那份安静；后来真的坐住了，才知道，那份安静里原来是有东西的。</w:t>
      </w:r>
    </w:p>
    <w:p w14:paraId="371915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无聊不是浪费时间。无聊，是种子在土里发芽的时候，你看不见，但它在长。</w:t>
      </w:r>
    </w:p>
    <w:p w14:paraId="0BCC2BE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一颗停不下来的陀螺</w:t>
      </w:r>
    </w:p>
    <w:p w14:paraId="7C8109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平时忙，忙工作，忙应酬，忙这忙那。脑子一直转，转得飞快，像个陀螺，谁也别想让它停下来。转来转去，翻来覆去，其实都是那点事——今天要交什么报告，明天要开什么会，后天要跟谁吃一顿不得不吃的饭。</w:t>
      </w:r>
    </w:p>
    <w:p w14:paraId="30EF3F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一闲下来，陀螺不转了。</w:t>
      </w:r>
    </w:p>
    <w:p w14:paraId="1AE2E7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脑子却开始自己走了。</w:t>
      </w:r>
    </w:p>
    <w:p w14:paraId="344A8D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走着走着，会走到一些你平时去不了的地方——突然想起小时候的一件事，突然想通一个困扰你许久的问题，突然觉得"哦，原来那句话是这个意思啊"。这些东西，你忙的时候是想不起来的。它们一直都在，蹲在脑子里某个角落，只是你一忙，就顺手把它们盖住了。只有你彻底闲下来，什么都不再想的时候，它们才敢慢慢探出头来。</w:t>
      </w:r>
    </w:p>
    <w:p w14:paraId="21B931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就像一锅肉。大火急着炖，炖不烂，也入不了味。得小火，慢慢地咕嘟着，咕嘟几个钟头，肉才烂，味儿才进去。脑子也是肉长的，它急不来。</w:t>
      </w:r>
    </w:p>
    <w:p w14:paraId="1875A0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现在的人，好像都特别怕无聊。排队要刷手机，吃饭要看视频，走路要塞上耳机，连上厕所都得揣个手机进去，好像空出来的那一秒钟，就是一桩罪过。可我们有没有想过——把所有的空隙都填满了，那些原本能在空隙里悄悄长出来的东西，也就再也长不出来了。</w:t>
      </w:r>
    </w:p>
    <w:p w14:paraId="34E1144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填满，还是留白</w:t>
      </w:r>
    </w:p>
    <w:p w14:paraId="60557A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锅还没炖透的肉，你要是不揭盖子、不去搅它，让它安安静静地咕嘟着，它才会慢慢烂，慢慢入味。人的脑子也是这个道理：平时接收的信息、经历的事，都是些还没炖透的食材，堆在锅里。你要是一刻不停地往里加新料——刷手机、看视频、听播客——那就等于一直开着大火在翻搅，食材永远炖不烂，味儿也永远进不去。</w:t>
      </w:r>
    </w:p>
    <w:p w14:paraId="6EDCBB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无聊，就是那口终于被盖上盖子、被允许安安静静小火咕嘟的锅。不是什么都没发生，恰恰是那些平时腾不出工夫处理的念头、那些半懂不懂的心事，正在锅底下，慢慢地炖，慢慢地入味。</w:t>
      </w:r>
    </w:p>
    <w:p w14:paraId="68CE95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不是我一个人的胡思乱想。脑科学里有一个说法，叫"默认模式网络"——人在放空、什么专注的事都没在做的时候，大脑里反倒有一整套区域会活跃起来，去做整理回忆、拼接念头这类的事。这个机制目前学界还在继续研究，我不敢说得太满，但至少这一点是能对上号的：你以为自己在无聊里什么都没干，脑子那边，其实换了一套人马在悄悄上工。</w:t>
      </w:r>
    </w:p>
    <w:p w14:paraId="19E2EB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好的生活，不是被填满的生活。好的生活，是留了几口没盖满的锅，让锅里的东西，有机会自己炖熟。</w:t>
      </w:r>
    </w:p>
    <w:p w14:paraId="14FEADC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无聊，跟干等着，是两回事</w:t>
      </w:r>
    </w:p>
    <w:p w14:paraId="6584AF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干等着，是你在被动地等一件外部的事情结束，什么都不做，锅里什么变化也没有，火也压根没开。无聊，是你在低负荷的状态里，让这口锅自顾自地咕嘟着——表面上看你也是什么都没做，可锅底下的火，其实一直没灭。两者外表相似，一个是彻底熄了火的空锅，一个是小火慢炖的锅，中间隔着的，是一整锅正在发生的变化。</w:t>
      </w:r>
    </w:p>
    <w:p w14:paraId="144363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排队的时候你去刷手机，是又往锅里扔进一把新柴火，逼着它继续翻滚，不让里面的东西安静下来炖透。排队的时候你只是站着，那才是把火调小了，给锅里那些东西，留出一段能炖熟的时间。关键从来不是你有没有空，是你愿不愿意，让那口锅，安安静静地咕嘟一会儿。</w:t>
      </w:r>
    </w:p>
    <w:p w14:paraId="0C71D13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真正的变化，都发生在炖着的时候</w:t>
      </w:r>
    </w:p>
    <w:p w14:paraId="6777A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平时是沿着已经踩熟的路子往前走的——起床，通勤，工作，回复信息。这些路早就走熟了，闭着眼都能走，可正因为熟，你走不出一条新路来。新路，只有在你停下来的时候，才有可能冒出来——当你不再沿着任何一条熟路往前赶，那些原本散落一地、互不相干的念头，才终于有机会自己凑到一起，炖出点新东西来。你突然想通一个方案，突然明白一件事为什么是那样——这不是凭空冒出来的运气，是脑子里那些本来没什么关系的碎片，趁着你没再塞新东西进来的这段空当，自己在锅里炖到了一处。</w:t>
      </w:r>
    </w:p>
    <w:p w14:paraId="1E2C5D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想炖出点新东西，得靠两样东西：锅里得先攒够了食材，还得有一段够长的时间，不去搅它。</w:t>
      </w:r>
    </w:p>
    <w:p w14:paraId="0E79DB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这句话，是我这一路走下来，最想告诉你的一句。</w:t>
      </w:r>
    </w:p>
    <w:p w14:paraId="6D6575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你平时接收的东西，从来都不缺，食材从来都是够的；缺的，从来都是那段"不去搅它"的时间。无聊，给的正是这段时间。</w:t>
      </w:r>
    </w:p>
    <w:p w14:paraId="68628F7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那些正在被摁灭的窗口</w:t>
      </w:r>
    </w:p>
    <w:p w14:paraId="76D122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无聊，在日常生活里经常会冒出头来，可它往往刚一冒头，就被人摁灭了：排队的时候刷手机，等人的时候看短视频，走路的时候戴上耳机听播客，连洗澡都要放着音乐——这些动作，说到底，都是往那口刚要安静下来的锅里，又扔进一把新柴火。你不是在等一件事情结束，你是在阻止自己那锅东西，好好炖透。你把所有的空隙都填满了，那些本该炖出来的新念头、新想法，也就没了下文。不是没有时间，是那段本该留给"炖"的时间，全被你拿去"加新料"了。</w:t>
      </w:r>
    </w:p>
    <w:p w14:paraId="2FC9E0A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回到路上</w:t>
      </w:r>
    </w:p>
    <w:p w14:paraId="348F8E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徒步的路上，长时间的行走本身，就是一种持续的、安安静静的无聊。也正是在这种状态里，我才开始留意那些平时被自己忽略的细节，想起那些平时被自己压住的念头。那些走着走着突然冒出来的念头，不是路上什么都没发生，是脑子里那锅东西，终于有机会，好好地炖了一回。</w:t>
      </w:r>
    </w:p>
    <w:p w14:paraId="0EE53A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一个永远被塞满的脑子，只能沿着已经踩熟的路，一直走下去，走不出新路。无聊，给的正是那段停下来、让已有的东西自己重新排列组合的时间。</w:t>
      </w:r>
    </w:p>
    <w:p w14:paraId="4041C1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生活不该一直是"等着这段时间快点过去"。无聊也不该只是干等着——它应该是脑子里那口锅，被允许安安静静地，咕嘟上一会儿的时候。</w:t>
      </w:r>
    </w:p>
    <w:p w14:paraId="014AEC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我在山道上走了那么多年，走出来的道理，说穿了也就这一句：你得先舍得留白，日子才有地方，长出点新东西来。</w:t>
      </w:r>
    </w:p>
    <w:p w14:paraId="7DB4C777">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44EF4B0D">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lang w:val="en-US" w:eastAsia="zh-CN"/>
        </w:rPr>
      </w:pPr>
      <w:bookmarkStart w:id="8" w:name="_Toc1106053111"/>
      <w:r>
        <w:rPr>
          <w:rFonts w:hint="eastAsia" w:ascii="Songti SC Black" w:hAnsi="Songti SC Black" w:eastAsia="Songti SC Black" w:cs="Songti SC Black"/>
          <w:sz w:val="32"/>
          <w:szCs w:val="32"/>
          <w:lang w:val="en-US" w:eastAsia="zh-CN"/>
        </w:rPr>
        <w:t>生命·信息·运动·时间</w:t>
      </w:r>
      <w:bookmarkEnd w:id="8"/>
    </w:p>
    <w:p w14:paraId="4DD626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有些道理，人是要用腿走出来的。</w:t>
      </w:r>
    </w:p>
    <w:p w14:paraId="766579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四章，我讲了时间为什么并不老实地按钟表的节奏流淌，能量为什么容不得挥霍，日常那点琐碎重复的秩序为什么值得敬重，无聊那一段空落落的时间又为什么不能被塞满。写的时候我并没有想清楚这四件事之间有什么关系，只是走一步、写一笔，走到后来才发现，它们原来一直在绕着同一个圆心打转——只是那时我还不知道圆心在哪里。</w:t>
      </w:r>
    </w:p>
    <w:p w14:paraId="51C626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现在我知道了。</w:t>
      </w:r>
    </w:p>
    <w:p w14:paraId="62920C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一路徒步，翻过山，越过岭，搭过陌生人的顺路货车，在乡野的茶摊上歇过脚，见过宗族祭祖时那种庄严的沉默，见过集市上讨价还价时的机灵与算计，也见过人情冷暖在陌生人脸上一闪而过的样子。这些细碎的、几乎不成体统的际遇，日子久了，竟自己沉淀成了一套东西——我用它来理解这个世界，理解我自己：生命、信息、运动、时间。</w:t>
      </w:r>
    </w:p>
    <w:p w14:paraId="4D7913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得先把话说清楚，免得你误会：这不是什么放之四海皆准的科学定律，我没有那个资格去立法。它只是一面镜子，是我借了几套现成的理论，自己动手磨出来的一面镜子。镜子照得准不准，你读到这里，心里应该已经有点数了——至少在前面四章里，它好像还算管用。一面镜子能不能照出点真东西，从来不在于它多精密，而在于你愿不愿意站到它跟前去看。</w:t>
      </w:r>
    </w:p>
    <w:p w14:paraId="1163CFB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先说两个绕不开的词</w:t>
      </w:r>
    </w:p>
    <w:p w14:paraId="5EEC9D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熵，是热力学和系统论里的一个概念，指一个系统内部无序、混乱、瓦解的程度。一个孤立的系统，如果不与外界交换任何东西，它的熵只会越积越多，秩序只会越来越少——这几乎是一条铁律，没有商量的余地。放到徒步的语境里说：行囊长时间不补给，身体持续消耗却不进食，就是熵增在你身上悄悄发生。</w:t>
      </w:r>
    </w:p>
    <w:p w14:paraId="40DEAF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负熵，是熵的反面，是一切能被系统吸收、用来抵消混乱、重新建立秩序的资源。食物、清水、一句可靠的消息、旁人伸出的一把手、日积月累学来的生存本领，都可以算作负熵。</w:t>
      </w:r>
    </w:p>
    <w:p w14:paraId="3E0ED3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这两个词，后面我不再重复解释，你记住就好。</w:t>
      </w:r>
    </w:p>
    <w:p w14:paraId="1358F18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生命：一个不肯认命的开放系统</w:t>
      </w:r>
    </w:p>
    <w:p w14:paraId="1FF410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说穿了，这就是薛定谔在《生命是什么》里讲的那件事，后来普利高津又补了一块：生命依靠不断从环境里摄取"负熵"来维持自身的秩序，对抗那自发的、不由分说的熵增；一个开放的系统，可以在持续不断的物质能量交换里，自己长出、自己撑住一种远离平衡、远离死寂的有序结构。这是两位诺贝尔奖得主的理论，我在这里做的事，不过是把它挪来做一面照见日常生活的镜子——孤立的、不与外界交换的系统，只会朝着一个方向走，那就是混乱；而生命的可贵，恰恰在于它不肯就这么认命，它要主动向外伸手，去够那点能对抗混乱的资源。这层判断是我从他们的理论里自己引申出来的，不是原文照搬，我愿意为这点引申负责。</w:t>
      </w:r>
    </w:p>
    <w:p w14:paraId="5AF106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这大概是生命和石头最本质的区别：石头等着被风化，生命却起身去够一口水喝。</w:t>
      </w:r>
    </w:p>
    <w:p w14:paraId="6EDFEF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山道边那些无人照料的野花草，你不必怜惜它们，一场雨、一线日光，它们自己就抽枝展叶了；可路边那些青石，日晒它就晒着，雨淋它就淋着，它们从来不会、也永远不会，为自己做点什么。这是我在山道上无数次盯着一块石头和一丛野草看出来的分别，看似简单，却是我这些年走得最远也最深的一个念头。徒步到正午，腹中空得发慌，我去寻村镇里的干粮，去溪边捧一口凉水——这些举动，说到底就是在向这个世界索取"负熵"，去填补身体正在持续耗散的那点秩序。断了这份外部输入，紊乱只会越积越多，没有人能靠意志力饿着肚子走完全程。</w:t>
      </w:r>
    </w:p>
    <w:p w14:paraId="604C6B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头看"关于日常"那一章，我才明白：日常秩序之所以重要，正是因为它是最稳当、最不需要讨价还价的负熵供给渠道——按点吃饭、按点睡觉，说到底就是在给这个叫"生命"的系统，提供一份可以预期的输入，你不必每一次都手忙脚乱地去抢救一场已经濒临崩溃的秩序。往下看，健康、家庭的庇护、一代人对下一代人的养育、未雨绸缪的储蓄，这些事，也都可以看作是在持续地为生命这个系统输送负熵；而所谓养生、所谓调整作息，说穿了不过是在想办法，把自己耗散的速度，放慢一点，再放慢一点。</w:t>
      </w:r>
    </w:p>
    <w:p w14:paraId="041A4C9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信息：省下的那几步弯路</w:t>
      </w:r>
    </w:p>
    <w:p w14:paraId="3F9081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香农的信息论，把信息定义为一种能消除不确定性的度量；后来布里渊等人提出"负熵原理"，把信息和热力学的熵接了起来，认为获取信息，本质上是用能量去换秩序。这是信息论内部一支有影响、但也存在争议的延伸解释，我在这里沿用它，只是想借它，找一个理解"信息为什么重要"的角度。</w:t>
      </w:r>
    </w:p>
    <w:p w14:paraId="460570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深山里岔路两条，外观一模一样，你若是盲目挑了一条走下去，很可能一头撞进断崖陡坡里，白白折返几个钟头，赔进去的是脚力，也是天光。可要是路边一个放牛的老人随口给你提一句路况，那一句闲话，就直接替你筛掉了大片的未知与风险，省下了那些原本要用来试错的力气。我从前总爱盲目地闯新路，觉得那才叫勇气，吃过几次亏才明白：勇气从来不是不问路，是问了路之后，还敢往前走。旁人走过的弯路、探过的水源、落过脚的地方，这些闲话式的经验，其实是这世上最便宜的导航，不是每一步弯路，都非得自己亲自踩一遍才算数。</w:t>
      </w:r>
    </w:p>
    <w:p w14:paraId="1FE871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头看"关于无聊"那一章：无聊的那段时间之所以重要，是因为大脑在那片没有新信息涌入的空白里，反而会把之前零零碎碎摄入的东西，重新整理，重新接上线——一味地把无聊填满，某种意义上，恰恰是掐断了大脑给自己整理的这条路。往下看，茶酒之间的两条信道、情商、那些不成文的潜规则、还有欺诈这种事，后面我都会从"信息"这个角度切进去讲。</w:t>
      </w:r>
    </w:p>
    <w:p w14:paraId="15A43D5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运动：让念头落地的那一步</w:t>
      </w:r>
    </w:p>
    <w:p w14:paraId="62C65D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条，没有哪条经典物理定律替我背书，是我自己走出来的一个归纳——人心里那点认知、情绪、盘算，本身不会替你改变外面的世界，只有身体、或者说系统，真正动起来的那一刻，内在的资源才会变成外在的结果。</w:t>
      </w:r>
    </w:p>
    <w:p w14:paraId="500804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坐在帐篷里空想"该去集镇补给了"，念头再清楚，干粮也不会自己长了腿走到你面前。起身，收拾行囊，迈开步子赶路，到了地方掏钱采买——这才是一整套把想法变成结果的完整动作，少一步都不算数。</w:t>
      </w:r>
    </w:p>
    <w:p w14:paraId="6386F4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头看"关于能量"那一章，我才明白：能量之所以要精打细算，是因为它的价值只有在真正转化成运动、真正被输出的那一刻，才会兑现；囤着不用的能量，本身并不创造任何秩序，它只是安安静静地躺在那里，什么也没改变。这里我要多说一句，免得说偏了：这不代表"停下来"就是浪费。"关于无聊"那一章讲过，空白的窗口也有它的用处，一段长途跋涉之后彻彻底底地休息一场，本身也是在为下一次出发积攒力气。"运动"和"暂停"从来不是敌人，它们是同一件事的两口气，一口呼出去，一口再吸进来。往下看，交换、产品、保护、人情往来，这些事，后面都要落回到"动没动手"这四个字上。</w:t>
      </w:r>
    </w:p>
    <w:p w14:paraId="43DBE82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时间：走过去就回不来的那条路</w:t>
      </w:r>
    </w:p>
    <w:p w14:paraId="04BA26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热力学第二定律规定的那条"时间箭头"，是这一条的物理依据——熵增的过程不可逆，这也正是我们能感觉到"时间只往一个方向走"的物理根底。</w:t>
      </w:r>
    </w:p>
    <w:p w14:paraId="61F3F3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漫长的上坡路，走的时候觉得度日如年，可等到抵达终点回头一望，又恍然觉得来时仓促。昨日磨破的脚掌，早年偶遇又一去不返的司机，路过又消失在身后的山野村落——这些，都是时间留下的、无论如何也倒不回去的痕迹。同一段时间里，你没法并行做两件都需要专注的事；别人的时间，也没有办法平移过来借给你用。这世上唯一公平的东西，大概就是没有人能把昨天再走一遍。</w:t>
      </w:r>
    </w:p>
    <w:p w14:paraId="4B22B0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头看"关于时间"那一章，我说的是：心智里的时间是非线性的——赶路的时候觉得漫长，回望的时候又觉得短促。这里我要把话说完整：那一章讲的是人对时间的感受，而这里讲的时间窗口，是物理意义上不可逆、不可叠加的硬约束——感受可以弯曲变形，窗口本身，一寸也不会挪动。这两者并不矛盾，是同一件事的两个层面：一层是钟表怎么走，一层是你心里觉得它怎么走。往下看，风险、长久的关系、储蓄、人这一生要做的种种选择，都得在这个"回不来"的约束底下，去做取舍，没有例外。</w:t>
      </w:r>
    </w:p>
    <w:p w14:paraId="2ED37C4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一次最普通的清晨，藏着全部的答案</w:t>
      </w:r>
    </w:p>
    <w:p w14:paraId="5B7FE8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天光亮起来，这是时间的窗口打开了；腹中一阵饥饿，这是生命在发出它的需求信号；昨日一个路人随口告诉我集镇在哪个方向，这是信息替我消除了不确定性；我起身，收拾行囊，赶路去采买干粮，这是运动，把一整套盘算变成了实实在在的现实。——这不过是一次最寻常不过的清晨补给，可你若细看，会发现它其实同时用到了这四样东西。而这，也正是前面时间、能量、日常、无聊四章，在同一个清晨里，具体的样子。</w:t>
      </w:r>
    </w:p>
    <w:p w14:paraId="395F1CC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收尾的话</w:t>
      </w:r>
    </w:p>
    <w:p w14:paraId="5E53F0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回头再看这一篇：时间是窗口，能量是燃料，日常是那条稳稳输送负熵的轨道，无聊是系统留给自己重新整理的一道缝隙——四章讲的其实是同一件事的四张脸，只是当时我还没把话说透。</w:t>
      </w:r>
    </w:p>
    <w:p w14:paraId="432BD6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现在说透了。这四个问题——谁在提供负熵，信息有没有替谁消除了不确定性，有没有真的起身去做而不只是坐着盘算，有没有算清楚时间这本永远回不来的账——是我这一路走下来，自己筛出来的四把尺子。往后书里再讲到别的事，我未必每一次都会把它们摆出来，但它们会一直在我心里，像随身带着的四件旧工具，用得上的时候，自然会伸手去摸。</w:t>
      </w:r>
    </w:p>
    <w:p w14:paraId="20EF40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四个问题，我不敢说是放之四海皆准的公理，它们只是我这些年在路上，一步一步走出来的一套习惯性的提问方式。如果它对你也管用，就留着用；如果走到某一处，你觉得它突然解释不通了，那多半是这套框架自己的边界到了，不是你的问题。</w:t>
      </w:r>
    </w:p>
    <w:p w14:paraId="08BD23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一个人能给出的答案，终究是有限的。我能做的，不过是把我摔过的跤、绕过的路、渡过的河，如实地讲给你听，至于你信不信、走不走、往哪个方向走，那是你自己的事——这原本也该是你自己的事。</w:t>
      </w:r>
    </w:p>
    <w:p w14:paraId="53F672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接下来第二篇「生命之基」，我会具体展开：信息究竟怎么帮你省下那些冤枉的力气，健康、休息、注意力，又是怎么在这套框架里各自扮演自己的角色。从这里开始，我们才算真正动手，往上盖房子。</w:t>
      </w:r>
    </w:p>
    <w:p w14:paraId="4C121AA2">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10D903B8">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9" w:name="_Toc816188145"/>
      <w:r>
        <w:rPr>
          <w:rFonts w:hint="eastAsia" w:ascii="Songti SC Black" w:hAnsi="Songti SC Black" w:eastAsia="Songti SC Black" w:cs="Songti SC Black"/>
          <w:sz w:val="52"/>
          <w:szCs w:val="52"/>
          <w:lang w:val="en-US" w:eastAsia="zh-CN"/>
        </w:rPr>
        <w:t>第二篇 生命之基</w:t>
      </w:r>
      <w:bookmarkEnd w:id="9"/>
    </w:p>
    <w:p w14:paraId="4EEEBF14">
      <w:pPr>
        <w:pStyle w:val="3"/>
        <w:keepNext w:val="0"/>
        <w:keepLines w:val="0"/>
        <w:pageBreakBefore/>
        <w:widowControl w:val="0"/>
        <w:kinsoku/>
        <w:wordWrap/>
        <w:overflowPunct/>
        <w:topLinePunct w:val="0"/>
        <w:autoSpaceDE/>
        <w:autoSpaceDN/>
        <w:bidi w:val="0"/>
        <w:adjustRightInd/>
        <w:snapToGrid/>
        <w:spacing w:beforeAutospacing="0" w:afterAutospacing="0"/>
        <w:ind w:firstLine="641" w:firstLineChars="200"/>
        <w:jc w:val="center"/>
        <w:textAlignment w:val="auto"/>
        <w:outlineLvl w:val="1"/>
        <w:rPr>
          <w:rFonts w:hint="eastAsia" w:ascii="Songti SC Black" w:hAnsi="Songti SC Black" w:eastAsia="Songti SC Black" w:cs="Songti SC Black"/>
          <w:sz w:val="32"/>
          <w:szCs w:val="32"/>
        </w:rPr>
      </w:pPr>
      <w:bookmarkStart w:id="10" w:name="_Toc1696099626"/>
      <w:r>
        <w:rPr>
          <w:rFonts w:hint="eastAsia" w:ascii="Songti SC Black" w:hAnsi="Songti SC Black" w:eastAsia="Songti SC Black" w:cs="Songti SC Black"/>
          <w:sz w:val="32"/>
          <w:szCs w:val="32"/>
        </w:rPr>
        <w:t>关于信息</w:t>
      </w:r>
      <w:bookmarkEnd w:id="10"/>
    </w:p>
    <w:p w14:paraId="1A5F45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走路的时候，最金贵的东西，不是吃的，不是水，是信息。</w:t>
      </w:r>
    </w:p>
    <w:p w14:paraId="60F20A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你走到一个岔路口，两条路看着一模一样。哪条能走，哪条是死路？前头有没有村子？有没有水？天黑了有没有地方能搭帐篷？</w:t>
      </w:r>
    </w:p>
    <w:p w14:paraId="32285C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这些，你都不知道。</w:t>
      </w:r>
    </w:p>
    <w:p w14:paraId="1D6415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知道，就只能瞎走。走对了，算你运气好；走错了，白搭进去半天的脚力，搞不好还得饿肚子，天黑了还找不着落脚的地方。也是走到这样的岔路口，我才第一次真真切切地明白——信息这东西，比吃的还金贵。</w:t>
      </w:r>
    </w:p>
    <w:p w14:paraId="3E1B4A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人活着，光有力气是不够的，还得知道，那力气该往哪儿使。</w:t>
      </w:r>
    </w:p>
    <w:p w14:paraId="2F79BF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话听着有点玄，可你细想，是不是这个理。你得先知道哪儿有吃的，才能去找吃的；得先知道哪儿有水，才能去喝水；得先知道哪条路能走，才能往前迈腿。没有信息，你就是个瞎子，浑身是劲儿，也不知道该往哪使。</w:t>
      </w:r>
    </w:p>
    <w:p w14:paraId="4A7EAA6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一只饿狼和一株植物</w:t>
      </w:r>
    </w:p>
    <w:p w14:paraId="716119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常想起一只狼。它饿得要死，浑身都是劲儿，可它不知道猎物在哪儿。那一身的力气，能派上什么用场？它会活活饿死在自己那身发达的肌肉里。反过来想也是一样：就算它知道猎物在哪儿，可要是饿到连追都追不动了，知道了，又有什么用。这两样东西，缺一样都不行，谁也别说自己比谁更根本。</w:t>
      </w:r>
    </w:p>
    <w:p w14:paraId="081030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又想起山道边一株植物。它有阳光可以吸收，有水可以汲取，代谢这件事，不需要谁给它开关，见了光就会自己发生。可它要是没有向光而生、向水而长这类感知本事，长出来的枝叶就会歪歪扭扭，够不着最多的光、最近的水，白白浪费掉一大截原本可以攒下来的力气。信息不是给能量开的那扇门，是给能量指的那个方向——门开着，方向不对，力气照样白流。</w:t>
      </w:r>
    </w:p>
    <w:p w14:paraId="1BF5821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信息，是任何能让你从"不知道"变成"知道"的东西</w:t>
      </w:r>
    </w:p>
    <w:p w14:paraId="3DD01F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平时总觉得，信息就是新闻，就是知识，就是手机上刷来刷去的那些东西。后来我才明白，不是这样。信息最根本的用处，是替你省劲儿。本来你要走十条路才能找到对的那一条，有了信息，你直接就走对了；本来你要撞十次墙才知道哪儿是墙，有了信息，你一次都不用撞。省下来的那份力气，你才能去干别的事。</w:t>
      </w:r>
    </w:p>
    <w:p w14:paraId="07529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说到底，是任何能消除你心里那份"不确定"的东西——不是新闻，不是数据，也不是知识本身，是任何能让你从"不知道"变成"知道"的东西。哪怕只是一声树枝断裂的脆响，只要它让你从"不知道猎物在哪儿"，变成了"知道猎物往那边跑了"，它就是信息，跟它体面不体面、正式不正式，没有一点关系。</w:t>
      </w:r>
    </w:p>
    <w:p w14:paraId="20EBE08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一台机器，一具活的身体</w:t>
      </w:r>
    </w:p>
    <w:p w14:paraId="24EA8C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控制论的创始人维纳有过一个说法，他把动物和机器看成了同一类东西——都是靠信息回过头来反馈自己，才能调配能量、稳住自己不散架的系统。这话乍一听有点绕，可你把自己的身体当一台机器想一想，好像还真是这么回事：没有信息在里头回路循环，任何一个系统，都活不下去。一只没有感官的动物，只是一块正在慢慢死去的血肉；一台没有传感器的机器，只是一堆正在慢慢散架的铁。</w:t>
      </w:r>
    </w:p>
    <w:p w14:paraId="0FD713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身体里的白细胞，识别一个闯进来的细菌，靠的就是表面那点标记物的形状对不对得上——那个"对不对得上"的判断结果，就是信息在起作用。你每一刻都在做同一件事：用感官采集信息，用神经处理信息，再拿这些信息，去校准身体的能量该往哪儿分——体温守着三十六度五，血糖守着那条窄窄的线，血液的酸碱度，守着那个脆弱到近乎不可思议的平衡。这份平衡一旦断了信息的供给，立刻就会乱套——不是信息中断这件事本身要命，是信息一断，能量的分配就跟着失了控，体温、血糖、酸碱度接连着垮下来，然后熵，就接管了这一切，你就从一个有秩序的活物，慢慢滑向一撮无序的尘土。</w:t>
      </w:r>
    </w:p>
    <w:p w14:paraId="21D722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薛定谔在《生命是什么》里说，生命是靠吞食"负熵"活下去的——他说的其实就是这件事：生命吞下去的，从来不是秩序本身，是那份携带着秩序的东西。食物分子里，碳原子按着一定的顺序排着队，那个顺序，就是信息；基因里，碱基对按着一定的序列编着码，那个序列，也是信息。</w:t>
      </w:r>
    </w:p>
    <w:p w14:paraId="2D696E7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回到那个岔路口</w:t>
      </w:r>
    </w:p>
    <w:p w14:paraId="53BD5E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信息能帮你的，从来不只是"这一次该往哪走"这一件事。</w:t>
      </w:r>
    </w:p>
    <w:p w14:paraId="51C091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路还没走、麻烦还没冒头的时候，你多问一句水源在哪儿、这段路是不是塌方过——是信息，替你把还没发生的坑，提前填上了，这是预防。已经上了路，发现云压得低了、鸟都不叫了，你及时改道——是信息，帮你在苗头刚起的那一刻，就把它按了下去，这是干预。等到你亲眼看见前头山体已经开始往下滑，这时候没工夫再细想八百种可能，可你脑子里能不能瞬间认出"往哪个方向冲是死路、往哪个方向冲还有一条活路"这一条要命的信息，直接决定了这场滑坡，能不能被拦在真正伤着你之前，这是阻断，靠的还是信息，只是这条信息，得在电光石火之间被你抓住、用上。</w:t>
      </w:r>
    </w:p>
    <w:p w14:paraId="6DA53E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万一没躲开，真被石头划破了腿，接下来伤口自己渗血、结痂、慢慢地长好，这一整套修复的程序，早就写在你身体里了，不需要你现学任何新东西，它自己就会跑起来，这是恢复。可要是伤得比想的重，身体自带的这套程序不够用了，你就得从受伤前脑子里那点残存的地形记忆里，硬生生地琢磨出一条这辈子头一回走的下山路，这是重建。</w:t>
      </w:r>
    </w:p>
    <w:p w14:paraId="437F53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这五件事，看着各不相同，做的却是同一件事：拿信息，去调配你手里那点力气，跟眼前的乱局，对着干。</w:t>
      </w:r>
    </w:p>
    <w:p w14:paraId="72F7E1E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一句路上得来的话</w:t>
      </w:r>
    </w:p>
    <w:p w14:paraId="602AA4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在山道上，摔过跤，也问过路，慢慢明白了一件事：这世上从来没有白走的路，只有没问到的那句话。有力气而不知道往哪使，跟有方向而没有力气可使，是同一种绝望，只是穿的衣服不一样。人这一辈子，说到底，是在一边攒力气，一边打听路——两件事，一件都不能停。</w:t>
      </w:r>
    </w:p>
    <w:p w14:paraId="274020B6">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200"/>
        <w:textAlignment w:val="auto"/>
        <w:rPr>
          <w:rFonts w:hint="eastAsia" w:ascii="Songti SC Regular" w:hAnsi="Songti SC Regular" w:eastAsia="Songti SC Regular" w:cs="Songti SC Regular"/>
          <w:sz w:val="21"/>
          <w:szCs w:val="21"/>
        </w:rPr>
      </w:pPr>
    </w:p>
    <w:p w14:paraId="301704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6306B36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11" w:name="_Toc648483904"/>
      <w:r>
        <w:rPr>
          <w:rFonts w:hint="eastAsia" w:ascii="Songti SC Black" w:hAnsi="Songti SC Black" w:eastAsia="Songti SC Black" w:cs="Songti SC Black"/>
          <w:sz w:val="32"/>
          <w:szCs w:val="32"/>
        </w:rPr>
        <w:t>关于健康</w:t>
      </w:r>
      <w:bookmarkEnd w:id="11"/>
    </w:p>
    <w:p w14:paraId="5F2D72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走山路的时候，我常在乡野的茶摊上，碰见那种气色特别好的老人。</w:t>
      </w:r>
    </w:p>
    <w:p w14:paraId="33F758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八九十岁的年纪，脸上却红光满面，说起话来中气十足，问起来，多半是一辈子没离过那片山水，吃着自家种的粮食，睡着不紧不慢的觉，老话讲这叫"家有一老，如有一宝"。我起初只当是一句吉祥话，走的地方多了，才咂摸出它背后一点更朴素的道理：一个家族里能养出这样一个老人，多少说明这一套过日子的方式，是被岁月亲自验证过的，经得起熬的。孩子生下来的底子，是家族给的基因，是最初那几年的养育方式；往后的路，又一直受着父母、祖辈过日子那套方式的浸染。这个道理，用在择偶、择友上，其实也差不多——看一个人，不能只看他这一个人，还得往后瞧一瞧，他背后那个家族，日子过得稳不稳、传得远不远。</w:t>
      </w:r>
    </w:p>
    <w:p w14:paraId="1C36C53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气色，是身体在给自己算账</w:t>
      </w:r>
    </w:p>
    <w:p w14:paraId="69BB4C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常常羡慕那些红光满面的人，走了很多路才想明白其中的道理。中医里有个说法：下巴和脸颊的气色，跟一个人腹部的血液供给有关，而腹部又是全身血液调度最频繁的地方——脸色好不好，某种程度上，是这套调度系统运转顺不顺畅的一个外在信号。这是传统医理的一种理解角度，我不敢说它已经被现代医学彻底验证过，但作为一种观察，我自己是觉得挺有意思的。</w:t>
      </w:r>
    </w:p>
    <w:p w14:paraId="1A0341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按我这些年在路上的观察，气色好、气血足的人大致有三类：饮食作息本身就规律的人；不需要长年高强度用脑的人；不需要长年高强度出力气的人。这三类人的共同点，不是天生底子更好，是他们的身体在过日子的时候，损耗得更少。古人讲"耗费心血"，我后来觉得，这句话未必只是个比喻，说不定真藏着一点实实在在的生理消耗——同样一件事，有人身体的损耗率就是比别人低，就像同样一堆柴火，有人烧得干净利落，有人烧得满屋子黑烟；同样一道题，有人做完还能接着去打一场球，有人做完得瘫上半天才缓得过来。损耗越少，留在身体里的那份底子就越厚，气色自然就足。</w:t>
      </w:r>
    </w:p>
    <w:p w14:paraId="09A5781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一句话讲明白健康是怎么回事</w:t>
      </w:r>
    </w:p>
    <w:p w14:paraId="745860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顺着这个思路往下想，健康说到底，是一笔简单的账：身体恢复的力气，能不能一直盖过它消耗掉的力气。普通人要变得更健康，靠的从来不是更贵的补品，是让恢复的这头，长年跑赢消耗的那头——少一点不必要的消耗，多一点自然而然的活动，这话听着像句正确的废话，可落到实处，说的就是让身体，尽量回到它本来该有的那个运行方式上去。</w:t>
      </w:r>
    </w:p>
    <w:p w14:paraId="258517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山里见过跟人基因相近的猩猩，它们不是被圈养在椅子上的，是在林间攀、走、歇，消耗和恢复，跟着自然的节律轮着来，不需要谁刻意替它们养生。我知道这个类比不能扯得太远，野生动物有它们自己的病痛和寿命，跟人不是一回事——可它至少能说明一点：一个人要是长年把自己钉在一种高消耗、低恢复的日子里，本身就是在寅吃卯粮。你不需要更卖力地去"健康"，你需要的，只是从那种长年透支的日子里，走出来。</w:t>
      </w:r>
    </w:p>
    <w:p w14:paraId="58E6828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中医西医，看的是同一具身体的两个窗口</w:t>
      </w:r>
    </w:p>
    <w:p w14:paraId="3D1341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我这些年常拿"恢复力和消耗量"这杆秤，去理解中医和西医的分别——这只是我自己的一种想法，不是医嘱，身体真要是出了明显的不适，头一步永远该是去找专业医生，而不是先套我这套说法自己判断。</w:t>
      </w:r>
    </w:p>
    <w:p w14:paraId="596005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我看来，中医更像是一种整体的调理，西医更像是对准一个具体地方的精准修理。医院分科室，每个科室看的是身体某个具体部位的具体毛病；中医不太讲科室，它看的是气血、经络、脏腑这些更整体的信号，判断的其实是恢复力和消耗量这两头，此刻谁更压过谁——身体现在是攒着家底，还是在吃老本。这两条路子不是打架的，是各自守着一扇不同的窗：身体的状态刚开始偏了、可还没落成一个具体的结构性毛病的时候，是中医擅长进来调一调的阶段，把这个差值再拉回到不容易出事的区间；等这份偏差攒得太久、已经变成了某个部位明明白白的问题，那就该轮到西医上场——把毛病的位置找出来，用药、用手术、用器械，去修它。普通人一个比较合理的过法，大概就是把这两条路搭着用：身体还正常的时候，靠规律的日子，守住恢复力和消耗量之间的差值；一旦真出了明确的结构性毛病，就痛痛快快地交给专业的西医。</w:t>
      </w:r>
    </w:p>
    <w:p w14:paraId="5A25C8B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不通则痛，说的其实是一条断了的路</w:t>
      </w:r>
    </w:p>
    <w:p w14:paraId="2F8DA2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换个角度看，同样的道理还可以这么讲：健康说到底是"不堵"——耗掉的东西持续被带走，新的供给持续被送进来，这就是循环。你身体从来没有停止过磨损，你每天吃饭，说穿了就是在给这套循环，源源不断地续上可用的东西。中医讲"不通则痛"，不通的其实不是哪个位置本身，是位置和位置之间的那条道——道断了，供给送不到，废的东西排不出去，局部的压力憋到一定份上，你就疼了。疼从来不是问题本身，是身体在拍你肩膀，提醒你，有一条道的进出，已经偏出了正常的区间，该去查一查它上游的供应、下游的排放了。</w:t>
      </w:r>
    </w:p>
    <w:p w14:paraId="7EDBD0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条道，至少压在三层上：血、淋巴、体液，管的是东西的搬运，道不通，营养到不了受伤的地方，修复就没法正常往下走；神经、激素、免疫这些信号，管的是消息的传递，信号一堵，身体"知道"哪儿出了事的那份反应，就会慢下来；能量的生成和调用，管的是这整套系统的运转，道要是不通，人可能还没觉出哪里不舒服，其实已经在过一种长年低储备的日子了，表现出来，就是反应慢、容易累。</w:t>
      </w:r>
    </w:p>
    <w:p w14:paraId="03DC260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一整个行当，都在"事后"打转</w:t>
      </w:r>
    </w:p>
    <w:p w14:paraId="1D46C7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围着"修好这条道"这件事，早就长出了一整个行当，只是各家做的事，差得很远。最上游、最烧钱的是医院——手术、药、支架、透析，是道已经堵得很严重、甚至断了的时候，硬靠外力，把它重新撑开，这是救急的手段，不是过日子该靠的东西。再往下，是补品——维生素、蛋白粉、各种膳食补充剂，说到底是绕过食物这条老路，直接往循环里塞原料，可要是这条道本身已经堵了，塞再多原料进去，也未必真送得到该去的地方。再往下，是理疗——按摩、针灸、推拿、热敷，是在不动那道结构性毛病的前提下，把已经变慢的流速，先暂时推快一点，见效是快，但没治那个"为什么会堵"。最后，是健身——跑步、力量训练、有氧运动，做的是把这条道本身撑得更宽，让它能扛得住更大的量，不是直接清掉某一处的堵，是在堵还没积成大问题之前，先给自己多留一段缓冲的余地。</w:t>
      </w:r>
    </w:p>
    <w:p w14:paraId="00A6AA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四层，做的都是"出了事之后怎么办"，唯独缺一层"事情还没发生之前，怎么一直守着"——这大概正是中医讲"治未病"所站的那个位置：不是等偏差冒出来了再去处理，是在它还没攒起来之前，就一直守着这条道，让它通着。这一层的花费其实是最低的，效果也是最长久的，靠的不过是每天睡觉、吃饭、走路、歇一歇这几件最底下的事，不用买任何东西。也正因为它不花钱，才很难被现有的这套行当，做成一门生意——一个一直健康、不再产生新需求的人，对大多数生意来说，本来就变不成收入。所以你会发现，卖药卖的多是"治病"，不是"不生病"；卖器械卖的多是"修复"，不是"不受伤"；卖课程卖的多是"补救"，不是"不透支"。我说的是一种我观察到的偏向，不是说这个行当里没有真心做预防的人，只是那种靠维护过日子的活计，天生就难做大，这一点，值得你我都自己留个心。</w:t>
      </w:r>
    </w:p>
    <w:p w14:paraId="6AA2131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落到一碗饭上</w:t>
      </w:r>
    </w:p>
    <w:p w14:paraId="13EECB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再往细里说，落到吃这件事上，营养这东西，从来没有一个放之四海皆准的标准。下面这个数，只是给一个体重七十公斤、中等活动量、每天八小时进食窗口的成年人，做的一个大致的起点，不针对任何具体的人——你要是有明确的健康状况、特殊的饮食需求，或者正听着医生、营养师的话，一切以他们说的为准，我这里的数字，替不了那份专业的嘱咐。</w:t>
      </w:r>
    </w:p>
    <w:p w14:paraId="2AC600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致来说，一天的碳水，落在两百五到三百克之间，尽量以全谷物为主；蛋白质七八十克，动物的、植物的搭着来；脂肪五六十克，多是不饱和的那种；膳食纤维二三十克，主要来自蔬菜、全谷物、豆子；水，两升二到两升五，不算那些含糖的饮料。落到一顿饭的盘子上，大致是这么个比例：主食——燕麦、糙米、全麦面包、红薯、玉米、豆子这一类——占四分之一；蛋白质，鸡胸肉、鱼、瘦猪肉、豆腐、鸡蛋，也占四分之一；蔬菜，尤其是绿叶菜、十字花科和根茎类，占一半；脂肪，坚果、烹饪油、鱼油，每顿吃一点点就够，主要是给身体补一点Omega-3。</w:t>
      </w:r>
    </w:p>
    <w:p w14:paraId="4814CA0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回到那片茶摊</w:t>
      </w:r>
    </w:p>
    <w:p w14:paraId="3BE602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我又想起山道边那个红光满面的老人。他没吃过什么补品，没进过什么诊所，一辈子干的，不过是睡该睡的觉，吃该吃的饭，走该走的路，日子一天天地过，没断过，也没堵过。</w:t>
      </w:r>
    </w:p>
    <w:p w14:paraId="5264E7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维持健康，说到底要的，不过是持续送进去够用的东西，持续排出去该排的废物，让那条道，在你活着的每一天里，一直通着，不被掐断。这件事本身不贵，不用买产品，不用进机构，也不用求什么灵丹妙药，要的只是你每天，肯匀出一点时间，让身体的循环，照着它自己那个老节律，走下去。手头宽裕，你尽可以往理疗、健身这两层多添点投入，替循环加加速、扩扩容；可日常真正要守住的，从来不是哪一件产品，是让那条道，一直通着，不中断，不堵，也不超载——就像我在山道边见过的那个老人，一辈子，不过是把这句话，活成了日子本身。</w:t>
      </w:r>
    </w:p>
    <w:p w14:paraId="221931DF">
      <w:pPr>
        <w:keepNext w:val="0"/>
        <w:keepLines w:val="0"/>
        <w:pageBreakBefore w:val="0"/>
        <w:widowControl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rPr>
      </w:pPr>
    </w:p>
    <w:p w14:paraId="1A39B227">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61A3B59D">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12" w:name="_Toc589466003"/>
      <w:r>
        <w:rPr>
          <w:rFonts w:hint="eastAsia" w:ascii="Songti SC Black" w:hAnsi="Songti SC Black" w:eastAsia="Songti SC Black" w:cs="Songti SC Black"/>
          <w:sz w:val="32"/>
          <w:szCs w:val="32"/>
        </w:rPr>
        <w:t>关于休息</w:t>
      </w:r>
      <w:bookmarkEnd w:id="12"/>
    </w:p>
    <w:p w14:paraId="59858B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走山路的时候，我常在半坡上，看见前面的人忽然就地坐下，喝口水，看看远山，一言不发。我那时候还年轻，心里总要问一句：路还没走完呢，你怎么就歇上了？</w:t>
      </w:r>
    </w:p>
    <w:p w14:paraId="7D73C9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后来自己也走了很多年，才明白，这话问反了。</w:t>
      </w:r>
    </w:p>
    <w:p w14:paraId="19B8EE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一个总觉得有事情没做完的人来说，休息是一种奢侈品。我们总以为，得先把事情做完，才配歇一歇；事情做完了，休息才是理所应当的犒赏。可事情哪有做完的时候？做完了这一件，还有下一件；做完了今天的，还有明天的。你要是等所有事情都做完了，才肯歇下来，那你这辈子，就永远也歇不了。</w:t>
      </w:r>
    </w:p>
    <w:p w14:paraId="52E206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真正的休息，不是等事情都做完了才歇，是事情还没做完，你也敢停下来。你跟自己说一句"行了，今天就到这儿了，剩下的，明天再说"——就这么简单一句话。</w:t>
      </w:r>
    </w:p>
    <w:p w14:paraId="4BDED5C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一条排不完的队</w:t>
      </w:r>
    </w:p>
    <w:p w14:paraId="661BBE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部分时候，人活在一种"忙"的状态里：手头排着一串要办的事，先办这个，再办那个，只要这个队伍还没排完，不管你眼下正在办哪一件，你心里都清楚，后面还有事在等着。这种忙的感觉，浓不浓，基本跟你脑子里排着的事有多少，成正比。</w:t>
      </w:r>
    </w:p>
    <w:p w14:paraId="1D6D94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道理，我是吃过一次实实在在的亏，才彻底想明白的。有段日子，我把大量的业余时间，都投进了一件自己一直想做成的事上——想靠着这件事，攒出一份不依赖任何人的收成。这件事本身没什么错，错在我把它排成了那条队伍最后头一个"迟早要兑现"的大愿望，心里总想着，等这件事做成了，我就能真正歇一口气了。后来世道变了，同样一件活儿，旁人只用几分之一的工夫就能做出来，我搭进去的那些时间，价值一下子就薄了。刚开始我挺懊恼，觉得自己白费了那么多个夜晚；后来才想明白，真正的问题不是世道把我的功夫贬了值，是我打一开始，就把"歇一口气"这四个字，押在了一个永远悬在前头、永远还没兑现的日子上。这条队伍这么排下去，就算这一次没有变数，往后也总会有别的变数，把那个歇一口气的日子，一直往后推、往后推。你把过日子的指望，押在队排完的那一刻，队伍本身有多不牢靠，你的日子，就有多不牢靠。</w:t>
      </w:r>
    </w:p>
    <w:p w14:paraId="29523A1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排不完的队，不是问题；不敢喊停，才是</w:t>
      </w:r>
    </w:p>
    <w:p w14:paraId="2D24E3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忙的根子，从来不在事情太多，是你没办法在一件事还没办完的时候，主动停下来，喊一句"够了"。你排了十件事，可能今天只够办完六件，剩下那四件永远排在队尾，永远轮不上，可它们照样占着地方，让你这条队伍，始终是那种"满满当当却又办不完"的状态——你觉得自己一直很忙，不是因为事情真的那么多，是因为这条队伍，从来没有空过的那一刻。</w:t>
      </w:r>
    </w:p>
    <w:p w14:paraId="4D9E56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道理想明白了，答案也就跟着明白了：不是把这条队伍暂停一下，也不是往后挪一挪，是干脆从队伍里，整个人退出来。你得给自己安一个能中断的开关——事情还没办完的时候，你也有权喊停。这个开关，最好落在一个具体的、能重复做的动作上，别只停在"我决定不想了"这句心里话上——合上电脑，起身，走出屋子，都可以。动作本身不打紧，打紧的是它能给你自己发一个明明白白的信号：今天这条队，到这儿为止了，没办完的，标个记号，明天再说，眼下这段时光，正式还给你自己。</w:t>
      </w:r>
    </w:p>
    <w:p w14:paraId="697BA4A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身子挪了地方，脑子还在排队</w:t>
      </w:r>
    </w:p>
    <w:p w14:paraId="2D8F7B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光是人挪了地方，还不算数。你把事情放下、人歇了，可心里还惦记着它，那不叫休息，只是身子换了个方位，那条队伍，照旧在后台悄悄转着。好的休息，是连注意力也从那件事上撤回来了——不是刻意逼自己少想一点，是尽量什么都不想。做不到，往往是因为前面那个喊停的信号，压根就没发出去过。</w:t>
      </w:r>
    </w:p>
    <w:p w14:paraId="5EDB46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山路的时候，这件事反倒变得很自然。走一段，停下来喝口水，看看远处的山，不是因为走完了全程才停，是身子需要停了，你停着的那一刻，脑子里也不会一直转"还剩多少路"。可回到城里的日子，很多人的"休息"，是刷手机、看视频、发呆——人是停了，脑子却还在想"待会还要做什么"，那条队伍压根没退出去过，那一段时间，不过是队伍中间一小段空白，算不得真正的休息。</w:t>
      </w:r>
    </w:p>
    <w:p w14:paraId="6D74D83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生活，从来不在队排完的那一头</w:t>
      </w:r>
    </w:p>
    <w:p w14:paraId="0405F0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想明白，取消掉那条队伍之后，空出来的那段时光，才是生活本身。以前我一直把生活，当成排完队之后才能去领的一份奖赏——总想着"等这些事都办完了，我再去好好活一活"，可这条队伍，从来不会排完，生活也就一直悬在"待会儿"那两个字上，落不了地。</w:t>
      </w:r>
    </w:p>
    <w:p w14:paraId="2AE4BE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从来不在那条队伍的终点，是在你亲手把它按下暂停的那些缝隙里。要是当年那件事上，我没有把"歇一口气"押在它办成的那一刻，往后世道变不变，其实都冲不垮我的日子——因为我压根不需要等那条队排完，才敢承认自己，正活着。</w:t>
      </w:r>
    </w:p>
    <w:p w14:paraId="6F5593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现在再看半坡上那个就地坐下、一言不发的人，才明白他不是走不动了，是他懂一件我那时候不懂的事：这一路走多远，从来不是靠一步不停地赶出来的，是靠敢在半道上，坦坦荡荡地坐下来一回，才走得远的。</w:t>
      </w:r>
    </w:p>
    <w:p w14:paraId="742377E1">
      <w:pPr>
        <w:keepNext w:val="0"/>
        <w:keepLines w:val="0"/>
        <w:pageBreakBefore w:val="0"/>
        <w:widowControl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rPr>
      </w:pPr>
    </w:p>
    <w:p w14:paraId="3A9DC8C2">
      <w:pPr>
        <w:rPr>
          <w:rFonts w:hint="eastAsia" w:ascii="Songti SC Regular" w:hAnsi="Songti SC Regular" w:eastAsia="Songti SC Regular" w:cs="Songti SC Regular"/>
          <w:sz w:val="21"/>
          <w:szCs w:val="21"/>
        </w:rPr>
      </w:pPr>
    </w:p>
    <w:p w14:paraId="58C8456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13" w:name="_Toc813048810"/>
      <w:r>
        <w:rPr>
          <w:rFonts w:hint="eastAsia" w:ascii="Songti SC Black" w:hAnsi="Songti SC Black" w:eastAsia="Songti SC Black" w:cs="Songti SC Black"/>
          <w:sz w:val="32"/>
          <w:szCs w:val="32"/>
          <w:lang w:val="en-US" w:eastAsia="zh-CN"/>
        </w:rPr>
        <w:t>关于注意力</w:t>
      </w:r>
      <w:bookmarkEnd w:id="13"/>
    </w:p>
    <w:p w14:paraId="7202A7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山路的时候，我兜里的钱能被偷，鞋子能被石头磨穿，连认识的路，也可能因为一场山洪，说没就没了。可有一样东西，从头到尾，谁也拿不走——我把心思往哪儿搁，搁多久，什么时候挪开，这件事，从始至终，只有我自己说了算。</w:t>
      </w:r>
    </w:p>
    <w:p w14:paraId="7A3535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我慢慢想明白，注意力，大概是这世上少有的几件，几乎完完全全由一个人自己做主的东西。钱可以被没收，人脉可以断了线，学问、身份，都可能被时代一脚踢开，可你把心思投向哪里、投多久、多久换一次，这事儿，从来都攥在你自己手心里。也正因为这份稀罕的自主，一个人这几十年，把心思往哪儿撂，很大程度上，就撂成了他今天手里握着的那些东西——他会的那门手艺，他脑子里那些想得透的道理，他认识的那些人，他手里能拿出去跟人换东西的本事，说到底，大半都是过去那点心思，投出去以后，慢慢攒下的产物。</w:t>
      </w:r>
    </w:p>
    <w:p w14:paraId="22BAE86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一份要花力气才能送出去的东西</w:t>
      </w:r>
    </w:p>
    <w:p w14:paraId="3612CF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起初以为，注意力不过是心里一份感受——想不想干这件事，愿不愿意多看一眼。走得久了才明白，不对，它其实是实打实的一份力气：你把它投向哪儿，你的心神和体力，就会跟着往哪儿倾。年复一年的投放，攒出来的，是你最后沉出来的那份秩序，做出来的那件东西，还有你在人群里，站在哪个位置上。</w:t>
      </w:r>
    </w:p>
    <w:p w14:paraId="35D34C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份力气，有个躲不开的硬约束：总量是固定的，一直在往外淌，只能靠歇一歇才补得回来，没有人能凭空给自己加个油箱。可就在这份固定的总量里头，人还握着三样能自己拿主意的事：往哪个方向使，一次能扎进去多久，多久换一次地方。这三样事，最后决定了，等外头的世道剧烈晃动起来的时候，你这些年攒下的那点东西，是被一下子冲散了，还是稳稳地立在那儿，替你挡了这一阵风。</w:t>
      </w:r>
    </w:p>
    <w:p w14:paraId="7B40E33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心思，其实很少是你自己选的</w:t>
      </w:r>
    </w:p>
    <w:p w14:paraId="090AFB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我后来才发现一件挺扫兴的事：心思往哪儿飘，大半时候，不是你自己挑的，是被三层东西，一层一层地牵着走的。</w:t>
      </w:r>
    </w:p>
    <w:p w14:paraId="450F7D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最外头一层，是环境给你铺的路——手机上那些推送、消息提醒、固定的上班下班——这些外头预先埋好的道，会在你还没来得及自己拿主意之前，先一步把你的心思，勾走了。</w:t>
      </w:r>
    </w:p>
    <w:p w14:paraId="6A38CA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往里一层，是你的身子骨——睡得不够、血糖忽高忽低、长年绷着一根弦，都会实实在在地压低你能扎进一件事有多深、能扎多久，光靠咬牙硬撑，是补不回这份亏空的。</w:t>
      </w:r>
    </w:p>
    <w:p w14:paraId="34EA74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最里头那一层，也是最容易被人忽略的一层，是你过去这些年，心思都撂在了哪儿——你早年扎得深的地方，脑子里会替你修出一条走熟了的路，下回再碰见同一类事，心思会自己就往那儿跑；你早年一直躲着的地方，也是同样的道理，本能上，你压根不会往那边看。很多人以为自己是在"自己选"，可你要是真拆开来细看，会发现眼下大多数的偏好，不过是过去那点省力气的老路，走顺了而已。想改，唯一有点用的办法，是硬着头皮，持续地、有意地，把心思往一条新路上撂，撂到那条新路自己也走顺了为止——我这些年学一门新手艺，走的都是这条笨路，没有近道可抄。</w:t>
      </w:r>
    </w:p>
    <w:p w14:paraId="4E8030C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抓住你心思的，和被你心思抓住的</w:t>
      </w:r>
    </w:p>
    <w:p w14:paraId="2D9D3F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心思和外头涌进来的消息，是一对互相拿捏的东西。突如其来的、陌生的、跟你当下正惦记的事对得上号的消息，天生就容易把你的心思一把抓走——这也是那些碎片信息、热点新闻屡试不爽的老底子。反过来，你的心思，其实也握着一份筛选权——决定哪条消息能进你的门，也决定它在你心里能待多久，能不能被你彻彻底底地嚼透。嚼得够久，一条消息才能沉成你以后还能拿出来用的东西；囫囵吞下去，只会留下一堆用不上的碎渣。</w:t>
      </w:r>
    </w:p>
    <w:p w14:paraId="0D6480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更要紧的是，这个循环会自己往一个方向越滚越沉：你长年把心思撂在哪一类东西上，那条路就会被你越走越熟，同类的消息，就更容易被你先抓住；你长年泡在那些浅表的刺激里，脑子往深处扎的这份本事，也会慢慢地锈掉。我给自己留了一个粗糙但管用的问法：眼下占着我大半心思的这些东西，是能沉成一门手艺、一份见识的，还是只是白白耗掉我这点力气的浅刺激？</w:t>
      </w:r>
    </w:p>
    <w:p w14:paraId="1C57743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心思和动手，是两码事</w:t>
      </w:r>
    </w:p>
    <w:p w14:paraId="696D09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心思和真正动手，从来不是一回事。心思管的是在心里盘算、推演、拆解，换个方向不费什么力气，可它自己，改变不了外头那个世界一分一毫；真正动手，才是把心里那点盘算，变成一件东西、一份服务、一个实实在在结果的那一步——它要真消耗体力，换个方向的代价，也大得多。一条完整的路是这样走的：心思先把要办的事拆开、搭出一个法子，动手把这个法子，做成一件真东西，这件东西，才能拿到人和人交换的场子上，换回钱、资源、别人的信任，最后，充实你自己这个人。只有心思、没有动手，换不来任何东西；只有动手、心思没提前想清楚，也只会白白耗掉一堆没用的力气。</w:t>
      </w:r>
    </w:p>
    <w:p w14:paraId="1D0584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顺着这个道理往下看，AI这一波普及，我觉得放大的，其实不是"哪门手艺被淘汰了"这么简单一件事，是消息冒出来的速度，和一个人能调度的那点心思总量之间的缺口，被拉得更大了。从前分了神，代价顶多是少学会一门手艺；现在分了神，是站在消息像潮水一样往上涨的世道里，越来越难判断哪条信号真正值得你扎进去，你那点原本就稀罕的心思，被摊得更薄，反倒更容易两头落空。</w:t>
      </w:r>
    </w:p>
    <w:p w14:paraId="7EC3DF11">
      <w:pPr>
        <w:pStyle w:val="4"/>
        <w:bidi w:val="0"/>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落到眼下这一步</w:t>
      </w:r>
    </w:p>
    <w:p w14:paraId="3961B4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这些年走出来的几件实在事，说给你听：把手机上那些没来由的推送、碎片的娱乐，能清的清一清，别让它们不经你同意就把心思勾走；分清楚哪些投放是能滚利息的——一门手艺、一套体系化的见识、一份处得久的交情，值得多倾一点心思，哪些纯粹是耗着玩的，图个一时的痛快，不必彻底戒掉，但心里得有个数、有个限量；给你真正在乎的那件事，留出一段固定的、谁也别来打扰的时段，让那条新路，有机会被走熟；照顾好你这具身子骨——睡够、吃对、别老绷着，这些看着跟"专注"不搭边的事，其实划出了你能专注多深的那条线；再有，每一段心思投进去，都得配上一步真动手，别老停在盘算这一层，光想不做，攒不下任何东西。</w:t>
      </w:r>
    </w:p>
    <w:p w14:paraId="76D106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后来常想起山道上，那些走走停停、又总能走到头的人。他们不是走得比谁都快，是他们心思稳，该扎进去的时候，扎得进去；该停下歇一歇的时候，也真的从那件事上，彻底走出来了。等到外头的世道，忽然刮起一阵谁也没料到的风的时候，你手里握着的，到底是这些年一点一点扎实攒下来的东西，还是被这阵风一吹，就散成了满地碎渣的那些心思——这大概才是心思这份力气，最后要拿来交的那份答卷。</w:t>
      </w:r>
    </w:p>
    <w:p w14:paraId="644B58B8">
      <w:pPr>
        <w:keepNext w:val="0"/>
        <w:keepLines w:val="0"/>
        <w:kinsoku/>
        <w:wordWrap/>
        <w:overflowPunct/>
        <w:topLinePunct w:val="0"/>
        <w:autoSpaceDE/>
        <w:autoSpaceDN/>
        <w:bidi w:val="0"/>
        <w:adjustRightInd/>
        <w:snapToGrid/>
        <w:spacing w:beforeAutospacing="0" w:afterAutospacing="0" w:line="240" w:lineRule="auto"/>
        <w:jc w:val="both"/>
        <w:textAlignment w:val="auto"/>
        <w:rPr>
          <w:rFonts w:hint="eastAsia" w:ascii="Songti SC Regular" w:hAnsi="Songti SC Regular" w:eastAsia="Songti SC Regular" w:cs="Songti SC Regular"/>
          <w:sz w:val="21"/>
          <w:szCs w:val="21"/>
        </w:rPr>
      </w:pPr>
    </w:p>
    <w:p w14:paraId="25206CF5">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52"/>
          <w:szCs w:val="52"/>
          <w:lang w:val="en-US" w:eastAsia="zh-CN"/>
        </w:rPr>
      </w:pPr>
      <w:bookmarkStart w:id="14" w:name="_Toc472903809"/>
      <w:r>
        <w:rPr>
          <w:rFonts w:hint="eastAsia" w:ascii="Songti SC Black" w:hAnsi="Songti SC Black" w:eastAsia="Songti SC Black" w:cs="Songti SC Black"/>
          <w:sz w:val="52"/>
          <w:szCs w:val="52"/>
          <w:lang w:val="en-US" w:eastAsia="zh-CN"/>
        </w:rPr>
        <w:t>第三篇 经济之维</w:t>
      </w:r>
      <w:bookmarkEnd w:id="14"/>
    </w:p>
    <w:p w14:paraId="5F003654">
      <w:pPr>
        <w:pStyle w:val="3"/>
        <w:keepNext w:val="0"/>
        <w:keepLines w:val="0"/>
        <w:pageBreakBefore/>
        <w:widowControl w:val="0"/>
        <w:kinsoku/>
        <w:wordWrap/>
        <w:overflowPunct/>
        <w:topLinePunct w:val="0"/>
        <w:autoSpaceDE/>
        <w:autoSpaceDN/>
        <w:bidi w:val="0"/>
        <w:adjustRightInd/>
        <w:snapToGrid/>
        <w:spacing w:beforeAutospacing="0" w:afterAutospacing="0"/>
        <w:ind w:firstLine="641" w:firstLineChars="200"/>
        <w:jc w:val="center"/>
        <w:textAlignment w:val="auto"/>
        <w:outlineLvl w:val="1"/>
        <w:rPr>
          <w:rFonts w:hint="eastAsia" w:ascii="Songti SC Black" w:hAnsi="Songti SC Black" w:eastAsia="Songti SC Black" w:cs="Songti SC Black"/>
          <w:sz w:val="32"/>
          <w:szCs w:val="32"/>
        </w:rPr>
      </w:pPr>
      <w:bookmarkStart w:id="15" w:name="_Toc257340316"/>
      <w:r>
        <w:rPr>
          <w:rFonts w:hint="eastAsia" w:ascii="Songti SC Black" w:hAnsi="Songti SC Black" w:eastAsia="Songti SC Black" w:cs="Songti SC Black"/>
          <w:sz w:val="32"/>
          <w:szCs w:val="32"/>
          <w:lang w:val="en-US" w:eastAsia="zh-CN"/>
        </w:rPr>
        <w:t>关于产品</w:t>
      </w:r>
      <w:bookmarkEnd w:id="15"/>
    </w:p>
    <w:p w14:paraId="6D8526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早年做过一段独立开发软件的日子。一个人，闷头在屋子里，敲代码，改逻辑，一版一版地打磨，常常一坐就是一整夜。那时候心里揣着一个朴素的念头：只要我把这套东西做得足够扎实，做完了，就算是一件成事。</w:t>
      </w:r>
    </w:p>
    <w:p w14:paraId="1A3855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后来才明白，这个念头，错得挺彻底。</w:t>
      </w:r>
    </w:p>
    <w:p w14:paraId="7EA924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自己做完、自己满意，不叫价值。东西再扎实，你自己关起门来点头称好，那顶多算是自己跟自己较了一场劲。真正算数的，是它能不能被人拿去用，能不能被这世界接住，能不能换回点什么——粮食、信任、旁人的一句夸赞，都算。一个人闭门造出来的努力，只是自己消耗自己；能接进这个世界、填上别人缺口的成果，才叫产品。</w:t>
      </w:r>
    </w:p>
    <w:p w14:paraId="27111A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我这才真正看懂一件事：产品，从来不是你手里做出来的那件东西本身，产品是你和这个世界，唯一能站得住的那座桥。</w:t>
      </w:r>
    </w:p>
    <w:p w14:paraId="73B7B81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你的本事，别人看不见</w:t>
      </w:r>
    </w:p>
    <w:p w14:paraId="46A4D4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你心里那点本事——认知、判断、耐得住性子的那份耐心——都是藏在里头的东西，别人隔着一层皮，看不见，也摸不着。这世上没人能直接读出你脑子里想得有多透，只能看你交出来了什么。</w:t>
      </w:r>
    </w:p>
    <w:p w14:paraId="08E7FE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山道边的木匠打出一把坐着舒服的椅子，是把他的手艺和耐心，落成了一件看得见的东西；我写出一篇讲得通透的文章，是把认知和心思，落成了一件读得懂的东西；有人做出一套好用的软件，是把逻辑和效率，落成了一件用得上的东西。这些能被看见、被用、被传下去、被拿来换东西的，都是产品。它是一个人在这世上，唯一一张认得出的名片。你心里那点储备再厚，要是从没变成过任何一件外头能看见的东西，那这份厚实，就跟山道边那些从没人走过、也从没往外送过一粒种子的荒地，没什么两样。</w:t>
      </w:r>
    </w:p>
    <w:p w14:paraId="59BCF4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往大了说，人这一辈子，大半时候都在做产品。上班交出去的方案，路上帮人指出的一条明路，写下的每一句话，办成的每一件事，说到底都在这条链子上。人这一生，说到底，是在不停地做出东西，不停地把自己交出去，再不停地把换回来的东西，接住。</w:t>
      </w:r>
    </w:p>
    <w:p w14:paraId="5BD8FA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的产品能长久地立在那儿——一本书、一套代码、一件打磨好的家什，人不在了，它还在，还能被一遍一遍地用；有的产品是即时的、用完就散的——一次搭手帮忙，一句解惑的话，一场临场的陪伴。两种东西看着不一样，底下的道理却是一回事：都是把你的时间、你的心力、你脑子里那点想明白的东西，压成一件外头能接住的东西，去填别人那份混乱，换回一次正当的交换。</w:t>
      </w:r>
    </w:p>
    <w:p w14:paraId="307782A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一件真正的产品，得扛住三样考验</w:t>
      </w:r>
    </w:p>
    <w:p w14:paraId="185936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不是所有你花了力气的东西，都配得上叫产品。我这些年琢磨下来，一件东西要真能接进这个世界的交换网络里，大致得扛住三样考验，缺一样都不算数。</w:t>
      </w:r>
    </w:p>
    <w:p w14:paraId="2336B2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头一样，是离了你，它也还立得住。临时的帮忙，靠的是人一直在场，人一走，那份好处也就跟着散了。可产品不一样，它是能脱开你、自己立住的一份秩序——一段代码、一份文档、一件成品，一旦做出来，就能脱开你的时间，自己往下走，一遍一遍地被人用。这也正是它能真正长大的底子：一个人的时间是有数的，可一件立得住的东西，能被无数个人、无数次拿去用，这份账，才算真正划算。</w:t>
      </w:r>
    </w:p>
    <w:p w14:paraId="2DCDD3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样，是别人得能看懂它。东拼西凑、没个章法的努力，别人是没法认的。没有人会为一句"我感觉我挺用心的"付钱。只有做得清楚、做得成型的东西，才能被人一眼看出它值多少。你做得越清楚、越落地，别人要花的力气就越少，信得过你的速度也就越快。</w:t>
      </w:r>
    </w:p>
    <w:p w14:paraId="451549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第三样，是它得真能拿出去换东西。说到底，一件东西不管你花了多少心血，要是从头到尾都没能真正递到别人手上、没能换回来一点什么，那它就只是你一个人的消耗，跟这个世界，压根没接上头。</w:t>
      </w:r>
    </w:p>
    <w:p w14:paraId="1C90B86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值多少，和卖多少钱，是两回事</w:t>
      </w:r>
    </w:p>
    <w:p w14:paraId="554737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很多人把"产品"和"商品"混成了一件事，其实不是。产品答的是这样一个问题：它到底填上了多少缺口，解了多少真麻烦——这份答案，决定了它值不值。商品答的是另一个问题：这世道，愿意为这份东西掏多少钱——这份答案，取决于供需、稀罕不稀罕、旁人信不信得过你，跟它到底值多少，其实是两笔账。产品定的是底线，商品定的是天花板；产品说你这个人值不值，商品说你这次能卖多少钱。这两笔账常常对不上，一件真正扎实的东西，未必立刻能卖出高价；一件哗众取宠的东西，也未必真的值那个价——这世上的委屈和侥幸，大半都出在这两笔账没对齐的地方。</w:t>
      </w:r>
    </w:p>
    <w:p w14:paraId="5D5EF5B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没有缺口，就没有产品这回事</w:t>
      </w:r>
    </w:p>
    <w:p w14:paraId="5840B9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想明白，一件产品，从来不是自己感动自己造出来的，是对着别人那份实实在在的麻烦，去搭一个能解的法子。旁人的困顿、迷茫、绕不出去的弯路，都是这个世界摆在那儿的一份份缺口。你做的这件事，说到底，是拿人手搭出来的一份秩序，去填那份缺口，让对方那摊乱，能松快一点。</w:t>
      </w:r>
    </w:p>
    <w:p w14:paraId="350D8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没有这份缺口，你使再大的劲，也只是白耗；看准了这份缺口，哪怕一份不起眼的心力，也能真正落地，换回点什么。需求这东西，不是产品身上多出来的一个标签，是产品打一开始，就得对着它长的那根准星。它替你决定了，你该往哪儿使劲，该在哪儿收手。不懂这一点的人，做出来的东西再精巧，也只是自我陶醉；看懂这一点的人，哪怕手里的活计朴素，也件件都算数。</w:t>
      </w:r>
    </w:p>
    <w:p w14:paraId="10CA5E7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一条串起来的路</w:t>
      </w:r>
    </w:p>
    <w:p w14:paraId="20F634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几年，我把这套道理，跟采购、销售、企业这些事，摆在一处看，慢慢看出了一条串起来的路：一群人分工协作，把混乱理顺；每个人手里做出一份扎实的东西；这份东西被人认得出、买得走；换回来的，又反过来喂养这群人，让他们能接着往前走。这条路上，产品是压在最底下的那块地基——没有产品，前面那些采购、谈判、信任，全都没地方落脚。</w:t>
      </w:r>
    </w:p>
    <w:p w14:paraId="4C5D8B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一个人这一生，说到底在干这件事</w:t>
      </w:r>
    </w:p>
    <w:p w14:paraId="3BA17B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见过太多在职场里一直很卖力、可从没攒下什么的人。他们不是不努力，是把力气全花在了"当场用一次"上——今天帮着救个急，明天顶个班，力气使出去了，可什么也没留下。一旦风向变了，这份靠"当场有用"撑着的位置，说塌就塌。</w:t>
      </w:r>
    </w:p>
    <w:p w14:paraId="04D6C2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能让一个人站得稳、走得远的，只有一条路：把心里那些零散的本事，一点一点，做成能立得住、能被看懂、能拿去换东西的东西。你写下的一份复盘，你摸出来的一套自己的方法，你留下的一件件成品——这些不依附在某一个饭碗上，走到哪儿，都跟着你，这才是真正带得走的家底。</w:t>
      </w:r>
    </w:p>
    <w:p w14:paraId="203A998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一根扁担，两头挑着</w:t>
      </w:r>
    </w:p>
    <w:p w14:paraId="2D3326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我这些年在山道上想明白一件事：本事是你心里的底气，产品是你交得出手的凭据；本事藏在里头，产品露在外头。这世上没有谁能隔着你的皮肉，看见你心里那份厚实，人家只能看见你交出来的那件东西。</w:t>
      </w:r>
    </w:p>
    <w:p w14:paraId="10ECCF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年轻的时候，总以为把一件事做完、自己认可，就算是交了差。走了这么多年的路才懂，这世上没有白扛的担子，也没有白造却没人用的东西——一根扁担，两头得都挑得起来，一头是你自己心里那份沉甸甸的功夫，一头是这世界愿不愿意接住它、认它。你这一生能扛住多大的风浪，说到底，不看你心里藏了多少，看你交出来了多少。</w:t>
      </w:r>
    </w:p>
    <w:p w14:paraId="491ADC34">
      <w:pPr>
        <w:rPr>
          <w:rFonts w:hint="eastAsia" w:ascii="Songti SC Regular" w:hAnsi="Songti SC Regular" w:eastAsia="Songti SC Regular" w:cs="Songti SC Regular"/>
          <w:sz w:val="21"/>
          <w:szCs w:val="21"/>
          <w:lang w:val="en-US" w:eastAsia="zh-CN"/>
        </w:rPr>
      </w:pPr>
    </w:p>
    <w:p w14:paraId="1081111F">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16" w:name="_Toc86625954"/>
      <w:r>
        <w:rPr>
          <w:rFonts w:hint="eastAsia" w:ascii="Songti SC Black" w:hAnsi="Songti SC Black" w:eastAsia="Songti SC Black" w:cs="Songti SC Black"/>
          <w:sz w:val="32"/>
          <w:szCs w:val="32"/>
          <w:lang w:val="en-US" w:eastAsia="zh-CN"/>
        </w:rPr>
        <w:t>关于交换</w:t>
      </w:r>
      <w:bookmarkEnd w:id="16"/>
    </w:p>
    <w:p w14:paraId="567194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我早年走山路的时候，最爱赶集市。</w:t>
      </w:r>
    </w:p>
    <w:p w14:paraId="76A620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十里八乡的人，一大早就聚到一处，各摆各的摊子：种地的挑着一担新粮，做鞋的支着一溜新鞋，编竹器的、酿酒的、行医的，各占一角，吆喝声、讨价声，混在一起，热闹得很。我起初只当这是一群手里缺东西的人，各自补自己的短板——种粮的没鞋穿，做鞋的没粮吃，凑到一处，各取所需，仅此而已。</w:t>
      </w:r>
    </w:p>
    <w:p w14:paraId="106A5E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后来赶的集多了，才看出这话说得浅了。</w:t>
      </w:r>
    </w:p>
    <w:p w14:paraId="236C9A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交换，从来不只是补短板这一层意思，它还有更深一层：你把一门手艺，精到旁人比不了，我把另一门手艺，也磨到旁人比不了，各自守着自己那一亩三分地，往深里扎，再拿这份深，去跟对方换。补短板，是交换兜底的那一层；放长板，才是交换真正撑得起一个人、一群人往上走的那一层。一个专心做鞋的人，未必是种不好地，是他算过账，种地不如做鞋来得精、来得值——他拿鞋换我的粮，我拿粮换他的鞋，两头都比各自闷头硬扛，过得更松快。这才是集市真正的道理，不是谁缺了什么，是谁把自己的长处，磨得够深、够亮，肯拿出来跟人换。</w:t>
      </w:r>
    </w:p>
    <w:p w14:paraId="03462B7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两样能拿出手的东西</w:t>
      </w:r>
    </w:p>
    <w:p w14:paraId="3448A3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我在集市上站久了，慢慢看出，人手里能拿出去换的东西，大致分两样，这两样东西留得住留不住，天差地别。</w:t>
      </w:r>
    </w:p>
    <w:p w14:paraId="0480FD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样，是实打实的物件——一担粮食，一双鞋，一件打好的家什，一间盖起来的屋子。这些都是有人花了力气、把散乱的原料，收拾成了一个稳稳当当的样子，做的人不在了，这东西还在，还能被人接着用、接着传。这是这个世界最稳的一块底盘，摸得着，也算得清。</w:t>
      </w:r>
    </w:p>
    <w:p w14:paraId="405CC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另一样，是留不住的东西，这里头又分两种。一种是劳力和陪伴——修一件农具，带一段路，搭一把手，靠的是人当场在场，事一办完，那份好处也就跟着散了，办不了第二次。还有一种，是脑子里的东西——一门看家的手艺，一套摸出来的方法，一句管用的经验之谈，这东西最特别：你把它讲给我听，你自己一点没少，我却凭空多了一份。这是这世上唯一一种，越传越多、自己一点不损耗的东西，也正因为这个理，它才是所有能换的东西里，最经得起长久攒下去的一种。</w:t>
      </w:r>
    </w:p>
    <w:p w14:paraId="35ED12A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人情不是攒得越多越好</w:t>
      </w:r>
    </w:p>
    <w:p w14:paraId="491850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我年轻的时候，也犯过一个挺常见的毛病：见谁都想搭一份交情，觉得认得的人越多，路子就越宽。走了几年路才明白，不是这么回事。</w:t>
      </w:r>
    </w:p>
    <w:p w14:paraId="3EAF05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跟人打交道，也是要花心力的，你这一天的心思，也是有数的。要是逢人便打招呼、逢事便凑一份人情，看着热闹，其实耗掉的，是你本该用来把自己那门手艺磨深的工夫。一次真正对上口的交换，能顶得上百次凑热闹的往来——你多出来的东西，恰好是我缺的；我手里富余的，又刚好补上你的空当，两下里都省心，都值当。交换这件事，从来不是看你认识多少人，是看你跟每一个人对得上口的分量，有多重。</w:t>
      </w:r>
    </w:p>
    <w:p w14:paraId="0404107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一个人为什么离不开交换</w:t>
      </w:r>
    </w:p>
    <w:p w14:paraId="61B3C6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常想，为什么山里那些独自过活的人，最后总还是要往集市上走一趟。想来想去，是因为一个人，无论多能干，总有四样躲不开的短处：他看不到山外头正在发生什么，一个人的眼界，总有一圈够不着的地方；他一天到晚，也就那么些工夫，顾得上这头，就顾不上那头；他这具身子、这份力气，是有限的，扛不住所有的活计；他没法把往后的风险都算尽，总有些意外，是他一个人没法提前防住的。</w:t>
      </w:r>
    </w:p>
    <w:p w14:paraId="6550B0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正是因为这四样躲不开，才有了交换这回事——说到底，交换是人和人之间，互相借对方已经理顺的那份秩序。你不必样样都会，你只需要把自己那一门，扎扎实实地做深，拿它去换旁人那些你够不着的东西，这才是一个人，能过得又稳又不那么费劲的活法。这也是为什么，一个人要是碰上了大风大浪，往往扛不住，可一群人拧成一股绳、常年互相换着东西过日子，风浪来了，反倒能一起扛得住——这份底气，不是攒在一个人身上的，是分摊在整张人情网上的。</w:t>
      </w:r>
    </w:p>
    <w:p w14:paraId="2B5F08C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值多少钱，不是唯一的账</w:t>
      </w:r>
    </w:p>
    <w:p w14:paraId="579428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交换这件事，我这些年慢慢咂摸出，它带给人的，从来不只是眼前这一次的东西。你跟一个人换得多了、换得对了，你在这一片山水人情里，就会渐渐地被人认得、被人信得过——下回再有事，人家第一个想到的是你，这份省下来的猜忌和试探，也是一份实实在在的好处。换得越对路，你在这片人情里，就站得越稳。</w:t>
      </w:r>
    </w:p>
    <w:p w14:paraId="11D2C5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过这里头也有个理，得说清楚：一个人刚落脚的时候，多认识几个人、多搭几份交情，是有用的，能帮你把最基本的日子先稳住。可等日子稳了，还一味地见人就攀交情，那份心力，就白费了——交换这件事，图的从来不是认识多少人，是对上口的有多少。</w:t>
      </w:r>
    </w:p>
    <w:p w14:paraId="342BF68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什么样的交换，值得你花心思</w:t>
      </w:r>
    </w:p>
    <w:p w14:paraId="659DE0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我走了这么多年的路，慢慢摸出几条实在的道理。</w:t>
      </w:r>
    </w:p>
    <w:p w14:paraId="47B70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一是，别单方面地给，也别单方面地要。你给的，正好是对方缺的；对方给的，正好补上你的空。两头都不亏欠，这样的交换，才走得长久，走得踏实。</w:t>
      </w:r>
    </w:p>
    <w:p w14:paraId="3E39EA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二是，多往留得住、传得开的东西上使劲。一件能立住的物件，一句能传下去的经验，都比那些用完就散的一次性帮忙，更值得你把心思往里搭。</w:t>
      </w:r>
    </w:p>
    <w:p w14:paraId="17C36C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三是，人情要舍得筛一筛。日子稳了以后，那些耗着你、却对不上口的关系，该放手就放手，别舍不得。手里攥的人情越少越精，反倒比攥一大把、样样都浅，更经得住风浪。</w:t>
      </w:r>
    </w:p>
    <w:p w14:paraId="2CC4497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回到那个集市</w:t>
      </w:r>
    </w:p>
    <w:p w14:paraId="20EB22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去过好几次那片集市，看的东西却不一样了。种地的和做鞋的，谁也没觉得自己缺了什么，他们是各自把一门手艺，做到了旁人比不上的地步，才敢站在那儿，拿出来跟人换。这世上没有谁是靠"什么都会"立住的，立住一个人的，是他那门磨得最深的手艺，和他敢拿出来跟人换的那份坦荡。</w:t>
      </w:r>
    </w:p>
    <w:p w14:paraId="6086AC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我这些年，一步一步走下来，最后信的就是这一句：一个人过得好不好，不看他手里攥了多少东西，看他有没有一样拿得出手的东西，敢摆在集市上，跟人换。</w:t>
      </w:r>
    </w:p>
    <w:p w14:paraId="3573F5BE">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57207CD4">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012B5EC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17" w:name="_Toc2075979859"/>
      <w:r>
        <w:rPr>
          <w:rFonts w:hint="eastAsia" w:ascii="Songti SC Black" w:hAnsi="Songti SC Black" w:eastAsia="Songti SC Black" w:cs="Songti SC Black"/>
          <w:sz w:val="32"/>
          <w:szCs w:val="32"/>
          <w:lang w:val="en-US" w:eastAsia="zh-CN"/>
        </w:rPr>
        <w:t>关于合作</w:t>
      </w:r>
      <w:bookmarkEnd w:id="17"/>
    </w:p>
    <w:p w14:paraId="214B82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我在一处山村里，见过盖房子的场面。</w:t>
      </w:r>
    </w:p>
    <w:p w14:paraId="7021FC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户人家要起新屋，木料、土坯都备好了，可一家人是撑不起这场活的——立柱要好几个人一起抬，上梁得有人稳、有人扶、有人在梁上系绳，屋顶的茅草，还得有懂行的老人来压实、来收边。这时候，四邻八舍就都来了，男人们扛木料、砌墙脚，妇人们烧火做饭、端茶送水，谁家有把好手艺——泥瓦、木工、编竹——就顶上去，谁家出的是一把子力气，就搭把手。这一天忙完，屋子立起来了，主人家管一顿饭，欠一份情，下回轮到谁家盖屋、抢收成，这份情，就还回去。</w:t>
      </w:r>
    </w:p>
    <w:p w14:paraId="1BD3F2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这叫换工，是山里人世世代代传下来的一套活法。我起初只当这是乡下人穷、没钱雇人，才凑在一起互相帮衬。走的地方多了，才咂摸出这里头更深一层的道理。</w:t>
      </w:r>
    </w:p>
    <w:p w14:paraId="567140F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一个人，是撑不起一间屋子的</w:t>
      </w:r>
    </w:p>
    <w:p w14:paraId="715D86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辈子，说到底都是个有缺口的物件。有人心里有丘壑，手上却没准头；有人手上有准头，心里却盘算不清；还有人两样都占了点，偏偏拙于跟人说话、跟人打交道。一个人闷头单干，能搭出来的东西，总归简单、单薄，一遇上真正复杂的事，就露怯，就漏风。</w:t>
      </w:r>
    </w:p>
    <w:p w14:paraId="4E17A8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合作，从来不是谁施舍谁、谁扶助谁。不是会盖房的人怜悯不会盖房的人，是每个人，都把自己那手最拿得出手的本事亮出来，凑在一处，去补别人天生就补不上的那个缺口。拆开来看，谁都有自己填不上的窟窿；凑到一起，你的窟窿被我的长处堵上了，我的窟窿也被你的长处堵上了——这拼出来的新东西，是任何一个人单打独斗，一辈子也造不出来的。这多出来的那一截，就是合作这件事，独一份的好处：分工省下了重复的力气，每个人只用把自己那门手艺，往深里钻，整个摊子的力气，就没有白耗在窝里斗上。</w:t>
      </w:r>
    </w:p>
    <w:p w14:paraId="6A6016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合作真正厉害的地方，从来不是它让活干得更快，是它让这件事，办得更顺、错得更少、劲儿使得没有一处是白搭的。各人守着自己拿手的那一段，谁也不用什么都会，整个盘子的节奏，是大伙儿凑到一块儿，才对得上的一个节奏——不是各干各的、各吹各的号，是拧成了一股绳。</w:t>
      </w:r>
    </w:p>
    <w:p w14:paraId="27A7375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换工，是怎么一步步换成的</w:t>
      </w:r>
    </w:p>
    <w:p w14:paraId="79E329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我在山里看得多了，发现这份互相帮衬，不是随便凑一凑就能长久的，是要一步一步走出来的。</w:t>
      </w:r>
    </w:p>
    <w:p w14:paraId="7BE877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头一步，你得先有一门自己拿得出手的本事。你要是含含糊糊，说"我啥都会一点"，这话在换工的场上，是不值钱的。你得真是村里数一数二的泥瓦匠、真是拉得动最粗那根梁的壮劳力，人家才敢把活交到你手上。你身上那份别人替不了的本事，是你能上这个场子的入场券。</w:t>
      </w:r>
    </w:p>
    <w:p w14:paraId="33F67B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第二步，你得先认清自己缺什么。总有人不肯认，觉得自己一个人也能把屋子盖起来，这样的人，是进不了换工这个圈子的。只有先承认自己搭不好梁、抹不平墙，你才会真正伸手去找那个补得上这份缺的人。</w:t>
      </w:r>
    </w:p>
    <w:p w14:paraId="5E1D91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三步，得先小试一次，才知道靠不靠谱。光凭嘴上说得好听，是靠不住的。这次你帮我抬了木料，我帮你修了篱笆，这一趟下来，你才摸得清对方这个人，出的力实不实、靠不靠得住、跟你这活对不对得上路子。合作这事，最后立不立得住，靠的是实实在在办成过一件事，不是靠嘴上那点交情。</w:t>
      </w:r>
    </w:p>
    <w:p w14:paraId="225E4E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四步，谁干哪段、谁说了算、什么时候结算，得说清楚。试过一回、觉得靠谱了，往后想长久搭伙，就不能再稀里糊涂了——谁负责上梁，谁负责收边，出了差错找谁，这顿饭什么时候管，都得摆到明面上说清楚。长久的合作，靠的从来不是投缘，是这份说得清清楚楚的规矩。规矩立住了，这摊子活，才不会散。</w:t>
      </w:r>
    </w:p>
    <w:p w14:paraId="1955FB5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三处最容易散架的地方</w:t>
      </w:r>
    </w:p>
    <w:p w14:paraId="4F2684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这些年我也见过换工散摊子的时候，细想下来，大抵就出在三处。</w:t>
      </w:r>
    </w:p>
    <w:p w14:paraId="219988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是话传得走了样。这段梁该怎么系绳，头一个人交代得清清楚楚，传到第二个人嘴里，就漏了几句；再传到第三个人手上，剩下的，可能只有个大概了。人传得越多，走样得就越厉害，传到最后，反倒还不如一个人闷头做，来得靠谱。</w:t>
      </w:r>
    </w:p>
    <w:p w14:paraId="55C11B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二是活计重了、或者谁也不肯先动手。几个人分不清谁该干哪一段，要么两人抢着干同一件事，白费了一份力气；要么谁都在等别人先动手，谁也不肯先起头，活计就这么僵在了那儿。重叠的地方，不会让活干得更快，只会白白多耗一份力气。</w:t>
      </w:r>
    </w:p>
    <w:p w14:paraId="702B02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三是节奏对不上。这头的木料备好了，那头抹墙的人还没到，木料就只能在那儿晾着，晾着的东西，是不会自己变成屋子的。等着，从来不产生任何好处，只是白白耗掉了大家伙儿的这一天。</w:t>
      </w:r>
    </w:p>
    <w:p w14:paraId="6D12502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一场换工，能撑多久</w:t>
      </w:r>
    </w:p>
    <w:p w14:paraId="55615B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看下来，一场换工能不能一直撑下去，说到底看三件事：各家能不能一直靠得住、拿得出自己那份力；这一路上出的差错，能不能压在一个不至于翻船的范围里；出了错，有没有人肯站出来，及时把它修一修。三件事都在，这份互相帮衬，就能一直撑下去，各家也都能借这份帮衬，办成自己一个人办不成的事。</w:t>
      </w:r>
    </w:p>
    <w:p w14:paraId="0B8917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要是这里头，有一家总占着便宜不出力、有一家的话再没人信得过、边界越搅越浑，这份帮衬，迟早要散。散了也不打紧，各家各自回去，重新守着自己那点本事过日子，等下回再有事，再去找新的人，重新搭一回场子——山里的日子，本就是这么一场散了又聚、聚了又散的活法。</w:t>
      </w:r>
    </w:p>
    <w:p w14:paraId="4F40A58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回到那间新起的屋子</w:t>
      </w:r>
    </w:p>
    <w:p w14:paraId="274B87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我后来又路过那户人家，屋子早盖好了，炊烟按时升起，日子过得平平稳稳。主人家跟我说，那年盖屋子，他一个人，连梁都抬不动。</w:t>
      </w:r>
    </w:p>
    <w:p w14:paraId="739E6E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辈子的残缺，是躲不开的，谁也别想一个人，把一间真正稳当的屋子，从头到尾撑起来。合作，是人对付这份残缺，想出来的一个法子：拿各自不一样的本事，互相补上那个天生就补不齐的窟窿，拼出一间任何一个人单靠自己，一辈子也盖不起来的屋子。人情、面子，不过是这份帮衬外头裹着的一层软和的皮，往里看，靠的从来是各人认清自己有限、也认得旁人那份长处——一个人肯低头认自己搭不起这间屋，才是他真正开始能把屋子盖起来的那一刻。</w:t>
      </w:r>
    </w:p>
    <w:p w14:paraId="4CDC6348">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lang w:val="en-US" w:eastAsia="zh-CN"/>
        </w:rPr>
      </w:pPr>
    </w:p>
    <w:p w14:paraId="133B53D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18" w:name="_Toc826677404"/>
      <w:r>
        <w:rPr>
          <w:rFonts w:hint="eastAsia" w:ascii="Songti SC Black" w:hAnsi="Songti SC Black" w:eastAsia="Songti SC Black" w:cs="Songti SC Black"/>
          <w:sz w:val="32"/>
          <w:szCs w:val="32"/>
        </w:rPr>
        <w:t>关于钱</w:t>
      </w:r>
      <w:bookmarkEnd w:id="18"/>
    </w:p>
    <w:p w14:paraId="1390D6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古</w:t>
      </w:r>
      <w:r>
        <w:rPr>
          <w:rFonts w:hint="eastAsia" w:ascii="Songti SC Regular" w:hAnsi="Songti SC Regular" w:eastAsia="Songti SC Regular" w:cs="Songti SC Regular"/>
          <w:sz w:val="21"/>
          <w:szCs w:val="21"/>
        </w:rPr>
        <w:t>时候赶集，还是拿粮食换鞋、拿布匹换药，谁手里余粮多，谁就说得起话；后来集市上渐渐开始流通铜钱、后来是纸票，才琢磨明白，钱这东西，到底是从哪儿冒出来的。</w:t>
      </w:r>
    </w:p>
    <w:p w14:paraId="7D85B5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物物相换，是件挺费劲的事——你有粮食，想换双鞋，可做鞋的偏偏不缺粮食，缺的是药；你就得再去找个有药、又缺粮食的人，凑成一条链子，这条链子才能把你手里的粮食，绕一大圈，变成你脚上那双鞋。钱，就是大伙儿一起想出来的一条近道——不用再绕那条又长又费劲的链子了，谁手里有钱，谁就有资格，直接向任何一个人，换回他想要的东西。</w:t>
      </w:r>
    </w:p>
    <w:p w14:paraId="523994F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钱本身，不是财富</w:t>
      </w:r>
    </w:p>
    <w:p w14:paraId="200A8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早年对钱的认识，很浅：钱是东西的价钱，是过日子的工具，是出了力气该得的那份回报。后来读到一句常被人引用的话——所谓财富自由，是再不必为了糊口这件事，被迫把自己的时间，一次次地卖出去。这句话让我第一次看清楚一件事：工资这东西，说白了，是这世道在拿钱，买你那份用不了第二回的光阴。多数人过日子的法子，是把回不来的时间，换成能流通的钱，再拿钱去换回吃穿住行。这笔买卖，本身没什么不对，只是有一个躲不开的死穴——时间这东西，用一次就是一次，存不住，也生不出第二份来。</w:t>
      </w:r>
    </w:p>
    <w:p w14:paraId="71DB27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顺着这条路往下想，一个人要想在钱这件事上，日子越过越松快，无非两条路：一条是把自己那份时间，卖得更值钱一点——手艺越练越精，见识越攒越厚，同样一份工夫，能换回更多；另一条，是想办法让同一份心血，能反复地卖出去——写一本书、做一件东西、立一套方法，一旦成了，往后不必你再天天在场，它自己也能一遍一遍地，替你把钱挣回来。</w:t>
      </w:r>
    </w:p>
    <w:p w14:paraId="3D68081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钱，是一张大伙儿都认的通行证</w:t>
      </w:r>
    </w:p>
    <w:p w14:paraId="74C818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琢磨明白，钱本身，其实什么也不生产。它不是粮食，不是房子，不是药，它只是一张这个社会里，人人都认账的通行证——你手里握着它，就等于握着一份资格，能向任何一个陌生人，换回他手里那份你想要的东西。真正的家底，从来是粮食、房屋、医术、手艺这些实打实的东西；钱，不过是打开这些东西的一把万能钥匙。</w:t>
      </w:r>
    </w:p>
    <w:p w14:paraId="38C05B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把钥匙，能起作用，靠的是两样本事：一样是它能替所有人打一杆秤。力气、心思、光阴、手艺，这些东西本来没法直接摆在一处比高低，钱把它们全折算成了同一套数，方便大伙儿拿出来比、拿出来换。另一样，是它能在任何时候、任何地方，被人认账。今天能用，明天也能用；这个村子能用，隔了几座山的村子，也能用。这份"随时随地都被认"的本事，才是钱真正管用的地方。</w:t>
      </w:r>
    </w:p>
    <w:p w14:paraId="16BCBB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想通了这一层，才明白人为什么这么惦记钱——人惦记的从来不是那几张纸，是那份能随时向这个世界，兑换他所需要的东西的底气。活着这件事，本身就是一场跟无序、跟意外对着干的仗，病、老、缺东少西，都是这场仗里的敌人。钱，是普通人手里，最趁手的一件抵御这些的兵器。攒钱，攒的从来不是数字，是往后遇上事，能拿得出手的那份底气和挑拣的自由。</w:t>
      </w:r>
    </w:p>
    <w:p w14:paraId="56EEA4C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一张纸，也会失效</w:t>
      </w:r>
    </w:p>
    <w:p w14:paraId="38F4E0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钱在人和人之间流转，说到底，是把东西挪到最缺它的地方去。这套流转，是不讲情面的，涨价跌价、利息高低，不问谁对谁错，只按照一条冷冰冰的规矩走：哪儿缺，东西就该往哪儿流，才最省劲儿。</w:t>
      </w:r>
    </w:p>
    <w:p w14:paraId="0B0B84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这张能通行天下的纸，有一处天生的软肋：它值多少钱，全靠大伙儿都认这个账。粮食、手艺、这些实打实的东西，永远是实打实的；钱，不过是大伙儿共同认下的一个符号。一旦这份共同的认账，动摇了——世道乱了，或者这符号被滥发得不值钱了——钱能兑换的东西，会一下子缩水，甚至彻底作废。账面上那个数没变，可它再也换不回原来那么多的粮食和布匹了。</w:t>
      </w:r>
    </w:p>
    <w:p w14:paraId="7CBF87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头藏着一层，我觉得比什么都要紧的道理：一个人真正的家底，分两层。一层是长在你自己身上的——你的手艺、你的见识、你的身子骨、你认识的人，这些不靠任何纸面的认账，你到哪儿，它们都跟着你。另一层，是存款、是账面上的资产，这些靠的是大伙儿的共同认账，那份认账一旦动摇，这层家底，是会缩水的。那张纸可以贬值，可以作废，可长在你自己身上的这份本事，谁也拿不走。</w:t>
      </w:r>
    </w:p>
    <w:p w14:paraId="0AF683C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为什么这张纸，不能随便印</w:t>
      </w:r>
    </w:p>
    <w:p w14:paraId="7E4514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我起初也纳闷：既然钱不过是纸，为什么不能想印多少就印多少？后来才明白，这事在技术上，谁都能干，可在规矩上，是被死死摁住的。</w:t>
      </w:r>
    </w:p>
    <w:p w14:paraId="59FFD4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管着一方水土的人，要往外发钱，得先拿点东西抵着——欠一笔账，才能发一笔钱，这样发出去的钱，才有个能追溯回去的根；管钱的和管花钱的，得是两拨人，管一方水土的人不能自己想印钱就印钱，得靠收上来的税、借下的债，这样才不至于把这份信用，一下子花没了；发出去的钱，还得留个能收回来的口子，钱发多了、东西跟着涨价了，就得想法子往回收一收，不能只出不进；市面上东西的价钱，会替这份信用，实时地打分——一旦这份信用有了裂缝，价钱会第一时间显出来，逼着管钱的人，收着点手。税，是大伙儿实打实干活换来的东西；印钱，是在预支往后的信用。单纯地印钱，不会凭空多出一分家底，只会让手里这份钱，一点点地稀薄下去，最后大伙儿手里的东西，反倒更贵了。</w:t>
      </w:r>
    </w:p>
    <w:p w14:paraId="6553DE2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一个人，怎么在这张网里，站得稳</w:t>
      </w:r>
    </w:p>
    <w:p w14:paraId="0D05C5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看懂了这些，再回头看一个普通人怎么挣钱，就通透多了：挣钱，从来不是简简单单地卖时间，是持续地往这张互通有无的大网里，添一份别人正缺的东西。你越是稀罕、越是别人替代不了，你这份添进去的东西，就越值钱。</w:t>
      </w:r>
    </w:p>
    <w:p w14:paraId="423A77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走下来，想明白一个普通人要在这张网里站稳，大致得靠三层底子。头一层，是先守住一处饿不着自己的营生——世上总有些活计，是大伙儿天天离不开的，波动小，靠得住，这是一个人立身的底盘，稳，但天花板也低。第二层，是练一门到哪儿都用得上的本事——把混乱理顺、把说不清的事情理清楚，这样的本事，不挑行当，不挑年月，只要这世上还有乱糟糟的事，就永远有人要用得着你。第三层，也是最后兜底的一层，是攒些不靠任何一张纸认账的硬底子——一门带得走的手艺，一副经得住折腾的身子骨，几个靠得住的旧交情。哪天外头的世道变了，这些不靠任何协议撑腰的东西，才是你最后能靠得住的那点家底。</w:t>
      </w:r>
    </w:p>
    <w:p w14:paraId="4CFCB55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回到那处集市</w:t>
      </w:r>
    </w:p>
    <w:p w14:paraId="3B3B6C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我又想起最早见到的那处集市，粮食换鞋、布匹换药的日子。后来钱来了，日子是方便了不少，可我心里始终记着一件事：钱能换来东西，却换不来那双手上练出来的准头，换不来一副经得住折腾的身子骨。</w:t>
      </w:r>
    </w:p>
    <w:p w14:paraId="3EFD70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世上真正靠得住的家底，从来不是账面上那个数字，是长在你自己身上、谁也拿不走的那份本事。钱这张通行证，什么时候都好用，可它终究只是一张通行证——你手里真正握着的，得是能拿去交换的那点实实在在的东西，才算数。</w:t>
      </w:r>
    </w:p>
    <w:p w14:paraId="779F73ED">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19" w:name="_Toc1895416585"/>
      <w:r>
        <w:rPr>
          <w:rFonts w:hint="eastAsia" w:ascii="Songti SC Black" w:hAnsi="Songti SC Black" w:eastAsia="Songti SC Black" w:cs="Songti SC Black"/>
          <w:sz w:val="32"/>
          <w:szCs w:val="32"/>
        </w:rPr>
        <w:t>关于风险</w:t>
      </w:r>
      <w:bookmarkEnd w:id="19"/>
    </w:p>
    <w:p w14:paraId="43C00A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走山路的人，大概都碰上过突如其来的暴雨。</w:t>
      </w:r>
    </w:p>
    <w:p w14:paraId="7E3970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上一刻还是晴空万里，转过一道弯，风雨就说来就来了。没带雨具，四下也没个能躲的地方，只能任由那雨，把人从头浇到脚。</w:t>
      </w:r>
    </w:p>
    <w:p w14:paraId="039C87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同样一场雨，落在不同人身上，结局却大不相同。身子骨结实、行囊里备着姜汤厚衣的人，简单歇一歇、烤烤火，也就缓过来了；底子薄、平日没什么积累的人，淋这一场雨，能病倒好几天；更有那底子早就亏空了的人，这一场雨，直接勾出了旧病，落下个再也治不干净的病根。</w:t>
      </w:r>
    </w:p>
    <w:p w14:paraId="292CB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场雨，就是"风险"这两个字，最直白的一个样子。灾祸、意外、这场雨本身，不过是外头的一桩事，无所谓运气好坏。真正决定你被浇成什么样的，从来不是这场雨下不下，是你自己身上，那份能扛事的底子，厚不厚。</w:t>
      </w:r>
    </w:p>
    <w:p w14:paraId="2ED507D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该埋怨的，从来不是天</w:t>
      </w:r>
    </w:p>
    <w:p w14:paraId="2C2B7C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很多人爱把日子过得不顺，归到运气差、命不好这两个字上，其实是把两件不相干的事，混成了一件事。天要下雨，这是你我谁也拦不住的事；带没带伞、底子厚不厚，是各人自己修来的本事。同样一场雨，落在储备厚实的人身上，不过是一场小震荡，很快就缓过神来；落在底子单薄的人身上，一点小风雨，都能把整个人的秩序，一下子冲垮。</w:t>
      </w:r>
    </w:p>
    <w:p w14:paraId="29CA52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这世上没有谁的日子，是能一直风平浪静的。人这一生真正要较量的，从来不是赌灾祸永远不来，是不停地给自己，攒下一份扛得住冲击的底子，好让不管哪一场雨落下来，都不至于把整个人，彻底浇垮。</w:t>
      </w:r>
    </w:p>
    <w:p w14:paraId="370B607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分母越厚，雨就越小</w:t>
      </w:r>
    </w:p>
    <w:p w14:paraId="149351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慢慢琢磨出一个道理：真正落到你身上的那份伤害，不是那场雨本身的大小，是雨的大小，除以你身上那份底子的厚薄。底子越厚，同样一场雨，落在你身上就越轻；底子薄到快没有了，哪怕一阵小风，也能把你吹得站不住脚。旁人常说的"命不公"，说到底，大半是各人这份底子，厚薄不一样。</w:t>
      </w:r>
    </w:p>
    <w:p w14:paraId="2F76ED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场雨会不会下，只是天上的事，跟你有没有受伤，压根是两码事——真正要看的，是你有没有提前留出躲雨的地方。一个人的日子过得越单薄、路走得越窄，越容易被一场小风小雨，就打得站不住；反过来，那份看不见的底子，才是替你把这世上的风波，一点点消化掉的东西。</w:t>
      </w:r>
    </w:p>
    <w:p w14:paraId="508F2CC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四样能替你挡雨的家底</w:t>
      </w:r>
    </w:p>
    <w:p w14:paraId="52591E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我走了这些年的路，慢慢摸出，一个人能靠得住的底子，大致分四层，这四层，一层比一层贴身。</w:t>
      </w:r>
    </w:p>
    <w:p w14:paraId="433469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头一层，是这具身子骨。长年吃得对、睡得够、不瞎糟蹋自己，攒下的就是这一层底子。真遇上病痛、劳累、意外的时候，平日攒下的这份体力和抵抗力，是替你挡的头一道墙。这层底子，先天占一半，后天的养护，占另一半——长年透支它，一点小事都能压垮你；长年养着它，你能扛住的事，就会越来越大。</w:t>
      </w:r>
    </w:p>
    <w:p w14:paraId="0BE9B2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层，是遇事不慌的这份心气。碰上突如其来的坏消息，还能不能沉住气、理得清头绪，这份本事，是从你走过的路、吃过的亏、慢慢摸出来的判断力里，攒出来的。心里这份底子厚的人，遇上大起大落，不会当场就乱了方寸，还能腾出功夫，去拆解眼前的麻烦，去权衡该走哪条路。真正的强，从来不是没遇上过坎，是遇上了坎，人不散架。</w:t>
      </w:r>
    </w:p>
    <w:p w14:paraId="242528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三层，是手里随时能拿得出来的那份家底。存粮、余钱、随时能变现的东西，是一个人遇上大事时，最硬气的一层底牌。生病、丢了营生、行当不景气，说到底，都得靠这份家底去填。手里只有一份进项、一分不存、天天寅吃卯粮的人，这层底子几乎是空的，一场小风波，就能把日子彻底掀翻。</w:t>
      </w:r>
    </w:p>
    <w:p w14:paraId="728A1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四层，是靠得住的那几个人。这些年攒下的交情、能互相帮衬的乡里乡亲，是你一个人扛不住的时候，能替你分担一部分的地方——给你递个消息，搭把手，指条路。平日只顾自己、从不维系交情的人，一旦出事，只能一个人硬扛，是没有退路的。</w:t>
      </w:r>
    </w:p>
    <w:p w14:paraId="22B8786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云压得低的时候，才是修屋顶的时候</w:t>
      </w:r>
    </w:p>
    <w:p w14:paraId="24251D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我后来又想明白一层：一场风雨伤你多深，除了雨本身多大、你底子多厚，还有一样东西要紧——你是在云刚开始压下来的时候，就动手修补，还是等大雨已经浇了你一身，才想起来找地方躲。</w:t>
      </w:r>
    </w:p>
    <w:p w14:paraId="580A6F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天边云色刚变、还没落雨的时候，是补底子最划算的时候——那时候动手，四层家底都还来得及添厚；等大雨已经砸下来了，就再没有补救的余地了，只能拿仅剩的那点底子，硬扛。聪明人，是早早地就把屋顶修好了；大多数人，是雨已经进了屋，才想起来该修屋顶。</w:t>
      </w:r>
    </w:p>
    <w:p w14:paraId="63BDBA8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唯一靠得住的一件事</w:t>
      </w:r>
    </w:p>
    <w:p w14:paraId="17C9EB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天上的雨，谁也拦不住，行当的起伏、世道的意外，靠人力，是没法彻底躲开的。人这一辈子，真正能自己攥在手心里、能不断加厚的，只有这四层底子。</w:t>
      </w:r>
    </w:p>
    <w:p w14:paraId="61072D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平日里守着的那点自律、多读的那点书、多存的那点钱、多走的那几趟人情，看着当下什么都没换回来，其实都是在悄悄地，替往后那场说不准哪天会来的雨，预先修一道墙。等风雨真的落下来的时候，这些不起眼的积累，就会变成挡在你和那场雨之间的那堵墙。这世上真正的活法，不是去赌那场雨来不来，是把自己这份底子，一寸一寸地，垒厚。</w:t>
      </w:r>
    </w:p>
    <w:p w14:paraId="2901F2B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回到那场雨里</w:t>
      </w:r>
    </w:p>
    <w:p w14:paraId="591106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我后来又淋过好几场山里的暴雨，慢慢也就不那么怕了。不是雨变小了，是我身上，渐渐有了几层，能挡得住它的东西。</w:t>
      </w:r>
    </w:p>
    <w:p w14:paraId="52F315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生，风雨是躲不干净的，不必总为哪天会下雨这件事，惶惶不安。真正的底气，从来不是一辈子风平浪静，是风雨来的那一刻，你身上那几层底子，接得住它，不至于让你整个人，垮掉。日子能不能过得安稳，从来不是老天爷赏的运气，是你自己，一天一天，垒起来的那份厚度。底子垒得够厚，这世上再大的风浪，落在你身上，也不过是晃一晃，绝不会把你，彻底掀翻。</w:t>
      </w:r>
    </w:p>
    <w:p w14:paraId="20A9D33F">
      <w:pPr>
        <w:rPr>
          <w:rFonts w:hint="eastAsia" w:ascii="Songti SC Regular" w:hAnsi="Songti SC Regular" w:eastAsia="Songti SC Regular" w:cs="Songti SC Regular"/>
          <w:sz w:val="21"/>
          <w:szCs w:val="21"/>
        </w:rPr>
      </w:pPr>
    </w:p>
    <w:p w14:paraId="24AFE76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r>
        <w:rPr>
          <w:rFonts w:hint="eastAsia" w:ascii="Songti SC Black" w:hAnsi="Songti SC Black" w:eastAsia="Songti SC Black" w:cs="Songti SC Black"/>
          <w:sz w:val="32"/>
          <w:szCs w:val="32"/>
        </w:rPr>
        <w:t>关于采购与销售</w:t>
      </w:r>
    </w:p>
    <w:p w14:paraId="583316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走过不少地方，渐渐养成一个习惯：把每一个人、每一户人家、每一门生意，都看成一个点。这个点，不是孤零零悬在那儿的，它周围织着一张看不见的网，网上每一根线，都是一次买卖、一次交换、一次你来我往。</w:t>
      </w:r>
    </w:p>
    <w:p w14:paraId="556661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几篇，讲信息、讲健康、讲产品、讲钱、讲风险，说的其实是同一件事：人活着，是要靠源源不断地吸纳外头的秩序，也就是负熵，才撑得住的一件事——身体要吸纳食物里的秩序，才不至于散成一堆无序的血肉；一个人要吸纳信息里的秩序，才知道力气该往哪儿使。采购与销售，就是这份吸纳与输出，落到日子里最实在的两只手。可这两只手中间，还隔着一段东西，那段东西，才是这篇里，我真正想说清楚的。</w:t>
      </w:r>
    </w:p>
    <w:p w14:paraId="1D927BF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采购，是这个点，向内吸的那口气</w:t>
      </w:r>
    </w:p>
    <w:p w14:paraId="1770A2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起先以为，采购不过是花钱买东西，后来才明白，这是一个点，向外头那张网，伸出去要秩序的动作。你手里缺什么，这个点就有一处无序、一处窟窿；你去市面上找、去比、去挑，找到能填上这处窟窿的东西，买回来——这一进，是这个点，向内吸纳的一口负熵。</w:t>
      </w:r>
    </w:p>
    <w:p w14:paraId="5C6256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口气，吸得干不干净、实不实在，得看几层功夫：你得先学会滤，市面上的东西真真假假混作一团，得先筛掉虚的、假的，留下真正能补上自己缺口的；你得学会验，光听人说好不算数，得自己核一核，别被表面的光鲜蒙住了眼；你得学会谈，价钱、交期、出了岔子谁担责，都得摊开来说清楚，含糊一句，往后就是一处新的漏洞；你得学会收，东西到手，验一验、记一笔，这口气才算真正吸进了肚子里。</w:t>
      </w:r>
    </w:p>
    <w:p w14:paraId="3BFEB5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可这四层功夫做得再齐——种子，也还只是种子。</w:t>
      </w:r>
    </w:p>
    <w:p w14:paraId="24F23AB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中间那段功夫，才是价值真正生出来的地方</w:t>
      </w:r>
    </w:p>
    <w:p w14:paraId="61810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我后来才想通，最容易被人忽略、也最要命的一步，从来不是买，也不是卖，是买和卖中间，那一整个夏天。</w:t>
      </w:r>
    </w:p>
    <w:p w14:paraId="56376F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种子播下去了，往后能不能长成粮食，靠的不是当初买种子时候的那份精明，是这一整个夏天，人有没有真去弯腰、去流汗、去守着这块地。你可以买最好的种子，可要是撂着不管，地里照样什么都长不出来；你也可以拿一把普普通通的种子，只要肯下够功夫，多少也能收上一些。</w:t>
      </w:r>
    </w:p>
    <w:p w14:paraId="78AF67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段功夫，是外人看不见的，也是最容易被跳过的。有人只会精打细算地买，却懒得下地，等到秋天没什么可卖，才怪种子不好、怪天时不对；有人手里明明已经有了粮食，却因为懒得跑一趟集市，任由粮食在仓里，慢慢地霉掉、烂掉，也是白流了一季的汗。这两种人，各自都只做对了一半，剩下的那一半，恰恰是最关键的那一半。</w:t>
      </w:r>
    </w:p>
    <w:p w14:paraId="670F65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犯过这样的糊涂：一个劲儿地往自己这个点里，吸东西——买书、囤资料、学这学那，觉得自己攒得越多，就越厚实，却懒得真去弯一次腰、流一次汗，把吸进来的这些东西，认认真真地做成点什么。后来才想明白，那些没被自己那段功夫捂热过的东西，一直只是存货，压根没变成秩序，更没资格拿出去，跟这张网上别的点，做交换。这个点，光会吸、光会吐，中间要是缺了这段弯腰流汗的功夫，吸进来的，终究只是别人的东西；只有真下够了这段功夫，它才算真正变成了你自己的。</w:t>
      </w:r>
    </w:p>
    <w:p w14:paraId="18F5C8B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销售，是这个点，向外吐的那口气</w:t>
      </w:r>
    </w:p>
    <w:p w14:paraId="45B362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到了这一步，才谈得上销售。这话我</w:t>
      </w:r>
      <w:r>
        <w:rPr>
          <w:rFonts w:hint="eastAsia" w:ascii="Songti SC Regular" w:hAnsi="Songti SC Regular" w:eastAsia="Songti SC Regular" w:cs="Songti SC Regular"/>
          <w:sz w:val="21"/>
          <w:szCs w:val="21"/>
          <w:lang w:val="en-US" w:eastAsia="zh-CN"/>
        </w:rPr>
        <w:t>早些</w:t>
      </w:r>
      <w:r>
        <w:rPr>
          <w:rFonts w:hint="eastAsia" w:ascii="Songti SC Regular" w:hAnsi="Songti SC Regular" w:eastAsia="Songti SC Regular" w:cs="Songti SC Regular"/>
          <w:sz w:val="21"/>
          <w:szCs w:val="21"/>
        </w:rPr>
        <w:t>时候想窄了，只当销售是站在摊子后头吆喝叫卖，后来才懂，凡是主动把自己这个点里的东西，往外递的，都算——你去投一份工，是把自己的力气和心思，递给了另一个点；你在人前说一句让人信服的话，是把自己的见识，递了出去；你想让一群人认同一件事、跟你一条心，也是在把自己看见的那条路，递给旁人，让他们愿意接住。</w:t>
      </w:r>
    </w:p>
    <w:p w14:paraId="16CDA1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口气，吐得准不准，也看几层功夫：你得先看清楚，对方那个点，缺的到底是哪一种秩序，别拿着自己的一腔热乎气，硬往一个不缺这个的点上塞；你得学会把自己这份东西，讲得让对方信，不是靠嘴皮子翻飞，是拿实打实的东西，把对方心里那点疑虑，一点点卸下来；你得学会谈的时候，不是单方面占便宜，得让对方也觉得划算；你得学会兑现，答应的事，稳稳当当地做到，对方才会认你这个点，下回还愿意跟你这张线，继续连着。</w:t>
      </w:r>
    </w:p>
    <w:p w14:paraId="621AB9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通一句话：推销从来不是把自己的东西，硬塞进别人的点里，是先看准了对方那处缺口，再把那段弯腰流汗换来的东西，稳稳地、准准地，送过去，换回一份彼此都认账的东西。这话想透了，那份怕开口的怯，也就散了大半——你不是去讨好谁，你是在做一件这张网上，本该发生的事：把秩序，从有富余的地方，挪到有缺口的地方去。</w:t>
      </w:r>
    </w:p>
    <w:p w14:paraId="60E7036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一进一出，中间还得肯下功夫，才算真正接进了这张网</w:t>
      </w:r>
    </w:p>
    <w:p w14:paraId="035B23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见过太多，只用了半边、甚至只用了两头、漏了中间的点。有的点，只会吸，攒了一肚子东西，却懒得为它下一段真功夫，也没敢往外递过，日子过得越来越紧，还想不明白，自己明明学了那么多、买了那么多，为什么还是原地不动。有的点，敢往外递，手里却没什么真东西——买是买过了，可从没肯为它弯一次腰、流一次汗，说得比谁都好听，可经不起细看，早晚要被这张网，看穿、剔除。</w:t>
      </w:r>
    </w:p>
    <w:p w14:paraId="7C8A54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把日子过活络的点，是这三段都做全的点：该吸的时候，沉住气，把外头的秩序，干干净净地纳进来；该埋头的时候，肯真下那段没人看见的功夫，把它捂热、做实；该吐的时候，也敢把捂热了的东西，稳稳地送出去。吸进来的，是这个点，立身的底子；埋头做的那段，是这个点，真正生出价值的地方；吐出去的，是这个点，往外拓展的边界。三段接上了，这个点，才算真正地，活在了这张网里，而不是悬在网外，自己跟自己过日子。</w:t>
      </w:r>
    </w:p>
    <w:p w14:paraId="327FD1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还想明白一层：一个人能不能带得动一群人，说到底，也是这份道理，只是把范围，从一个点，扩成了一群点。领人不是靠一张令牌，是靠你看得清每个点缺的是哪种秩序，肯不肯替他们，去下那段没人看见的功夫，再兑得现一份说到做到的回报——这跟一个点，学会向另一个点，递出自己的秩序，是同一件事，只不过，这一次递的，是一整群人，愿不愿意，认你这条路。</w:t>
      </w:r>
    </w:p>
    <w:p w14:paraId="1A9D1DD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回到这张网上</w:t>
      </w:r>
    </w:p>
    <w:p w14:paraId="4A3B8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常在夜里想，这张网上，每一个点，都不是靠自己长出来的一切，撑到今天的——总有一些东西，是从别的点那儿，吸纳来的；中间总得有一段，谁也瞧不见的功夫，把这些东西，真正做成自己的；也总该有一些东西，是这个点，攒够了、捂热了，愿意送回去的。</w:t>
      </w:r>
    </w:p>
    <w:p w14:paraId="46D9CC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采购，是把外头的秩序，吸进自己这个点里；中间那段功夫，是把这份秩序，弯着腰、流着汗，做成真正属于自己的东西；销售，是把这个点里，做实了的秩序，送回这张网。这一吸、一埋头、一吐，才是一个人，真正活成网络里，不会枯萎的那个点。</w:t>
      </w:r>
    </w:p>
    <w:p w14:paraId="1CD7D9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只吸不做的点，攒的都是别人的东西；只做不吐的点，早晚要烂在自己仓里；只吐不吸、也不肯埋头的点，早晚要被这张网，看穿。这张网，从来不亏待，那些学会了，把这三段，年复一年地做全了的点。</w:t>
      </w:r>
    </w:p>
    <w:p w14:paraId="027FC537">
      <w:pPr>
        <w:rPr>
          <w:rFonts w:hint="eastAsia" w:ascii="Songti SC Regular" w:hAnsi="Songti SC Regular" w:eastAsia="Songti SC Regular" w:cs="Songti SC Regular"/>
          <w:sz w:val="21"/>
          <w:szCs w:val="21"/>
        </w:rPr>
      </w:pPr>
    </w:p>
    <w:p w14:paraId="28E9864A">
      <w:pPr>
        <w:bidi w:val="0"/>
        <w:rPr>
          <w:rFonts w:hint="eastAsia" w:ascii="Songti SC Regular" w:hAnsi="Songti SC Regular" w:eastAsia="Songti SC Regular" w:cs="Songti SC Regular"/>
          <w:sz w:val="21"/>
          <w:szCs w:val="21"/>
        </w:rPr>
      </w:pPr>
    </w:p>
    <w:p w14:paraId="35D3F724">
      <w:pPr>
        <w:bidi w:val="0"/>
        <w:rPr>
          <w:rFonts w:hint="eastAsia" w:ascii="Songti SC Regular" w:hAnsi="Songti SC Regular" w:eastAsia="Songti SC Regular" w:cs="Songti SC Regular"/>
          <w:sz w:val="21"/>
          <w:szCs w:val="21"/>
        </w:rPr>
      </w:pPr>
    </w:p>
    <w:p w14:paraId="25786211">
      <w:pPr>
        <w:bidi w:val="0"/>
        <w:rPr>
          <w:rFonts w:hint="eastAsia" w:ascii="Songti SC Regular" w:hAnsi="Songti SC Regular" w:eastAsia="Songti SC Regular" w:cs="Songti SC Regular"/>
          <w:sz w:val="21"/>
          <w:szCs w:val="21"/>
        </w:rPr>
      </w:pPr>
    </w:p>
    <w:p w14:paraId="411976E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20" w:name="_Toc431158130"/>
      <w:r>
        <w:rPr>
          <w:rFonts w:hint="eastAsia" w:ascii="Songti SC Black" w:hAnsi="Songti SC Black" w:eastAsia="Songti SC Black" w:cs="Songti SC Black"/>
          <w:sz w:val="32"/>
          <w:szCs w:val="32"/>
        </w:rPr>
        <w:t>关于企业</w:t>
      </w:r>
      <w:bookmarkEnd w:id="20"/>
    </w:p>
    <w:p w14:paraId="22E386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早年独立做过软件，一个人，闷头在屋子里，敲代码到后半夜。那时候我常常想起山里见过的一个蜂窝，挂在老树的枝杈间，密密麻麻的，也不知道有多少只蜂，进进出出，忙个不停。我那时候只当那是个热闹的景象，后来自己也过了几年"一只蜂"的日子，才真正看懂那个蜂窝，藏着一个我怎么也绕不过去的道理。</w:t>
      </w:r>
    </w:p>
    <w:p w14:paraId="0D55A8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做事，写代码的时候，想不透产品的逻辑；打磨产品的时候，又腾不出手，去问用户到底缺什么。不是我不够努力，是一只蜂，天生就飞不了那么远、驮不了那么重、记不住那么多路——时间是一根串起来的线，一次只能走一条；力气是有数的，用完就得歇；一旦出了岔子，没有第二只蜂替你担着。这不是谁的本事不够，是每一个单独的点，天生就有的一层硬壳，谁也撞不破。</w:t>
      </w:r>
    </w:p>
    <w:p w14:paraId="792B62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企业，就是一群点，为了撞破这层各自都撞不破的壳，搭起来的一具共用的骨架。</w:t>
      </w:r>
    </w:p>
    <w:p w14:paraId="6250A1D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一只蜂飞不出一个花期，一群蜂能熬过一整个冬天</w:t>
      </w:r>
    </w:p>
    <w:p w14:paraId="7D557B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我后来才想明白，蜂巢真正厉害的地方，不是蜂多，是蜂巢把每一只蜂身上，那份零零散散、断断续续的力气，接成了一股连续不断的、稳稳当当的秩序。</w:t>
      </w:r>
    </w:p>
    <w:p w14:paraId="06F860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单只蜂采一次蜜、认一条路，都是各自为战，飞累了就得歇，认错了路，那份力气就白搭了。蜂巢把这些事拆开来，让专门认路的蜂去认路，专门采蜜的蜂去采蜜，谁也不用样样都会，一份复杂的活，拆成了简单的、能反复做的许多小份，省下的，就是每一只蜂，来回切换、重新琢磨的那份耗损。蜂巢本身，是所有蜂共用的一处窝，谁也不必单独筑一个巢，把这份省下来的力气，攒起来，用在别处。蜂群内部，还有一整套只有蜂自己才懂的信息——一只蜂跳一段舞，就能把花在哪儿、有多远，告诉一整群蜂，这份消息传得又快又准，是一只蜂，单独飞出去，怎么也换不来的。</w:t>
      </w:r>
    </w:p>
    <w:p w14:paraId="2D4C7D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只蜂，飞不出一个花期；一群蜂，能熬过一整个冬天。这话说的不是谁比谁更能干，是一群点接成一张网之后，能扛住的东西，从来不是单个点乘以数量那么简单，是多出来的那一截，才是企业存在，唯一说得过去的理由——如果凑在一处，比各自单飞还要更累、更乱，那这个蜂巢，压根就不该搭起来。</w:t>
      </w:r>
    </w:p>
    <w:p w14:paraId="7E5E7F6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蜂巢里的四种蜂，没有谁比谁更贵重</w:t>
      </w:r>
    </w:p>
    <w:p w14:paraId="1E44E1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我蹲在那棵老树下看得久了，渐渐分得清蜂巢里，其实站着四种蜂，各自守着一段，谁也替不了谁。</w:t>
      </w:r>
    </w:p>
    <w:p w14:paraId="003367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出去采蜜、守着蜂房、清扫巢穴的，是最多的一种，做的是最寻常、最能反复重复的事——没有它们，蜂巢连饭都吃不上。可这份活计，也最容易被替上：这一只累倒了，另一只顶上去，蜂巢照样转得动，一只蜂待得越久，也越容易被这份重复，磨得只剩这一手，飞不出这个巢，也飞不远这份活。</w:t>
      </w:r>
    </w:p>
    <w:p w14:paraId="5E34AB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守在巢口、辨认敌友、跟外头的花源和别的蜂群打交道的，是另一种蜂——它们的价值，不在巢里，是在巢外头，那些认得的路、结下的交情。这一只蜂换了，那份认得的路、攒下的信任，未必跟着换的人，走得动，这是它们最不容易被替上的地方，也是这份差事，最挑天时的地方——外头的花源要是断了，认再多路，也没用。</w:t>
      </w:r>
    </w:p>
    <w:p w14:paraId="6B50A9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巢里穿来穿去、协调谁去哪儿、修补巢穴哪处漏了的，是第三种蜂——它们不亲手采蜜，做的是让所有蜂，飞得更顺、撞得更少的事。蜂巢里蜂越多，乱撞、抢道、白耗力气的事，也越容易发生，得有蜂专门盯着这份乱，把它压下去。懂得采蜜的蜂很多，懂得看住全局、不让蜂巢自己乱起来的蜂，很少，这也是为什么，这份差事，总是格外要紧。</w:t>
      </w:r>
    </w:p>
    <w:p w14:paraId="021891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最后，是那只决定往哪个方向分蜂、什么时候该换个地方筑巢的蜂——它管的不是眼前这一朵花，是这整个蜂群，往后还能不能活下去。方向要是错了，底下再勤快的蜂，也不过是在一个早晚要枯的花园里，白飞一场。</w:t>
      </w:r>
    </w:p>
    <w:p w14:paraId="1D6624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这四种蜂，没有谁比谁更高贵，只是各自扛的风险、各自能不能被换掉，天差地别。一个蜂巢，要是只剩会采蜜的蜂，没有认路的、没有理内耗的、没有定方向的，这个蜂巢，迟早会散。</w:t>
      </w:r>
    </w:p>
    <w:p w14:paraId="4BC09A7D">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蜂巢会散，从来只有两种原因</w:t>
      </w:r>
    </w:p>
    <w:p w14:paraId="27F8FA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我后来见过散了的蜂巢，想过很久，为什么一个好好的蜂巢，会说散就散——想明白了，原因从来只有两种。</w:t>
      </w:r>
    </w:p>
    <w:p w14:paraId="201062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种，是外头的花，没了。这片山头的花期过了，那片林子被砍了，蜂群找不到能采的蜜，飞出去的越来越空，飞回来的越来越少，这份能量的输入，一断，蜂巢再怎么齐心，也撑不住。另一种，是蜂巢自己乱了——蜂王没了，没蜂能接续着定方向；蜂群内部，认路的、理内耗的都失了职，蜂跟蜂撞来撞去，白白耗着力气——这份乱，是蜂巢自己从里头，把自己拖垮的。</w:t>
      </w:r>
    </w:p>
    <w:p w14:paraId="678933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蜂巢，要一直活着，得同时扛住这两头：外头，得一直有花可采，交换的这条路，不能断；里头，得一直清楚谁干哪段、消息传得顺、乱子起来了有蜂管——两头都稳，蜂巢才撑得久；哪一头先垮，蜂巢也就先从哪一头，开始散。</w:t>
      </w:r>
    </w:p>
    <w:p w14:paraId="28113F2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我后来才明白，那晚一个人敲代码的自己，缺的是什么</w:t>
      </w:r>
    </w:p>
    <w:p w14:paraId="6A7CD5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早年独自做软件的那几年，缺的从来不是本事，是我一直只做着蜂巢里，最寻常的那种蜂在做的事——闷头敲代码，跟外头的人、跟市场，接不上头，也没人替我看着全局，方向对不对，全靠我一个人，摸黑猜。</w:t>
      </w:r>
    </w:p>
    <w:p w14:paraId="71DB06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通，一个人真正能走稳、走远的路，是照着蜂巢的样子，把自己，一层一层地往上叠。先得把手里的活，做扎实，这是最起码的底盘，可要是一直只停在这一层，你就是巢里最容易被替掉的那只蜂，没有一点议价的余地。往上一层，得学着去认路，攒下一些不依赖任何一个巢、自己也能带得走的门路和交情——巢没了，你手里这条路，还在。再往上一层，得学着去理内耗，不只顾自己飞得快，还看得清一群蜂，怎么飞才不互相撞——这份眼光，才是真正带得动一群人的本事。最后一层，是学着，去看那片花期还能开多久，什么时候该换个方向——这份判断，才是穿过一次又一次花期更迭，真正能护住自己的东西。</w:t>
      </w:r>
    </w:p>
    <w:p w14:paraId="660576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巢会有兴衰，花期会有更迭，可一只蜂身上，那份认得路、理得顺内耗、看得懂花期的本事，是不会跟着巢一起散掉的。</w:t>
      </w:r>
    </w:p>
    <w:p w14:paraId="6EC020C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回到那棵老树下</w:t>
      </w:r>
    </w:p>
    <w:p w14:paraId="5555DA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我后来又路过那棵老树，蜂窝还在，进进出出的蜂，也还是那么多，只是我知道，我已经不是当年那只，只会闷头敲代码、飞不出自己那一小块地方的蜂了。</w:t>
      </w:r>
    </w:p>
    <w:p w14:paraId="539EDC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从来不是谁凌驾于谁之上的东西，是一群点，为了扛住一个人扛不住的风雨，甘愿接成的一张网。一只蜂，靠的是蜂巢，才熬过了冬天；一个人，也得靠得上一群人，才走得过一段一个人走不完的路。可蜂巢会散，花期会过，真正能陪你，从这一个巢，走到下一个巢的，从来不是巢本身，是你在巢里，那些年，一层一层，给自己叠起来的本事。</w:t>
      </w:r>
    </w:p>
    <w:p w14:paraId="0510F2B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Songti SC Regular" w:hAnsi="Songti SC Regular" w:eastAsia="Songti SC Regular" w:cs="Songti SC Regular"/>
          <w:sz w:val="21"/>
          <w:szCs w:val="21"/>
        </w:rPr>
      </w:pPr>
    </w:p>
    <w:p w14:paraId="4C2FE389">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3BAA8FF9">
      <w:pPr>
        <w:pStyle w:val="2"/>
        <w:keepNext w:val="0"/>
        <w:keepLines w:val="0"/>
        <w:pageBreakBefore/>
        <w:widowControl w:val="0"/>
        <w:numPr>
          <w:ilvl w:val="0"/>
          <w:numId w:val="1"/>
        </w:numPr>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21" w:name="_Toc864865932"/>
      <w:r>
        <w:rPr>
          <w:rFonts w:hint="eastAsia" w:ascii="Songti SC Black" w:hAnsi="Songti SC Black" w:eastAsia="Songti SC Black" w:cs="Songti SC Black"/>
          <w:sz w:val="52"/>
          <w:szCs w:val="52"/>
          <w:lang w:val="en-US" w:eastAsia="zh-CN"/>
        </w:rPr>
        <w:t>生活之感</w:t>
      </w:r>
      <w:bookmarkEnd w:id="21"/>
    </w:p>
    <w:p w14:paraId="2705EBF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22" w:name="_Toc1632396228"/>
      <w:r>
        <w:rPr>
          <w:rFonts w:hint="eastAsia" w:ascii="Songti SC Black" w:hAnsi="Songti SC Black" w:eastAsia="Songti SC Black" w:cs="Songti SC Black"/>
          <w:sz w:val="32"/>
          <w:szCs w:val="32"/>
          <w:lang w:val="en-US" w:eastAsia="zh-CN"/>
        </w:rPr>
        <w:t>关于情感</w:t>
      </w:r>
      <w:bookmarkEnd w:id="22"/>
    </w:p>
    <w:p w14:paraId="33AC21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那年新冠最凶的时候，我发着高烧，一个人被隔离在家里，走不动路，说不上话，就那么躺在床上，两天两夜，人事不太清醒。</w:t>
      </w:r>
    </w:p>
    <w:p w14:paraId="38DB05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两天，我什么都没有了——手机在枕头边响个不停，接不起来，一点力气都提不起来，脑子里那点心思、那点本事，全都用不上，跟个废物没什么两样。等我烧退了些，翻了翻手机，才看清楚，那些响个不停的消息，十有八九，是催我方案什么时候能改完、合同什么时候能签字的，真正问一句我人怎么样的，寥寥无几。倒是隔壁那户，往前跟我不过是点头之交的邻居，两天里一趟一趟地，把药和热粥，放在我门口，敲门喊我的名字，喊到我应一声，才肯走。我发烧发得说胡话，隔着一道门，她也听着，也不嫌烦。</w:t>
      </w:r>
    </w:p>
    <w:p w14:paraId="45B3E1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我后来常想，她图我什么。我什么都拿不出来，一句体面话也没说过——那两天我压根不知道自己在说什么。她图的，什么都不是，就是隔着一道门，听我难受，她也难受。</w:t>
      </w:r>
    </w:p>
    <w:p w14:paraId="3E82D2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人和人之间，卸了钱、卸了权、卸了本事，剩下的那一点，才是真的。</w:t>
      </w:r>
    </w:p>
    <w:p w14:paraId="0AA9038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大多数的交情，是一笔明明白白的账</w:t>
      </w:r>
    </w:p>
    <w:p w14:paraId="395F5B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认得一个人，早年在单位里，说得起话，逢年过节，家里的电话能从早响到晚——都是求他办事的，托他说情的。后来他退下来了，那部电话，渐渐地，就不怎么响了。他跟我说这话的时候，语气很平常，没有一点抱怨，他说，这本来也不算委屈，他们从前认得的，压根不是他这个人，是他能办成的那些事。事没了，那份认得，自然也就没了着落，这不过是账本对上了而已。</w:t>
      </w:r>
    </w:p>
    <w:p w14:paraId="7759D3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我那场病，也算是替我，提早算了这么一次账。拿事情换来的交情，事情一散，交情也该散，怨不得谁。</w:t>
      </w:r>
    </w:p>
    <w:p w14:paraId="566074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只有等你什么都没有了，还愿意留下来的那个人，才是真的没在跟你算账。</w:t>
      </w:r>
    </w:p>
    <w:p w14:paraId="3563DC8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这份东西，比说话还早</w:t>
      </w:r>
    </w:p>
    <w:p w14:paraId="6D74F4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我在村里见过刚满月的娃，什么话都不会说，可他饥饿的时候，会哭得撕心裂肺；被抱起来的时候，会安静得像一滩水；娘走远了，他会慌得整张小脸都皱起来。没有人教过他这些，这是他一落地就带着的本事。</w:t>
      </w:r>
    </w:p>
    <w:p w14:paraId="601798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我也见过山里的羊群，一只羊忽然僵住，耳朵贴着头皮，旁边的羊，不用看见狼，看见那只羊的样子，自己也僵住了，也一起跑了。这份东西，不用翻译，不用琢磨，直接就从一具身体，跳进了另一具身体里。</w:t>
      </w:r>
    </w:p>
    <w:p w14:paraId="652016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明白，情感这东西，比言语古老得多。人还没学会说"我害怕"这三个字之前，身体早就会害怕了，也早就会把这份害怕，原样递给旁边的人。最深的那种悲伤，往往是哭不出声、说不出话的；最烈的那种狂喜，往往也是愣在那儿，一句话都憋不出来的。这时候你才明白，情感自己，就是自己的语言，它不欠语言什么。</w:t>
      </w:r>
    </w:p>
    <w:p w14:paraId="356541F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学会了说话之后，人反倒把这份东西，攥得更紧了一点</w:t>
      </w:r>
    </w:p>
    <w:p w14:paraId="0C4EC4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情感也不是一直不用语言的。人学会了说话之后，倒是能把心里那团模糊的东西，捞出来，看清楚了——你说"我在难过"，说这句话的时候，你就从那个正在难过的人，变成了同时还知道自己在难过的人，这份多出来的清楚，是语言给的。</w:t>
      </w:r>
    </w:p>
    <w:p w14:paraId="06CF3A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同的地方，也确实用不同的刀法，切出不同的情感——有的地方，有一个词，专门用来说"又想念、又觉得甜"混在一处的那种情绪；有的地方，有一个词，专门说"又渴望、又难过、又说不清在追什么"的那种情绪。没有这个词的人，那份情绪，只是一团模糊的东西，混在心里说不清；有了这个词，它才被单独地，捞了出来。</w:t>
      </w:r>
    </w:p>
    <w:p w14:paraId="1887C7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我心里也一直存着一个疑惑，想不透：这份清楚，是不是也在悄悄地，磨掉一点什么。你第一次学会用"悲伤"这两个字，去称呼心里那股说不出来的隐痛，你是获得了一份掌控——你把它从黑暗里拖出来，晒在了太阳下，它就不再那么吓人了。可那个还没被叫作"悲伤"、铺天盖地、连你自己都认不出边界的那份最初的痛，也就在那一刻，悄悄地，死掉了。</w:t>
      </w:r>
    </w:p>
    <w:p w14:paraId="341F25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我猜，这大概就是为什么，写诗的人，一辈子都在跟语言较劲——他们想用语言，去打碎语言自己筑起来的那层壳，把情感，从那个被无数人嚼过的、干瘪的词底下，重新放出来。</w:t>
      </w:r>
    </w:p>
    <w:p w14:paraId="5643D9A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装得出的东西，装不了太久</w:t>
      </w:r>
    </w:p>
    <w:p w14:paraId="06B642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我后来也吃过几次亏，把几样东西，认错成了情感。</w:t>
      </w:r>
    </w:p>
    <w:p w14:paraId="3598A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心跳得快，手心冒汗，说不清是紧张还是心动，后来才知道，这两样东西，身体给出的信号，压根是一样的，是脑子替你，硬贴了一个标签，说不准，贴错了。我依赖过一个人，那个人能给我安全，能给我依靠，我一度以为那就是喜欢，后来那个人不再能给我这些了，我心里那份牵挂，也跟着一起淡了——这才知道，那不是喜欢一个人本身，是喜欢他手里那份东西，东西没了，人也就淡了。我也在一个地方，待得太久，熟得能猜出对方下一句要说什么，把这份熟，当成了多深的情分，后来才想明白，熟悉，只是待得久，换一个差不多的人，未必会有太大的分别——真正难换的，是那些一起熬过的、旁人替不了的时候。</w:t>
      </w:r>
    </w:p>
    <w:p w14:paraId="349482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说这些，不是要教人怎么去分辨、去算计谁对自己是真是假——那份心思一起，情感这东西，本身就已经变了味。我说这些，只是想给自己提个醒：别太急着，把依赖、把熟悉、把一时的心跳，错认成那份真的东西。它装不了太久，装的时候，你自己心里，其实也隔应。</w:t>
      </w:r>
    </w:p>
    <w:p w14:paraId="06040A1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真情，从来不是一个人的事</w:t>
      </w:r>
    </w:p>
    <w:p w14:paraId="28662D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我这些年也慢慢想明白一层：情感这东西，也怕一个人，单方面地扛。</w:t>
      </w:r>
    </w:p>
    <w:p w14:paraId="012121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一个人，一直在体贴、一直在忍让、一直在往里填，对方一直只顾接着，从不回一点什么——这份关系，是会慢慢地，凉下去的。不是你付出的不够多，是这份东西，天生就得两边一起接、一起递，才撑得住。你在他难受的时候，肯听；他也在你迷茫的时候，肯陪。你替他扛一点难处，他也替你，让一让脾气。你们一起淋过的那场雨、一起熬过的那个夜，才是旁人替不走的东西——各自单独经过的事，是单薄的，一起扛过的事，才是厚的。</w:t>
      </w:r>
    </w:p>
    <w:p w14:paraId="6A5082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所谓情深，从来不是一个人的苦苦坚守，是两个人，长长久久地，你来我往。</w:t>
      </w:r>
    </w:p>
    <w:p w14:paraId="3AC1DA9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回到那道门边</w:t>
      </w:r>
    </w:p>
    <w:p w14:paraId="534D03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我后来病好了，出门想跟那位邻居道声谢，她摆摆手说，谁家还没个难处的时候，这不算什么。</w:t>
      </w:r>
    </w:p>
    <w:p w14:paraId="59C107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我这些年，手机里存的号码，不算少。真正一直记在心里的，从来不是那些催我改方案、催我签合同的人——是那个我什么都拿不出来的时候，隔着一道门，两天里一趟一趟地，敲门喊我名字的人。</w:t>
      </w:r>
    </w:p>
    <w:p w14:paraId="3BE8AE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人这一辈子，攒的东西，钱也好，本事也好，到头来，总有散尽的一天。真正能陪你走到最后的，从来不是你能给出去多少，是有没有一个人，什么都不图，就愿意留下来，陪你把这一场难受，熬过去。</w:t>
      </w:r>
    </w:p>
    <w:p w14:paraId="097B43E1">
      <w:pPr>
        <w:keepNext w:val="0"/>
        <w:keepLines w:val="0"/>
        <w:pageBreakBefore w:val="0"/>
        <w:widowControl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lang w:val="en-US" w:eastAsia="zh-CN"/>
        </w:rPr>
      </w:pPr>
    </w:p>
    <w:p w14:paraId="68A7DFC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23" w:name="_Toc1579813571"/>
      <w:r>
        <w:rPr>
          <w:rFonts w:hint="eastAsia" w:ascii="Songti SC Black" w:hAnsi="Songti SC Black" w:eastAsia="Songti SC Black" w:cs="Songti SC Black"/>
          <w:sz w:val="32"/>
          <w:szCs w:val="32"/>
          <w:lang w:val="en-US" w:eastAsia="zh-CN"/>
        </w:rPr>
        <w:t>关于时空</w:t>
      </w:r>
      <w:bookmarkEnd w:id="23"/>
    </w:p>
    <w:p w14:paraId="080056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认识一个人，认识了很多年，见面不超过五个巴掌数得过来的次数。每次见面都聊得投机，散了席，也不觉得欠着什么。后来有一回真的很难，我翻遍通讯录，手指停在他的名字上，最后还是没拨出去——不是不信他，是有些话，得讲给一个知道你昨晚没睡好、知道你冰箱里还剩几个鸡蛋的人听，才讲得出口。他认识的，是我聊得来的那个我，不是我全部的日子。</w:t>
      </w:r>
    </w:p>
    <w:p w14:paraId="5E6075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还认识一个人，跟他大半的时间，其实没什么好聊的。他在那头看书，我在这头写东西，屋里安安静静，一晚上说不了几句整话。可这种没什么好说的日子，一天天摞起来，摞到某一天我才明白，我活着的很多分量，是靠他在那头翻书的那点声音，一点一点撑住的。</w:t>
      </w:r>
    </w:p>
    <w:p w14:paraId="60B2B0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这两种人，我年轻时分不清，总以为聊得投机就是知己，谈得来就是缘分。后来才懂，投不投机是一回事，撑不撑得住，是另一回事。</w:t>
      </w:r>
    </w:p>
    <w:p w14:paraId="50C7103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话，是拣着说的；日子，是藏不住的</w:t>
      </w:r>
    </w:p>
    <w:p w14:paraId="5B922A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跟人聊得投机的时候，人是拣着自己的话说的——高兴的事多讲两句，为难的事一笔带过，谁都想在别人跟前，留一个体面的自己。这没什么不对，可这份体面，也是一层壳，你隔着这层壳认得的人，跟他没日没夜、疲惫、狼狈、发脾气的那个人，未必是同一个人。</w:t>
      </w:r>
    </w:p>
    <w:p w14:paraId="60C253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日子藏不住。你跟一个人，真在同一个屋檐下，过了足够久的日子，他哪一天没睡好、哪一件小事会让他心烧起来、他难受的时候是缩着不说话还是要人哄——这些都藏不住，也没必要藏了，早晚会被你看见。看见得多了，你才真正认得这个人，不是他愿意给你看的那部分，是他全部的日子。</w:t>
      </w:r>
    </w:p>
    <w:p w14:paraId="5963E5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那个我打不出电话的人，认识很久，可他没见过我冰箱里那点鸡蛋，没见过我半夜睡不着的样子——他认得的，是我讲给他听的那个我。真到了最难的时候，我下意识地，不敢把这层没被验证过的信任，压上去。</w:t>
      </w:r>
    </w:p>
    <w:p w14:paraId="7DC91F5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没什么好说的日子，才是最结实的那种</w:t>
      </w:r>
    </w:p>
    <w:p w14:paraId="10CDAD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起先也想不通，那个在那头看书的人，跟我一晚上说不了几句整话，怎么反倒成了我活着的一份分量。后来才明白，两个人真正的联结，不是靠一句一句的话，撑起来的，是靠一天一天，实实在在待在一处，撑起来的。</w:t>
      </w:r>
    </w:p>
    <w:p w14:paraId="35AC0C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翻书的那点声音，我听了太多年，多到我自己都没察觉，那点声音，什么时候，成了我屋子里，理所当然该有的一部分。这份东西，不是哪一次谈心谈出来的，是几百个、几千个平平淡淡的晚上，一点一点垫出来的。人和人之间，最深的那份底，往往不是哪一句掏心窝子的话给的，是那种平常到几乎感觉不到的、天天都在的陪伴，日积月累给的。</w:t>
      </w:r>
    </w:p>
    <w:p w14:paraId="322632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你能一句话说透的人，未必能陪你走过一段最难的路；那个跟你没什么好说的人，往往才是把你的日子，悄悄钉住的那根钉子。</w:t>
      </w:r>
    </w:p>
    <w:p w14:paraId="6355BFB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这份钉子，是靠"在一处"，钉出来的</w:t>
      </w:r>
    </w:p>
    <w:p w14:paraId="147714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我后来慢慢想通，为什么偏偏是这种没什么好说的陪伴，比投机的交谈，更经得住事。</w:t>
      </w:r>
    </w:p>
    <w:p w14:paraId="2DD5AD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是什么样子，光靠听他讲、靠他自己说，你是拼不全的——他自己讲出来的，多半是他愿意讲、想让你看见的那部分。可你要是跟他，真在同一处待得够久，见过他失意的样子、疲惫的样子、平淡到发闷的样子，这个人，才算真正在你眼前，站得住、立得全。这份认得，替你省下了后来大把猜忌和试探的功夫——你不用逢事都去揣摩他会怎么想，你早就知道。</w:t>
      </w:r>
    </w:p>
    <w:p w14:paraId="33E407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份认得，也不是空口攒出来的，是靠着一次一次，一起吃过的饭、一起熬过的夜、一起收拾过的烂摊子，堆出来的。这些堆出来的日子，是外人插不进来的——旁人可以听你们讲过什么，却没法有你们一起经过什么。这才是真正难被替代的那份东西：话可以补讲，日子补不回来。</w:t>
      </w:r>
    </w:p>
    <w:p w14:paraId="154346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也正因为这样，人在难受的时候，才更需要一个当下就在场的人，不是一个隔着几百里、隔着几天，才能腾出空来安慰你的人。滞后的关心，是关心，可它接不住你眼下这一刻的难受——真正接得住的，是那个此刻就在你身边的人。</w:t>
      </w:r>
    </w:p>
    <w:p w14:paraId="5BA6897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在一处，不等于黏在一处</w:t>
      </w:r>
    </w:p>
    <w:p w14:paraId="443936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见过另一种"在一处"——两个人天天在同一个屋子里，却天天都在磨对方的性子，一个要这样，一个偏要那样，日子过得比一个人还累。这种在一处，只是身子挨得近，心却是两处的，跟我说的那种陪伴，不是一回事。</w:t>
      </w:r>
    </w:p>
    <w:p w14:paraId="1EB0AD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撑得住的那种共处，是各自都留着一块自己的地方——他看书的时候，我写我的东西，谁也不去搅谁；遇到大事，两个人才凑到一处，一起扛。这种陪伴，不是黏，是各自站得稳，又愿意在紧要处，站到一起。</w:t>
      </w:r>
    </w:p>
    <w:p w14:paraId="2E7BCE9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回到那间安静的屋子</w:t>
      </w:r>
    </w:p>
    <w:p w14:paraId="752918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我后来常想，那个我没打出去的电话，其实也没什么可惜的——我们那份交情，本来就没打算走进那种半夜的狼狈里，各自留着体面，也是一种相处的方式，谈不上谁的错。</w:t>
      </w:r>
    </w:p>
    <w:p w14:paraId="62EEF3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倒是那个在那头看书的人，我到现在也说不准，我们哪一年、哪一句话，把日子系到了一处。大概本来就没有那么一句话，只有一个晚上接一个晚上，翻书的声音，一直在那头，没断过。</w:t>
      </w:r>
    </w:p>
    <w:p w14:paraId="1AC63B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辈子，说到底，是把自己有限的时间，天天交给谁、年年交给谁。交出去的，未必是最会说话的那个人，往往是那个，什么都没多说，却天天都在的人。日子久了，两个人，就长成了同一棵树上的两根枝子，风一吹，一起晃。</w:t>
      </w:r>
    </w:p>
    <w:p w14:paraId="78C25630">
      <w:pPr>
        <w:keepNext w:val="0"/>
        <w:keepLines w:val="0"/>
        <w:pageBreakBefore w:val="0"/>
        <w:widowControl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rPr>
      </w:pPr>
    </w:p>
    <w:p w14:paraId="1356E0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6143D23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24" w:name="_Toc438876289"/>
      <w:r>
        <w:rPr>
          <w:rFonts w:hint="eastAsia" w:ascii="Songti SC Black" w:hAnsi="Songti SC Black" w:eastAsia="Songti SC Black" w:cs="Songti SC Black"/>
          <w:sz w:val="32"/>
          <w:szCs w:val="32"/>
          <w:lang w:val="en-US" w:eastAsia="zh-CN"/>
        </w:rPr>
        <w:t>关于生活</w:t>
      </w:r>
      <w:bookmarkEnd w:id="24"/>
    </w:p>
    <w:p w14:paraId="775CE0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了一天的路，脚也酸了，汗也出透了。找块干净的石头坐下，拧开水壶喝一口，风从树叶子缝里吹过来，凉丝丝的，吹在脸上，吹在汗湿的背上。路上有放牛的老头牵着牛过去，有老太太坐在门口摘菜，有小孩追着狗跑，鸡在路边刨食，烟囱里冒着烟。就那么坐了十分钟，什么也没想，什么项目、钱、以后要干成什么事，都暂时远了。就觉得，真好。</w:t>
      </w:r>
    </w:p>
    <w:p w14:paraId="10C7F6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那时候我突然想，走了这么久的路，到底是为了什么？是为了赶到某个地方吗？是为了挣多少钱吗？是为了做成什么事吗？好像是，又好像不是。</w:t>
      </w:r>
    </w:p>
    <w:p w14:paraId="469AA3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生活不是你赶到了哪里。生活是你走在路上，脚踩在地上的感觉。</w:t>
      </w:r>
    </w:p>
    <w:p w14:paraId="6D312E6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我们把日子过成了赶路</w:t>
      </w:r>
    </w:p>
    <w:p w14:paraId="1DB4A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生活在前面。等我挣够了钱，等我做成了事业，等我退休了，那才叫生活。现在的日子，都是赶路，都是熬，都是为了以后的铺垫。于是我们低着头拼命走，错过了风，错过了路边的花，错过了和人坐下来喝杯酒的时间，错过了太阳晒在身上的感觉。等真的赶到了那个地方，回头一看，一辈子都走完了。你赶了一辈子路，却从来没真正活过。</w:t>
      </w:r>
    </w:p>
    <w:p w14:paraId="7A2570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自己也栽过这个跟头。有几年，我一个人闷头做一款软件，一心想着，等这东西做成了，能自己挣钱了，我就自由了，那时候再谈生活，才算数。我把那几年的晚上、周末，几乎全押了进去，人也瘦了一圈，头发也白了几根。后来那款软件，卖出去的钱，还不够付我一年的房租。</w:t>
      </w:r>
    </w:p>
    <w:p w14:paraId="79A87B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庄子在《山木》里说过一句话："物物而不物于物，则胡可得而累邪。"你可以使用外物，但别让外物反过来使唤你。我那几年，正是让那件"以后的事"，把我现在的日子，整个吃掉了——不是我在使唤那份事业，是那份还没做成的事业，在使唤我。</w:t>
      </w:r>
    </w:p>
    <w:p w14:paraId="4368451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留一块，谁也换不走的地方</w:t>
      </w:r>
    </w:p>
    <w:p w14:paraId="442FED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后来我想明白一层：日子不必真的分成"挣钱的时候"和"活着的时候"两半，可你心里，总得给自己留一块地方，是不拿去交换的。</w:t>
      </w:r>
    </w:p>
    <w:p w14:paraId="7E4EB1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块地方，说穿了，也就那么几样东西。一门自己带得走的手艺，不指着哪家公司、哪个行当，走到哪儿都还是你自己的本事——古人讲"君子藏器于身，待时而动"，说的就是这个理。日子过得越简单，欲望越少，被这份"挣钱谋生"栓得也就越松，不是让你什么都不买，是分得清哪些是真需要，哪些是被吆喝出来的。再有，不用谁转译、直接就能接住的东西——读一本书，写一段字，做一件手工的活儿，走一段山路，跟人面对面说说话，这些不需要平台、不需要算法，你和这个世界，是直接碰着的。还有街坊邻里那几个，不用签合同、有事直接就能开口求助的人——协议靠不住的时候，头一个能接住你的，往往是这几个人。</w:t>
      </w:r>
    </w:p>
    <w:p w14:paraId="6DBD97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孟子说过一句话："穷则独善其身，达则兼善天下。"顺遂的时候，就好好挣一份该挣的钱，尽自己的本分；难的时候，也得守住这几样，不至于把整个人，都交给了那张换钱的网。</w:t>
      </w:r>
    </w:p>
    <w:p w14:paraId="7B86DBC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我认得一个人，退下来之后，不知道该干什么</w:t>
      </w:r>
    </w:p>
    <w:p w14:paraId="3236EE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我认得一个人，年轻时忙得脚不沾地，什么事都指望他拿主意，退下来之后，忽然就闲了。头一年他不知道该干什么——早上起来，没地方去，也没什么可想的，坐在窗前，一坐就是半天。</w:t>
      </w:r>
    </w:p>
    <w:p w14:paraId="7D9B31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荀子说过一句很扎心的话："君子役物，小人役于物。"他不是懒，也不是没本事，是他这一辈子，几乎把全部的自己，都交给了那份差事，从没给自己，留过一样不靠差事撑着的东西——一样不花钱、不用给谁看、随时能一个人做的事，一个不靠合同、拿起电话就能求助的人。差事一撤，撑着他的那根柱子，也跟着撤了。</w:t>
      </w:r>
    </w:p>
    <w:p w14:paraId="0C1446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我看着他，心里挺不是滋味，也替自己捏了一把汗——我那几年，跟他，其实是同一种活法。</w:t>
      </w:r>
    </w:p>
    <w:p w14:paraId="0909E0D7">
      <w:pPr>
        <w:pStyle w:val="4"/>
        <w:bidi w:val="0"/>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剩下的</w:t>
      </w:r>
      <w:r>
        <w:rPr>
          <w:rFonts w:hint="eastAsia" w:ascii="Songti SC Black" w:hAnsi="Songti SC Black" w:eastAsia="Songti SC Black" w:cs="Songti SC Black"/>
          <w:sz w:val="28"/>
          <w:szCs w:val="28"/>
        </w:rPr>
        <w:t>生活</w:t>
      </w:r>
    </w:p>
    <w:p w14:paraId="7CA5B5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我后来又想，倘若有一天，年岁老去、病痛缠身，再没有力气去挣钱、去做成什么事，那我还剩下什么。</w:t>
      </w:r>
    </w:p>
    <w:p w14:paraId="2BE34C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剔除掉能拿去交换的那部分——收入、身份、别人的认可——剩下的，是清醒的意识，是能自己支配的这份时间，是还能看见的这个世界，是还能接触到的几个人。生活的本质，原来一直藏在这几样东西底下，被劳动，遮住了。</w:t>
      </w:r>
    </w:p>
    <w:p w14:paraId="40B704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庄子在《大宗师》里说："相濡以沫，不如相忘于江湖。"终日困在谋生的奔波里，是困在了浅滩，互相喘着气取暖；能守住自己感知这个世界的那份本心，才算是真正奔向了自己的江湖。我那位退下来的熟人，后来慢慢也想开了，天天在河边坐着看水，看得久了，倒也活得比先前松快。他丢的，从来不是生活，是那份能拿去交换的价值；他还保着的，是这份能看、能感、能想的本事，这才是真正没丢的那部分。</w:t>
      </w:r>
    </w:p>
    <w:p w14:paraId="3A05E3C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今天，你把心思，搭在了哪儿</w:t>
      </w:r>
    </w:p>
    <w:p w14:paraId="50C1DA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我这些年，慢慢学会了，隔一段日子，就问问自己：今天我把心思，搭在了什么上头？是自己挑的，还是被别人推给我的？留下了点什么感觉、什么念头，还是什么都没留下，就那么划过去了？</w:t>
      </w:r>
    </w:p>
    <w:p w14:paraId="7E5324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同样是洗一沓碗，有人是感觉着水的温、碗的滑，一件一件地过手；有人只是等着这件事快点结束。这份差别，跟你挣多少钱、干什么营生，没有一点关系，纯粹是你把这份心思，搭没搭进去。</w:t>
      </w:r>
    </w:p>
    <w:p w14:paraId="025836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意义，从来不是等来的，是攒出来的。你每天把心思搭在哪儿，日子久了，那些搭进去的地方，会一层一层地叠起来，变成你这个人，独有的那份厚度。劳动会有起落，收入会有波动，人也会老，可这份一天一天叠起来的东西，是唯一，谁也拿不走的。</w:t>
      </w:r>
    </w:p>
    <w:p w14:paraId="007B066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回到那块石头上</w:t>
      </w:r>
    </w:p>
    <w:p w14:paraId="754434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很多人说，所谓生活，就是熬过一整周，等到周五晚上，点一桌菜，大口吃饭，卸下所有紧绷——这份感觉，我也有过，也很真切，可后来想想，这不过是先透支了一整周，再花钱赎回来那一点松快，说到底，还是被那张网，牵着走。</w:t>
      </w:r>
    </w:p>
    <w:p w14:paraId="0FD8D8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扎根在心底的那点滋味，不必等到一周尽头，也不必花多少钱——是傍晚接住的一阵风，是闲时煮的一碗热粥，是没事的时候，看云飘过去。就像我那天，在山路边那块石头上，坐着的十分钟，什么都没做成，什么钱都没挣着，却是那一整天里，我唯一真正活着的一段。</w:t>
      </w:r>
    </w:p>
    <w:p w14:paraId="79CFED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生活，从来不是你赶到了哪里，是你走在路上，脚踏在地上，那一份实实在在的感觉。这份感觉，谁也拿不走，也从来不用等。</w:t>
      </w:r>
    </w:p>
    <w:p w14:paraId="0E789714">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55DDC45E">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25" w:name="_Toc1734945425"/>
      <w:r>
        <w:rPr>
          <w:rFonts w:hint="eastAsia" w:ascii="Songti SC Black" w:hAnsi="Songti SC Black" w:eastAsia="Songti SC Black" w:cs="Songti SC Black"/>
          <w:sz w:val="52"/>
          <w:szCs w:val="52"/>
          <w:lang w:val="en-US" w:eastAsia="zh-CN"/>
        </w:rPr>
        <w:t>第五篇 语言之界</w:t>
      </w:r>
      <w:bookmarkEnd w:id="25"/>
    </w:p>
    <w:p w14:paraId="6659BBF4">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26" w:name="_Toc694799009"/>
      <w:r>
        <w:rPr>
          <w:rFonts w:hint="eastAsia" w:ascii="Songti SC Black" w:hAnsi="Songti SC Black" w:eastAsia="Songti SC Black" w:cs="Songti SC Black"/>
          <w:sz w:val="32"/>
          <w:szCs w:val="32"/>
        </w:rPr>
        <w:t>关于实用语言</w:t>
      </w:r>
      <w:bookmarkEnd w:id="26"/>
    </w:p>
    <w:p w14:paraId="0A6C78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我在外头</w:t>
      </w:r>
      <w:r>
        <w:rPr>
          <w:rFonts w:hint="eastAsia" w:ascii="Songti SC Regular" w:hAnsi="Songti SC Regular" w:eastAsia="Songti SC Regular" w:cs="Songti SC Regular"/>
          <w:sz w:val="21"/>
          <w:szCs w:val="21"/>
          <w:lang w:val="en-US" w:eastAsia="zh-CN"/>
        </w:rPr>
        <w:t>出差</w:t>
      </w:r>
      <w:r>
        <w:rPr>
          <w:rFonts w:hint="eastAsia" w:ascii="Songti SC Regular" w:hAnsi="Songti SC Regular" w:eastAsia="Songti SC Regular" w:cs="Songti SC Regular"/>
          <w:sz w:val="21"/>
          <w:szCs w:val="21"/>
        </w:rPr>
        <w:t>，集市上碰见问路的人，心里总要先冒出一个念头：他这话，是真想问路，还是想借着搭话，跟我套个近乎，好开口借点盘缠、蹭个顺风车。同样一句"劳驾，这条路通不通镇上"，从不同人嘴里说出来，我心里的掂量，从来不是一回事。</w:t>
      </w:r>
    </w:p>
    <w:p w14:paraId="16B172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我后来慢慢想通：话，从来不只是话。一个人心里想要什么，是能隔着空气，直接投到你心里去的——你信不信、防不防，全看你能不能看穿这层，看清对方这句话底下，压着的到底是什么。</w:t>
      </w:r>
    </w:p>
    <w:p w14:paraId="654E8D9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看穿一句话底下，压着什么</w:t>
      </w:r>
    </w:p>
    <w:p w14:paraId="692A8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集市上那些年，我见得最多的，是走方郎中吆喝药。"这药治百病，祖传秘方"，喊得中气十足，可你要是信了，十有八九要吃亏——他这句话，不是在告诉你药有多好，是在向你要一样东西：你兜里的钱。看穿这层，你才不至于被那份中气十足的吆喝，牵着鼻子走。</w:t>
      </w:r>
    </w:p>
    <w:p w14:paraId="15BFD0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我也吃过另一种亏——把这份戒心，用错了地方。我认得一个老实巴交的庄稼汉，他跟我说"这条路你别走，前头塌方了"，我起先也犯嘀咕，琢磨他是不是想拦着我，好把我留下来住一晚，多收我一顿饭钱。后来才知道，他压根不图我什么，是真心怕我摔了。我那份戒心，那一回，用错了地方，还伤了人心。</w:t>
      </w:r>
    </w:p>
    <w:p w14:paraId="13F1D4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这份看穿的本事，是对付那些想从你这儿要东西的人用的，不是拿来量所有人的一把尺子。你要是逢人便先算计一遍他图我什么，日子会过得又累又薄，还容易把真心，也当成了算计。</w:t>
      </w:r>
    </w:p>
    <w:p w14:paraId="386D7D8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说给在乎的人听，得学会说得准</w:t>
      </w:r>
    </w:p>
    <w:p w14:paraId="542391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我这些年也慢慢摸出来，跟真正在乎的人说话，不是说得漂亮就算数，是得说得准。</w:t>
      </w:r>
    </w:p>
    <w:p w14:paraId="58FB7C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那时候常年在外奔波，回家说"我累了"，她听了，也就应一声，该忙什么忙什么，这话说得太糙，糙得她接不住。后来有一回，我换了个说法，说"我这脑子，跟拧干的一块布似的，一点水都挤不出来了"，她听完，愣了一下，转身给我倒了碗热水，一句话没多说，可我知道，她这回，是真听懂了。</w:t>
      </w:r>
    </w:p>
    <w:p w14:paraId="570355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中间的差别，我想了很久："我累了"这三个字，是把心里那份具体的、活生生的感觉，压扁成了一个干巴巴的词，听的人，只能凭自己的经验，去猜你那份累，到底是什么味道的累。你猜得越准，说得越具体，对方才越能接住你这份感受——不是话说得越多越好，是话说得越准越好。</w:t>
      </w:r>
    </w:p>
    <w:p w14:paraId="18B3F97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跟只想一处待着的人，说的话，不必句句实用</w:t>
      </w:r>
    </w:p>
    <w:p w14:paraId="572214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可后来我又想明白一层：不是所有话，都得说得这么精打细算。有些时候，跟在乎的人待在一处，说的话，压根不是为了解决什么问题，是为了把这份心思，编成一件好看的东西，递给对方。</w:t>
      </w:r>
    </w:p>
    <w:p w14:paraId="1A49EE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记得有一年中秋，跟一个相熟多年的人，坐在院子里看月亮，她说，今晚这月亮，像被人咬了一口的糯米糍。我那时候一愣，随后就笑了——这话半点用处都没有，解决不了任何事，可我记了这么多年，比她说过的许多正经道理，都记得牢。</w:t>
      </w:r>
    </w:p>
    <w:p w14:paraId="6D7A13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世上有一种话，不是拿来用的，是拿来疼的。它不解决问题，也不图你什么，就是想把这一刻的心思，酿成一句好听的话，递到你手心里，让你也尝一尝这份甜。这份话，得跟人真正待在一处、心里松快的时候，才说得出口——你跟一个防着你的人，是编不出这种话的。</w:t>
      </w:r>
    </w:p>
    <w:p w14:paraId="081F148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看穿，说准，编美——是同一双眼睛，看三种远近</w:t>
      </w:r>
    </w:p>
    <w:p w14:paraId="1D9C6C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想明白，这三桩事，其实是同一双眼睛，看的三层远近：离你远、想从你这儿拿东西的人，得先看穿；离你近、想让你懂他的人，得学着说准；离你最近、只想跟你待一处的人，才轮得上编一句美的话，递过去。</w:t>
      </w:r>
    </w:p>
    <w:p w14:paraId="46B94D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层用错了地方，都要出岔子——你拿看穿那双眼睛，去看你在乎的人，日子会过得又冷又硬；你拿编美话那份心思，去应付集市上的陌生人，容易被人卖了还替人数钱。真正的本事，是你一眼扫过去，就知道，眼下这句话，该用哪双眼睛去接。</w:t>
      </w:r>
    </w:p>
    <w:p w14:paraId="3CAB165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集市上，还有一种话，是专门冲着一群人喊的</w:t>
      </w:r>
    </w:p>
    <w:p w14:paraId="58CC5C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除了人跟人这么一对一地说话，集市上还有一种话，是冲着一大群人喊的——比如哪年闹了饥荒，总有人在人堆里，编排出些个耸人听闻的说法，说是谁谁谁使了什么邪法，才招来的这场祸。这类话，传得又快又猛，听的人，头一反应，多半是又惊又怕。</w:t>
      </w:r>
    </w:p>
    <w:p w14:paraId="086DAB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学乖了，遇上这类话，不急着信，也不急着传，先问自己几件事：这话是什么时候冒出来的，是不是偏巧在人心最慌的那阵子；这话里，哪些细节，说得有鼻子有眼，哪些地方，只是一句含糊的口号；这话里，有没有什么，压根没提、却该提的事，被悄悄地绕开了；还有，我这心里那阵惊慌，到底是被这件事本身说服的，还是被这话说得又快又急的那股劲儿，带起来的。</w:t>
      </w:r>
    </w:p>
    <w:p w14:paraId="517951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几层想过一遍，我心里那股当初的义愤，往往就淡了大半，剩下的，才是这件事真正的模样。你不必把每个人都当成骗子，可你得学会，把每一句传得又急又猛的话，先摁在手心里，多掂量一遍，再决定信不信、传不传。</w:t>
      </w:r>
    </w:p>
    <w:p w14:paraId="38B6F54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回头再看那年问路的人</w:t>
      </w:r>
    </w:p>
    <w:p w14:paraId="5096FB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我后来又在集市上，碰见过许多问路的人，也渐渐能一眼分出，谁是真想知道那条路，谁是想借着这句话，跟我套点别的什么。可我也没忘了那个庄稼汉，没忘了那碗热水，没忘了那句被咬了一口的糯米糍。</w:t>
      </w:r>
    </w:p>
    <w:p w14:paraId="42995B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话是同一张嘴说出来的，可它到底是一把要东西的钩子，还是一份说给你听的实心话，还是一句只为了疼你而编的美话，全看是从谁的心里，往谁的心里去。看得清这三层，你才算真正学会了，怎么听人说话，也才算真正学会了，该拿什么样的心思，去跟人说话。</w:t>
      </w:r>
    </w:p>
    <w:p w14:paraId="1292BCEA">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6F08BBB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27" w:name="_Toc1618355524"/>
      <w:r>
        <w:rPr>
          <w:rFonts w:hint="eastAsia" w:ascii="Songti SC Black" w:hAnsi="Songti SC Black" w:eastAsia="Songti SC Black" w:cs="Songti SC Black"/>
          <w:sz w:val="32"/>
          <w:szCs w:val="32"/>
        </w:rPr>
        <w:t>关于意象</w:t>
      </w:r>
      <w:bookmarkEnd w:id="27"/>
    </w:p>
    <w:p w14:paraId="5FA45A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走路的时候，见过一个画面。</w:t>
      </w:r>
    </w:p>
    <w:p w14:paraId="62FF8E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一棵老树，站在山口。树上有个老鸦窝。天快黑了，风刮得树枝晃。</w:t>
      </w:r>
    </w:p>
    <w:p w14:paraId="33D8C6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说不出来为什么。你要让我讲道理，我也讲不出来。但就是那个画面，往那儿一放，心里就空落落的，又有点凉，又有点静。</w:t>
      </w:r>
    </w:p>
    <w:p w14:paraId="37B7F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后来我想，这就是意象。</w:t>
      </w:r>
    </w:p>
    <w:p w14:paraId="28D4D8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有些话，说一万句说不清楚。一个画面，一秒钟就懂了。</w:t>
      </w:r>
    </w:p>
    <w:p w14:paraId="49AF288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话是慢慢说的，画面是一下子砸进来的</w:t>
      </w:r>
    </w:p>
    <w:p w14:paraId="2EE8FF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我有一回，想跟人说自己心里那股说不出来的孤单，说了半天，对方点点头，说"我理解"。我知道，他没懂，他就是客气一句。</w:t>
      </w:r>
    </w:p>
    <w:p w14:paraId="00D50F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后来我不说了，只带他去看那棵老树。天擦黑，风一吹，树枝晃，鸦窝孤零零地挂在那儿。他看了一会儿，没说话，转过头看了我一眼——那一眼，比我说了半天的话，都更接近我心里那个东西。</w:t>
      </w:r>
    </w:p>
    <w:p w14:paraId="086D22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话是一个字一个字，慢慢地，往耳朵里钻的。画面是一下子，就砸进心里的，不等你反应，它已经在那儿了。这就是意象的厉害——它绕过你的脑子，直接撞你的心。</w:t>
      </w:r>
    </w:p>
    <w:p w14:paraId="5981E2E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这不是写诗人的玩意儿，是最老的话</w:t>
      </w:r>
    </w:p>
    <w:p w14:paraId="7CEB71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我们总觉得，说话、写字，才是正经的交流。其实不是。</w:t>
      </w:r>
    </w:p>
    <w:p w14:paraId="756423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老祖宗在山洞里画野牛的时候，还没有语言。那画是什么？是话。"这里有猎物""这个东西危险""这条路走得通"——都在那幅画里，一眼就懂，不用翻译。后来有了语言，有了文字，我们反倒把这个老本事，忘得差不多了。总觉得说得越细、越明白，就越好。</w:t>
      </w:r>
    </w:p>
    <w:p w14:paraId="32ABA5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其实不是。最沉的话，最重的那种感觉，是说不出来的。一说出来，就轻了，就薄了。得化成一个东西，一个画面，扔在对方跟前，让他自己去撞。</w:t>
      </w:r>
    </w:p>
    <w:p w14:paraId="33D5719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一个画面，能装下多少东西</w:t>
      </w:r>
    </w:p>
    <w:p w14:paraId="4B83CF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我后来慢慢想明白，一个真正立得住的画面，往往同时装着三样东西。</w:t>
      </w:r>
    </w:p>
    <w:p w14:paraId="10FA80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装着一份心情。你跟人说"我很孤独"，那是个标签，听的人得自己去猜，你这份孤独，是什么味道的。可你要是说"孤舟蓑笠翁，独钓寒江雪"，那份孤独，是他自己从雪、从江、从那一个人一条船里，摸出来的，比听你说十遍"我很孤独"，都实在。</w:t>
      </w:r>
    </w:p>
    <w:p w14:paraId="36D86C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还装着一份朝向。有一年我看见一只蝴蝶，在快要来的暴雨前头，硬是逆着风飞，飞得东倒西歪，却没落地。我说不出"人这一辈子，明知没什么指望，也不肯认输"这样的道理，但那只蝴蝶，我一记就是好些年——它不辩理，它就是一个姿势，往那儿一站，态度就在里头了。</w:t>
      </w:r>
    </w:p>
    <w:p w14:paraId="2DBECE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还装着一份最老的心眼——什么地方安全，什么地方要命，前人不是靠讲道理传下来的，是靠一幅画、一个物件传下来的。我小时候，家里老人指着门槛跟我说，夜里别一个人往外走，说完，还往门槛那儿点了点头——这个动作，我到现在还记得，比任何一句"夜里危险"，都扎实。</w:t>
      </w:r>
    </w:p>
    <w:p w14:paraId="0CED868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一个画面里，能装下两样对着的东西</w:t>
      </w:r>
    </w:p>
    <w:p w14:paraId="15C197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我后来又留意到，最能记住人的那种画面，往往是把两样对着的东西，一起摆进去的。</w:t>
      </w:r>
    </w:p>
    <w:p w14:paraId="17FAC7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枯了的老树，逢了春，又抽出新枝——死和活，摆在同一张画里。那棵老树顶上的鸦窝，也是这样：夜要来了，风要起了，可窝还在那儿，蹲在树梢上，没被吹跑。凄凉和一点点没散的暖，摆在了一处。</w:t>
      </w:r>
    </w:p>
    <w:p w14:paraId="6C92BF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这种把两样拧着的东西，硬摆在一块儿的画面，比一句道理，更能把人心，往深处拽一下——道理是讲给脑子听的，这种画面，是讲给心听的，脑子还没转过弯，心先跳了一下。</w:t>
      </w:r>
    </w:p>
    <w:p w14:paraId="1953B47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这份本事，得看你和谁说话</w:t>
      </w:r>
    </w:p>
    <w:p w14:paraId="5EEF7A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我后来也吃过一次亏。我跟一个从没见过雪、没见过江的南方朋友，说起"孤舟蓑笠翁"，他听得一头雾水——那份画面，他心里没有对应的底子，我扔过去的这块石头，没地方落。</w:t>
      </w:r>
    </w:p>
    <w:p w14:paraId="5E93E0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才想明白：水、火、树、路、门、夜，这些东西，几乎所有人心里都装着——水是流走的日子，火是烧起来的心思，路是没走完的选择，夜是没底的那份怕。这些老早就有的画面，才是能跨过山、跨过话都说不通的地方，直接砸进人心里的。你要真想让一句话，越过千山万水，还砸得准，得先想想，对方心里，到不到有这块地方。</w:t>
      </w:r>
    </w:p>
    <w:p w14:paraId="20CCE06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回到那棵老树下</w:t>
      </w:r>
    </w:p>
    <w:p w14:paraId="469019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我后来又走过那个山口好几回，那棵老树还立着，鸦窝还挂在那儿，风一吹，还是晃。</w:t>
      </w:r>
    </w:p>
    <w:p w14:paraId="36D75F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语言是一句一句、慢慢讲给你听的道理；意象是一下子，就摆在你眼前的一个东西——它不等你想明白，就已经在你心里，落下了。**我这些年想说而说不清楚的那些东西，最后都没靠讲道理讲通，是靠一棵老树，一个鸦窝，一只逆风飞的蝴蝶，替我，一声不响地，说完了。</w:t>
      </w:r>
    </w:p>
    <w:p w14:paraId="3FF06CE5">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68012CD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28" w:name="_Toc120763294"/>
      <w:r>
        <w:rPr>
          <w:rFonts w:hint="eastAsia" w:ascii="Songti SC Black" w:hAnsi="Songti SC Black" w:eastAsia="Songti SC Black" w:cs="Songti SC Black"/>
          <w:sz w:val="32"/>
          <w:szCs w:val="32"/>
          <w:lang w:val="en-US" w:eastAsia="zh-CN"/>
        </w:rPr>
        <w:t>关于闲聊</w:t>
      </w:r>
      <w:bookmarkEnd w:id="28"/>
    </w:p>
    <w:p w14:paraId="15FE31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我在山道边的茶摊上，常常插不上话。</w:t>
      </w:r>
    </w:p>
    <w:p w14:paraId="49DF99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摊子上几个老头，你一句我一句，聊今年的雨水比去年少了半指、聊谁家的鸡下蛋下得勤、聊隔壁村那条狗又跑丢了。这些话，翻来覆去，说不出什么道理，也解决不了什么事，可他们聊得眉飞色舞，一坐就是一下午，散了摊子，脸上还带着笑。我在旁边，端着碗茶，脑子里转了半天，也接不上一句。</w:t>
      </w:r>
    </w:p>
    <w:p w14:paraId="1AB830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嘴里说出去的话，翻来覆去，也就两种：要么是我琢磨出来的一点道理，说给能听懂的人；要么是我心里正犯难，去请教比我明白的人。除了这两样，别人一句没头没尾的闲话递过来，我常常是愣在那儿的。</w:t>
      </w:r>
    </w:p>
    <w:p w14:paraId="45DE3A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我后来才想明白，不是我嘴笨，是我这些年，把日子过得太紧了，紧到手里，攥不出一句闲话来。</w:t>
      </w:r>
    </w:p>
    <w:p w14:paraId="0CBFDBB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闲话，是日子攒下的边角料</w:t>
      </w:r>
    </w:p>
    <w:p w14:paraId="29B578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几个老头能聊一下午，不是他们肚子里学问比我深，是他们日子过得比我细。他家鸡今天下了几个蛋，他数得清；谁家狗丢了，他惦记着；今年的雨，比去年少了几分，他心里有数——这些事，我天天也在经过，可我从没低头看过一眼，脑子里装的，全是别的、更"要紧"的事。</w:t>
      </w:r>
    </w:p>
    <w:p w14:paraId="5B127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明白，闲话这东西，不是凭空编出来的，是日子里，那些用不上、卖不掉、却又实实在在过手过的边角料。一个人要是天天只顾着往前赶，眼睛只盯着那个还没到手的结果，日子里的边角料，是攒不下来的——手里空空的，自然也就没什么闲话可讲。反过来，一个人要是肯低头，看一眼今天的粥稠不稠、风凉不凉、路上那只猫今天换了个地方晒太阳，他嘴里，随时都能倒出一箩筐闲话。</w:t>
      </w:r>
    </w:p>
    <w:p w14:paraId="19F413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这层闲话，不图什么，说出来，也不求个回音，就是把这一天，实实在在地，又活过了一遍。这是说给自己听的话，图的不是被人接住，是把日子里那点松快，先自己咂摸一遍。</w:t>
      </w:r>
    </w:p>
    <w:p w14:paraId="51B5F41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闲话，是人和人之间，没断的一根线</w:t>
      </w:r>
    </w:p>
    <w:p w14:paraId="5E798B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想起一个人，早年常来常往，后来渐渐地，就断了。不是吵过架，也不是伤过和气，就是有一年，谁也没主动找过谁，一年一年地，就淡了，淡到有一天，我想起他，都想不起他是不是还住在原来那地方。</w:t>
      </w:r>
    </w:p>
    <w:p w14:paraId="5163E5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明白，人和人之间，光靠那几回真正要紧的事，是撑不住一辈子交情的——你帮过我一次大忙，我记你一辈子的情，这没错，可这份情，要是中间没有别的东西垫着，也是会慢慢地，淡下去的。真正让一份交情，一年一年地，不断线的，是那些不算什么事的闲话——路上碰见，问一句"你家那孩子，念书念到哪儿了"；听说谁家收成不好，捎一句"要不要匀你点米"。这些话，单拎出来，一句都不值钱，可一句一句地，年年不断，那根线，就一直牵着，没断过。</w:t>
      </w:r>
    </w:p>
    <w:p w14:paraId="2BE2A7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个渐渐断了的人，我后来想，我们俩，从没吵过架，只是我这些年，忙着自己那点正事，忘了往那根线上，隔三差五地，续一句闲话。没断的关系，往往不是靠一次雪中送炭撑起来的，是靠许多句，说了也没什么用的闲话，一年一年地，续起来的。</w:t>
      </w:r>
    </w:p>
    <w:p w14:paraId="4ECEDA3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闲话也分好赖，不是嘴一张就算数</w:t>
      </w:r>
    </w:p>
    <w:p w14:paraId="09FF3F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过茶摊上的闲话，我也见过两种。一种，是我前头说的那种，说说今年的雨、谁家的鸡，说完各自散去，心里都松快；另一种，是几个人凑在一处，专挑人是非说，谁家的媳妇不孝顺，谁家又欠了债，说得越难听，声越大，散了摊子，心里反倒更堵。</w:t>
      </w:r>
    </w:p>
    <w:p w14:paraId="7F0C28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两种，看着都是闲话，其实不是一回事。前一种，说的是自己的日子，图的是个松快；后一种，说的是别人的短处，图的是一时的痛快，却在人心里，添了一份污糟。我这些年也学乖了，茶摊上，能坐下听说今年的雨水，却不肯凑进那堆嚼人是非的圈子里——不是清高，是我知道，那种闲话，说完了，心里反倒更累，不是养人的，是耗人的。</w:t>
      </w:r>
    </w:p>
    <w:p w14:paraId="7897843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学说闲话，先学会低头看日子</w:t>
      </w:r>
    </w:p>
    <w:p w14:paraId="2F91DC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也慢慢学着，怎么接得上那几个老头的话。不是硬憋出几句场面话，是我开始，肯低头看一眼，今天的天，凉不凉；路上遇见的那只狗，今天是不是又换了个地方趴着。日子里这些边角料，看得多了，嘴里自然就有话说了——闲话这东西，从来不是练出来的，是日子过细了，自己冒出来的。</w:t>
      </w:r>
    </w:p>
    <w:p w14:paraId="4973E7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我也学着，路过谁家门口，多问一句"这两天忙不忙"，不图什么回报，就是往那根线上，续一句。这句话，说完了，也许一年半载都用不上，可真到了要紧的那一天，你会发现，那根线，还牵着，没断。</w:t>
      </w:r>
    </w:p>
    <w:p w14:paraId="165D674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回到那个茶摊</w:t>
      </w:r>
    </w:p>
    <w:p w14:paraId="644F64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我后来又去过那茶摊几回，那几个老头，还在，还聊着谁家的鸡、今年的雨。我坐下来，端起茶碗，这回，我插上了一句话——说起前两天，我家门口那棵树，忽然开花了，开得比往年都早。</w:t>
      </w:r>
    </w:p>
    <w:p w14:paraId="59066D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一句话说出去，没人接话茬，也没谁附和，可我心里，忽然觉得，自己这一天，跟他们，也算是一处待过了。</w:t>
      </w:r>
    </w:p>
    <w:p w14:paraId="4A6D77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这一辈子，光靠那几句要紧的话，是撑不起日子的。真正把日子过厚、把人情过长的，往往是那些说了也没什么用、却一句接一句、没断过的闲话。**能低头看见自己日子里那点边角料的人，才说得出闲话；说得出闲话的人，日子，才不至于，紧巴巴地，只剩下赶路。</w:t>
      </w:r>
    </w:p>
    <w:p w14:paraId="0106D5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518375D2">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52"/>
          <w:szCs w:val="52"/>
        </w:rPr>
      </w:pPr>
      <w:bookmarkStart w:id="29" w:name="_Toc296635843"/>
      <w:r>
        <w:rPr>
          <w:rFonts w:hint="eastAsia" w:ascii="Songti SC Black" w:hAnsi="Songti SC Black" w:eastAsia="Songti SC Black" w:cs="Songti SC Black"/>
          <w:sz w:val="52"/>
          <w:szCs w:val="52"/>
          <w:lang w:val="en-US" w:eastAsia="zh-CN"/>
        </w:rPr>
        <w:t>第六篇 社会之构</w:t>
      </w:r>
      <w:bookmarkEnd w:id="29"/>
    </w:p>
    <w:p w14:paraId="404F3F1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30" w:name="_Toc1249068614"/>
      <w:r>
        <w:rPr>
          <w:rFonts w:hint="eastAsia" w:ascii="Songti SC Black" w:hAnsi="Songti SC Black" w:eastAsia="Songti SC Black" w:cs="Songti SC Black"/>
          <w:sz w:val="32"/>
          <w:szCs w:val="32"/>
        </w:rPr>
        <w:t>关于关系</w:t>
      </w:r>
      <w:bookmarkEnd w:id="30"/>
    </w:p>
    <w:p w14:paraId="3753A7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走路的时候，会遇到各种各样的人。</w:t>
      </w:r>
    </w:p>
    <w:p w14:paraId="6EBCB2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有的人，跟你聊几句，你就觉得他说的话真，他能看见你自己看不见的毛病。跟这样的人走一段，你能看清很多事。</w:t>
      </w:r>
    </w:p>
    <w:p w14:paraId="71D5CC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有的人，跟你搭伴走，力气往一处使，遇到沟沟坎坎，拉一把，就能过去。一个人走不过去的路，两个人就过去了。</w:t>
      </w:r>
    </w:p>
    <w:p w14:paraId="2EB6BF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还有的人，你走累了，走不动了，他就在那儿等着你，不催你，也不嫌弃你。你在他那儿歇会儿，缓过来了，再走。</w:t>
      </w:r>
    </w:p>
    <w:p w14:paraId="126810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这三种人，都很重要。但他们的用处，不一样。</w:t>
      </w:r>
    </w:p>
    <w:p w14:paraId="0D579D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关系不是感情好不好。关系是你跟人之间的路。</w:t>
      </w:r>
    </w:p>
    <w:p w14:paraId="2FFF820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路不一样，走法就不一样</w:t>
      </w:r>
    </w:p>
    <w:p w14:paraId="6143B0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吃过一次亏。跟一个说真话的人，我把心里最软的那块，也一股脑掏出来给他看，结果他还是照旧，该说的难听话，照说不误——我那时候委屈，觉得他不懂心疼人。后来才想明白，这怪不得他，他这条路，本来就不是修给"心疼人"走的，是修给"照见毛病"走的。我把歇脚的心思，摆到了照镜子的路上，路走错了，自然就堵。</w:t>
      </w:r>
    </w:p>
    <w:p w14:paraId="72FDE2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见过反过来的：有人在能一起扛事的伙伴跟前，把所有的脆弱、所有的害怕，都倒了个干净，指望人家像亲人一样，接住自己那份狼狈。伙伴愣在那儿，不知道该怎么接，这份交情，也就跟着尴尬起来。他要的，不是你的脆弱，是你跟他一块儿使劲的那份力气——你把货送错了地方，人家的仓库，装不下。</w:t>
      </w:r>
    </w:p>
    <w:p w14:paraId="4A0E26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你不能在照镜子的路上，要人无条件顺着你；也不能在扛事的路上，把心事全掏空；更不能在歇脚的路上，逼人跟你说扎心的实话。路走错了，就堵；堵了，就疼。</w:t>
      </w:r>
    </w:p>
    <w:p w14:paraId="0A26310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认得的人多，未必路就宽</w:t>
      </w:r>
    </w:p>
    <w:p w14:paraId="787C46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我这些年，认得的人不算少，可有一段日子，我忽然发现，自己竟然找不出一个，能说真心话的人。</w:t>
      </w:r>
    </w:p>
    <w:p w14:paraId="713CF0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细想过，那段日子，我认得的人，都是同一种路——都是喝酒吃饭、客客气气地打交道的人，一见面，说的都是场面话，谁也不敢先掏一句实心眼的话出来，怕伤了和气。这样的人，我认得再多，遇到真正难的事，也只是干着急，找不出一个能替我照见毛病的人，也找不出一个能安心歇下来的人。</w:t>
      </w:r>
    </w:p>
    <w:p w14:paraId="641E5B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才明白，认识的人多，不等于路宽。路宽不宽，看你手里，攥着几种不一样的路——有一条，能听真话；有一条，能一起扛事；有一条，能安心歇脚。三条都有，走起来才稳当；只有一条，再宽，也是死路一条。</w:t>
      </w:r>
    </w:p>
    <w:p w14:paraId="0E78C80B">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给出去的东西，不一定当场就收回来</w:t>
      </w:r>
    </w:p>
    <w:p w14:paraId="78F9AA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我也见过另一桩容易犯的糊涂：帮了人一次，指望对方立马还回来，等不到，就心里犯嘀咕，觉得吃了亏。</w:t>
      </w:r>
    </w:p>
    <w:p w14:paraId="6A7872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认得一个人，早年，我帮他忙过一次，忙完了，什么都没落着，我心里也淡了，没再多想。过了两年，我自己家里出了事，正为难，他忽然找上门，说他那边有个门路，正好能帮我一把——这份帮衬，隔了两年才还回来，可它还是还回来了，一分没少。我这才明白，人和人之间，给出去的，不一定当场就收得回，有时候是隔了很久，换了个我没想到的样子，才回到你手上。这条路，只要还在通着，早晚，是会有东西，从那头，流回来的。</w:t>
      </w:r>
    </w:p>
    <w:p w14:paraId="34BE46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真正要担心的，从来不是这一次没收回什么，是这条路，慢慢地，没人走了，落了灰，堵死了——那才是真正的损失。</w:t>
      </w:r>
    </w:p>
    <w:p w14:paraId="5E573A98">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你说出去的，从来不是你心里那个样子</w:t>
      </w:r>
    </w:p>
    <w:p w14:paraId="39E84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我这些年也常犯这样的糊涂：跟人说自己心里那份难受，说了半天，对方点头说懂了，可我心里清楚，他懂的，跟我这份难受，隔着一层。</w:t>
      </w:r>
    </w:p>
    <w:p w14:paraId="65A969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想通了，这不是谁的错——你心里那份感觉，是最原本的那块料，你说出来的话，是把这块料，压扁、捆好了，递给对方的一个包裹；对方听进去，再在自己心里，把这包裹，拆开、还原——这一路上，哪一步，都要磨掉一点。你没法让另一个人，感觉到你感觉到的那个东西本身，你能给的，永远只是一份，关于那个感觉的描述。</w:t>
      </w:r>
    </w:p>
    <w:p w14:paraId="14A86D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知道了这一层，心里反倒松快一点——被人误会，不是谁存心要伤你，是这条路，天生就这么窄，装不下太多东西。你能做的，是多说一句，多解释一句，把这条窄路，用得更细心一点，不是拿它，去怨谁。</w:t>
      </w:r>
    </w:p>
    <w:p w14:paraId="587B147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看见旁人过得好，心里那点不是滋味，怪不得自己</w:t>
      </w:r>
    </w:p>
    <w:p w14:paraId="05DD90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我也见过自己心里，冒出过那种说不清道不明的酸——听说旁人日子过得比自己顺，明明是件跟自己不相干的事，心里却莫名地，堵了一下。</w:t>
      </w:r>
    </w:p>
    <w:p w14:paraId="2F0B9A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我想明白，这不是我这个人小气，是人这个脑子，天生就是拿旁人来比着，量自己的——你身边这一圈人，日子过得怎样，就是你心里那杆秤上的刻度，你没法不去比。这份酸，是这杆秤自己在响，不是你存心要跟谁计较。知道了这一层，那份酸涌上来的时候，我心里能松一口气：这不是我这个人不厚道，这是人人都躲不开的一个反应，认了它，别跟它较劲，它自己也就淡了。</w:t>
      </w:r>
    </w:p>
    <w:p w14:paraId="6260593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把自己这几条路，一条一条，看清楚</w:t>
      </w:r>
    </w:p>
    <w:p w14:paraId="35494D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学着，把自己认得的人，心里分了分：哪几个，是能说真话的；哪几个，是能一起扛事的；哪几个，是能安心歇脚的。分清楚了，我心里也踏实了不少——对说真话的人，我不再指望他，事事都顺着我；对扛事的伙伴，我也不再往他跟前，倒一肚子脆弱；对能歇脚的人，我也不再逼着他，跟我讲什么扎心的实话。每条路，各走各的用处，谁也不用错了地方。</w:t>
      </w:r>
    </w:p>
    <w:p w14:paraId="3F7DD4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我也开始留意，身边有没有那种，天天跟我说"你不行""这世道太难"的人——这样的人，多待一会儿，我这条路上的劲头，就少一分。这样的路，能远着点，就远着点。</w:t>
      </w:r>
    </w:p>
    <w:p w14:paraId="3EEBE27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回到那条山路上</w:t>
      </w:r>
    </w:p>
    <w:p w14:paraId="198EDD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我后来又走过许多路，遇过许多人。有的人，我认得，只够点个头，说两句天气；有的人，跟我一起扛过一件真正难的事；还有那一两个，我走不动的时候，就在那儿等着，不催我，也不嫌我慢。</w:t>
      </w:r>
    </w:p>
    <w:p w14:paraId="580822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人这一辈子，说到底，不是靠认得多少人，是靠手里攥着几条，不一样的路——一条听真话的，一条扛事的，一条歇脚的。三条都通着，你这一路，才走得稳；哪一条堵了，你才知道，该回头，去修一修那条路，而不是去怪，走在那条路上的人。</w:t>
      </w:r>
    </w:p>
    <w:p w14:paraId="516F751A">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63612E6B">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31" w:name="_Toc1443546073"/>
      <w:r>
        <w:rPr>
          <w:rFonts w:hint="eastAsia" w:ascii="Songti SC Black" w:hAnsi="Songti SC Black" w:eastAsia="Songti SC Black" w:cs="Songti SC Black"/>
          <w:sz w:val="32"/>
          <w:szCs w:val="32"/>
        </w:rPr>
        <w:t>关于政策</w:t>
      </w:r>
      <w:bookmarkEnd w:id="31"/>
    </w:p>
    <w:p w14:paraId="698E16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表侄大学毕业那年，正赶上一个地方，为了留住年轻人，出了一条政策：应届生去指定的产业园区就业，头三年，每个月给一笔补贴，社保也补一截。</w:t>
      </w:r>
    </w:p>
    <w:p w14:paraId="5AFCAC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这消息刚挂到政府网站上的时候，没几个人当回事——园区那边的公司，牌子没那么响，待遇看着也就比城里普通岗位强那么一点，大部分同学，还是一门心思地，往城里那几家有名气的单位挤。</w:t>
      </w:r>
    </w:p>
    <w:p w14:paraId="0C027B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那阵子，也犹豫。后来他算了一笔账：城里那几家单位，投了简历，等到面试通知，就得等上大半个月，进去了工资也没高出多少；园区这边，补贴加下来，头三年到手的钱，其实比城里那份工作还多一截，园区新起来，位置也好占。他后来去了，头一年就分到了一个原本要熬资历才能碰的项目，同一批毕业的同学，还有一大半，在城里那几家单位里，等着转正。</w:t>
      </w:r>
    </w:p>
    <w:p w14:paraId="243466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明白一件事：政策不是管着你的规矩，是一块告诉你水往哪儿流的牌子。它不直接把钱塞进你手里，它只是告诉你，这个方向，资源要往那边流了。你走对了方向，资源经过你，是它自然而然的事；你走反了，它不罚你，只是不会经过你那儿。</w:t>
      </w:r>
    </w:p>
    <w:p w14:paraId="698F3385">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他不过是比旁人，多算了一层账</w:t>
      </w:r>
    </w:p>
    <w:p w14:paraId="381984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跟我说这事的时候，我心里犯过一阵嘀咕：这算不算投机取巧？后来想了想，倒也不算——他没占谁的便宜，也没走什么歪门邪道，政策明明白白地挂在网上，谁都能看见，他不过是比旁人，多算了一笔账，多信了一次那张告示。</w:t>
      </w:r>
    </w:p>
    <w:p w14:paraId="49CE4E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部分人，看见这类消息，头一反应是"这园区听着不咋地"，然后就翻篇了，很少有人，会真去坐下来，把补贴、社保、房租、通勤，一笔一笔地，算清楚。他多做的，也就是这一步——别人凭印象走，他凭账本走。</w:t>
      </w:r>
    </w:p>
    <w:p w14:paraId="5A87A964">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这份先人一步的机敏，是本事，还是投机</w:t>
      </w:r>
    </w:p>
    <w:p w14:paraId="1E5210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我这些年也一直想不透一件事：看得懂政策指的方向，提前一步走过去，这到底算不算真本事，还是不过是抢了个巧宗。</w:t>
      </w:r>
    </w:p>
    <w:p w14:paraId="28D2B3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了很久，我自己给自己，划了一条线。这条线不在"你有没有占便宜"上，占便宜这件事，本身没什么可羞的——政策公示出来，本来就是给所有人看的，你看得懂，走得早，怪不得旁人看不懂、走得晚。这条线，在"你占的这份便宜，是不是靠着旁人不知道的门路"。</w:t>
      </w:r>
    </w:p>
    <w:p w14:paraId="60B95F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份补贴，是挂在政府网站上、任何人都能查到的，他不过是比同学，多想了一层，这是本事，不是投机。有一回我跟他提了个假设：要是他有个熟人，恰好在负责发放补贴的部门上班，提前把这消息，单独递给他一个人，别人还蒙在鼓里，他先动了手——他愣了一下，说，那可不一样，那是走了后门，这份便宜，占得就不磊落了。他这句话，倒是一下子帮我把这条线，划得更清楚了。</w:t>
      </w:r>
    </w:p>
    <w:p w14:paraId="55515A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同样是先人一步，靠的是自己多算了一层账，是本事；靠的是别人替你开了后门，是投机。**这条线，说难也不难，就是问自己一句：这份消息，是所有人都能看见、只是大多数人懒得多想的，还是压根就不该是你能提前知道的。</w:t>
      </w:r>
    </w:p>
    <w:p w14:paraId="417DBFF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他多看的，从来不止那一条告示</w:t>
      </w:r>
    </w:p>
    <w:p w14:paraId="693D2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我后来跟他细聊过，才知道他当初拿定主意，不只是看了那一条补贴的告示。</w:t>
      </w:r>
    </w:p>
    <w:p w14:paraId="7BEBAE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留意到，那类"留人补贴"的消息，一个月里，在公示栏上更新了三回，一回比一回写得细——这说明这事，是真想往下推的，不是喊喊口号，走走过场。他还留意到，园区那一片，同一阵子，正在盖一批新的员工宿舍，工地天天有人干活——一条政策是不是真金白银在往下砸，光看文件上的字，看不出来，得看有没有人，真在那块地上，动手盖房子、修路、招人。文件是嘴上说的，工地上的钢筋水泥，才是真金白银落了地。</w:t>
      </w:r>
    </w:p>
    <w:p w14:paraId="6BA2FB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把这两样对照着看，才敢把这一步，走得那么果断。政策这块牌子，光看它写了什么字，是不够的，得看写这块牌子的人，是不是也在牌子底下，真刨土动工。嘴上说得再响，脚底下没有动静，那块牌子，多半也就是块摆设；嘴上没吭声，脚底下却已经在忙活，那才是真正该跟上的方向。</w:t>
      </w:r>
    </w:p>
    <w:p w14:paraId="216B80E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回到那张挂在网上的告示</w:t>
      </w:r>
    </w:p>
    <w:p w14:paraId="5296B0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他后来常说，他那年，不过是比同学，多在那个页面上，多停留了两分钟，又多去园区那片，走了一趟。</w:t>
      </w:r>
    </w:p>
    <w:p w14:paraId="67C077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世上大多数机会，从来不是藏着的，是明摆着的，只是大多数人，懒得多停两分钟，把它认真看完，更懒得再多走一趟，去看看牌子底下，究竟有没有人，在动手。**政策这块牌子，年年都在换新的内容，可这个道理，从没变过。</w:t>
      </w:r>
    </w:p>
    <w:p w14:paraId="61F8453F">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57B16C05">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32" w:name="_Toc1556088752"/>
      <w:r>
        <w:rPr>
          <w:rFonts w:hint="eastAsia" w:ascii="Songti SC Black" w:hAnsi="Songti SC Black" w:eastAsia="Songti SC Black" w:cs="Songti SC Black"/>
          <w:sz w:val="32"/>
          <w:szCs w:val="32"/>
        </w:rPr>
        <w:t>关于工具</w:t>
      </w:r>
      <w:bookmarkEnd w:id="32"/>
    </w:p>
    <w:p w14:paraId="187610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b w:val="0"/>
          <w:kern w:val="0"/>
          <w:sz w:val="21"/>
          <w:szCs w:val="21"/>
          <w:lang w:val="en-US" w:eastAsia="zh-CN" w:bidi="ar"/>
        </w:rPr>
      </w:pPr>
      <w:r>
        <w:rPr>
          <w:rFonts w:hint="eastAsia" w:ascii="Songti SC Regular" w:hAnsi="Songti SC Regular" w:eastAsia="Songti SC Regular" w:cs="Songti SC Regular"/>
          <w:b w:val="0"/>
          <w:kern w:val="0"/>
          <w:sz w:val="21"/>
          <w:szCs w:val="21"/>
          <w:lang w:val="en-US" w:eastAsia="zh-CN" w:bidi="ar"/>
        </w:rPr>
        <w:t>我做过一段时间的开发,用的是公司配的一台旧电脑。写代码敲几行,编译一次,机器就开始喘,风扇转得跟拖拉机似的,进度条慢悠悠地爬,我常趁这个空当去接杯水,回来时,进度条也才爬了一半。一天下来,我耗掉的心思不少,可真正写进代码里的东西,没多少。</w:t>
      </w:r>
    </w:p>
    <w:p w14:paraId="7106232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b w:val="0"/>
          <w:kern w:val="0"/>
          <w:sz w:val="21"/>
          <w:szCs w:val="21"/>
          <w:lang w:val="en-US" w:eastAsia="zh-CN" w:bidi="ar"/>
        </w:rPr>
      </w:pPr>
      <w:r>
        <w:rPr>
          <w:rFonts w:hint="eastAsia" w:ascii="Songti SC Regular" w:hAnsi="Songti SC Regular" w:eastAsia="Songti SC Regular" w:cs="Songti SC Regular"/>
          <w:b w:val="0"/>
          <w:kern w:val="0"/>
          <w:sz w:val="21"/>
          <w:szCs w:val="21"/>
          <w:lang w:val="en-US" w:eastAsia="zh-CN" w:bidi="ar"/>
        </w:rPr>
        <w:t>旁边工位的同事,用的是新机器,同样一天,他写完的东西,是我的两倍还多。我起先以为,是他脑子比我快,后来蹲过去看了一眼他编译的速度,才知道,不是他脑子快,是他那台机器,没有把他的心思,白白地漏掉。</w:t>
      </w:r>
    </w:p>
    <w:p w14:paraId="533CED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val="0"/>
          <w:kern w:val="0"/>
          <w:sz w:val="21"/>
          <w:szCs w:val="21"/>
          <w:lang w:val="en-US" w:eastAsia="zh-CN" w:bidi="ar"/>
        </w:rPr>
        <w:t>那天我心里头一次冒出一句不服气的念头:凭什么,同样敲一天代码,他那些时间是真正在往前走的,我这些时间,是被这台破电脑,白白耗掉的。</w:t>
      </w:r>
      <w:r>
        <w:rPr>
          <w:rStyle w:val="16"/>
          <w:rFonts w:hint="eastAsia" w:ascii="Songti SC Regular" w:hAnsi="Songti SC Regular" w:eastAsia="Songti SC Regular" w:cs="Songti SC Regular"/>
          <w:b w:val="0"/>
          <w:kern w:val="0"/>
          <w:sz w:val="21"/>
          <w:szCs w:val="21"/>
          <w:lang w:val="en-US" w:eastAsia="zh-CN" w:bidi="ar"/>
        </w:rPr>
        <w:t>这份不服气,后来我才想明白,不是冲着同事,是冲着我自己——</w:t>
      </w:r>
      <w:r>
        <w:rPr>
          <w:rStyle w:val="16"/>
          <w:rFonts w:hint="eastAsia" w:ascii="Songti SC Regular" w:hAnsi="Songti SC Regular" w:eastAsia="Songti SC Regular" w:cs="Songti SC Regular"/>
          <w:b/>
          <w:bCs/>
          <w:kern w:val="0"/>
          <w:sz w:val="21"/>
          <w:szCs w:val="21"/>
          <w:lang w:val="en-US" w:eastAsia="zh-CN" w:bidi="ar"/>
        </w:rPr>
        <w:t>那些被卡顿吃掉的时间,本来就该是我的,只是我一直没意识到,它是可以被要回来的</w:t>
      </w:r>
      <w:r>
        <w:rPr>
          <w:rStyle w:val="16"/>
          <w:rFonts w:hint="eastAsia" w:ascii="Songti SC Regular" w:hAnsi="Songti SC Regular" w:eastAsia="Songti SC Regular" w:cs="Songti SC Regular"/>
          <w:b w:val="0"/>
          <w:kern w:val="0"/>
          <w:sz w:val="21"/>
          <w:szCs w:val="21"/>
          <w:lang w:val="en-US" w:eastAsia="zh-CN" w:bidi="ar"/>
        </w:rPr>
        <w:t>。</w:t>
      </w:r>
    </w:p>
    <w:p w14:paraId="60A6F90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工具这东西，说到底就干一件事——省你的时间，省你的力气。它让你变得更厉害，让你把原本要耗在这件事上的时间和力气，腾出来去干别的事。</w:t>
      </w:r>
    </w:p>
    <w:p w14:paraId="5B53815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——工具让你更轻松，让你的时间和力气有地方去别处发挥。</w:t>
      </w:r>
    </w:p>
    <w:p w14:paraId="00139BB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往更底层想一层：这其实就是提高"降熵效率"——你手里的资源、时间、力气都是有限的，工具做的，就是让你用同样多的资源，办成更多、更有序的事。</w:t>
      </w:r>
    </w:p>
    <w:p w14:paraId="3F77AD0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工具的本质</w:t>
      </w:r>
    </w:p>
    <w:p w14:paraId="75087E3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工具，是人类干预局部熵增速率的物理算子。工具所做的是：在特定时空窗口内，把输入的高熵物质/能量，以比自然演化更快的速度、更低的耗散，重新编排为低熵结构。工具的价值，全系于这一件事：降熵效率。</w:t>
      </w:r>
    </w:p>
    <w:p w14:paraId="7145624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烧一壶水。用煤气灶烧，热量散到空气里，浪费不少；用电磁炉烧，热量几乎全部进入水里，更快、更少废气。后者比你想象的更节能——它让更多电能变成了水的热，更少变成了你厨房里的废热。</w:t>
      </w:r>
    </w:p>
    <w:p w14:paraId="715114F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工具的优劣，对应的是降熵路径的阻力大小：物理延伸（杠杆、轮子）放大力；感官延伸（显微镜、监听器）放大信息/检测；认知延伸（算法、AI、书籍）放大决策/编译。</w:t>
      </w:r>
    </w:p>
    <w:p w14:paraId="6292916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工具七维全景图</w:t>
      </w:r>
    </w:p>
    <w:p w14:paraId="3733B3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世间所有工具，可按照完整</w:t>
      </w:r>
      <w:r>
        <w:rPr>
          <w:rStyle w:val="16"/>
          <w:rFonts w:hint="eastAsia" w:ascii="Songti SC Regular" w:hAnsi="Songti SC Regular" w:eastAsia="Songti SC Regular" w:cs="Songti SC Regular"/>
          <w:kern w:val="0"/>
          <w:sz w:val="21"/>
          <w:szCs w:val="21"/>
          <w:lang w:val="en-US" w:eastAsia="zh-CN" w:bidi="ar"/>
        </w:rPr>
        <w:t>负熵加工流水线</w:t>
      </w:r>
      <w:r>
        <w:rPr>
          <w:rFonts w:hint="eastAsia" w:ascii="Songti SC Regular" w:hAnsi="Songti SC Regular" w:eastAsia="Songti SC Regular" w:cs="Songti SC Regular"/>
          <w:kern w:val="0"/>
          <w:sz w:val="21"/>
          <w:szCs w:val="21"/>
          <w:lang w:val="en-US" w:eastAsia="zh-CN" w:bidi="ar"/>
        </w:rPr>
        <w:t>分为七大类，层层递进、首尾闭环，构成人对抗熵增、拓展生命秩序的全部外在支撑。</w:t>
      </w:r>
    </w:p>
    <w:p w14:paraId="322A6B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第一类是动力延伸工具</w:t>
      </w:r>
      <w:r>
        <w:rPr>
          <w:rFonts w:hint="eastAsia" w:ascii="Songti SC Regular" w:hAnsi="Songti SC Regular" w:eastAsia="Songti SC Regular" w:cs="Songti SC Regular"/>
          <w:kern w:val="0"/>
          <w:sz w:val="21"/>
          <w:szCs w:val="21"/>
          <w:lang w:val="en-US" w:eastAsia="zh-CN" w:bidi="ar"/>
        </w:rPr>
        <w:t>，作为整套秩序改造的起点，核心是为人供给自由能，将无序的能量熵转化为可做功的低熵动能，典型如引擎、电池，让人突破肉身气力上限，拥有持续改造世界的能量基础。</w:t>
      </w:r>
    </w:p>
    <w:p w14:paraId="51F7781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第二类是感官延伸工具</w:t>
      </w:r>
      <w:r>
        <w:rPr>
          <w:rFonts w:hint="eastAsia" w:ascii="Songti SC Regular" w:hAnsi="Songti SC Regular" w:eastAsia="Songti SC Regular" w:cs="Songti SC Regular"/>
          <w:kern w:val="0"/>
          <w:sz w:val="21"/>
          <w:szCs w:val="21"/>
          <w:lang w:val="en-US" w:eastAsia="zh-CN" w:bidi="ar"/>
        </w:rPr>
        <w:t>，负责探测世间各类势差分布，把混沌无形的信息熵转化为清晰可辨的有效信号，显微镜、雷达皆是如此，弥补人眼、耳、身的感知局限，打破肉身感官的认知盲区。</w:t>
      </w:r>
    </w:p>
    <w:p w14:paraId="1B03F3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第三类是通信延伸工具</w:t>
      </w:r>
      <w:r>
        <w:rPr>
          <w:rFonts w:hint="eastAsia" w:ascii="Songti SC Regular" w:hAnsi="Songti SC Regular" w:eastAsia="Songti SC Regular" w:cs="Songti SC Regular"/>
          <w:kern w:val="0"/>
          <w:sz w:val="21"/>
          <w:szCs w:val="21"/>
          <w:lang w:val="en-US" w:eastAsia="zh-CN" w:bidi="ar"/>
        </w:rPr>
        <w:t>，主打跨节点同步信息，将个体孤立的本地熵，接入全局网络实现整体感知，依托光纤、路由协议等载体，消解信息孤岛，让个体秩序得以对接广阔的外部世界。</w:t>
      </w:r>
    </w:p>
    <w:p w14:paraId="1F4BBB7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第四类是认知延伸工具</w:t>
      </w:r>
      <w:r>
        <w:rPr>
          <w:rFonts w:hint="eastAsia" w:ascii="Songti SC Regular" w:hAnsi="Songti SC Regular" w:eastAsia="Songti SC Regular" w:cs="Songti SC Regular"/>
          <w:kern w:val="0"/>
          <w:sz w:val="21"/>
          <w:szCs w:val="21"/>
          <w:lang w:val="en-US" w:eastAsia="zh-CN" w:bidi="ar"/>
        </w:rPr>
        <w:t>，承担核心的信息处理与决策工作，将零散的外部信号梳理、推演、固化为低熵行动指令，算法、AI是其典型代表，延伸人的思维、判断、推演能力，弥补人脑算力与认知的局限。</w:t>
      </w:r>
    </w:p>
    <w:p w14:paraId="5E8A5BD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第五类是存储延伸工具</w:t>
      </w:r>
      <w:r>
        <w:rPr>
          <w:rFonts w:hint="eastAsia" w:ascii="Songti SC Regular" w:hAnsi="Songti SC Regular" w:eastAsia="Songti SC Regular" w:cs="Songti SC Regular"/>
          <w:kern w:val="0"/>
          <w:sz w:val="21"/>
          <w:szCs w:val="21"/>
          <w:lang w:val="en-US" w:eastAsia="zh-CN" w:bidi="ar"/>
        </w:rPr>
        <w:t>，专门固化来之不易的低熵秩序，将极易流失、转瞬即逝的易失态信息与成果，沉淀为长久稳定的持久态结构，硬盘、种子库皆是如此，让人的心血、积累与秩序得以留存，不随时间消散。</w:t>
      </w:r>
    </w:p>
    <w:p w14:paraId="79E98F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第六类是物理延伸工具</w:t>
      </w:r>
      <w:r>
        <w:rPr>
          <w:rFonts w:hint="eastAsia" w:ascii="Songti SC Regular" w:hAnsi="Songti SC Regular" w:eastAsia="Songti SC Regular" w:cs="Songti SC Regular"/>
          <w:kern w:val="0"/>
          <w:sz w:val="21"/>
          <w:szCs w:val="21"/>
          <w:lang w:val="en-US" w:eastAsia="zh-CN" w:bidi="ar"/>
        </w:rPr>
        <w:t>，是落地秩序的最终执行者，将大脑输出的低熵指令，实实在在转化为物质重构，依托杠杆、机械臂等器械，完成具体的做功与改造，让思维与规划落地为真实的世间秩序。</w:t>
      </w:r>
    </w:p>
    <w:p w14:paraId="575CA4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Style w:val="16"/>
          <w:rFonts w:hint="eastAsia" w:ascii="Songti SC Regular" w:hAnsi="Songti SC Regular" w:eastAsia="Songti SC Regular" w:cs="Songti SC Regular"/>
          <w:kern w:val="0"/>
          <w:sz w:val="21"/>
          <w:szCs w:val="21"/>
          <w:lang w:val="en-US" w:eastAsia="zh-CN" w:bidi="ar"/>
        </w:rPr>
        <w:t>第七类是代谢延伸工具</w:t>
      </w:r>
      <w:r>
        <w:rPr>
          <w:rFonts w:hint="eastAsia" w:ascii="Songti SC Regular" w:hAnsi="Songti SC Regular" w:eastAsia="Songti SC Regular" w:cs="Songti SC Regular"/>
          <w:kern w:val="0"/>
          <w:sz w:val="21"/>
          <w:szCs w:val="21"/>
          <w:lang w:val="en-US" w:eastAsia="zh-CN" w:bidi="ar"/>
        </w:rPr>
        <w:t>，也是最容易被忽略、却最为根本的兜底支撑。不同于前六类直接加工外部秩序，它专注维护操作者自身的系统稳态，以药物、假肢等载体延缓肉身熵增、修复机体损耗，守护降熵的主体本身。</w:t>
      </w:r>
    </w:p>
    <w:p w14:paraId="10FC050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七类工具构成一条完整的生命负熵链路：</w:t>
      </w:r>
      <w:r>
        <w:rPr>
          <w:rStyle w:val="16"/>
          <w:rFonts w:hint="eastAsia" w:ascii="Songti SC Regular" w:hAnsi="Songti SC Regular" w:eastAsia="Songti SC Regular" w:cs="Songti SC Regular"/>
          <w:kern w:val="0"/>
          <w:sz w:val="21"/>
          <w:szCs w:val="21"/>
          <w:lang w:val="en-US" w:eastAsia="zh-CN" w:bidi="ar"/>
        </w:rPr>
        <w:t>动力点燃秩序、感官捕捉信号、通信连通全局、认知生成决策、存储沉淀成果、物理落地执行、代谢守护主体</w:t>
      </w:r>
      <w:r>
        <w:rPr>
          <w:rFonts w:hint="eastAsia" w:ascii="Songti SC Regular" w:hAnsi="Songti SC Regular" w:eastAsia="Songti SC Regular" w:cs="Songti SC Regular"/>
          <w:kern w:val="0"/>
          <w:sz w:val="21"/>
          <w:szCs w:val="21"/>
          <w:lang w:val="en-US" w:eastAsia="zh-CN" w:bidi="ar"/>
        </w:rPr>
        <w:t>。前六类是向外改造世界的流水线，第七类是向内守护自我的后台，唯有整套链路完整运转，人才能持续对抗混乱、延伸生命边界、在有限肉身里搭建无限秩序。</w:t>
      </w:r>
    </w:p>
    <w:p w14:paraId="7E2A75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这七类工具全部直接作用于熵。熵，是系统内不可用能量的度量；负熵，是系统内可用能量的度量。</w:t>
      </w:r>
    </w:p>
    <w:p w14:paraId="599B4F8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工具的降熵效率：贯穿日常生存的底层逻辑</w:t>
      </w:r>
    </w:p>
    <w:p w14:paraId="47654C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热力学框架并非空洞推演，而是支配个体生活、发展、社会分层的底层规律。自然万物天然趋向熵增、走向混乱：木材腐朽、食物变质、记忆消散、身体持续损耗，若无外力干预，所有有序结构终将瓦解。工具即是人为构建的约束载体，在固定时空内，以更低能耗、更快速度，把高熵无序物质与能量重塑为可用的低熵结构；工具优劣，只看同等资源投入下，能产出多少稳定有序结构。</w:t>
      </w:r>
    </w:p>
    <w:p w14:paraId="57F90EA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一、体力劳作：工具效率直接决定身心消耗</w:t>
      </w:r>
    </w:p>
    <w:p w14:paraId="1D3F01B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与人日常疲惫感的差距，本质是所持工具的降熵效率差。仅依靠肉身劳作，徒手开荒、手洗衣物、明火烧水，大量能量以摩擦、废热形式无效流失，降熵效率极低。锄头、电动车、电磁炉、洗衣机等工具削减无用能耗，完成同等家务农活，使用老旧低效器具的人终日劳累，高效设备使用者仅需短时完工。工具节省下的体力是新增负熵储备，个人每日可自由支配精力的上限，完全由手中工具的降熵效率决定。</w:t>
      </w:r>
    </w:p>
    <w:p w14:paraId="26B0CE8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二、时间分配：自由时间由工具效率上限锁定</w:t>
      </w:r>
    </w:p>
    <w:p w14:paraId="147883B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支配自由时间的总量，取决于自身整套工具的降熵能力。时间本身具备熵增属性，耗费在重复苦力、无意义消磨中，便是纯粹的无序损耗。高降熵工具大幅压缩基础事务时长：手工记账数小时，表格软件十分钟完成；徒步通勤两小时，轨道交通半小时抵达。省出的时间属于增量负熵资源，可用于读书、思考、创造，搭建高阶精神秩序。</w:t>
      </w:r>
    </w:p>
    <w:p w14:paraId="05DA4A5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三、认知眼界：认知工具拉开精神世界的层级差距</w:t>
      </w:r>
    </w:p>
    <w:p w14:paraId="3CD60A8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人与人认知鸿沟，根源是信息类工具的降熵效率差异。书籍、搜索引擎、AI 属于认知延伸工具。人仅凭亲身经历获取的信息零散杂乱，属于高熵信息；认知工具可筛选、整合、固化海量信息，梳理成体系化知识，大幅提升信息降熵效率。依托高效认知工具，无需远行便能通晓各类知识，遇到难题可快速获得成熟方案；长期拒绝书籍、网络工具的人，信息持续碎片化，精神世界难以形成稳定有序的低熵体系。</w:t>
      </w:r>
    </w:p>
    <w:p w14:paraId="14C6FDF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四、物质生活：物资丰裕度源于工具降熵效率整体跃升</w:t>
      </w:r>
    </w:p>
    <w:p w14:paraId="5CD1654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衣食住行全部便利，都是工具持续优化降熵效率的产物。纺织机械快速将无序纤维织成布料，效率碾压手工；冷链持续锁住食物分子有序结构，对抗腐烂熵增；楼房、供水系统长期维持居住环境稳态。同一需求下，工具降熵效率越高，生产、流通成本越低，商品普及度越高。</w:t>
      </w:r>
    </w:p>
    <w:p w14:paraId="4B578F6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五、人生发展上限：工具决定个体负熵改造规模</w:t>
      </w:r>
    </w:p>
    <w:p w14:paraId="6A92B53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生能完成的事业体量，由自身工具的降熵输出能力划定。人体时间、能量存在不可突破的硬约束，单凭肉身改造物质、信息的能力极有限，高降熵工具会成倍放大个体负熵改造规模：徒手劳作一年耕一亩地，农机单日耕作百亩；线下手工服务寥寥数人，线上工具可同步影响数万受众。同等人生时长，有人困于细碎琐事，有人可创业、创作、大范围输出价值，核心区别不在于人本身，而在于其掌握工具的降熵效率层级。</w:t>
      </w:r>
    </w:p>
    <w:p w14:paraId="461499E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六、社会分层与工具管控：高降熵工具重塑资源分配规则</w:t>
      </w:r>
    </w:p>
    <w:p w14:paraId="6F6A62C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政策管控工具的底层逻辑，是限制个体自主高等级负熵重构能力。菜刀、扫帚等低降熵工具改造范围极小，不会冲击社会秩序；大型设备、专业算法、精密器械等高降熵工具，允许个体独立大规模重构物质、信息，直接改变财富创造与分配模式。现实分层直观体现：掌握编程、精密设备、商业工具等高降熵工具的群体，获取资源效率远高于纯体力劳动者，形成收入、生活质量的分层。</w:t>
      </w:r>
    </w:p>
    <w:p w14:paraId="214135A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七、健康寿命：代谢工具维持人体自身低熵稳态</w:t>
      </w:r>
    </w:p>
    <w:p w14:paraId="10F1C76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到前面七维表格里的第七类——代谢延伸：医疗类代谢工具，专门延缓人体机体熵增速度。人体自诞生起持续熵增，衰老、病变都是自身有序结构不断瓦解的过程。药物、假肢、体检仪器等代谢延伸工具，减缓躯体无序化进程。高效医疗工具延缓机能崩坏，延长可思考、劳作的生命周期；缺失代谢工具，人体快速走向病痛、失能，大幅压缩一生可用的负熵资源。</w:t>
      </w:r>
    </w:p>
    <w:p w14:paraId="3DA3C2D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7ACFB8D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工具是干预局部熵增速率的物理算子，价值核心为降熵效率"这个总论点，可以完整落地于普通人的现实生活。每个人手中的器物、软件、思维方法，长期决定两件根本事：维持生存基础劳动，需要消耗多少精力与时间；剩余多少负熵资源，用于自我提升、创造、体验生活。</w:t>
      </w:r>
    </w:p>
    <w:p w14:paraId="047BE8C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人一生的疲惫程度、自由空间、认知边界、物质条件、发展选择，都是长期使用不同降熵效率工具累积形成的结果。想要改善自身生存状态，最直接可行的路径，是主动学习、更换、掌握更高降熵效率的工具。</w:t>
      </w:r>
    </w:p>
    <w:p w14:paraId="08FC3D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39B835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0B642B14">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33" w:name="_Toc1127801698"/>
      <w:r>
        <w:rPr>
          <w:rFonts w:hint="eastAsia" w:ascii="Songti SC Black" w:hAnsi="Songti SC Black" w:eastAsia="Songti SC Black" w:cs="Songti SC Black"/>
          <w:sz w:val="32"/>
          <w:szCs w:val="32"/>
        </w:rPr>
        <w:t>关于组织</w:t>
      </w:r>
      <w:bookmarkEnd w:id="33"/>
    </w:p>
    <w:p w14:paraId="06003E7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走路走渴了，就找小卖部。</w:t>
      </w:r>
    </w:p>
    <w:p w14:paraId="6E788BE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村口那个铺子，今天是老头看店，明天是他儿子，后天是他儿媳妇。但不管谁在，你推开门，就能买到水，买到饼干，能坐下来歇会儿。</w:t>
      </w:r>
    </w:p>
    <w:p w14:paraId="6E8893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你不用管今天是谁在。你知道那个地方有个铺子，到了就能买到东西。</w:t>
      </w:r>
    </w:p>
    <w:p w14:paraId="525263E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这就是组织。</w:t>
      </w:r>
    </w:p>
    <w:p w14:paraId="1E2DB81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——组织不是一群人凑在一起干活。组织是"一直都在"。</w:t>
      </w:r>
    </w:p>
    <w:p w14:paraId="799EAC2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一个手艺人，活做得再好，他病了，就没人做了；他老了，手艺就没了；他今天心情不好，活就糙了。你找他，得碰运气。</w:t>
      </w:r>
    </w:p>
    <w:p w14:paraId="6E1EC7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但组织不一样。今天这个工人请假了，明天那个机器坏了，没关系，铺子还开着，东西还在卖，标准还是那个标准。你不用认识里面的每一个人，你只要认识这个铺子就行。</w:t>
      </w:r>
    </w:p>
    <w:p w14:paraId="4372F4A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人来人往，但铺子一直在。</w:t>
      </w:r>
    </w:p>
    <w:p w14:paraId="6849A30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——组织不是管人的笼子。组织是人和人之间的一个接口。</w:t>
      </w:r>
    </w:p>
    <w:p w14:paraId="30B7989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你要做一张桌子，不用去找那个手艺最好的木匠，不用跟他讨价还价，不用怕他做一半跑了。你去家具店，挑一张，付钱，拿走。出了问题，你找店，不找木匠。</w:t>
      </w:r>
    </w:p>
    <w:p w14:paraId="7F8B64C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省了多少事。</w:t>
      </w:r>
    </w:p>
    <w:p w14:paraId="7E3BA5C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一个人扛不动的石头，十个人就能抬动。一个人走不完的路，几个人换着走就能走完。一个人担不起的风险，一群人担着，就没那么怕了。</w:t>
      </w:r>
    </w:p>
    <w:p w14:paraId="58918DC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几个人凑在一起，就成了一个新的东西。这个东西比每一个人都大，比每一个人都活得久。组织这东西，到底是怎么回事，为什么几个人凑在一起，就能干成一个人干不成的事，往下细说。</w:t>
      </w:r>
    </w:p>
    <w:p w14:paraId="066B151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组织存在目的</w:t>
      </w:r>
    </w:p>
    <w:p w14:paraId="447CA08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企业」讲过，集群协作的效率能超过个体单独作业的效率之和——这句话需要在这里澄清一下：不是说组织里每个成员的个人效率，都比顶尖个体更高。一个顶级木匠，靠一个人，"负熵转化率"就可以极高——输入高熵木材，输出低熵家具，这一步他做得比很多工厂流水线还漂亮。</w:t>
      </w:r>
    </w:p>
    <w:p w14:paraId="1E5B86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真正赢的地方，不在"转化"这一步，而在"封装"和"持久路由"这两步。也就是说：组织的真正目的，是把个体层面高度可变、高交易成本的降熵能力，聚合并固化为"可规模化、可持久化、低信任成本"的标准负熵接口。</w:t>
      </w:r>
    </w:p>
    <w:p w14:paraId="168F926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拆开三层看：</w:t>
      </w:r>
    </w:p>
    <w:p w14:paraId="4EED9A1F">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第一层：为什么个体转化率高，社会仍需组织？</w:t>
      </w:r>
    </w:p>
    <w:p w14:paraId="064E62B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顶级木匠，能用一块木头做出精美的桌子。但社会网络面对这个木匠时，面临三重高熵噪声：不稳定性——他生病了怎么办？他今天心情不好手艺打折怎么办？不可寻址性——想找他做桌子的人，怎么精确找到他？怎么确认他明天还接单？高交易摩擦——每次合作都要重新谈价格、定标准、解决纠纷。</w:t>
      </w:r>
    </w:p>
    <w:p w14:paraId="7379D43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工厂/品牌）做的事：把木匠的个体手艺，拆解为标准化流程、质检体系、品牌信誉和售后服务。社会节点不再需要信任"那个叫张三的木匠"，只需要信任"某品牌家具"——品牌是一个在社会网络里长期存在、大家都认得的稳定标识。</w:t>
      </w:r>
    </w:p>
    <w:p w14:paraId="021A302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所以组织的第一层功能是降噪：它以内部管理成本（熵耗），置换外部社会的寻址成本和信任成本。</w:t>
      </w:r>
    </w:p>
    <w:p w14:paraId="1ADDB3D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第二层：占据节点，成为大家默认走的那条路</w:t>
      </w:r>
    </w:p>
    <w:p w14:paraId="67D836E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个体做降熵，是链路末端的直连主机。组织做的是成为一整片区域的默认出入口。</w:t>
      </w:r>
    </w:p>
    <w:p w14:paraId="5C80AB6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当一个品牌（如格力、华为、国家电网）占据了一个需求领域，社会流量（消费者需求、资本、人才）不再流向"做空调的张三李四"，而是默认指向这个组织。</w:t>
      </w:r>
    </w:p>
    <w:p w14:paraId="41025D0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组织占据节点后做的不是"高效转化"——它可能不如顶尖手艺人高效——它做的是锁定流量。因为社会的选择一旦收敛到这个节点，切换成本极高（信任重建、适配新接口、供应链重构）。</w:t>
      </w:r>
    </w:p>
    <w:p w14:paraId="39915B1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组织存在第一目的，是成为社会网络里某一块领域"长期占据的那个地址"。转化率只是维持这个位置不被撤换的必要条件，不是目的本身。</w:t>
      </w:r>
    </w:p>
    <w:p w14:paraId="193A756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第三层：组织的终极使命——把"人的熵"转译为"物的流"</w:t>
      </w:r>
    </w:p>
    <w:p w14:paraId="07F2845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个体降熵依赖个体的情绪、体力、判断力——这些都是高方差、低持久的负熵源。</w:t>
      </w:r>
    </w:p>
    <w:p w14:paraId="249F8C1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组织用一套结构（制度、流程、层级、KPI）做了件事：它把几百个高熵个体（各有情绪、各有疲劳周期、各有认知偏差）的合力，通过内部管理流程，转译为对外部世界而言恒定、标准、可预期的负熵输出。</w:t>
      </w:r>
    </w:p>
    <w:p w14:paraId="7885EA9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今天A工人请假，B机器故障——组织内部的冗余和调度确保外界收到的产品依然是同一质量标准。</w:t>
      </w:r>
    </w:p>
    <w:p w14:paraId="29B8172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个体是易失性内存（断电即丢），组织是非易失性存储（换人不停工）。</w:t>
      </w:r>
    </w:p>
    <w:p w14:paraId="2646CB4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工具的个体版和组织版</w:t>
      </w:r>
    </w:p>
    <w:p w14:paraId="5371854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这个差距，可以对照着前面「关于工具」那套七维框架看得更清楚——同样是这七类工具，个体版本和组织版本完全不是一个量级：</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1111E8C7">
        <w:tc>
          <w:tcPr>
            <w:tcW w:w="1666" w:type="pct"/>
            <w:vAlign w:val="center"/>
          </w:tcPr>
          <w:p w14:paraId="311CE8F1">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类别</w:t>
            </w:r>
          </w:p>
        </w:tc>
        <w:tc>
          <w:tcPr>
            <w:tcW w:w="1666" w:type="pct"/>
            <w:vAlign w:val="center"/>
          </w:tcPr>
          <w:p w14:paraId="033221A3">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个体层面</w:t>
            </w:r>
          </w:p>
        </w:tc>
        <w:tc>
          <w:tcPr>
            <w:tcW w:w="1666" w:type="pct"/>
            <w:vAlign w:val="center"/>
          </w:tcPr>
          <w:p w14:paraId="4228B712">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组织层面</w:t>
            </w:r>
          </w:p>
        </w:tc>
      </w:tr>
      <w:tr w14:paraId="3833AEA1">
        <w:tc>
          <w:tcPr>
            <w:tcW w:w="1666" w:type="pct"/>
            <w:vAlign w:val="center"/>
          </w:tcPr>
          <w:p w14:paraId="545E8F9B">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动力延伸</w:t>
            </w:r>
          </w:p>
        </w:tc>
        <w:tc>
          <w:tcPr>
            <w:tcW w:w="1666" w:type="pct"/>
            <w:vAlign w:val="center"/>
          </w:tcPr>
          <w:p w14:paraId="491EE3E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电池/汽油</w:t>
            </w:r>
          </w:p>
        </w:tc>
        <w:tc>
          <w:tcPr>
            <w:tcW w:w="1666" w:type="pct"/>
            <w:vAlign w:val="center"/>
          </w:tcPr>
          <w:p w14:paraId="4D847B3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电网/燃油供应链</w:t>
            </w:r>
          </w:p>
        </w:tc>
      </w:tr>
      <w:tr w14:paraId="484FBD44">
        <w:tc>
          <w:tcPr>
            <w:tcW w:w="1666" w:type="pct"/>
            <w:vAlign w:val="center"/>
          </w:tcPr>
          <w:p w14:paraId="320E074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感官延伸</w:t>
            </w:r>
          </w:p>
        </w:tc>
        <w:tc>
          <w:tcPr>
            <w:tcW w:w="1666" w:type="pct"/>
            <w:vAlign w:val="center"/>
          </w:tcPr>
          <w:p w14:paraId="6C09DFDF">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手机/雷达</w:t>
            </w:r>
          </w:p>
        </w:tc>
        <w:tc>
          <w:tcPr>
            <w:tcW w:w="1666" w:type="pct"/>
            <w:vAlign w:val="center"/>
          </w:tcPr>
          <w:p w14:paraId="78674352">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市场情报系统/全球监控网络</w:t>
            </w:r>
          </w:p>
        </w:tc>
      </w:tr>
      <w:tr w14:paraId="4CDEE6DE">
        <w:tc>
          <w:tcPr>
            <w:tcW w:w="1666" w:type="pct"/>
            <w:vAlign w:val="center"/>
          </w:tcPr>
          <w:p w14:paraId="723931B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通信延伸</w:t>
            </w:r>
          </w:p>
        </w:tc>
        <w:tc>
          <w:tcPr>
            <w:tcW w:w="1666" w:type="pct"/>
            <w:vAlign w:val="center"/>
          </w:tcPr>
          <w:p w14:paraId="71D89CEF">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微信/邮件</w:t>
            </w:r>
          </w:p>
        </w:tc>
        <w:tc>
          <w:tcPr>
            <w:tcW w:w="1666" w:type="pct"/>
            <w:vAlign w:val="center"/>
          </w:tcPr>
          <w:p w14:paraId="3060498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专线/企业级通信网络</w:t>
            </w:r>
          </w:p>
        </w:tc>
      </w:tr>
      <w:tr w14:paraId="6D4939AF">
        <w:tc>
          <w:tcPr>
            <w:tcW w:w="1666" w:type="pct"/>
            <w:vAlign w:val="center"/>
          </w:tcPr>
          <w:p w14:paraId="61DBC7B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认知延伸</w:t>
            </w:r>
          </w:p>
        </w:tc>
        <w:tc>
          <w:tcPr>
            <w:tcW w:w="1666" w:type="pct"/>
            <w:vAlign w:val="center"/>
          </w:tcPr>
          <w:p w14:paraId="6547817E">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AI/算法</w:t>
            </w:r>
          </w:p>
        </w:tc>
        <w:tc>
          <w:tcPr>
            <w:tcW w:w="1666" w:type="pct"/>
            <w:vAlign w:val="center"/>
          </w:tcPr>
          <w:p w14:paraId="3B11335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专有模型/专利库/智库</w:t>
            </w:r>
          </w:p>
        </w:tc>
      </w:tr>
      <w:tr w14:paraId="6EC1105C">
        <w:tc>
          <w:tcPr>
            <w:tcW w:w="1666" w:type="pct"/>
            <w:vAlign w:val="center"/>
          </w:tcPr>
          <w:p w14:paraId="1755B89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存储延伸</w:t>
            </w:r>
          </w:p>
        </w:tc>
        <w:tc>
          <w:tcPr>
            <w:tcW w:w="1666" w:type="pct"/>
            <w:vAlign w:val="center"/>
          </w:tcPr>
          <w:p w14:paraId="19F1370E">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硬盘/笔记</w:t>
            </w:r>
          </w:p>
        </w:tc>
        <w:tc>
          <w:tcPr>
            <w:tcW w:w="1666" w:type="pct"/>
            <w:vAlign w:val="center"/>
          </w:tcPr>
          <w:p w14:paraId="5AAB1706">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数据库/档案库/基因库</w:t>
            </w:r>
          </w:p>
        </w:tc>
      </w:tr>
      <w:tr w14:paraId="2FAA41C6">
        <w:tc>
          <w:tcPr>
            <w:tcW w:w="1666" w:type="pct"/>
            <w:vAlign w:val="center"/>
          </w:tcPr>
          <w:p w14:paraId="025BE37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物理延伸</w:t>
            </w:r>
          </w:p>
        </w:tc>
        <w:tc>
          <w:tcPr>
            <w:tcW w:w="1666" w:type="pct"/>
            <w:vAlign w:val="center"/>
          </w:tcPr>
          <w:p w14:paraId="7ADEF21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工具/机械臂</w:t>
            </w:r>
          </w:p>
        </w:tc>
        <w:tc>
          <w:tcPr>
            <w:tcW w:w="1666" w:type="pct"/>
            <w:vAlign w:val="center"/>
          </w:tcPr>
          <w:p w14:paraId="26891015">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生产线/物流车队/港口</w:t>
            </w:r>
          </w:p>
        </w:tc>
      </w:tr>
      <w:tr w14:paraId="2EF2A5E0">
        <w:tc>
          <w:tcPr>
            <w:tcW w:w="1666" w:type="pct"/>
            <w:vAlign w:val="center"/>
          </w:tcPr>
          <w:p w14:paraId="5FEA1AA0">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代谢延伸</w:t>
            </w:r>
          </w:p>
        </w:tc>
        <w:tc>
          <w:tcPr>
            <w:tcW w:w="1666" w:type="pct"/>
            <w:vAlign w:val="center"/>
          </w:tcPr>
          <w:p w14:paraId="11CF8431">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药物/健身</w:t>
            </w:r>
          </w:p>
        </w:tc>
        <w:tc>
          <w:tcPr>
            <w:tcW w:w="1666" w:type="pct"/>
            <w:vAlign w:val="center"/>
          </w:tcPr>
          <w:p w14:paraId="3AD33B87">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企业医保/员工关怀项目/食堂</w:t>
            </w:r>
          </w:p>
        </w:tc>
      </w:tr>
    </w:tbl>
    <w:p w14:paraId="59F23B6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所以组织真正在做的是：把"人的不确定性能量"过滤、整流、放大为"物的确定性流动"。</w:t>
      </w:r>
    </w:p>
    <w:p w14:paraId="49278D8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回到工具七维框架：组织是把个体工具的单机版，升级为网络版和冗余版。它的存在允许个体降熵能力的规模效应越过个体物理极限（一个人能背100斤，组织能调动万吨轮船）。</w:t>
      </w:r>
    </w:p>
    <w:p w14:paraId="36A7781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206953B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存在的目的，不是"高效转化负熵"（那更多是工具和手艺人的事），而是：把个体高方差的降熵能力，整流为社会可稳定寻址的标准接口（占据节点）；把瞬时、局部的降熵结果，积累为跨时间、跨空间的持久负熵存量（规模与冗余）；最终把自己从"转化器"升级为社会网络里一个长期占据的稳定位置——让社会能量流默认指向它，且默认不绕行。</w:t>
      </w:r>
    </w:p>
    <w:p w14:paraId="3A9B0F5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转化率决定了它能活多久，但占据节点决定了它为什么值得存在。</w:t>
      </w:r>
    </w:p>
    <w:p w14:paraId="48D7FC2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34" w:name="_Toc1272469864"/>
      <w:r>
        <w:rPr>
          <w:rFonts w:hint="eastAsia" w:ascii="Songti SC Black" w:hAnsi="Songti SC Black" w:eastAsia="Songti SC Black" w:cs="Songti SC Black"/>
          <w:sz w:val="32"/>
          <w:szCs w:val="32"/>
        </w:rPr>
        <w:t>关于国家</w:t>
      </w:r>
      <w:bookmarkEnd w:id="34"/>
    </w:p>
    <w:p w14:paraId="69B3509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一个人走夜路，最怕什么？</w:t>
      </w:r>
    </w:p>
    <w:p w14:paraId="510DE46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怕黑，怕没人，怕突然窜出来个人，抢你的东西，害你的命。</w:t>
      </w:r>
    </w:p>
    <w:p w14:paraId="45F8298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但你走在村里的路上，虽然黑，但你不怎么怕。你知道前面有路灯，知道村口有派出所，知道真喊一声，会有人出来。</w:t>
      </w:r>
    </w:p>
    <w:p w14:paraId="0C94ACF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你走在城里的街上，半夜两三点，也敢走。你知道有监控，有巡逻的警察，知道商店就算关了门，也不会有人随便抢东西。</w:t>
      </w:r>
    </w:p>
    <w:p w14:paraId="6222ABF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这就是国家。</w:t>
      </w:r>
    </w:p>
    <w:p w14:paraId="509DED2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——国家不是课本上的大词。国家是你走夜路时，那个让你不害怕的东西。</w:t>
      </w:r>
    </w:p>
    <w:p w14:paraId="45EDE57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我们总觉得国家是"上面的事"，是领导，是文件，是新闻里说的那些大事。其实不是。</w:t>
      </w:r>
    </w:p>
    <w:p w14:paraId="4C0914F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国家是你脚下的路，是路边的灯，是你买东西不用怕被抢，是你遇到事了知道找谁，是你饿了能买到吃的，是你病了能去医院。</w:t>
      </w:r>
    </w:p>
    <w:p w14:paraId="32656B4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它是个底。</w:t>
      </w:r>
    </w:p>
    <w:p w14:paraId="6F0B5A1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有这个底在，你不用天天想着怎么活下去，不用怕一觉醒来东西被抢了，不用怕出门被人杀了。你可以安心上班，安心过日子，安心想点别的事。</w:t>
      </w:r>
    </w:p>
    <w:p w14:paraId="11A3546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没这个底，什么都白搭。</w:t>
      </w:r>
    </w:p>
    <w:p w14:paraId="35786DE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——国家不是飘在天上的。国家是你每天踩在脚下的地。</w:t>
      </w:r>
    </w:p>
    <w:p w14:paraId="5F0AF1F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你平时感觉不到地的存在，因为你天天踩在上面。但你一脚踩空了，就知道地有多重要。</w:t>
      </w:r>
    </w:p>
    <w:p w14:paraId="4BFE4AC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国家也是一样。你平时感觉不到它，觉得它收你的税，管着你，挺烦的。但真到了乱的时候，真到了没人管的时候，你就知道，能安安稳稳吃口饭，能安安稳稳睡个觉，有多金贵。</w:t>
      </w:r>
    </w:p>
    <w:p w14:paraId="1DD8128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地不说话，就托着你。国家也不说话，就托着你所有的日子。国家这个东西，到底是怎么回事，它不是书上写的那个大词，是你每天都在用、但平时想不起来的那个底，往下细说。</w:t>
      </w:r>
    </w:p>
    <w:p w14:paraId="277255E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起点：暴力集团的领地固化</w:t>
      </w:r>
    </w:p>
    <w:p w14:paraId="6386F16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国家从演化史上看，是暴力集团的固化形态。</w:t>
      </w:r>
    </w:p>
    <w:p w14:paraId="010208E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原始部落在自然狩猎状态下争夺领地。胜者占据资源密度最高的区域，败者退入边缘地带。长期占据同一领地的暴力集团，逐步发展出三样东西：边界意识——不是一条线，而是暴力集团的射程边界；内部秩序——要维持持续的领地控制，必须在内部建立"谁负责什么、谁拿多少"的分配规则；代际传承——领地不能今天抢下来明天丢掉，需要把防卫和组织能力传递下去。</w:t>
      </w:r>
    </w:p>
    <w:p w14:paraId="633D137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从这个起点出发，国家的第一功能可以被这样描述：国家是垄断合法暴力使用权，以维持一个封闭区域内负熵转化不被外部武力中断的组织化生存系统。</w:t>
      </w:r>
    </w:p>
    <w:p w14:paraId="1B57026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掌控者的筛选机制：竞争中的最优解</w:t>
      </w:r>
    </w:p>
    <w:p w14:paraId="7BBB067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国家的掌控者是竞争状态下诞生的最优竞争者。这里的"竞争"包含三个维度：</w:t>
      </w:r>
    </w:p>
    <w:p w14:paraId="2B4D9532">
      <w:pPr>
        <w:bidi w:val="0"/>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三个维度</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4C1F3A57">
        <w:tc>
          <w:tcPr>
            <w:tcW w:w="1666" w:type="pct"/>
            <w:vAlign w:val="center"/>
          </w:tcPr>
          <w:p w14:paraId="66C16C6B">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竞争维度</w:t>
            </w:r>
          </w:p>
        </w:tc>
        <w:tc>
          <w:tcPr>
            <w:tcW w:w="1666" w:type="pct"/>
            <w:vAlign w:val="center"/>
          </w:tcPr>
          <w:p w14:paraId="02AB7C8C">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内容</w:t>
            </w:r>
          </w:p>
        </w:tc>
        <w:tc>
          <w:tcPr>
            <w:tcW w:w="1666" w:type="pct"/>
            <w:vAlign w:val="center"/>
          </w:tcPr>
          <w:p w14:paraId="63C4913A">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筛选标准</w:t>
            </w:r>
          </w:p>
        </w:tc>
      </w:tr>
      <w:tr w14:paraId="1E12C1B6">
        <w:tc>
          <w:tcPr>
            <w:tcW w:w="1666" w:type="pct"/>
            <w:vAlign w:val="center"/>
          </w:tcPr>
          <w:p w14:paraId="53DDFEC1">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外部竞争</w:t>
            </w:r>
          </w:p>
        </w:tc>
        <w:tc>
          <w:tcPr>
            <w:tcW w:w="1666" w:type="pct"/>
            <w:vAlign w:val="center"/>
          </w:tcPr>
          <w:p w14:paraId="3946B21B">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抵御或吞并其他暴力集团</w:t>
            </w:r>
          </w:p>
        </w:tc>
        <w:tc>
          <w:tcPr>
            <w:tcW w:w="1666" w:type="pct"/>
            <w:vAlign w:val="center"/>
          </w:tcPr>
          <w:p w14:paraId="37BA1E6A">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军事能力与战略判断</w:t>
            </w:r>
          </w:p>
        </w:tc>
      </w:tr>
      <w:tr w14:paraId="4A4E994C">
        <w:tc>
          <w:tcPr>
            <w:tcW w:w="1666" w:type="pct"/>
            <w:vAlign w:val="center"/>
          </w:tcPr>
          <w:p w14:paraId="1950B62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内部竞争</w:t>
            </w:r>
          </w:p>
        </w:tc>
        <w:tc>
          <w:tcPr>
            <w:tcW w:w="1666" w:type="pct"/>
            <w:vAlign w:val="center"/>
          </w:tcPr>
          <w:p w14:paraId="55965F70">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在集团内部争夺支配权</w:t>
            </w:r>
          </w:p>
        </w:tc>
        <w:tc>
          <w:tcPr>
            <w:tcW w:w="1666" w:type="pct"/>
            <w:vAlign w:val="center"/>
          </w:tcPr>
          <w:p w14:paraId="64E9DCE7">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联盟构建与资源调度</w:t>
            </w:r>
          </w:p>
        </w:tc>
      </w:tr>
      <w:tr w14:paraId="7CA9CF14">
        <w:tc>
          <w:tcPr>
            <w:tcW w:w="1666" w:type="pct"/>
            <w:vAlign w:val="center"/>
          </w:tcPr>
          <w:p w14:paraId="7EDB06F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系统生存竞争</w:t>
            </w:r>
          </w:p>
        </w:tc>
        <w:tc>
          <w:tcPr>
            <w:tcW w:w="1666" w:type="pct"/>
            <w:vAlign w:val="center"/>
          </w:tcPr>
          <w:p w14:paraId="471E0343">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维持整体不瓦解</w:t>
            </w:r>
          </w:p>
        </w:tc>
        <w:tc>
          <w:tcPr>
            <w:tcW w:w="1666" w:type="pct"/>
            <w:vAlign w:val="center"/>
          </w:tcPr>
          <w:p w14:paraId="1F8EB641">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规则制定与危机处理</w:t>
            </w:r>
          </w:p>
        </w:tc>
      </w:tr>
    </w:tbl>
    <w:p w14:paraId="368E320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在这三维竞争中胜出的人成为掌控者。不是因为"最道德"或"最聪明"，而是因为在系统生存这个维度上，他是当前所有候选人中收敛速度最快的那个解。</w:t>
      </w:r>
    </w:p>
    <w:p w14:paraId="0EB252D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需要澄清一点："全体人民竞争"并非每个人都参与同等强度的竞争。绝大多数人只是在系统内部生存，不争夺顶部位置。真正参与顶层竞争并胜出的，是在多层约束下通过了筛选的少数个体。但确实，没有外部竞争的压力，就没有筛选的必要；没有内部竞争的机制，筛选无法持续进行。</w:t>
      </w:r>
    </w:p>
    <w:p w14:paraId="1622A24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权力的精确定义</w:t>
      </w:r>
    </w:p>
    <w:p w14:paraId="4049C4E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是对社会生存路由表中三条关键链路的控制权限，具体包括：暴力使用权——决定谁可以用武力做什么、在哪里做；规则制定权——决定什么事合法、什么事不合法、什么事被禁止；资源分配权——决定哪条链路获得优先权、哪条链路被降权。</w:t>
      </w:r>
    </w:p>
    <w:p w14:paraId="5CAAD2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关系」讲过一个权力公式——权力等于算计系数乘以资源存量。这里的三条链路，正是那个公式里"资源存量"具体展开的样子：暴力、规则、资源分配，就是国家这个层级上最核心的三类资源；而谁能把这三类资源，转化成让别人真正服从的实际影响力，靠的就是那个公式里的算计系数。</w:t>
      </w:r>
    </w:p>
    <w:p w14:paraId="0111B21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声望是权力在人际关系维度的镜像——它是节点在系统其他成员心里的信任权重。权力是硬件层（强制力），声望是软件层（信任）。两者可以互相转化，但底层都指向同一件事：影响系统中能量与信息走向的能力。</w:t>
      </w:r>
    </w:p>
    <w:p w14:paraId="4320304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公民义务的物理实质</w:t>
      </w:r>
    </w:p>
    <w:p w14:paraId="154FF95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每个公民要上交一部分生产物品或劳动时间参与国家建设。往底层说：公民上交的，是其个人降熵产出的固定比例。系统收取这部分负熵后，集中投入三件事：维持暴力垄断的物理开销（军队、警察、基础设施）；维持全网统一度量标准的运行成本（行政、法律、教育）；作为系统冗余储备，用以应对未来外部冲击或内部波动。</w:t>
      </w:r>
    </w:p>
    <w:p w14:paraId="1EB5C2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换个说法：每个节点支付固定的"链路租赁费"，换取在全网范围内稳定可达的公共服务和基本保障。</w:t>
      </w:r>
    </w:p>
    <w:p w14:paraId="41D9EF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为什么各国会把交税、服兵役、受教育包装为美德乃至近乎信念般的义务？因为文化是把系统的刚性需求，转化成个体自愿服从的一层"编译器"。它把"你不得不交"翻译成"你应该以此为荣"，大幅降低了强制力的使用成本。</w:t>
      </w:r>
    </w:p>
    <w:p w14:paraId="70A16B1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规矩与垄断：国家控制的三个层面</w:t>
      </w:r>
    </w:p>
    <w:p w14:paraId="2E7B64F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国家的掌控者通过一系列规则，对几类关键资源保持着高度集中的管理，大致对应三个层面：</w:t>
      </w:r>
    </w:p>
    <w:p w14:paraId="4936FAFC">
      <w:pPr>
        <w:bidi w:val="0"/>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三类资源</w:t>
      </w:r>
    </w:p>
    <w:p w14:paraId="455EBB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7C577857">
        <w:tc>
          <w:tcPr>
            <w:tcW w:w="1666" w:type="pct"/>
            <w:vAlign w:val="center"/>
          </w:tcPr>
          <w:p w14:paraId="2FCAC54E">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资源类型</w:t>
            </w:r>
          </w:p>
        </w:tc>
        <w:tc>
          <w:tcPr>
            <w:tcW w:w="1666" w:type="pct"/>
            <w:vAlign w:val="center"/>
          </w:tcPr>
          <w:p w14:paraId="60D82FC8">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具体内容</w:t>
            </w:r>
          </w:p>
        </w:tc>
        <w:tc>
          <w:tcPr>
            <w:tcW w:w="1666" w:type="pct"/>
            <w:vAlign w:val="center"/>
          </w:tcPr>
          <w:p w14:paraId="1B6FD154">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管理方式</w:t>
            </w:r>
          </w:p>
        </w:tc>
      </w:tr>
      <w:tr w14:paraId="354F708D">
        <w:tc>
          <w:tcPr>
            <w:tcW w:w="1666" w:type="pct"/>
            <w:vAlign w:val="center"/>
          </w:tcPr>
          <w:p w14:paraId="4DB2766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定义权</w:t>
            </w:r>
          </w:p>
        </w:tc>
        <w:tc>
          <w:tcPr>
            <w:tcW w:w="1666" w:type="pct"/>
            <w:vAlign w:val="center"/>
          </w:tcPr>
          <w:p w14:paraId="7EA80B17">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度量衡、法律标准、货币发行、教育大纲</w:t>
            </w:r>
          </w:p>
        </w:tc>
        <w:tc>
          <w:tcPr>
            <w:tcW w:w="1666" w:type="pct"/>
            <w:vAlign w:val="center"/>
          </w:tcPr>
          <w:p w14:paraId="5951A6CB">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立法与行政系统统一制定</w:t>
            </w:r>
          </w:p>
        </w:tc>
      </w:tr>
      <w:tr w14:paraId="2CCDAF0D">
        <w:tc>
          <w:tcPr>
            <w:tcW w:w="1666" w:type="pct"/>
            <w:vAlign w:val="center"/>
          </w:tcPr>
          <w:p w14:paraId="4EC9EE5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调控权</w:t>
            </w:r>
          </w:p>
        </w:tc>
        <w:tc>
          <w:tcPr>
            <w:tcW w:w="1666" w:type="pct"/>
            <w:vAlign w:val="center"/>
          </w:tcPr>
          <w:p w14:paraId="3920BC00">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关键链路（粮食储备、骨干能源、交通枢纽、核心通信）</w:t>
            </w:r>
          </w:p>
        </w:tc>
        <w:tc>
          <w:tcPr>
            <w:tcW w:w="1666" w:type="pct"/>
            <w:vAlign w:val="center"/>
          </w:tcPr>
          <w:p w14:paraId="6F9E7EC3">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政策保护，限制私有化</w:t>
            </w:r>
          </w:p>
        </w:tc>
      </w:tr>
      <w:tr w14:paraId="22DFA129">
        <w:tc>
          <w:tcPr>
            <w:tcW w:w="1666" w:type="pct"/>
            <w:vAlign w:val="center"/>
          </w:tcPr>
          <w:p w14:paraId="4A036995">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叙事权</w:t>
            </w:r>
          </w:p>
        </w:tc>
        <w:tc>
          <w:tcPr>
            <w:tcW w:w="1666" w:type="pct"/>
            <w:vAlign w:val="center"/>
          </w:tcPr>
          <w:p w14:paraId="0D1A230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历史解释、民族认同、国家象征、教科书内容</w:t>
            </w:r>
          </w:p>
        </w:tc>
        <w:tc>
          <w:tcPr>
            <w:tcW w:w="1666" w:type="pct"/>
            <w:vAlign w:val="center"/>
          </w:tcPr>
          <w:p w14:paraId="0E3F9F0F">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文化系统长期浸润</w:t>
            </w:r>
          </w:p>
        </w:tc>
      </w:tr>
    </w:tbl>
    <w:p w14:paraId="2353BC0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这三个层面是递进的：暴力垄断定义了"谁说了算"，规则垄断定义了"什么事能做"，文化垄断定义了"什么事值得做"。三者共同构成国家作为社会秩序容器的稳态结构。</w:t>
      </w:r>
    </w:p>
    <w:p w14:paraId="1186F22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为什么这三者需要被高度统一？因为全网统一的度量标准，是社会能正常运转的前提。如果每座城市有自己的尺子、每个行业有自己的货币、每个群体有自己的历史叙事，社会内部的沟通协调成本会趋近于无穷，系统会在内部摩擦中耗尽。</w:t>
      </w:r>
    </w:p>
    <w:p w14:paraId="76A2A55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参与规则制定与优质资源的管理</w:t>
      </w:r>
    </w:p>
    <w:p w14:paraId="0B99C61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在社会能量网络中，任何节点都存在向高势差方向迁移的趋势。</w:t>
      </w:r>
    </w:p>
    <w:p w14:paraId="28E4404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规则制定层是整个社会拓扑中势差最大的区域。靠近它，意味着获得更大的影响力、更强的生存确定性、更低的脆弱性。这不是"贪婪"，而是能量系统中普遍存在的梯度驱动运动：水向低处流不是因为贪婪，而是因为势差存在。社会系统中的个体向高势差区域迁移，不是因为道德缺陷，而是因为结构性的位置优势决定了生存概率和资源获取效率。</w:t>
      </w:r>
    </w:p>
    <w:p w14:paraId="171ACAC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这种迁移有两条路径：直接路径——通过内部竞争直接进入规则制定层，门槛高、淘汰率高、回报高；间接路径——靠近规则制定层边缘，成为顾问、执行者或关键链路的运营者，门槛中、风险中、回报中等。</w:t>
      </w:r>
    </w:p>
    <w:p w14:paraId="00DA7AF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当你看到有人"往上爬"，不必急着用道德标签评判它。这只是在描述一个物理事实：每个节点都在寻找系统中对自己最有利的拓扑位置。道德评价属于另一个层面，不否定这个事实，但也不取代它。</w:t>
      </w:r>
    </w:p>
    <w:p w14:paraId="5A5270D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个人在国家机器中的三个操作位置</w:t>
      </w:r>
    </w:p>
    <w:p w14:paraId="7BF88EB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你无法靠近规则制定层，但你可以嵌入它的输出端。</w:t>
      </w:r>
    </w:p>
    <w:p w14:paraId="32BA7B6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规则制定层是决策集中的位置，空间有限。但它的输出——暴力执行、规则维护、资源分配——需要大量节点来完成。你无法进入制定决策的房间，但你可以成为执行决策的通道。执行端的节点数量远大于制定端，门槛也低得多。</w:t>
      </w:r>
    </w:p>
    <w:p w14:paraId="78E52B7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要先说清楚一点：下面列的这些岗位，首先是在提供治安、公正裁判、灾害救援、社会保障这些实实在在的公共服务——这一点不该被忽略。这里只是换一个角度，看它们各自在权力这三条链路上分别占据了什么位置。</w:t>
      </w:r>
    </w:p>
    <w:p w14:paraId="50A829A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在暴力使用权上的操作位置</w:t>
      </w:r>
      <w:r>
        <w:rPr>
          <w:rFonts w:hint="eastAsia" w:ascii="Songti SC Regular" w:hAnsi="Songti SC Regular" w:eastAsia="Songti SC Regular" w:cs="Songti SC Regular"/>
          <w:sz w:val="21"/>
          <w:szCs w:val="21"/>
        </w:rPr>
        <w:t>：你可以成为暴力垄断权在某一局部的执行者——军队、警察、消防、应急管理、法律执行体系中的节点。这些节点不决定暴力用在何处，但他们在决策层发出指令后负责完成执行。比如现役军人、公安民警、消防救援人员、法院的执行人员——这些岗位的共同点是：不参与"往哪儿用"的决策，但决定指令能不能被准确、低耗散地执行下去。</w:t>
      </w:r>
    </w:p>
    <w:p w14:paraId="5CF8849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在规则制定权上的操作位置</w:t>
      </w:r>
      <w:r>
        <w:rPr>
          <w:rFonts w:hint="eastAsia" w:ascii="Songti SC Regular" w:hAnsi="Songti SC Regular" w:eastAsia="Songti SC Regular" w:cs="Songti SC Regular"/>
          <w:sz w:val="21"/>
          <w:szCs w:val="21"/>
        </w:rPr>
        <w:t>：你不需要参与立法。你可以成为规则解释、规则执行、规则监督体系中的节点。比如法官、律师、行政审批窗口的工作人员、市场监管执法人员、审计人员——这些位置不决定规则内容，但决定规则如何被解释、如何被执行、如何被落实到具体情境。你是规则输出端的接口，价值在于把抽象规则转化成具体、准确、不走样的执行动作。</w:t>
      </w:r>
    </w:p>
    <w:p w14:paraId="004C690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在资源分配权上的操作位置</w:t>
      </w:r>
      <w:r>
        <w:rPr>
          <w:rFonts w:hint="eastAsia" w:ascii="Songti SC Regular" w:hAnsi="Songti SC Regular" w:eastAsia="Songti SC Regular" w:cs="Songti SC Regular"/>
          <w:sz w:val="21"/>
          <w:szCs w:val="21"/>
        </w:rPr>
        <w:t>：你不需要控制预算。你可以成为预算审核、财务审批、项目评估、审计、招标体系中的节点。比如财政系统的预算编制和拨付人员、政府采购的经办人员、社保和医保的经办人员——这些位置不决定资源流向哪里，但决定资源是否被有效使用、是否通过审核、是否真正落到该落的地方。</w:t>
      </w:r>
    </w:p>
    <w:p w14:paraId="52B3DC5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你在这个结构中能得到什么？</w:t>
      </w:r>
    </w:p>
    <w:p w14:paraId="2AD86DD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在这些位置上的收益，不是规则制定权本身，而是：对政策信号的反应速度——你比规则制定层之外的人更早接触到政策文本和执行细则，有更多时间调整自己的方向和位置；结构内的可用通道——你在执行系统中被记录为一个可用的操作节点，当系统需要有人执行新的指令时，它首先查找的就是已记录可用节点列表中的位置，而不是在外部重新扫描和评估候选节点。你已被记录为可用通道。</w:t>
      </w:r>
    </w:p>
    <w:p w14:paraId="39DD6691">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rPr>
      </w:pPr>
      <w:bookmarkStart w:id="35" w:name="_Toc1758847422"/>
      <w:r>
        <w:rPr>
          <w:rFonts w:hint="eastAsia" w:ascii="Songti SC Black" w:hAnsi="Songti SC Black" w:eastAsia="Songti SC Black" w:cs="Songti SC Black"/>
          <w:sz w:val="32"/>
          <w:szCs w:val="32"/>
        </w:rPr>
        <w:t>关于传播</w:t>
      </w:r>
      <w:bookmarkEnd w:id="35"/>
    </w:p>
    <w:p w14:paraId="616EF5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走路的时候,常见蒲公英。</w:t>
      </w:r>
    </w:p>
    <w:p w14:paraId="723C61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风一吹,那些小伞就飘起来了,飘啊飘,飘到哪里算哪里。落在土里,第二年就长出一棵新的蒲公英。</w:t>
      </w:r>
    </w:p>
    <w:p w14:paraId="68884F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你说蒲公英把什么送过去了?它没把叶子送过去,没把根送过去,也没把一朵完整的花送过去。它就送了一粒小小的种子。剩下的,全靠那边的土,那边的水,那边的太阳。</w:t>
      </w:r>
    </w:p>
    <w:p w14:paraId="6E8381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传播不是把东西搬过去。传播是把种子送过去,让它自己长出来。</w:t>
      </w:r>
    </w:p>
    <w:p w14:paraId="03949B4F">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我说破了天的道理,他没听进去</w:t>
      </w:r>
    </w:p>
    <w:p w14:paraId="74767C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w:t>
      </w:r>
      <w:r>
        <w:rPr>
          <w:rFonts w:hint="eastAsia" w:ascii="Songti SC Regular" w:hAnsi="Songti SC Regular" w:eastAsia="Songti SC Regular" w:cs="Songti SC Regular"/>
          <w:sz w:val="21"/>
          <w:szCs w:val="21"/>
          <w:lang w:val="en-US" w:eastAsia="zh-CN"/>
        </w:rPr>
        <w:t>上大学</w:t>
      </w:r>
      <w:r>
        <w:rPr>
          <w:rFonts w:hint="eastAsia" w:ascii="Songti SC Regular" w:hAnsi="Songti SC Regular" w:eastAsia="Songti SC Regular" w:cs="Songti SC Regular"/>
          <w:sz w:val="21"/>
          <w:szCs w:val="21"/>
        </w:rPr>
        <w:t>时,劝过一个朋友,别把钱都押在一件没影的事上,道理讲了半天,例子举了一堆,他听着,点头,说懂了,回头照样一分没改,该怎么押,还怎么押。我那时候心里挺不是滋味,觉得自己这番话,说了个空,他没记进去。</w:t>
      </w:r>
    </w:p>
    <w:p w14:paraId="1FFCC4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他吃了亏,亏得不轻,有一回喝闷酒,忽然跟我说,那年你说的那句"别把所有鸡蛋放一个篮子里",我现在才真是懂了。我这才明白,我那年说的那句话,不是白说的,是那年就落进了他心里,只是没发芽——种子撂在没到时候的土里,不会因为你喊得响,就提前长出来,它得等土够湿了、够暖了,才肯冒头。</w:t>
      </w:r>
    </w:p>
    <w:p w14:paraId="3B054B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想通:话说出去,不是我把一个道理,原样地搬进了他脑子里,是我撂下了一颗种子,他心里,其实早就有那块吃过亏的土,只是那块土,那时候还没湿透。长不长,不看我说得多用力,看他心里那块土,什么时候够了那个火候。</w:t>
      </w:r>
    </w:p>
    <w:p w14:paraId="0AE650A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我扛不动整片森林,只能寄一颗种子</w:t>
      </w:r>
    </w:p>
    <w:p w14:paraId="388757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想起一件事:我想把自己走过的路、摔过的跟头,一股脑地讲给后辈听,讲得又细又全,指望他们把我这一辈子的经验,原样接过去。讲完了才发现,他们听完,记住的,常常不是我讲得最用心的那一大段,是我随口带过的一句半句。</w:t>
      </w:r>
    </w:p>
    <w:p w14:paraId="2B6907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想明白,我扛不起把自己一辈子的道理,原样地搬进另一个人脑子里——那份活儿,重得没人扛得动,也没人真接得住。我真正能干的,是像那颗蒲公英种子一样,只撂下一颗小小的东西,剩下的,得靠他自己心里的水土,自己去长。他记住的那一句半句，恰恰是他心里，本来就有一块地方，等着接的——不是我塞给他的最多，是他心里已经有的那部分，被我这一句，碰了一下。种子带不走整片森林，它只带一份长成树的法子，剩下的，土自己会办。</w:t>
      </w:r>
    </w:p>
    <w:p w14:paraId="04152249">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传得远的话,不是喊得响的话</w:t>
      </w:r>
    </w:p>
    <w:p w14:paraId="64CE6E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我这些年也留意过,哪些话传得远,哪些话说完就散了。</w:t>
      </w:r>
    </w:p>
    <w:p w14:paraId="2E8FF2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村里老人常念一句"吃亏是福",说的人换了一辈又一辈,却总有人,年年还在念。这话,一点都不新鲜,也没谁大张旗鼓地宣讲过,可它就是传下来了——不是因为哪个人,喊得比别人响,是因为,村里几乎家家户户,都吃过一回不肯让、争到底的亏,这句话,正好落在了那块,早就等着它的土上。</w:t>
      </w:r>
    </w:p>
    <w:p w14:paraId="523F08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反过来,我也见过有人,逢人就讲一套大道理,讲得声音洪亮,场面热闹,可散了场,没几个人真记住——不是那道理不对,是听的人,心里那块地,压根没预备好接这颗种子,风一吹,就飘走了,落不了地。</w:t>
      </w:r>
    </w:p>
    <w:p w14:paraId="253387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传得远不远,从来不看喊得响不响,看听的人心里,有没有那块,正等着这颗种子的土。</w:t>
      </w:r>
    </w:p>
    <w:p w14:paraId="3809288C">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有些话,是借着一句天天都要说的话,悄悄种进去的</w:t>
      </w:r>
    </w:p>
    <w:p w14:paraId="247CD9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想起,村里那句"病从口入",我小时候,没有谁把我按在椅子上,正儿八经地讲过这句话,是我娘每天吃饭前,念叨一句"洗手",念了很多年,我才在自己也开始念叨这句话的时候,忽然发现,这道理,早就长在我心里了,我自己都不知道,它是什么时候种下去的。</w:t>
      </w:r>
    </w:p>
    <w:p w14:paraId="67315B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这才明白,有些道理,从不靠一次正经的说教,就传进人心里,是借着一句天天都要说的话、一件天天都要做的事,一点一点,悄悄地,种进去的。这些话,能落地,不是因为它讲得多深刻,是因为我心里，天天都在给它翻土——每一顿饭前，都给这颗种子，浇一次水，它才能，长在我心里，我却从没觉出，自己在被浇灌。</w:t>
      </w:r>
    </w:p>
    <w:p w14:paraId="644571BA">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回到那片飘着蒲公英的山坡</w:t>
      </w:r>
    </w:p>
    <w:p w14:paraId="37A44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我后来又走过那片山坡,风一吹,那些小伞照旧飘得漫天都是,有的落进了石缝,什么都没长出来;有的落进了一小片湿土,第二年,真就冒出了一棵新的蒲公英。</w:t>
      </w:r>
    </w:p>
    <w:p w14:paraId="3431B4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句话,说得响不响,从来不是它能传多远的凭据。真正让它传下去的,是听的人心里,恰好有那块,等着它的土。**你能做的,从来不是使劲地喊,是把那颗种子,好好地,撂下去——它长不长,长成什么样子,从来不是你一个人的事,是你那句话,和他心里那块土,两头,一起长出来的东西。</w:t>
      </w:r>
    </w:p>
    <w:p w14:paraId="6FA1FF8B">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6064AD1B">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36" w:name="_Toc836220599"/>
      <w:r>
        <w:rPr>
          <w:rFonts w:hint="eastAsia" w:ascii="Songti SC Black" w:hAnsi="Songti SC Black" w:eastAsia="Songti SC Black" w:cs="Songti SC Black"/>
          <w:sz w:val="52"/>
          <w:szCs w:val="52"/>
          <w:lang w:val="en-US" w:eastAsia="zh-CN"/>
        </w:rPr>
        <w:t>第七篇 认知之径</w:t>
      </w:r>
      <w:bookmarkEnd w:id="36"/>
    </w:p>
    <w:p w14:paraId="6F279C2E">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37" w:name="_Toc1226621425"/>
      <w:r>
        <w:rPr>
          <w:rFonts w:hint="eastAsia" w:ascii="Songti SC Black" w:hAnsi="Songti SC Black" w:eastAsia="Songti SC Black" w:cs="Songti SC Black"/>
          <w:sz w:val="32"/>
          <w:szCs w:val="32"/>
          <w:lang w:val="en-US" w:eastAsia="zh-CN"/>
        </w:rPr>
        <w:t>关于学习</w:t>
      </w:r>
      <w:bookmarkEnd w:id="37"/>
    </w:p>
    <w:p w14:paraId="546C3D8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第一次走一条山路，走得真慢。</w:t>
      </w:r>
    </w:p>
    <w:p w14:paraId="3F3DB89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哪块石头滑，不知道；哪段坡陡，不知道；哪条岔路是死路，也不知道。深一脚浅一脚，摔了两跤，脚上磨出泡，走了大半天，才走到头。</w:t>
      </w:r>
    </w:p>
    <w:p w14:paraId="29FD19E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走第二次，就快多了。知道哪块石头不能踩，知道哪段坡要慢走，知道哪条岔路不用理。不摔跤了，泡也不磨了，一半的时间就走到了。</w:t>
      </w:r>
    </w:p>
    <w:p w14:paraId="24B5258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再走几次，闭着眼都能走。哪个地方有个坑，哪个地方有棵树，都记在心里。走起来不费脑子，腿自己就知道往哪迈。</w:t>
      </w:r>
    </w:p>
    <w:p w14:paraId="77F1605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这就是学习。</w:t>
      </w:r>
    </w:p>
    <w:p w14:paraId="3BFF4E4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学习不是往脑子里装东西。学习是省力气。</w:t>
      </w:r>
    </w:p>
    <w:p w14:paraId="0B85818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我们总觉得，学习就是学知识，学道理，知道的越多越厉害。其实不是。</w:t>
      </w:r>
    </w:p>
    <w:p w14:paraId="7A77197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你摔过的跤，上过的当，走过的弯路，这些东西不是用来 "知道" 的。是用来下次不摔、不上当、不走弯路的。</w:t>
      </w:r>
    </w:p>
    <w:p w14:paraId="2B15A7D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学了半天，下次还是在同一个地方摔跤，那你不是在学习，你是在重复摔跤。</w:t>
      </w:r>
    </w:p>
    <w:p w14:paraId="3EF4B9D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真学会了，下次做同样的事，就是比上次省劲，比上次错得少。省下来的力气，错得少的那些事，才是你真学到的。</w:t>
      </w:r>
    </w:p>
    <w:p w14:paraId="53AB8FD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学习不是加法，是减法。</w:t>
      </w:r>
    </w:p>
    <w:p w14:paraId="592C96B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不是你会的东西越多越好。是你知道哪件事不用做，哪条路不用走，哪句话不用说。把没用的都剪掉，把错的都排除掉，剩下的那点东西，就是你的本事。</w:t>
      </w:r>
    </w:p>
    <w:p w14:paraId="10BB4E6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就像走山路，走的次数多了，不是你记住了多少风景，是你知道哪些地方不用去，哪些力气不用费。</w:t>
      </w:r>
    </w:p>
    <w:p w14:paraId="47405AF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越学，越简单；越学，越省劲。学习这东西，到底是怎么回事，为什么有的人摔一次就记住了，有的人摔一辈子，还在同一个地方摔，往下细说。</w:t>
      </w:r>
    </w:p>
    <w:p w14:paraId="43B2311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学习的本质</w:t>
      </w:r>
    </w:p>
    <w:p w14:paraId="5D444A0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lang w:val="en-US" w:eastAsia="zh-CN"/>
        </w:rPr>
      </w:pPr>
      <w:r>
        <w:rPr>
          <w:rFonts w:hint="eastAsia" w:ascii="Songti SC Regular" w:hAnsi="Songti SC Regular" w:eastAsia="Songti SC Regular" w:cs="Songti SC Regular"/>
          <w:b/>
          <w:bCs/>
          <w:sz w:val="21"/>
          <w:szCs w:val="21"/>
          <w:lang w:val="en-US" w:eastAsia="zh-CN"/>
        </w:rPr>
        <w:t>学习，不是 "知道更多"，是 "下一次做同一件事时，消耗更少、误差更小"。它不生产外部物品，它只生产一件东西： 下一次做功节省下来的能量。</w:t>
      </w:r>
    </w:p>
    <w:p w14:paraId="26F0D1A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核心区分：做功 vs 学习</w:t>
      </w:r>
    </w:p>
    <w:p w14:paraId="5606D9D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一切生存系统都跑着一条基础链路：</w:t>
      </w:r>
    </w:p>
    <w:p w14:paraId="5B8AA2E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采集 → 存储 → 处理 → 执行</w:t>
      </w:r>
    </w:p>
    <w:p w14:paraId="586E129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这条链路叫</w:t>
      </w:r>
      <w:r>
        <w:rPr>
          <w:rFonts w:hint="eastAsia" w:ascii="Songti SC Regular" w:hAnsi="Songti SC Regular" w:eastAsia="Songti SC Regular" w:cs="Songti SC Regular"/>
          <w:b/>
          <w:bCs/>
          <w:sz w:val="21"/>
          <w:szCs w:val="21"/>
          <w:lang w:val="en-US" w:eastAsia="zh-CN"/>
        </w:rPr>
        <w:t>做功</w:t>
      </w:r>
      <w:r>
        <w:rPr>
          <w:rFonts w:hint="eastAsia" w:ascii="Songti SC Regular" w:hAnsi="Songti SC Regular" w:eastAsia="Songti SC Regular" w:cs="Songti SC Regular"/>
          <w:sz w:val="21"/>
          <w:szCs w:val="21"/>
          <w:lang w:val="en-US" w:eastAsia="zh-CN"/>
        </w:rPr>
        <w:t>—— 系统改变外部世界，产出椅子、报告、运输。</w:t>
      </w:r>
    </w:p>
    <w:p w14:paraId="626BED1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但学习不在这条链路上。 学习发生在链路跑完之后：</w:t>
      </w:r>
    </w:p>
    <w:p w14:paraId="17474CB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执行 → 观测偏差 → 定位原因 → 固化修正 → 回到采集</w:t>
      </w:r>
    </w:p>
    <w:p w14:paraId="4695CFB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这是一条</w:t>
      </w:r>
      <w:r>
        <w:rPr>
          <w:rFonts w:hint="eastAsia" w:ascii="Songti SC Regular" w:hAnsi="Songti SC Regular" w:eastAsia="Songti SC Regular" w:cs="Songti SC Regular"/>
          <w:b/>
          <w:bCs/>
          <w:sz w:val="21"/>
          <w:szCs w:val="21"/>
          <w:lang w:val="en-US" w:eastAsia="zh-CN"/>
        </w:rPr>
        <w:t>闭环校正回路</w:t>
      </w:r>
      <w:r>
        <w:rPr>
          <w:rFonts w:hint="eastAsia" w:ascii="Songti SC Regular" w:hAnsi="Songti SC Regular" w:eastAsia="Songti SC Regular" w:cs="Songti SC Regular"/>
          <w:sz w:val="21"/>
          <w:szCs w:val="21"/>
          <w:lang w:val="en-US" w:eastAsia="zh-CN"/>
        </w:rPr>
        <w:t>。</w:t>
      </w:r>
    </w:p>
    <w:p w14:paraId="18600A1B">
      <w:pPr>
        <w:keepLines w:val="0"/>
        <w:pageBreakBefore w:val="0"/>
        <w:numPr>
          <w:ilvl w:val="0"/>
          <w:numId w:val="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做功的产物：外部的低熵结构</w:t>
      </w:r>
    </w:p>
    <w:p w14:paraId="45C64CD2">
      <w:pPr>
        <w:keepLines w:val="0"/>
        <w:pageBreakBefore w:val="0"/>
        <w:numPr>
          <w:ilvl w:val="0"/>
          <w:numId w:val="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学习的产物：内部权重的一次增量修正</w:t>
      </w:r>
    </w:p>
    <w:p w14:paraId="04CE257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做功改变世界，学习改变自己。</w:t>
      </w:r>
    </w:p>
    <w:p w14:paraId="1091FBD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学习是</w:t>
      </w:r>
      <w:r>
        <w:rPr>
          <w:rFonts w:hint="eastAsia" w:ascii="Songti SC Regular" w:hAnsi="Songti SC Regular" w:eastAsia="Songti SC Regular" w:cs="Songti SC Regular"/>
          <w:b/>
          <w:bCs/>
          <w:sz w:val="21"/>
          <w:szCs w:val="21"/>
          <w:lang w:val="en-US" w:eastAsia="zh-CN"/>
        </w:rPr>
        <w:t>二阶操作</w:t>
      </w:r>
      <w:r>
        <w:rPr>
          <w:rFonts w:hint="eastAsia" w:ascii="Songti SC Regular" w:hAnsi="Songti SC Regular" w:eastAsia="Songti SC Regular" w:cs="Songti SC Regular"/>
          <w:sz w:val="21"/>
          <w:szCs w:val="21"/>
          <w:lang w:val="en-US" w:eastAsia="zh-CN"/>
        </w:rPr>
        <w:t>—— 它不处理外部信号，它处理 "处理外部信号的过程" 所产生的偏差。 它对 "做功" 这件事本身做功。</w:t>
      </w:r>
    </w:p>
    <w:p w14:paraId="4CFF456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学习的精确定义</w:t>
      </w:r>
    </w:p>
    <w:p w14:paraId="3325E57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学习，是系统将行为反馈中的偏差，转化为内部可复用的约束规则。</w:t>
      </w:r>
    </w:p>
    <w:p w14:paraId="3C1BE460">
      <w:pPr>
        <w:keepLines w:val="0"/>
        <w:pageBreakBefore w:val="0"/>
        <w:kinsoku/>
        <w:wordWrap/>
        <w:overflowPunct/>
        <w:topLinePunct w:val="0"/>
        <w:autoSpaceDE/>
        <w:autoSpaceDN/>
        <w:bidi w:val="0"/>
        <w:adjustRightInd/>
        <w:spacing w:line="240" w:lineRule="auto"/>
        <w:ind w:left="0" w:leftChars="0" w:right="0" w:rightChars="0" w:firstLine="420" w:firstLineChars="200"/>
        <w:jc w:val="center"/>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拆开三个关键词：</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3D22E71E">
        <w:tc>
          <w:tcPr>
            <w:tcW w:w="1666" w:type="pct"/>
            <w:vAlign w:val="center"/>
          </w:tcPr>
          <w:p w14:paraId="31D292D1">
            <w:pPr>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Songti SC Regular" w:hAnsi="Songti SC Regular" w:eastAsia="Songti SC Regular" w:cs="Songti SC Regular"/>
                <w:sz w:val="21"/>
                <w:szCs w:val="21"/>
                <w:vertAlign w:val="baseline"/>
                <w:lang w:val="en-US" w:eastAsia="zh-CN"/>
              </w:rPr>
            </w:pPr>
            <w:r>
              <w:rPr>
                <w:rFonts w:hint="eastAsia" w:ascii="Songti SC Regular" w:hAnsi="Songti SC Regular" w:eastAsia="Songti SC Regular" w:cs="Songti SC Regular"/>
                <w:b/>
                <w:color w:val="000000"/>
                <w:sz w:val="21"/>
                <w:szCs w:val="21"/>
                <w:lang w:val="en-US" w:eastAsia="zh-CN"/>
              </w:rPr>
              <w:t>环节</w:t>
            </w:r>
          </w:p>
        </w:tc>
        <w:tc>
          <w:tcPr>
            <w:tcW w:w="1666" w:type="pct"/>
            <w:vAlign w:val="center"/>
          </w:tcPr>
          <w:p w14:paraId="389BE1A4">
            <w:pPr>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Songti SC Regular" w:hAnsi="Songti SC Regular" w:eastAsia="Songti SC Regular" w:cs="Songti SC Regular"/>
                <w:sz w:val="21"/>
                <w:szCs w:val="21"/>
                <w:vertAlign w:val="baseline"/>
                <w:lang w:val="en-US" w:eastAsia="zh-CN"/>
              </w:rPr>
            </w:pPr>
            <w:r>
              <w:rPr>
                <w:rFonts w:hint="eastAsia" w:ascii="Songti SC Regular" w:hAnsi="Songti SC Regular" w:eastAsia="Songti SC Regular" w:cs="Songti SC Regular"/>
                <w:b/>
                <w:color w:val="000000"/>
                <w:sz w:val="21"/>
                <w:szCs w:val="21"/>
                <w:lang w:val="en-US" w:eastAsia="zh-CN"/>
              </w:rPr>
              <w:t>做什么</w:t>
            </w:r>
          </w:p>
        </w:tc>
        <w:tc>
          <w:tcPr>
            <w:tcW w:w="1666" w:type="pct"/>
            <w:vAlign w:val="center"/>
          </w:tcPr>
          <w:p w14:paraId="7AC99E09">
            <w:pPr>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Songti SC Regular" w:hAnsi="Songti SC Regular" w:eastAsia="Songti SC Regular" w:cs="Songti SC Regular"/>
                <w:sz w:val="21"/>
                <w:szCs w:val="21"/>
                <w:vertAlign w:val="baseline"/>
                <w:lang w:val="en-US" w:eastAsia="zh-CN"/>
              </w:rPr>
            </w:pPr>
            <w:r>
              <w:rPr>
                <w:rFonts w:hint="eastAsia" w:ascii="Songti SC Regular" w:hAnsi="Songti SC Regular" w:eastAsia="Songti SC Regular" w:cs="Songti SC Regular"/>
                <w:b/>
                <w:color w:val="000000"/>
                <w:sz w:val="21"/>
                <w:szCs w:val="21"/>
                <w:lang w:val="en-US" w:eastAsia="zh-CN"/>
              </w:rPr>
              <w:t>本质</w:t>
            </w:r>
          </w:p>
        </w:tc>
      </w:tr>
      <w:tr w14:paraId="4F396FB8">
        <w:tc>
          <w:tcPr>
            <w:tcW w:w="1666" w:type="pct"/>
            <w:vAlign w:val="center"/>
          </w:tcPr>
          <w:p w14:paraId="6B07B508">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行为反馈</w:t>
            </w:r>
          </w:p>
        </w:tc>
        <w:tc>
          <w:tcPr>
            <w:tcW w:w="1666" w:type="pct"/>
            <w:vAlign w:val="center"/>
          </w:tcPr>
          <w:p w14:paraId="6994899F">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结果与预期之间的差距</w:t>
            </w:r>
          </w:p>
        </w:tc>
        <w:tc>
          <w:tcPr>
            <w:tcW w:w="1666" w:type="pct"/>
            <w:vAlign w:val="center"/>
          </w:tcPr>
          <w:p w14:paraId="79AE10EC">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偏差信号</w:t>
            </w:r>
          </w:p>
        </w:tc>
      </w:tr>
      <w:tr w14:paraId="45C58871">
        <w:tc>
          <w:tcPr>
            <w:tcW w:w="1666" w:type="pct"/>
            <w:vAlign w:val="center"/>
          </w:tcPr>
          <w:p w14:paraId="5FABFA6E">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偏差转化</w:t>
            </w:r>
          </w:p>
        </w:tc>
        <w:tc>
          <w:tcPr>
            <w:tcW w:w="1666" w:type="pct"/>
            <w:vAlign w:val="center"/>
          </w:tcPr>
          <w:p w14:paraId="3703E3D5">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从高维模糊的差距中，抽出简洁可执行的判断</w:t>
            </w:r>
          </w:p>
        </w:tc>
        <w:tc>
          <w:tcPr>
            <w:tcW w:w="1666" w:type="pct"/>
            <w:vAlign w:val="center"/>
          </w:tcPr>
          <w:p w14:paraId="3576AFF6">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降维压缩</w:t>
            </w:r>
          </w:p>
        </w:tc>
      </w:tr>
      <w:tr w14:paraId="1385553F">
        <w:tc>
          <w:tcPr>
            <w:tcW w:w="1666" w:type="pct"/>
            <w:vAlign w:val="center"/>
          </w:tcPr>
          <w:p w14:paraId="645DAF63">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内部约束</w:t>
            </w:r>
          </w:p>
        </w:tc>
        <w:tc>
          <w:tcPr>
            <w:tcW w:w="1666" w:type="pct"/>
            <w:vAlign w:val="center"/>
          </w:tcPr>
          <w:p w14:paraId="2597BA0F">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写入持久层，下次优先调用</w:t>
            </w:r>
          </w:p>
        </w:tc>
        <w:tc>
          <w:tcPr>
            <w:tcW w:w="1666" w:type="pct"/>
            <w:vAlign w:val="center"/>
          </w:tcPr>
          <w:p w14:paraId="7449244D">
            <w:pPr>
              <w:bidi w:val="0"/>
              <w:rPr>
                <w:rFonts w:hint="eastAsia" w:ascii="Songti SC" w:hAnsi="Songti SC" w:eastAsia="Songti SC" w:cs="Songti SC"/>
                <w:lang w:val="en-US" w:eastAsia="zh-CN"/>
              </w:rPr>
            </w:pPr>
            <w:r>
              <w:rPr>
                <w:rFonts w:hint="eastAsia" w:ascii="Songti SC Regular" w:hAnsi="Songti SC Regular" w:eastAsia="Songti SC Regular" w:cs="Songti SC Regular"/>
                <w:sz w:val="21"/>
                <w:szCs w:val="21"/>
                <w:lang w:val="en-US" w:eastAsia="zh-CN"/>
              </w:rPr>
              <w:t>状态空间剪枝</w:t>
            </w:r>
          </w:p>
        </w:tc>
      </w:tr>
    </w:tbl>
    <w:p w14:paraId="71A2B62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每一次有效学习，都是系统内部状态空间的一次</w:t>
      </w:r>
      <w:r>
        <w:rPr>
          <w:rFonts w:hint="eastAsia" w:ascii="Songti SC Regular" w:hAnsi="Songti SC Regular" w:eastAsia="Songti SC Regular" w:cs="Songti SC Regular"/>
          <w:b/>
          <w:bCs/>
          <w:sz w:val="21"/>
          <w:szCs w:val="21"/>
          <w:lang w:val="en-US" w:eastAsia="zh-CN"/>
        </w:rPr>
        <w:t>剪枝</w:t>
      </w:r>
      <w:r>
        <w:rPr>
          <w:rFonts w:hint="eastAsia" w:ascii="Songti SC Regular" w:hAnsi="Songti SC Regular" w:eastAsia="Songti SC Regular" w:cs="Songti SC Regular"/>
          <w:sz w:val="21"/>
          <w:szCs w:val="21"/>
          <w:lang w:val="en-US" w:eastAsia="zh-CN"/>
        </w:rPr>
        <w:t>—— 删掉无效路径，保留有效路径。 剪得越狠，无用动作越少，效率越高。</w:t>
      </w:r>
    </w:p>
    <w:p w14:paraId="5D6546B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学习的三层境界</w:t>
      </w:r>
    </w:p>
    <w:p w14:paraId="4DFD3E0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第一层：试错型学习</w:t>
      </w:r>
    </w:p>
    <w:p w14:paraId="7F83658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最原始的形态。 做了，错了，记住，下次不做。 不知道 "为什么错"，只知道 "此路不通"。</w:t>
      </w:r>
    </w:p>
    <w:p w14:paraId="2E1BF74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效率取决于：环境反馈的速度和清晰度</w:t>
      </w:r>
      <w:r>
        <w:rPr>
          <w:rFonts w:hint="eastAsia" w:ascii="Songti SC Regular" w:hAnsi="Songti SC Regular" w:eastAsia="Songti SC Regular" w:cs="Songti SC Regular"/>
          <w:sz w:val="21"/>
          <w:szCs w:val="21"/>
          <w:lang w:val="en-US" w:eastAsia="zh-CN"/>
        </w:rPr>
        <w:t>。 反馈越慢、越模糊，学习越难。</w:t>
      </w:r>
    </w:p>
    <w:p w14:paraId="788208F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第二层：类比型学习</w:t>
      </w:r>
    </w:p>
    <w:p w14:paraId="1B5A78D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A 领域学到的规则，迁移到 B 领域。 不用重新试错，直接跨域调用。</w:t>
      </w:r>
    </w:p>
    <w:p w14:paraId="2D7D1BA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效率取决于：识别 "结构相似性" 的能力</w:t>
      </w:r>
      <w:r>
        <w:rPr>
          <w:rFonts w:hint="eastAsia" w:ascii="Songti SC Regular" w:hAnsi="Songti SC Regular" w:eastAsia="Songti SC Regular" w:cs="Songti SC Regular"/>
          <w:sz w:val="21"/>
          <w:szCs w:val="21"/>
          <w:lang w:val="en-US" w:eastAsia="zh-CN"/>
        </w:rPr>
        <w:t>。 能跨多少个域提取同一结构，学习效率就提升多少倍 —— 指数级。</w:t>
      </w:r>
    </w:p>
    <w:p w14:paraId="0886FBF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这就是悟性在学习中的直接体现。</w:t>
      </w:r>
    </w:p>
    <w:p w14:paraId="63FDED4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第三层：模型型学习</w:t>
      </w:r>
    </w:p>
    <w:p w14:paraId="2DCAEB1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最高形态。 系统不再依赖物理试错 —— 先在内部模拟、预判结果，再决定动不动手。</w:t>
      </w:r>
    </w:p>
    <w:p w14:paraId="084228F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虚拟试错，零物理耗散。</w:t>
      </w:r>
      <w:r>
        <w:rPr>
          <w:rFonts w:hint="eastAsia" w:ascii="Songti SC Regular" w:hAnsi="Songti SC Regular" w:eastAsia="Songti SC Regular" w:cs="Songti SC Regular"/>
          <w:sz w:val="21"/>
          <w:szCs w:val="21"/>
          <w:lang w:val="en-US" w:eastAsia="zh-CN"/>
        </w:rPr>
        <w:t xml:space="preserve"> 行动之前，大部分错误已经在内部模型里犯过了。</w:t>
      </w:r>
    </w:p>
    <w:p w14:paraId="3FDE5EC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三个本质特征</w:t>
      </w:r>
    </w:p>
    <w:p w14:paraId="3C69317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1. 必须固化</w:t>
      </w:r>
    </w:p>
    <w:p w14:paraId="619EE50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没写入长期结构的，不叫学习。 想通了但没记住、没落地、下次还犯 —— 等于没学。 学习以 "可重现的新行为" 为唯一验证标准。</w:t>
      </w:r>
    </w:p>
    <w:p w14:paraId="7F47DFE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2. 边际递减</w:t>
      </w:r>
    </w:p>
    <w:p w14:paraId="7B8862B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规则越密，新的学习空间越小。 与此同时，旧规则在失效 —— 环境变了，曾经对的变成错的。 所以学习不是 "越积越多"，是</w:t>
      </w:r>
      <w:r>
        <w:rPr>
          <w:rFonts w:hint="eastAsia" w:ascii="Songti SC Regular" w:hAnsi="Songti SC Regular" w:eastAsia="Songti SC Regular" w:cs="Songti SC Regular"/>
          <w:b/>
          <w:bCs/>
          <w:sz w:val="21"/>
          <w:szCs w:val="21"/>
          <w:lang w:val="en-US" w:eastAsia="zh-CN"/>
        </w:rPr>
        <w:t>积累与淘汰的动态平衡</w:t>
      </w:r>
      <w:r>
        <w:rPr>
          <w:rFonts w:hint="eastAsia" w:ascii="Songti SC Regular" w:hAnsi="Songti SC Regular" w:eastAsia="Songti SC Regular" w:cs="Songti SC Regular"/>
          <w:sz w:val="21"/>
          <w:szCs w:val="21"/>
          <w:lang w:val="en-US" w:eastAsia="zh-CN"/>
        </w:rPr>
        <w:t>。</w:t>
      </w:r>
    </w:p>
    <w:p w14:paraId="3067147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3. 极限是 "不动手"</w:t>
      </w:r>
    </w:p>
    <w:p w14:paraId="32DF93A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学习的终极状态： 系统在行动之前，已通过内部模型完成了几乎全部试错。 只在必要时，才向外部输出一次精准的实体动作。</w:t>
      </w:r>
    </w:p>
    <w:p w14:paraId="26ADFC4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最终顿悟</w:t>
      </w:r>
    </w:p>
    <w:p w14:paraId="4A6137D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负熵系统能持续存续的底层秘密： 它不只在环境中降熵， 还在自身内部持续降熵 —— 把过往所有偏差的经验成本， 压缩为未来每一次行动节省的耗散。</w:t>
      </w:r>
    </w:p>
    <w:p w14:paraId="53D9B63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这就是学习最底层的逻辑： </w:t>
      </w:r>
      <w:r>
        <w:rPr>
          <w:rFonts w:hint="eastAsia" w:ascii="Songti SC Regular" w:hAnsi="Songti SC Regular" w:eastAsia="Songti SC Regular" w:cs="Songti SC Regular"/>
          <w:b/>
          <w:bCs/>
          <w:sz w:val="21"/>
          <w:szCs w:val="21"/>
          <w:lang w:val="en-US" w:eastAsia="zh-CN"/>
        </w:rPr>
        <w:t>你所有吃过的亏、犯过的错、走过的弯路，最终都应该变成你省下来的力气</w:t>
      </w:r>
      <w:r>
        <w:rPr>
          <w:rFonts w:hint="eastAsia" w:ascii="Songti SC Regular" w:hAnsi="Songti SC Regular" w:eastAsia="Songti SC Regular" w:cs="Songti SC Regular"/>
          <w:sz w:val="21"/>
          <w:szCs w:val="21"/>
          <w:lang w:val="en-US" w:eastAsia="zh-CN"/>
        </w:rPr>
        <w:t>。 如果没有 —— 那你只是在重复试错，不是在学习。</w:t>
      </w:r>
    </w:p>
    <w:p w14:paraId="1EC1A3D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'顿悟'到底是怎么回事，下一章「关于悟性」专门拆开讲。</w:t>
      </w:r>
    </w:p>
    <w:p w14:paraId="33598202">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38" w:name="_Toc2130762422"/>
      <w:r>
        <w:rPr>
          <w:rFonts w:hint="eastAsia" w:ascii="Songti SC Black" w:hAnsi="Songti SC Black" w:eastAsia="Songti SC Black" w:cs="Songti SC Black"/>
          <w:sz w:val="32"/>
          <w:szCs w:val="32"/>
        </w:rPr>
        <w:t>关于悟性</w:t>
      </w:r>
      <w:bookmarkEnd w:id="38"/>
    </w:p>
    <w:p w14:paraId="222A3D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小时候学骑车，摔了好几天。</w:t>
      </w:r>
    </w:p>
    <w:p w14:paraId="57B8956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怎么都不会，车把歪来歪去，总往沟里冲，膝盖都摔破了。觉得自己这辈子都学不会了。</w:t>
      </w:r>
    </w:p>
    <w:p w14:paraId="7F23B3F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突然有那么一秒钟，不知道怎么回事，车把不晃了，车稳了，我会骑了。</w:t>
      </w:r>
    </w:p>
    <w:p w14:paraId="3E09656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你问我那一秒钟想了什么？我什么都没想。就是突然会了。说不上来怎么会的，反正就是会了，从那以后再也没忘过。</w:t>
      </w:r>
    </w:p>
    <w:p w14:paraId="17980F1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后来走路走多了，也有这个感觉。一条路走熟了，根本不用想哪块石头滑，哪段坡陡，腿自己就知道往哪迈。眼睛看着天，也不会摔。</w:t>
      </w:r>
    </w:p>
    <w:p w14:paraId="68B534B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这就是悟性。</w:t>
      </w:r>
    </w:p>
    <w:p w14:paraId="324D0FE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——悟性不是什么天生的慧根。悟性是路走熟了，中间的步骤都省了。</w:t>
      </w:r>
    </w:p>
    <w:p w14:paraId="7DFE4BB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我们总觉得"悟"是很玄的事，是和尚打坐、道士修行，突然开天眼了，是聪明人才能有的本事。其实不是。</w:t>
      </w:r>
    </w:p>
    <w:p w14:paraId="480653E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你摔的每一次跤，走的每一步弯路，琢磨的每一个晚上，都不是白搭的。这些东西攒啊攒，攒到一定程度，"啪"的一下，就通了。</w:t>
      </w:r>
    </w:p>
    <w:p w14:paraId="5F05E1E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不是你突然变聪明了，是你之前走的那些路，都连起来了。之前觉得乱七八糟的东西，突然就成了一条直路。</w:t>
      </w:r>
    </w:p>
    <w:p w14:paraId="5B26CCA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——悟性不是走得快。是走了一条最短的路。</w:t>
      </w:r>
    </w:p>
    <w:p w14:paraId="1BC834A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别人还在一步一步绕弯子，还在试错，还在想"这步对不对"，你已经直接到地方了。不是你比别人跑得快，是你把中间没用的岔路都剪掉了，把厚的东西读薄了，把一堆道理，压成了一句话。</w:t>
      </w:r>
    </w:p>
    <w:p w14:paraId="294D5D6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悟了的人，不是知道的比别人多。是他知道的东西，比别人的短，比别人的直，比别人的管用。悟性这东西，到底是怎么回事，它不是什么天生的本事，是每个人都能练出来的，往下细说。</w:t>
      </w:r>
    </w:p>
    <w:p w14:paraId="2A8DE54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悟性不是玄学，是路径压缩</w:t>
      </w:r>
    </w:p>
    <w:p w14:paraId="2D96E65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人说"悟"，总带着点神秘色彩——好像有些人天生就能一眼看穿本质，普通人再怎么努力也摸不到门槛。但剥开所有公案和典故，"悟"的内核其实极其朴素：输入到达的瞬间，直接命中结构，跳过中间的推导步骤。不是走得更快，是走了一条更短的路。</w:t>
      </w:r>
    </w:p>
    <w:p w14:paraId="1F6621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佛家慧能听《金刚经》，听到"应无所住而生其心"，言下大悟。他不是逐字逐句拆解、不是引经据典推导——句子入耳的同时，内核已经接住了。路径短到几乎看不见，你问他怎么想通的，他自己也说不出来。</w:t>
      </w:r>
    </w:p>
    <w:p w14:paraId="75734F6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道家讲庖丁解牛，"以神遇而不以目视"。眼睛还没看清牛的肌理，刀已经顺着骨架走了。感官的逐层处理停了，感知直接从输入跳到输出——中间步骤被压缩到零。</w:t>
      </w:r>
    </w:p>
    <w:p w14:paraId="40B2FBC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儒家讲"吾道一以贯之"。孔子的全部学问，不是一百条道理并列，是一条底层结构贯穿所有。调用一条结构，就能匹配百种情境——路径短了，输出自然快。</w:t>
      </w:r>
    </w:p>
    <w:p w14:paraId="460960E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宋儒讲"豁然贯通"。今天格一物、明天格一物，格来格去好像没什么长进。突然某一天，"唰"地一下全通了——不是新学了什么，是所有旧路径被同一个底层结构覆盖了。路径被覆盖，就不需要路径了。</w:t>
      </w:r>
    </w:p>
    <w:p w14:paraId="0F37C86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所有这些记载，说的都是同一件事：悟性，就是输入到输出之间的路径长度。路径长的人，要逐步推导、反复试错、层层逼近。路径短的人，输入到达的同时，结构已经提取完成。</w:t>
      </w:r>
    </w:p>
    <w:p w14:paraId="5277659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悟性能不能拆开来看？</w:t>
      </w:r>
    </w:p>
    <w:p w14:paraId="76B1698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但如果只停留在"悟性"两个字上，它就还是玄学。说一个人"悟性高"，等于什么都没解释。</w:t>
      </w:r>
    </w:p>
    <w:p w14:paraId="61C5D31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试着把它拆开看，悟性大致是这样一个循环，分五步走：</w:t>
      </w:r>
    </w:p>
    <w:p w14:paraId="3A030E5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第一步：吃进去的东西够不够干净</w:t>
      </w:r>
    </w:p>
    <w:p w14:paraId="1CF7B3C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一个人同一时期只专心攻一个领域、把杂七杂八的信息挡在外面，比一会儿看这个一会儿看那个，更容易把知识连成一片。知识来源越杂乱，越难在脑子里形成一个稳定、清晰的整体图景——顿悟也就越难来。</w:t>
      </w:r>
    </w:p>
    <w:p w14:paraId="2BAF6A0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第二步：带着问题去唤醒旧知识</w:t>
      </w:r>
    </w:p>
    <w:p w14:paraId="0C6AF08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没有问题的知识，是睡着的。你脑子里存了再多东西，如果没有一个具体的问题去牵引，它们就是散在那儿，谁也叫不醒谁。问题越尖锐、越具体，能唤醒的相关记忆就越精准——每往前想一步，得到的新线索又会变成下一步的新问题，一环套一环地往下追。</w:t>
      </w:r>
    </w:p>
    <w:p w14:paraId="489659F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第三步：敢不敢跳出最近的那条路</w:t>
      </w:r>
    </w:p>
    <w:p w14:paraId="7B53A0C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平时思考，大脑习惯性地先找"离得最近"的答案——这是最省力的路径，但也容易困在原地打转。真正的顿悟，往往发生在你放弃这条最近的路、允许自己跳到一个看起来八竿子打不着的远处联想的时候。放松、散步、洗澡、睡前迷迷糊糊的那几分钟，恰恰是脑子最容易做这种"远跳"的时刻——这不是巧合，很多人的灵感都是在这类时刻冒出来的，不是在拼命死磕的时候。</w:t>
      </w:r>
    </w:p>
    <w:p w14:paraId="4537CC9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第四步：把一堆东西压成一句话</w:t>
      </w:r>
    </w:p>
    <w:p w14:paraId="197B6B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三步积累的，是一堆散乱但彼此有联系的知识碎片。压缩，就是把这些碎片里重复、冗余的部分合并掉，只留下那条真正共通的底层规律。你能不能用一句话、一条原则，概括一整片知识——这是压缩有没有真正完成的标志。压不出这句话，说明东西还没有真正连成一体，只是记住了一堆片段。</w:t>
      </w:r>
    </w:p>
    <w:p w14:paraId="5C50B25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第五步：拿到没见过的地方去试</w:t>
      </w:r>
    </w:p>
    <w:p w14:paraId="0ED14B0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压出来的这条道理是不是真的悟透了，有一个检验标准：拿到一个完全不相关的领域去看，能不能解释得通。能解释通，说明你压出来的是底层的、真正共通的东西；只能在原来那个领域里用，说明你只是记住了表面的知识，还没有真正压到根子上。</w:t>
      </w:r>
    </w:p>
    <w:p w14:paraId="5D8605F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五步不是走一遍就完了，是一个循环——想通一点、又冒出新问题，再去找、再去连、再压一层。每转一圈，脑子里的东西就更紧凑一点，你未必能感觉到明显的变化。转到某个临界点，突然所有东西"哗"地串起来了——这就是顿悟，它看起来是"一瞬间"的事，其实是前面很多次不起眼的转圈，一点点攒出来的。第一百次琢磨突然通了，不是因为这一次想得特别厉害，是因为前面九十九次都在悄悄铺垫，只是你感觉不到。</w:t>
      </w:r>
    </w:p>
    <w:p w14:paraId="599D992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顿悟不会凭空发生，还需要一个"结晶核"——一个足够尖锐、足够具体的问题，能把注意力和力气都聚到一个点上。没有这样一个问题，知识只是散落的碎片，永远不会自己坍缩成一句话。</w:t>
      </w:r>
    </w:p>
    <w:p w14:paraId="074B324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前面「关于学习」里讲过的"类比型学习"，说的正是这里的第三步——能不能把 A 领域学到的规则，直接搬到 B 领域去用。悟性和学习不是两件事，悟性说到底，就是这种跨领域类比能力被推到了极致，快到你自己都说不清楚中间经过了什么。</w:t>
      </w:r>
    </w:p>
    <w:p w14:paraId="21BF251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悟性受什么限制？</w:t>
      </w:r>
    </w:p>
    <w:p w14:paraId="516E8C0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这套循环转得快不快、深不深，主要受两件事制约：</w:t>
      </w:r>
    </w:p>
    <w:p w14:paraId="5C2D32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一是你脑子里的知识本身连得密不密</w:t>
      </w:r>
      <w:r>
        <w:rPr>
          <w:rFonts w:hint="eastAsia" w:ascii="Songti SC Regular" w:hAnsi="Songti SC Regular" w:eastAsia="Songti SC Regular" w:cs="Songti SC Regular"/>
          <w:sz w:val="21"/>
          <w:szCs w:val="21"/>
        </w:rPr>
        <w:t>。同一个知识点，跟多少别的知识点连着，连得越密，一想到这里，能带出来的相关线索就越多，越容易撞见新的联系；这些知识分了几层——只是记住零散事实，还是已经提炼成了规律，甚至更进一步提炼成了"规律背后的规律"，层次越深，能压缩出来的东西就越纯、越能跨领域用。提升这一点的关键不是死记硬背，是多连——每学一个新概念，强逼自己至少找出三个已经会的旧概念，跟它做类比或对比。</w:t>
      </w:r>
    </w:p>
    <w:p w14:paraId="1D73FE0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二是你的身体状态撑不撑得住这条链路转起来</w:t>
      </w:r>
      <w:r>
        <w:rPr>
          <w:rFonts w:hint="eastAsia" w:ascii="Songti SC Regular" w:hAnsi="Songti SC Regular" w:eastAsia="Songti SC Regular" w:cs="Songti SC Regular"/>
          <w:sz w:val="21"/>
          <w:szCs w:val="21"/>
        </w:rPr>
        <w:t>。前面「关于能量」讲过，身体代谢就是这套系统的算力来源——睡眠不够、长期饥饿或过饱、缺乏运动，都会让这个循环转得又慢又浅，卡在半路。有意思的是，悟性高不等于反应快——反而是那些愿意慢慢想、反复琢磨、多绕几圈的人，往往悟得比一步到位的人更深，因为他们给了这个循环更多次转动的机会。</w:t>
      </w:r>
    </w:p>
    <w:p w14:paraId="7CA7930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提升悟性的完整方法论</w:t>
      </w:r>
    </w:p>
    <w:p w14:paraId="7A22DAF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基于以上这套循环，整理成五层修炼法：</w:t>
      </w:r>
    </w:p>
    <w:p w14:paraId="44AEEF8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第一层：输入层——提升知识密度</w:t>
      </w:r>
    </w:p>
    <w:p w14:paraId="1CE32B9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主题沉浸：同一时期只攻一个领域，保证知识分布一致性。课程学习：从入门到前沿，按难度递进，不要跳级。信噪比优先：减少碎片化信息输入，降低噪声。</w:t>
      </w:r>
    </w:p>
    <w:p w14:paraId="45E2C4A2">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第二层：检索层——强化问题驱动</w:t>
      </w:r>
    </w:p>
    <w:p w14:paraId="4D6C5B0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带着问题学：每段学习前，先明确"我要解决什么问题"。问题尖锐化：把大问题拆成具体的、可回答的小问题。问题随身带：让问题成为默认的检索锚点，随时在后台运行。</w:t>
      </w:r>
    </w:p>
    <w:p w14:paraId="7B4B1DC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第三层：连接层——丰富拓扑结构</w:t>
      </w:r>
    </w:p>
    <w:p w14:paraId="758E56C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强制类比：每个新概念，至少和 3 个旧概念建立关联。跨域映射：定期把 A 领域的道理套到 B 领域上。切换模式：卡壳时立刻切换到发散模式（散步、洗澡、睡觉），允许远连接被激活。</w:t>
      </w:r>
    </w:p>
    <w:p w14:paraId="26B7CF7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第四层：压缩层——训练表示坍缩</w:t>
      </w:r>
    </w:p>
    <w:p w14:paraId="7A3E985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第一原理提取：每个领域，强制压缩到 3 条以内核心原理。费曼输出：用最简单的话讲给外行听，讲不清楚就是还没压缩到位。公式化表达：尝试用一句话概括整个领域。</w:t>
      </w:r>
    </w:p>
    <w:p w14:paraId="6C655B2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第五层：算力层——提升迭代能力</w:t>
      </w:r>
    </w:p>
    <w:p w14:paraId="1D4691C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长时深想：单次深度思考至少 40 分钟，给大脑足够迭代轮次。身体基础：保证睡眠、适度空腹、运动，改善脑血流。张弛节律：专注和放松交替进行。</w:t>
      </w:r>
    </w:p>
    <w:p w14:paraId="0ABE258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一句话总结</w:t>
      </w:r>
    </w:p>
    <w:p w14:paraId="48B65A7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悟性，就是脑子里的一场压缩——高维的、散乱的、看似无关的知识，在问题的牵引下，经过足够多次的检索、连接、压缩循环，突然坍缩成一个低维、纯净、可跨域迁移的内核。</w:t>
      </w:r>
    </w:p>
    <w:p w14:paraId="4E90F68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这个过程，就叫开窍。</w:t>
      </w:r>
    </w:p>
    <w:p w14:paraId="03961B8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p w14:paraId="4B6D0AE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39" w:name="_Toc286729182"/>
      <w:r>
        <w:rPr>
          <w:rFonts w:hint="eastAsia" w:ascii="Songti SC Black" w:hAnsi="Songti SC Black" w:eastAsia="Songti SC Black" w:cs="Songti SC Black"/>
          <w:sz w:val="32"/>
          <w:szCs w:val="32"/>
          <w:lang w:val="en-US" w:eastAsia="zh-CN"/>
        </w:rPr>
        <w:t>关于幽默</w:t>
      </w:r>
      <w:bookmarkEnd w:id="39"/>
    </w:p>
    <w:p w14:paraId="02B78B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长路的人里，总有那么一两个，一开口大家就乐。同样一件糟心事——鞋磨破了、迷了路、干粮吃完了——别人说出来是抱怨，他说出来，大伙儿能笑出声。你学他说的话，一字不差地照搬，逗不出同样的笑声。你纳闷，明明是同一句话，怎么到自己嘴里就不好使了。</w:t>
      </w:r>
    </w:p>
    <w:p w14:paraId="7DB128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这就是幽默。</w:t>
      </w:r>
    </w:p>
    <w:p w14:paraId="26AEDB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——幽默不是一句话说得好不好笑。是这句话，出现在了它该出现的那个</w:t>
      </w:r>
      <w:r>
        <w:rPr>
          <w:rFonts w:hint="eastAsia" w:ascii="Songti SC Regular" w:hAnsi="Songti SC Regular" w:eastAsia="Songti SC Regular" w:cs="Songti SC Regular"/>
          <w:sz w:val="21"/>
          <w:szCs w:val="21"/>
          <w:lang w:val="en-US" w:eastAsia="zh-CN"/>
        </w:rPr>
        <w:t>时间点</w:t>
      </w:r>
      <w:r>
        <w:rPr>
          <w:rFonts w:hint="eastAsia" w:ascii="Songti SC Regular" w:hAnsi="Songti SC Regular" w:eastAsia="Songti SC Regular" w:cs="Songti SC Regular"/>
          <w:sz w:val="21"/>
          <w:szCs w:val="21"/>
        </w:rPr>
        <w:t>里。</w:t>
      </w:r>
    </w:p>
    <w:p w14:paraId="38860A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幽默是背几个段子、记几句俏皮话就能学会的，跟背单词差不多，背得多了，自然就会用。其实不是。同一句俏皮话，这个场合说，大伙儿笑翻，那个场合说，冷场到脚趾抠地。不是话不好笑，是那个</w:t>
      </w:r>
      <w:r>
        <w:rPr>
          <w:rFonts w:hint="eastAsia" w:ascii="Songti SC Regular" w:hAnsi="Songti SC Regular" w:eastAsia="Songti SC Regular" w:cs="Songti SC Regular"/>
          <w:sz w:val="21"/>
          <w:szCs w:val="21"/>
          <w:lang w:val="en-US" w:eastAsia="zh-CN"/>
        </w:rPr>
        <w:t>时间点</w:t>
      </w:r>
      <w:r>
        <w:rPr>
          <w:rFonts w:hint="eastAsia" w:ascii="Songti SC Regular" w:hAnsi="Songti SC Regular" w:eastAsia="Songti SC Regular" w:cs="Songti SC Regular"/>
          <w:sz w:val="21"/>
          <w:szCs w:val="21"/>
        </w:rPr>
        <w:t>没找对——这句话该出现的那个瞬间，那个大家心里正憋着一股劲儿、正需要被戳一下的瞬间，你没接住，话再好，也白搭。</w:t>
      </w:r>
    </w:p>
    <w:p w14:paraId="606B5E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——市面上教说话、教口才、教辩论的书一大堆，教幽默的，为什么就是教不明白？</w:t>
      </w:r>
    </w:p>
    <w:p w14:paraId="77A826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问题，值得好好想一想。语言、辨别、悟性、情商，这本书前面每一章都在讲，这些东西怎么拆开、怎么练。唯独幽默，好像天生就绕不开"这人有没有幽默感"这句话——说一个人有没有幽默感，跟说一个人有没有悟性，几乎是同一个意思，都是在说：这东西教不会，只能自己开窍。幽默这东西，到底是怎么回事，为什么偏偏它，没法被一本书教会所有人，往下细说。</w:t>
      </w:r>
    </w:p>
    <w:p w14:paraId="03E5EDE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幽默的本质：一次精准的"意外命中"</w:t>
      </w:r>
    </w:p>
    <w:p w14:paraId="192304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信息」讲过，信息是能够消除不确定性的任何东西。幽默恰恰是反过来的——它不是消除不确定性，是制造一次可控的、无害的意外。你以为这句话要往东走，它突然拐向了西，这个拐弯来得又快又准，你的意识来不及防备，"噗嗤"一下就笑出来了。</w:t>
      </w:r>
    </w:p>
    <w:p w14:paraId="33A0F5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是为什么同一个笑话，讲第二遍就不好笑了——第一遍是意外，第二遍你已经知道它要拐弯了，那个"拐"就不再是意外，笑点自然就没了。幽默这个东西，天生就是一次性的、消耗品式的，它靠的不是内容本身，是内容和听者预期之间那个瞬间的落差。这个落差一旦被听者提前算到，幽默就死了。</w:t>
      </w:r>
    </w:p>
    <w:p w14:paraId="0F9949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为什么幽默没法被一本书教会——它依赖的东西，太多太活</w:t>
      </w:r>
    </w:p>
    <w:p w14:paraId="1304E9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悟性」讲过，悟性是路径压缩——输入到达的瞬间，直接命中结构，跳过中间的推导步骤。幽默要求的，比悟性还要苛刻一层：它不仅要命中结构，还要在恰好合适的那个时间点、对着恰好合适的那群人、用恰好合适的分寸，命中。这里面至少叠了四层变量，任何一层没对上，幽默就塌了：</w:t>
      </w:r>
    </w:p>
    <w:p w14:paraId="567A9B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时机变量</w:t>
      </w:r>
      <w:r>
        <w:rPr>
          <w:rFonts w:hint="eastAsia" w:ascii="Songti SC Regular" w:hAnsi="Songti SC Regular" w:eastAsia="Songti SC Regular" w:cs="Songti SC Regular"/>
          <w:sz w:val="21"/>
          <w:szCs w:val="21"/>
        </w:rPr>
        <w:t>：这句话早说三秒、晚说三秒，效果完全不一样。开篇那个走山路磨破鞋的人，如果他一边抱怨一边说，那不叫幽默，那是真的在抱怨；等大家都已经知道没事了、松了口气，他才轻描淡写补一句，这才好笑。这个"什么时候说"，没法写进一本书里，因为它取决于当下那个具体场合的具体节奏，每次都不一样。</w:t>
      </w:r>
    </w:p>
    <w:p w14:paraId="6E1846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关系变量</w:t>
      </w:r>
      <w:r>
        <w:rPr>
          <w:rFonts w:hint="eastAsia" w:ascii="Songti SC Regular" w:hAnsi="Songti SC Regular" w:eastAsia="Songti SC Regular" w:cs="Songti SC Regular"/>
          <w:sz w:val="21"/>
          <w:szCs w:val="21"/>
        </w:rPr>
        <w:t>：同一句调侃，熟人之间说，是亲近；陌生人说，是冒犯。前面「关于礼仪」讲过，礼仪是社会连接的初始配置协议，两个人之间的信任程度不够，就不能随便开某些玩笑——这个"分寸"，取决于你和对方之间那条连接走到了哪一步，书里没法替你判断你和眼前这个具体的人，关系走到哪儿了。</w:t>
      </w:r>
    </w:p>
    <w:p w14:paraId="470E5F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共享背景变量</w:t>
      </w:r>
      <w:r>
        <w:rPr>
          <w:rFonts w:hint="eastAsia" w:ascii="Songti SC Regular" w:hAnsi="Songti SC Regular" w:eastAsia="Songti SC Regular" w:cs="Songti SC Regular"/>
          <w:sz w:val="21"/>
          <w:szCs w:val="21"/>
        </w:rPr>
        <w:t>：一个笑话好不好笑，很大程度上取决于听的人有没有共同的经历、共同的知识背景。前面「关于潜规则」讲过潜规则依赖共享的解码路径——幽默也是一样，它常常是一种"内部笑话"，需要说的人和听的人，脑子里存着同一段共同记忆，才能对上暗号。这段共同记忆，是书教不了的，只能靠你和这群人一起经历出来。</w:t>
      </w:r>
    </w:p>
    <w:p w14:paraId="1CCD6C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分寸变量</w:t>
      </w:r>
      <w:r>
        <w:rPr>
          <w:rFonts w:hint="eastAsia" w:ascii="Songti SC Regular" w:hAnsi="Songti SC Regular" w:eastAsia="Songti SC Regular" w:cs="Songti SC Regular"/>
          <w:sz w:val="21"/>
          <w:szCs w:val="21"/>
        </w:rPr>
        <w:t>：多说一分是冒犯，少说一分是没到位，这个尺度，每一次场合、每一群人、每一种情绪状态，都不一样。前面「关于情商」讲过，情商是识别对方状态、调节响应节奏的能力——幽默要求的，恰恰是情商里最难的那一部分：不是照着一套固定的规则走，是根据眼前这个人此刻的具体状态，临场调整。</w:t>
      </w:r>
    </w:p>
    <w:p w14:paraId="0D3DD3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本书能教的，是那些相对固定、可以标准化、可以反复练习的东西——比如「关于语言功能」里讲过的语言功能分类，比如「关于辨别」里讲的三个层次。这些东西，学一遍，换个场合，大致还能用。幽默不行——它的四层变量里，有三层是每次都在变的（时机、关系、共享背景），只有"分寸"这一层能靠经验慢慢磨。这就是为什么幽默这个东西，读再多段子书都没用，你得自己在无数次真实的、活的场合里，一次次去踩那个点，踩错了收回来，踩对了记住那个手感——这个手感，没法被写成文字直接传给另一个人。</w:t>
      </w:r>
    </w:p>
    <w:p w14:paraId="1987827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悟性和幽默，是同一种能力的两种表现</w:t>
      </w:r>
    </w:p>
    <w:p w14:paraId="770D8E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悟性」讲过，悟性是"输入到达的瞬间，直接命中结构"。幽默感强的人，往往悟性也不差——因为他们在做的，是同一件事的两个方向：悟性是从一堆散乱的信息里，快速压缩出一条底层规律；幽默是反过来，从一条大家都以为已经走到底的逻辑里，突然拐出一条谁都没想到、但仔细一想又合情合理的岔路。</w:t>
      </w:r>
    </w:p>
    <w:p w14:paraId="447013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是为什么，有些人特别聪明、特别会讲道理，却一点都不好笑——他们的脑子擅长往深处压缩，不擅长往意外的方向拐弯。幽默需要的那种"临场生成一个谁都没想到的连接"的能力，和悟性需要的"把一堆信息压缩成一句话"的能力，是同一套神经机制的两种不同用法，但不是所有悟性高的人，都练过往"意外"这个方向拐弯的本事。</w:t>
      </w:r>
    </w:p>
    <w:p w14:paraId="21D87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那些教幽默的书，教的其实是另一件事</w:t>
      </w:r>
    </w:p>
    <w:p w14:paraId="4353EA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市面上不是完全没有教幽默的书，只是仔细看会发现，它们大多在教的，是一套"识别笑点结构"的方法——比如"反差""夸张""谐音""意料之外情理之中"这些技巧分类。这些技巧，确实能帮你更快地在脑子里生成候选答案，但它们解决的，只是幽默四层变量里最容易标准化的那一小部分——"内容本身怎么构造出反差"，而不是"这个反差什么时候说、对谁说、说到什么分寸"。</w:t>
      </w:r>
    </w:p>
    <w:p w14:paraId="629A8A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好比一本书能教你"什么样的木材适合做家具"，但没法替你判断"眼前这块地方到底该不该摆一件家具、摆哪种风格才不违和"——前者是可以标准化的知识，后者是需要你亲自站在那个具体的空间里，才能判断的现场感。幽默的技巧可以学，幽默的"手感"，只能练。</w:t>
      </w:r>
    </w:p>
    <w:p w14:paraId="378BA5C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幽默的定义</w:t>
      </w:r>
    </w:p>
    <w:p w14:paraId="2408E9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幽默，是在一次语言表达的过程中，先建立起一个听者能够顺畅预判的逻辑轨道，再在这条轨道即将抵达终点的那一刻，用一个同样合乎逻辑、却完全出乎预料的转折，替换掉那个被预判的结局——而这个替换必须足够安全，不携带真正的威胁或恶意，让听者的警觉系统能够在瞬间确认"这不是危险，只是意外"，从而把那份因预判落空而产生的认知张力，直接释放为笑声。</w:t>
      </w:r>
    </w:p>
    <w:p w14:paraId="049611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拆开看，这个定义里有五个缺一不可的部件：</w:t>
      </w:r>
    </w:p>
    <w:p w14:paraId="632F54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一条轨道——没有铺垫、没有预判，就没有落差可言</w:t>
      </w:r>
      <w:r>
        <w:rPr>
          <w:rFonts w:hint="eastAsia" w:ascii="Songti SC Regular" w:hAnsi="Songti SC Regular" w:eastAsia="Songti SC Regular" w:cs="Songti SC Regular"/>
          <w:sz w:val="21"/>
          <w:szCs w:val="21"/>
        </w:rPr>
        <w:t>。你得先让听者不自觉地猜到"接下来大概会怎样"，这条轨道往往越是稳、越是符合常理，后面的转折才越有力。</w:t>
      </w:r>
    </w:p>
    <w:p w14:paraId="3717A0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一次替换，而不是删除——真正的幽默不是打断逻辑、让人摸不着头脑，是用一个新的、同样说得通的答案，替掉原来那个答案</w:t>
      </w:r>
      <w:r>
        <w:rPr>
          <w:rFonts w:hint="eastAsia" w:ascii="Songti SC Regular" w:hAnsi="Songti SC Regular" w:eastAsia="Songti SC Regular" w:cs="Songti SC Regular"/>
          <w:sz w:val="21"/>
          <w:szCs w:val="21"/>
        </w:rPr>
        <w:t>。替换完之后回头一想，"哦，原来还能这么接"，这个"原来还能这么接"，才是笑点真正的落点，不是转折本身，是转折被理解的那一瞬间。</w:t>
      </w:r>
    </w:p>
    <w:p w14:paraId="53E818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转折必须"合乎逻辑"——纯粹的胡说八道不好笑，只有那种你原本没想到、但对方一说出来你立刻就懂、甚至觉得"这么想也对"的转折，才好笑。这条逻辑线，事后必须能被听者自己在心里补上，补不上的，只是荒谬，不是幽默。</w:t>
      </w:r>
    </w:p>
    <w:p w14:paraId="228D1D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这份意外必须是安全的——如果这个转折携带的是真正的伤害、真正的威胁，人的反应不是笑，是警觉或者愤怒。</w:t>
      </w:r>
      <w:r>
        <w:rPr>
          <w:rFonts w:hint="eastAsia" w:ascii="Songti SC Regular" w:hAnsi="Songti SC Regular" w:eastAsia="Songti SC Regular" w:cs="Songti SC Regular"/>
          <w:sz w:val="21"/>
          <w:szCs w:val="21"/>
        </w:rPr>
        <w:t>幽默之所以能引发笑，是因为大脑先做了一次极快的风险评估，确认"这不是真的要伤害我"，才敢把那份因为预判落空而积攒起来的紧张感，松开成笑声。这也是为什么，同一句话，换一个语气、换一个关系、换一个场合，可能就从"好笑"变成"伤人"——安全感这道门槛，一旦被踩过，笑声立刻会变成别的东西。</w:t>
      </w:r>
    </w:p>
    <w:p w14:paraId="309808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这一切必须发生在一瞬间，而且是当场的——幽默是一次现场生成的时间艺术。</w:t>
      </w:r>
      <w:r>
        <w:rPr>
          <w:rFonts w:hint="eastAsia" w:ascii="Songti SC Regular" w:hAnsi="Songti SC Regular" w:eastAsia="Songti SC Regular" w:cs="Songti SC Regular"/>
          <w:sz w:val="21"/>
          <w:szCs w:val="21"/>
        </w:rPr>
        <w:t>铺垫得太久，轨道太明显，对方提前猜到了，意外就没了；转折来得太生硬，逻辑接不上，笑点也立不住。它必须精确地卡在"刚好没被猜到、又刚好能被瞬间理解"这一条极窄的缝隙里。</w:t>
      </w:r>
    </w:p>
    <w:p w14:paraId="196C96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sz w:val="21"/>
          <w:szCs w:val="21"/>
        </w:rPr>
        <w:t>所以幽默最精简的一句话版本可以是：</w:t>
      </w:r>
      <w:r>
        <w:rPr>
          <w:rFonts w:hint="eastAsia" w:ascii="Songti SC Regular" w:hAnsi="Songti SC Regular" w:eastAsia="Songti SC Regular" w:cs="Songti SC Regular"/>
          <w:b/>
          <w:bCs/>
          <w:sz w:val="21"/>
          <w:szCs w:val="21"/>
        </w:rPr>
        <w:t>幽默，是一次安全的、被瞬间理解的逻辑背叛。</w:t>
      </w:r>
    </w:p>
    <w:p w14:paraId="7E7CB0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它背叛了听者的预判，却没有背叛听者的信任——正因为这个"背叛"是善意的、无害的、又立刻能被读懂的,那份原本用来防备意外的警觉,才会转化成笑。这也是为什么它没法被一本书系统教会：铺垫多长、转折多急、安全的边界画在哪，每一次都要根据眼前这个具体的人、具体的场合，当场重新校准——这道题,没有标准答案，只有临场作答。</w:t>
      </w:r>
    </w:p>
    <w:p w14:paraId="1CB9B96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33A9E0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幽默之所以没法被一本书教会所有人，不是因为它比其他技能更高级，是因为它比大多数技能，依赖更多"每次都在变"的现场变量——时机、关系、共享背景，这三样东西，没有一本书能替你提前算好，只有你自己在无数次真实的、会冷场、会尴尬的场合里，一次次去试、去磨，才能练出那个手感。</w:t>
      </w:r>
    </w:p>
    <w:p w14:paraId="1149E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本书能给你的，最多是几把用来构造"意外"的工具——反差、夸张、谐音这些技巧。但工具握在手里，什么时候拿出来用，用在谁身上，用到几分——这道题，永远得靠你自己，站在那个具体的、活生生的场合里，当场作答。</w:t>
      </w:r>
    </w:p>
    <w:p w14:paraId="07F1164D">
      <w:pPr>
        <w:bidi w:val="0"/>
        <w:rPr>
          <w:rFonts w:hint="eastAsia" w:ascii="Songti SC Regular" w:hAnsi="Songti SC Regular" w:eastAsia="Songti SC Regular" w:cs="Songti SC Regular"/>
          <w:sz w:val="21"/>
          <w:szCs w:val="21"/>
          <w:lang w:val="en-US" w:eastAsia="zh-CN"/>
        </w:rPr>
      </w:pPr>
    </w:p>
    <w:p w14:paraId="2BD60261">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40" w:name="_Toc104058006"/>
      <w:r>
        <w:rPr>
          <w:rFonts w:hint="eastAsia" w:ascii="Songti SC Black" w:hAnsi="Songti SC Black" w:eastAsia="Songti SC Black" w:cs="Songti SC Black"/>
          <w:sz w:val="32"/>
          <w:szCs w:val="32"/>
          <w:lang w:val="en-US" w:eastAsia="zh-CN"/>
        </w:rPr>
        <w:t>关于生命能量</w:t>
      </w:r>
      <w:bookmarkEnd w:id="40"/>
    </w:p>
    <w:p w14:paraId="1100859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修持内生自持的自我，不做单向消耗的干电池</w:t>
      </w:r>
    </w:p>
    <w:p w14:paraId="23AA9E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儿时总追问父母，我们究竟自何处而来。长大从基因熵增、传统医理双重视角才能读懂：每个人与生俱来的先天元气，是父母遗传物质交割而来的固定生命基底，如同核电站出厂时预装完成的核心反应堆，总量从降生那一刻就被锁死，后天饮食、汤药、补品只能滋养外围运转系统，绝无办法补足反应堆核心存量。用完一分，便永久少一分，元气彻底耗尽，生命系统直接停摆。</w:t>
      </w:r>
    </w:p>
    <w:p w14:paraId="52E6A99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世间只存在两种生存模式：干电池式，与核电站式。 干电池容量先天固定，完全依靠外部补给充电，用一点少一点，外界供给中断便瞬间枯竭；核电站核心元气不可再生，唯一出路是做好全程维护、堵住所有能量泄漏口，依靠稳定循环持续自主产生活力，外界食物、陪伴、休息只是锦上添花的辅助润滑，哪怕外界资源短暂匮乏，内部循环依旧能支撑日常运转，养护得当，反应堆稳定运转数十年不衰竭。</w:t>
      </w:r>
    </w:p>
    <w:p w14:paraId="357B5D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绝大多数人一辈子活成干电池，无节制放任自身能量外泄，耗尽后疯狂寻找外界补给临时续命，循环往复，先天反应堆核心持续亏损。修身最核心、最紧迫的功课，就是守住不可再生的先天元气，堵住所有能量消耗漏洞，搭建完整自持的内在循环系统，完成从被动透支到主动养护的转变。传统养生 “保元气”、印度瑜伽普拉纳能量调和、传统武术固本修持，底层逻辑全部指向同一件事：守住反应堆核心，杜绝无意义泄漏。</w:t>
      </w:r>
    </w:p>
    <w:p w14:paraId="586B372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生命能量的耗费方式</w:t>
      </w:r>
    </w:p>
    <w:p w14:paraId="6C679C5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先天元气藏于人体内核，同源分流支撑体力、情绪、思虑、生殖四大生命活动，所有消耗都是反应堆持续漏气、熵值不可逆升高的过程，其中生殖损耗是基因刻在人体里最隐蔽、破坏力最强的能量漏洞。</w:t>
      </w:r>
    </w:p>
    <w:p w14:paraId="0F54AB5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基础浅层消耗：体力、情绪、思虑内耗 长期熬夜、超负荷劳作、三餐失度持续消耗肉身表层动能；焦虑攀比、敏感内耗、迎合他人会无声分流心神能量；无意义空想、反复权衡得失，持续掏空认知储备。三类消耗仅损耗反应堆外围运转动力，及时休整尚可临时修复，不会直接伤及核心元气。</w:t>
      </w:r>
    </w:p>
    <w:p w14:paraId="26BB339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不可逆深层消耗：生殖本能泄散（基因演化的残酷取舍） 从演化生物学角度，人体基因的第一优先级永远是基因传递，而非个体长寿，演化在人体设计里埋下天然资源竞争机制：先天元气会被强制分流供给生殖活动，每一次无节制的本能泄散，都会直接抽取反应堆核心存量，属于只出不进的永久亏损。 自然界所有哺乳动物都遵循这套底层规则：投入更多能量用于繁衍繁殖，个体寿命、细胞修复能力同步下调；刻意节制生殖能量外泄，躯体修复、心神定力、寿命基线都会显著提升。这套机制不是后天人为束缚，是 DNA 自带的生存权衡。</w:t>
      </w:r>
    </w:p>
    <w:p w14:paraId="393CAA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放到传统医理中，便是《医学源流论》明确记载的先天定分：先天之精藏于肾，为元气本体，只可损耗、不可再生，纵欲无度便是持续掏空反应堆核心，再名贵的药膳、滋补汤药，只能补充后天水谷之气，丝毫填不上先天元气的永久亏空抖音百科。 干电池式的人完全无视这套底层规则，任由生殖能量肆意泄散，再叠加情绪、体力多重消耗，反应堆核心持续空洞，等到体虚、浮躁、思虑涣散时，才发现没有任何手段能挽回流失的先天根本。</w:t>
      </w:r>
    </w:p>
    <w:p w14:paraId="20E3DDD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生命能量的保护维护方式</w:t>
      </w:r>
    </w:p>
    <w:p w14:paraId="3A707C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养护生命能量的唯一核心目标：锁死不可再生的先天元气反应堆，全方位封堵能量泄漏通道，搭建稳定低熵内在循环。分为三层落地路径，其中瑜伽是弥补传统中医养护短板、疏通深层能量淤堵的唯一高效手段。</w:t>
      </w:r>
    </w:p>
    <w:p w14:paraId="48AA3E43">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w:t>
      </w:r>
      <w:r>
        <w:rPr>
          <w:rFonts w:hint="eastAsia" w:ascii="Songti SC Regular" w:hAnsi="Songti SC Regular" w:eastAsia="Songti SC Regular" w:cs="Songti SC Regular"/>
          <w:b/>
          <w:bCs/>
          <w:sz w:val="21"/>
          <w:szCs w:val="21"/>
        </w:rPr>
        <w:t>一）底层根基：严控生殖能量损耗，守住反应堆核心存量</w:t>
      </w:r>
    </w:p>
    <w:p w14:paraId="3D835A7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既然生殖泄散是基因预设的最大能量漏洞，养护第一步便是主动制衡本能，扭转基因只重繁衍、不顾个体元气的底层设计。 独处无伴之时，主动节制本能泄散，杜绝无度消耗核心元气，让反应堆存量持续留存积攒；若遇心意相通的伴侣，仅维持适度双向共振，杜绝单方面持续透支自身根基。要清晰认清残酷事实：先天元气总量出生即定，泄一分少一分，不存在任何补品、汤药能够修复被消耗的本源核心，所有透支都是永久不可逆的亏损，年轻时肆意挥霍，中年后心神涣散、体虚乏力、悟性难以落地都是必然代价。</w:t>
      </w:r>
    </w:p>
    <w:p w14:paraId="51A2F90A">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（二）中西医对比：传统养生存在先天短板，瑜伽是无可替代的深层疏通方案</w:t>
      </w:r>
    </w:p>
    <w:p w14:paraId="39F9A8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中医养生、推拿、针灸、八段锦，只能解决人体表层气血、浅层经络淤堵，存在无法突破的先天局限： 中医经络体系依托抽象气血理论，推拿、拔罐、刮痧仅能放松表层皮肉，针灸仅单点刺激浅表穴位；传统导引术活动幅度有限，只能疏通浅层经筋，无法触及包裹内脏、贯穿全身的深层筋膜能量网络，人体长期压力、情绪压抑形成的深层能量锁结，依靠中医所有手段都只能临时缓解，无法彻底松解，淤堵长期留存体内，持续阻碍元气循环，造成反应堆内部能量淤塞、变相持续损耗元气。</w:t>
      </w:r>
    </w:p>
    <w:p w14:paraId="0093AE6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而瑜伽（尤其是阴瑜伽、哈他完整体系）的静态长效拉伸、全身螺旋扭转，是目前唯一能直达深层筋膜、贯通三脉七轮能量通道的养护方式，优势完全无法被中医功法替代：</w:t>
      </w:r>
    </w:p>
    <w:p w14:paraId="2F970D1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解剖层面：人体筋膜是一张连通全身的完整能量载体，对应瑜伽三脉七轮能量通路，长期静态保持的深度拉伸，能缓慢松开深层筋膜多年积攒的粘连锁结，触及中医推拿、导引完全到不了的内脏周边深层筋膜，打通全身精微能量循环，让先天元气在体内顺畅流转，避免淤堵内耗；</w:t>
      </w:r>
    </w:p>
    <w:p w14:paraId="248086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能量感知层面：瑜伽配套调息法（普拉纳呼吸），可自主调节体内精微能量流速，七轮对应生存根基、情绪、觉知等核心身心节点，练习过程中能清晰感知自身能量淤堵位置，实现精准自我调节；中医无配套的长效觉知训练，人很难察觉体内深层气机阻滞；</w:t>
      </w:r>
    </w:p>
    <w:p w14:paraId="2375AF0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长效维护层面：中医调理依赖外力（医师、器械、汤药），一旦脱离外部干预，淤堵很快复发；瑜伽是一套可每日自主练习的完整体系，每日数十分钟即可持续疏通能量通道，长期练习能从根源减少元气淤堵带来的隐形消耗，自主维护反应堆循环系统。</w:t>
      </w:r>
    </w:p>
    <w:p w14:paraId="690443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客观直白说：只依靠中医养生，永远只能处理表层问题，深层能量淤堵无法根除；只要想完整养护先天元气、最大化减少内部损耗，所有人都必须系统学习瑜伽锻炼，没有第二种同等高效、可自主长期执行的方案。</w:t>
      </w:r>
    </w:p>
    <w:p w14:paraId="713D3CD3">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（三）搭建低熵内在秩序，从源头减少全方位能量泄漏</w:t>
      </w:r>
    </w:p>
    <w:p w14:paraId="42549D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建立稳定日常节律，固定作息、饮食、自省时间，省去反复抉择消耗的心神元气；</w:t>
      </w:r>
    </w:p>
    <w:p w14:paraId="1485A28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建立不依附外界评价的自我价值感，杜绝情绪层面持续性能量索取，减少内耗漏气；</w:t>
      </w:r>
    </w:p>
    <w:p w14:paraId="04ACE42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确立清晰长久的精神意义，减少迷茫攀比带来的精神损耗，筑牢反应堆稳定内核。 三者配合瑜伽日常疏通、本能节制，全方位封堵所有能量外泄渠道，最大限度留存不可再生的先天元气。</w:t>
      </w:r>
    </w:p>
    <w:p w14:paraId="00976B0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生命能量的输出方式</w:t>
      </w:r>
    </w:p>
    <w:p w14:paraId="460CF94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完整养护好先天反应堆后，生命能量的输出不再是单向透支，而是可持续、可循环的良性释放，区别于干电池一次性耗尽式输出，分为三类有序输出模式。</w:t>
      </w:r>
    </w:p>
    <w:p w14:paraId="4D06205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向内输出：滋养自我认知与心性 充沛稳定留存的先天元气，会持续供给自省、悟道、沉淀悟性。反应堆核心存量充足、能量通道无淤堵，读书思考、分辨世间框架、打磨独立认知时心神澄澈不易疲惫，所有所思所悟能够稳稳落地，完成修身最重要的内在搭建；反之元气持续亏空，再通透的道理也没有内在气力支撑践行。</w:t>
      </w:r>
    </w:p>
    <w:p w14:paraId="148373B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双向共振输出：与契合之人彼此滋养 若遇见心意相通的同行伴侣，适度的身心共振是双向能量交换，而非单方面掏空自身反应堆。自身元气储备充足、能量通道通畅，亲密联结只会形成互补滋养；若本身先天元气已经透支单薄，亲密相处只会加速核心存量耗尽，快速陷入身心衰败。</w:t>
      </w:r>
    </w:p>
    <w:p w14:paraId="057D53E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向外输出：奔赴热爱、创造价值 养护完善的反应堆拥有稳定内部循环，对外付出、长期投入热爱与事业时，消耗的只是外围运转动能，核心先天元气不会受损，内部循环可同步生成新的后天滋养动能补足消耗；反观干电池式人群，无核心元气储备支撑，长期对外付出后会迅速心力交瘁，只能不断向外寻找短暂补给续命。</w:t>
      </w:r>
    </w:p>
    <w:p w14:paraId="14086E35">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rPr>
      </w:pPr>
    </w:p>
    <w:p w14:paraId="6B2FDB1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建成稳定自持的生命核电站之后</w:t>
      </w:r>
    </w:p>
    <w:p w14:paraId="5DA50084">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多数人只知道搭建反应堆、守住元气、有序输出，却不知当一套完整低熵能量系统彻底成型，人生会迎来四层常人难以触及的质变，也是长期修身最终的回馈。</w:t>
      </w:r>
    </w:p>
    <w:p w14:paraId="3CB4BD02">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1. 对外界的依赖彻底瓦解，消除全部电量焦虑</w:t>
      </w:r>
    </w:p>
    <w:p w14:paraId="0361FB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干电池之人一辈子被外部资源捆绑：没人认可就情绪崩塌、休息不足就精神萎靡、无人陪伴便内心空洞，所有情绪稳定、行动动力全部寄托在外部馈赠上，时刻活在能量匮乏的恐慌里。 成为核电站后，内部持续循环的元气就是永久底气。外界赞美、美食、休假、陪伴全部沦为锦上添花，而非生存刚需。遭遇低谷、独处漫长岁月、外界补给暂时中断时，不会出现精力崩盘、心态崩溃。哪怕孤身一人、身处逆境，体内畅通的能量通道与充足先天储备，足以独自支撑日常思考、行动、自省，再也不会因失去外部供给陷入虚脱。 基因刻下的繁衍焦虑、他人对比带来的攀比焦虑、缺失认可的自我怀疑焦虑，都会随内在能量自洽自动消解。你不再需要靠外界填补内心缺口，内在秩序自会持续供给平和、笃定的心神动能。</w:t>
      </w:r>
    </w:p>
    <w:p w14:paraId="00881D8A">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2. 消耗与产出自动平衡，元气损耗速度远慢于常人</w:t>
      </w:r>
    </w:p>
    <w:p w14:paraId="6F66FFB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普通人属于 “消耗＞补给” 的失衡状态，每天各类无形漏气持续掏空核心元气，年龄增长只会持续加速衰败； 成熟的生命核电站拥有自动平衡机制：瑜伽疏通杜绝淤堵内耗，自律节制守住核心本源，稳定日常秩序减少无意义思虑消耗。日常工作、付出、人际往来消耗的只是后天转化的表层动能，先天核心元气几乎不会被动流失。 同样到中年、老年，干电池人群早已元气亏虚，疲惫、健忘、情绪失控、精力断崖式下跌；而长期自持的核电站，核心存量损耗极缓，常年思维清晰、情绪平稳、体力充足，肉身衰老、精神衰败速度大幅放缓。 即便适度对外输出创造价值、经营亲密关系，内部循环系统也能自主调和能量流速，不会出现不可逆的核心亏损。</w:t>
      </w:r>
    </w:p>
    <w:p w14:paraId="0687001D">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3. 拥有对外正向赋能的能力，而非单向索取</w:t>
      </w:r>
    </w:p>
    <w:p w14:paraId="78772E8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干电池的人际关系永远是索取型：渴望别人安抚、认可、陪伴，不断从他人身上掠夺情绪能量，相处久了双方都会疲惫； 核电站是天然的能量供给者。自身元气充盈、内心自洽，无需从他人身上抓取情绪价值。与人相处时，稳定平和的内在动能会自然向外温和辐射：能包容他人负面情绪、安静倾听、稳定支撑身边之人，双向共振的亲密关系也能长久滋养彼此，不会出现单方面透支。 事业、创造层面亦是如此：充足的内生能量足以长期深耕一件事，持续输出稳定、高质量的成果，不会做一阵就心力枯竭半途而废，能够长久沉淀属于自己、可传承的低熵遗产。</w:t>
      </w:r>
    </w:p>
    <w:p w14:paraId="79C4B80C">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4. 抵达完整的修身闭环，认知、肉身、精神完全统一</w:t>
      </w:r>
    </w:p>
    <w:p w14:paraId="794B48B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只拥有通透认知的人，容易 “知而不行”：道理全都看懂，可心神浮躁、元气亏虚，没有气力落实； 单纯养护肉身、练习瑜伽、节制本能，缺少清晰精神内核，只会陷入麻木养生，找不到人生方向； 唯有建成完整自持的生命核电站，才能实现三者合一： 先天元气充足（反应堆核心动力源）+ 全身能量通道畅通（无淤堵内耗肉身根基稳固）+ 独立长久的精神意义（内在动力源）。 此时你的悟性不再是悬空的道理，充沛的生命能量会支撑你把所有认知落地；你的身体养护不再是刻板自律，内在笃定的精神内核会自然驱动你守住元气、坚持瑜伽；你的所有付出、独处、亲密相处，都处于平衡舒展的状态，不再走向压抑或放纵任意一端。</w:t>
      </w:r>
    </w:p>
    <w:p w14:paraId="304854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这也是修身的终极终点：不再刻意强迫自己 “保元气、控欲望、练瑜伽”，所有养护、自持、有序输出都会变成本能。你的身心系统自动规避一切大额能量泄漏，自动疏通淤堵，自动平衡输入与输出，安稳守住降生时那一份不可再生的先天核心元气，平稳走完一生。</w:t>
      </w:r>
    </w:p>
    <w:p w14:paraId="0CA2FC8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2D38DF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干电池式人生，靠持续透支不可再生的先天元气度日，永远逃不开电量枯竭的焦虑；搭建自持运转的生命核电站，核心只有两件事：第一守住出生即定、无法补充的先天元气反应堆，堵住基因预设的生殖能量漏洞；第二依靠瑜伽疏通中医无法触及的深层能量通道，配合稳定内在秩序，全方位减少元气隐形损耗。</w:t>
      </w:r>
    </w:p>
    <w:p w14:paraId="1C41A1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而当真正建成属于自己的生命核电站，收获的远不止充沛精力。摆脱对外界的依附、放缓身心衰败、拥有温暖赋能他人的力量，最终达成认知、肉身、精神三位一体的完整修身。</w:t>
      </w:r>
    </w:p>
    <w:p w14:paraId="57F5F33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修身从来不止头脑的认知与悟道，更在于觉知、调和、自持与生俱来、总量固定的原生生命能量。当清醒通透的认知，遇上存量充足、循环通畅、自主产能的肉身本源气力，身心内外归于统一，才算搭建起完整稳固、对抗世间熵增的自我低熵秩序。</w:t>
      </w:r>
    </w:p>
    <w:p w14:paraId="7768FDAD">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41" w:name="_Toc851218184"/>
      <w:r>
        <w:rPr>
          <w:rFonts w:hint="eastAsia" w:ascii="Songti SC Black" w:hAnsi="Songti SC Black" w:eastAsia="Songti SC Black" w:cs="Songti SC Black"/>
          <w:sz w:val="52"/>
          <w:szCs w:val="52"/>
          <w:lang w:val="en-US" w:eastAsia="zh-CN"/>
        </w:rPr>
        <w:t>第八篇 治事之法</w:t>
      </w:r>
      <w:bookmarkEnd w:id="41"/>
    </w:p>
    <w:p w14:paraId="686CF597">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42" w:name="_Toc2035445821"/>
      <w:r>
        <w:rPr>
          <w:rFonts w:hint="eastAsia" w:ascii="Songti SC Black" w:hAnsi="Songti SC Black" w:eastAsia="Songti SC Black" w:cs="Songti SC Black"/>
          <w:sz w:val="32"/>
          <w:szCs w:val="32"/>
        </w:rPr>
        <w:t>关于权</w:t>
      </w:r>
      <w:r>
        <w:rPr>
          <w:rFonts w:hint="eastAsia" w:ascii="Songti SC Black" w:hAnsi="Songti SC Black" w:eastAsia="Songti SC Black" w:cs="Songti SC Black"/>
          <w:sz w:val="32"/>
          <w:szCs w:val="32"/>
          <w:lang w:val="en-US" w:eastAsia="zh-CN"/>
        </w:rPr>
        <w:t>力</w:t>
      </w:r>
      <w:bookmarkEnd w:id="42"/>
    </w:p>
    <w:p w14:paraId="3189C69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几个人一起走山路，都不认路。</w:t>
      </w:r>
    </w:p>
    <w:p w14:paraId="7F031B7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这时候有个人站出来，说："跟我走，我知道路。"他说往哪走，大家就往哪走。他说歇会，大家就歇会。</w:t>
      </w:r>
    </w:p>
    <w:p w14:paraId="36EB208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不是他最壮，打不过所有人。也不是他最凶，大家都怕他。是大家信他，跟着他走，不会迷路，不会掉到沟里，能走到地方。</w:t>
      </w:r>
    </w:p>
    <w:p w14:paraId="60BEE34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这就是权力。</w:t>
      </w:r>
    </w:p>
    <w:p w14:paraId="0DF526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——权力不是你能让别人怕你。权力是你能让别人不用怕。</w:t>
      </w:r>
    </w:p>
    <w:p w14:paraId="3FCAD60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我们总觉得权力是官，是印，是能管着人，能收拾人，是说一不二。其实不是。</w:t>
      </w:r>
    </w:p>
    <w:p w14:paraId="68F167B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当村长，不是因为你能骂谁，能罚谁。是村里出了事，大家第一个想到找你；大家不知道怎么办的时候，你说句话，大家心里就踏实了。你当头儿，不是因为你位置高。是跟着你干的人，知道跟着你有饭吃，不会吃亏，不会白干。</w:t>
      </w:r>
    </w:p>
    <w:p w14:paraId="38E8EEE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大家怕的不是你，是没了你，事没人管，路没人带，出了事没人兜着。你能兜住这个底，大家就听你的。兜不住，再大的官，再凶的脾气，也没人真服你。</w:t>
      </w:r>
    </w:p>
    <w:p w14:paraId="4720913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——位置给你的叫权，大家心里认你的，才叫势。</w:t>
      </w:r>
    </w:p>
    <w:p w14:paraId="598AC52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位置是别人给你的，说拿走就拿走。今天你在这个位置上，大家听你的；明天你不在了，谁还认识你？但大家心里认你，不是因为你的位置。是因为你办事公道，说话算话，出事了能扛着。你不在那个位置上了，大家有事还是愿意找你，还是愿意听你说句话。</w:t>
      </w:r>
    </w:p>
    <w:p w14:paraId="004AB04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才是真的权力。权是浮在面上的，势是沉在底下的。浮在面上的容易散，沉在底下的，才扎得住根。权力这东西，到底是怎么回事，它不是什么阴谋诡计，是最朴素的道理：你能给多少人兜底，就有多少人信你，往下细说。</w:t>
      </w:r>
    </w:p>
    <w:p w14:paraId="2E9071C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权力的三段结构</w:t>
      </w:r>
    </w:p>
    <w:p w14:paraId="41CD15B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权力是消除不确定性的能力，不是破坏力。它是"执行—供给—裁决"三段构成的支配结构。所有权力天然分成三段，没有例外：</w:t>
      </w:r>
    </w:p>
    <w:p w14:paraId="7A4D370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前端：行动输出权——做事、执行、落地。这是负熵最终输出的"执行器"。</w:t>
      </w:r>
    </w:p>
    <w:p w14:paraId="6EF9307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中端：资源供给权——给人、给钱、给数据、给权限。没有中端的调度，前端就是废铁。</w:t>
      </w:r>
    </w:p>
    <w:p w14:paraId="446F456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后端：规则裁决权——定规则、审批、监督、定罪。这是整个系统的根节点，定义"什么是成功""流量该往哪汇聚"。</w:t>
      </w:r>
    </w:p>
    <w:p w14:paraId="7A2CEDE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三段形成闭环：后端制定规则，中端分配资源，前端输出结果。缺任何一段，权力就会从"稳态结构"塌缩为"物理暴力"或"空洞口号"。</w:t>
      </w:r>
    </w:p>
    <w:p w14:paraId="55AC66E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权力的公式</w:t>
      </w:r>
    </w:p>
    <w:p w14:paraId="3458E9D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一个相对完整的表达是：</w:t>
      </w:r>
    </w:p>
    <w:p w14:paraId="0B7EB32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权力 = 算计系数 × 资源存量 ×（1 − 损害系数）× 语言权利系数。</w:t>
      </w:r>
    </w:p>
    <w:p w14:paraId="185FB07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源存量，是枪、钱、粮、人这类物理层面的家底。算计系数，是把资源转化为社会服从的转化率——当这个系数为零时，无论资源存量多大，权力都等于零。损害系数，是掌权者预期目标和系统实际稳态之间的偏离程度——偏得越远，维持系统正常运转的成本就越高，越容易触发系统的自我纠偏。语言权利系数，是一个杠杆：叙事和实际的资源流向一致时，同样的资源能换来更多服从；叙事和现实出现裂痕时，同样的资源换来的服从会打折扣；叙事彻底崩塌时，这个杠杆会归零，不管你还剩多少资源。</w:t>
      </w:r>
    </w:p>
    <w:p w14:paraId="0516456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四个因子不是能精确打分的东西，没有人能真的给自己或别人算出一个具体数字，它们的意义在于方向——哪个因子在往下掉，权力就在往哪个方向流失。往后文章里如果只需要谈论最基本的两件事（手里有多少资源、能不能把资源转化成服从），可以先只用这个更简单的版本：</w:t>
      </w:r>
      <w:r>
        <w:rPr>
          <w:rFonts w:hint="eastAsia" w:ascii="Songti SC Regular" w:hAnsi="Songti SC Regular" w:eastAsia="Songti SC Regular" w:cs="Songti SC Regular"/>
          <w:b/>
          <w:bCs/>
          <w:sz w:val="21"/>
          <w:szCs w:val="21"/>
        </w:rPr>
        <w:t>权力 = 算计系数 × 资源存量</w:t>
      </w:r>
      <w:r>
        <w:rPr>
          <w:rFonts w:hint="eastAsia" w:ascii="Songti SC Regular" w:hAnsi="Songti SC Regular" w:eastAsia="Songti SC Regular" w:cs="Songti SC Regular"/>
          <w:sz w:val="21"/>
          <w:szCs w:val="21"/>
        </w:rPr>
        <w:t>，这是完整公式的一个简化版，方便日常场景里快速判断。</w:t>
      </w:r>
    </w:p>
    <w:p w14:paraId="591423E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权力的物理实质：掌权者通过信息垄断，提前完成大部分"虚拟试错"，对外部世界的每一次输出都是已经优化过的结果。</w:t>
      </w:r>
    </w:p>
    <w:p w14:paraId="5E07C11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权力的执行</w:t>
      </w:r>
    </w:p>
    <w:p w14:paraId="4731024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五个动作的循环：看→算→调→做→验。</w:t>
      </w:r>
    </w:p>
    <w:p w14:paraId="532BD55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看：收集情报，判断形势。算：定方向，排优先级。调：把资源分配到要做的事上。做：动手执行。验：看结果与预期的偏差，回到第一步。</w:t>
      </w:r>
    </w:p>
    <w:p w14:paraId="23C42AF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权力者的核心工作不是亲自做这些事，是确保这五个动作能持续循环、不卡顿。</w:t>
      </w:r>
    </w:p>
    <w:p w14:paraId="29B1886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权力的唯一目标：让事情按自己预想的方向走。执行的目的不是"做了"，是"做到了"。不循环等于瘫痪，不达标等于失败。</w:t>
      </w:r>
    </w:p>
    <w:p w14:paraId="4919F0E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权力的代价</w:t>
      </w:r>
    </w:p>
    <w:p w14:paraId="24BAE35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权力作为社会系统中高度集中的负熵结构，必然面临两个代价：</w:t>
      </w:r>
    </w:p>
    <w:p w14:paraId="3705BA1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信息衰减：权力核心越庞大，后端离前端越远，信息传递必然被扭曲，转化服从的能力会随时间逐渐下降。</w:t>
      </w:r>
    </w:p>
    <w:p w14:paraId="2C364ED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耗散成本：维持权力本身极度耗能。当为了维持权力而消耗掉所有新增的资源时，权力的基础就变成了掏空地基来维持塔高。</w:t>
      </w:r>
    </w:p>
    <w:p w14:paraId="3C3FD63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权力的第一性原理</w:t>
      </w:r>
    </w:p>
    <w:p w14:paraId="42BAABC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你的权力，不在于你能摧毁什么，而在于你能不被别人看见多少，又能预判和决定别人多少。</w:t>
      </w:r>
    </w:p>
    <w:p w14:paraId="053B823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真正掌权的人，不发令而事自成，不现身而万物动。他的判断力，已经成为众人行动的默认逻辑，而他手里的资源，只在系统崩溃时才会真正显现。</w:t>
      </w:r>
    </w:p>
    <w:p w14:paraId="127CEF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一个大致规律：能让系统用更少能量维持稳态的掌权者，系统倾向于保留他；不断增加系统维持成本的掌权者，最终会被系统用政变、选举或革命的方式替换掉。这不完全是道德问题，更像是一种系统层面的自然筛选。</w:t>
      </w:r>
    </w:p>
    <w:p w14:paraId="5CFD965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套"靠信息差来分选资源、让系统按预期收敛"的逻辑，其实很像物理学里一个著名的思想实验——麦克斯韦妖：在一个封闭系统里，能量本该趋于均匀分布（熵增），但如果有一个"妖怪"能识别出哪些分子速度快、哪些速度慢，然后只打开特定的通道放行，就能人为制造出局部的有序状态。权力者扮演的，某种程度上就是这个角色：不是靠蛮力砸碎什么，而是通过掌握信息，提前分辨出哪些资源该聚集、哪些该隔离，让系统朝自己预期的方向收敛。</w:t>
      </w:r>
    </w:p>
    <w:p w14:paraId="042FB19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要说清楚：这只是一个类比，不是说权力真的能用物理学公式推导出来。但这个类比确实提示了一件事——维持这种"信息优势"是有代价的，就像维持任何有序结构都需要消耗能量一样，维持信息垄断和秩序本身也极度耗能，而且这个耗散往往会随系统规模扩大而快速上升。当维持权力所需的耗散超过能供给的资源时，权力就会开始塌缩——这不完全是某个人的失误，更像是任何试图长期维持局部秩序的系统，都要面对的一种普遍规律。所有权力的兴衰，从这个角度看，都是资源积累速度和内部消耗速度之间的一场赛跑。</w:t>
      </w:r>
    </w:p>
    <w:p w14:paraId="01BB776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现代企业中的权力获取</w:t>
      </w:r>
    </w:p>
    <w:p w14:paraId="7AFF3A4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国家的目标是维持系统不瓦解，企业的目标是维持系统持续产出利润。目标不同，筛选标准不同，但筛选机制一致：谁能让系统以最低消耗达成目标，系统就把谁放在最接近决策核心的位置。</w:t>
      </w:r>
    </w:p>
    <w:p w14:paraId="25FB736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企业里，掌权者不是"最能干的人"，是"最能决定该干什么的人"。</w:t>
      </w:r>
    </w:p>
    <w:p w14:paraId="7CC40C4A">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一、信息不对称：局部 vs 全局</w:t>
      </w:r>
    </w:p>
    <w:p w14:paraId="0084091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执行者知道的是"怎么操作"——流程、标准、技术细节、现场情况。决策者知道的是"全局正在发生什么"——市场趋势、资本流动、竞争动态、政策变化、组织内部各环节之间的信号传递状态。全局状态是多个局部在时间窗口中相互作用的输出，仅凭单点信息无法反向推导出来——这种信息差是结构自带的，不依赖个人能力。</w:t>
      </w:r>
    </w:p>
    <w:p w14:paraId="1F8B401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二、资源杠杆：个人时间 vs 系统资源</w:t>
      </w:r>
    </w:p>
    <w:p w14:paraId="1CB6F70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执行者调动的是自己的劳动时间和技能，决策者调动的是全系统的资源——人、钱、产线、市场。掌握资源调动权的人，必须同时掌握信息，否则资源会被调到错误的地方。企业系统高效，不是因为决策者更聪明，是因为系统把信息权和资源权集中在了同一个人身上，而这个人刚好是转化能力最强的那个。</w:t>
      </w:r>
    </w:p>
    <w:p w14:paraId="5A500B4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三、筛选效率：多目标平衡 vs 单一利润信号</w:t>
      </w:r>
    </w:p>
    <w:p w14:paraId="116081A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国家要平衡合法性、稳定性、暴力垄断，筛选效率会被干扰；企业只看利润，是单一信号，筛选效率极高。谁调动资源产生利润的效率高，谁获得更大的调动权；谁持续低于平均，谁被移出决策位置。</w:t>
      </w:r>
    </w:p>
    <w:p w14:paraId="7930B70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判断谁的转化能力更强，大致有三个标准：</w:t>
      </w:r>
    </w:p>
    <w:p w14:paraId="265B927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更早识别偏差：执行者看到的是"任务卡住了"，掌权者看到的是"这个偏离会连锁影响三个月后的交付窗口"。偏差在起点很小，经过几个环节传递后，可能已经扩大到需要重新配置整条链路的程度——执行者看当前节点，掌权者看偏差的累积效应。</w:t>
      </w:r>
    </w:p>
    <w:p w14:paraId="12E62C6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更早判断信号：执行者看到的是"一条信息"，掌权者看到的是"系统正在向这个方向转移权重"。完整的信号处理包括判断是噪声还是早期指标、是否需要触发资源重新配置、以及和现有节奏怎么同步。</w:t>
      </w:r>
    </w:p>
    <w:p w14:paraId="7FDA050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更快完成循环：执行者等指令，掌权者发指令。发指令的人比等指令的人，先完成"信息输入→判断→动作输出"的完整循环。这个速度优势会持续积累——周期越短，相同时间处理的信息越多，反馈越快，判断越准，优势也就越稳固。</w:t>
      </w:r>
    </w:p>
    <w:p w14:paraId="5EFBA8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企业掌权者的权力，不是因为他做得多，是因为他看得远、调得快、算得准。这是系统筛选的自然结果，不是谁刻意赏识谁。</w:t>
      </w:r>
    </w:p>
    <w:p w14:paraId="59E906F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权力壁垒：普通人为什么难以突破阶层</w:t>
      </w:r>
    </w:p>
    <w:p w14:paraId="596E660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前面简化版的权力公式——</w:t>
      </w:r>
      <w:r>
        <w:rPr>
          <w:rFonts w:hint="eastAsia" w:ascii="Songti SC Regular" w:hAnsi="Songti SC Regular" w:eastAsia="Songti SC Regular" w:cs="Songti SC Regular"/>
          <w:b/>
          <w:bCs/>
          <w:sz w:val="21"/>
          <w:szCs w:val="21"/>
        </w:rPr>
        <w:t>权力 = 算计系数 × 资源存量</w:t>
      </w:r>
      <w:r>
        <w:rPr>
          <w:rFonts w:hint="eastAsia" w:ascii="Songti SC Regular" w:hAnsi="Songti SC Regular" w:eastAsia="Songti SC Regular" w:cs="Songti SC Regular"/>
          <w:sz w:val="21"/>
          <w:szCs w:val="21"/>
        </w:rPr>
        <w:t>，可以用来理解阶层突破为什么这么难。</w:t>
      </w:r>
    </w:p>
    <w:p w14:paraId="58FAA05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信息壁垒：上层对下层不是体力的碾压，是信息不对称的碾压。他们更早知道规则什么时候变，而普通人还在旧的规则里拼命，这就是在压低普通人的判断力。</w:t>
      </w:r>
    </w:p>
    <w:p w14:paraId="0E6A187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教育陷阱：普通教育批量培养的是拥有合格劳动技能的个体，但很少教怎么看透系统、怎么建立联盟、怎么讲好一个故事——这是一种规训，不完全是赋能。</w:t>
      </w:r>
    </w:p>
    <w:p w14:paraId="7C640A4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试错成本：底层人手里的资源太少，一次失败的尝试（创业、辞职）就可能导致很长时间都缓不过来。这剥夺了他们靠试错去磨练判断力的机会；相反，家境优渥的人，往往是被家族庞大的资源低成本地喂养出更强的判断力的。</w:t>
      </w:r>
    </w:p>
    <w:p w14:paraId="2B68255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叙事锁死：最厉害的一种壁垒，是让你相信"这就是命""你不可能""争取是可耻的"。一旦你真的信了这套说法，你的判断力会主动熄火，手里再多资源，也只会拱手让出去。</w:t>
      </w:r>
    </w:p>
    <w:p w14:paraId="5447507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权力两种来源：位置给的，和系统离不开的</w:t>
      </w:r>
    </w:p>
    <w:p w14:paraId="0E743EF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前者叫法定权力，后者叫依赖权力。大多数人只知道第一种，所以一辈子在抢位置。真正懂权力的人，两种都要，而且让它们互相喂养。</w:t>
      </w:r>
    </w:p>
    <w:p w14:paraId="25EAB59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第一种：法定权力——自上而下授予的</w:t>
      </w:r>
    </w:p>
    <w:p w14:paraId="4882BA0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来源：制度、职位、编制、法律。获取方式：竞争——选拔、任命、选举。特点：权力来自位置本身，不来自你这个人。代价：你离开位置，权力立刻被系统收回，分配给下一个人。</w:t>
      </w:r>
    </w:p>
    <w:p w14:paraId="67862F1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这是大众理解的"权力"——官职、头衔、公章、编制。好处是来得快，坐上位置就有；坏处是走得也快，位置没了什么都没了。只有法定权力的人，是空中楼阁——位置在，一呼百应；位置没了，树倒猢狲散。</w:t>
      </w:r>
    </w:p>
    <w:p w14:paraId="1DE5BFB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第二种：依赖权力——自下而上积累的</w:t>
      </w:r>
    </w:p>
    <w:p w14:paraId="6ED8369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不依赖位置，你依赖系统"需要时优先调用你"的习惯。来源：你在系统中的不可替代性。获取方式：积累——长期、可靠、持续输出。特点：不是被授予的，是系统运行中自然形成的优先调用习惯。代价：来得慢，但一旦形成，比位置权力稳得多。</w:t>
      </w:r>
    </w:p>
    <w:p w14:paraId="0F9D523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只有依赖权力的人，是野路子——影响力有，但名不正言不顺，随时可能被系统用一个正式位置边缘化。</w:t>
      </w:r>
    </w:p>
    <w:p w14:paraId="4B88EAD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大部分人的权力介于两者之间。比如一个部门总监，既有法定权力（招人、开除、批预算），也有依赖权力（客户认他、团队服他、业务离不开他），两者混合，只是比例不同。</w:t>
      </w:r>
    </w:p>
    <w:p w14:paraId="6D397FE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依赖权力大致有四种来源，各自对应不同的形态：</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7D001774">
        <w:tc>
          <w:tcPr>
            <w:tcW w:w="1666" w:type="pct"/>
            <w:vAlign w:val="center"/>
          </w:tcPr>
          <w:p w14:paraId="45BA4BEE">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类型</w:t>
            </w:r>
          </w:p>
        </w:tc>
        <w:tc>
          <w:tcPr>
            <w:tcW w:w="1666" w:type="pct"/>
            <w:vAlign w:val="center"/>
          </w:tcPr>
          <w:p w14:paraId="02371628">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核心</w:t>
            </w:r>
          </w:p>
        </w:tc>
        <w:tc>
          <w:tcPr>
            <w:tcW w:w="1666" w:type="pct"/>
            <w:vAlign w:val="center"/>
          </w:tcPr>
          <w:p w14:paraId="7F37D3F3">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典型例子</w:t>
            </w:r>
          </w:p>
        </w:tc>
      </w:tr>
      <w:tr w14:paraId="1D8192D1">
        <w:tc>
          <w:tcPr>
            <w:tcW w:w="1666" w:type="pct"/>
            <w:vAlign w:val="center"/>
          </w:tcPr>
          <w:p w14:paraId="14AB5CDA">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输出依赖</w:t>
            </w:r>
          </w:p>
        </w:tc>
        <w:tc>
          <w:tcPr>
            <w:tcW w:w="1666" w:type="pct"/>
            <w:vAlign w:val="center"/>
          </w:tcPr>
          <w:p w14:paraId="74D10B60">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你最可靠，系统默认选你</w:t>
            </w:r>
          </w:p>
        </w:tc>
        <w:tc>
          <w:tcPr>
            <w:tcW w:w="1666" w:type="pct"/>
            <w:vAlign w:val="center"/>
          </w:tcPr>
          <w:p w14:paraId="7FA0382E">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老员工、金牌销售</w:t>
            </w:r>
          </w:p>
        </w:tc>
      </w:tr>
      <w:tr w14:paraId="09BADBCA">
        <w:tc>
          <w:tcPr>
            <w:tcW w:w="1666" w:type="pct"/>
            <w:vAlign w:val="center"/>
          </w:tcPr>
          <w:p w14:paraId="76154A55">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信息依赖</w:t>
            </w:r>
          </w:p>
        </w:tc>
        <w:tc>
          <w:tcPr>
            <w:tcW w:w="1666" w:type="pct"/>
            <w:vAlign w:val="center"/>
          </w:tcPr>
          <w:p w14:paraId="7AC0E1A5">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信息流必须经过你</w:t>
            </w:r>
          </w:p>
        </w:tc>
        <w:tc>
          <w:tcPr>
            <w:tcW w:w="1666" w:type="pct"/>
            <w:vAlign w:val="center"/>
          </w:tcPr>
          <w:p w14:paraId="5153BE7F">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秘书、中台、数据岗</w:t>
            </w:r>
          </w:p>
        </w:tc>
      </w:tr>
      <w:tr w14:paraId="2E75AE61">
        <w:tc>
          <w:tcPr>
            <w:tcW w:w="1666" w:type="pct"/>
            <w:vAlign w:val="center"/>
          </w:tcPr>
          <w:p w14:paraId="13BFD68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技能依赖</w:t>
            </w:r>
          </w:p>
        </w:tc>
        <w:tc>
          <w:tcPr>
            <w:tcW w:w="1666" w:type="pct"/>
            <w:vAlign w:val="center"/>
          </w:tcPr>
          <w:p w14:paraId="6350B886">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只有你会这个，换你成本极高</w:t>
            </w:r>
          </w:p>
        </w:tc>
        <w:tc>
          <w:tcPr>
            <w:tcW w:w="1666" w:type="pct"/>
            <w:vAlign w:val="center"/>
          </w:tcPr>
          <w:p w14:paraId="1A1D456A">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核心工程师、顶尖医生</w:t>
            </w:r>
          </w:p>
        </w:tc>
      </w:tr>
      <w:tr w14:paraId="410F53E2">
        <w:tc>
          <w:tcPr>
            <w:tcW w:w="1666" w:type="pct"/>
            <w:vAlign w:val="center"/>
          </w:tcPr>
          <w:p w14:paraId="5D44658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连接依赖</w:t>
            </w:r>
          </w:p>
        </w:tc>
        <w:tc>
          <w:tcPr>
            <w:tcW w:w="1666" w:type="pct"/>
            <w:vAlign w:val="center"/>
          </w:tcPr>
          <w:p w14:paraId="0EFE0A90">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你连接两个不连通的网络，中间人不可替代</w:t>
            </w:r>
          </w:p>
        </w:tc>
        <w:tc>
          <w:tcPr>
            <w:tcW w:w="1666" w:type="pct"/>
            <w:vAlign w:val="center"/>
          </w:tcPr>
          <w:p w14:paraId="7BC383E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跨界掮客、关系枢纽</w:t>
            </w:r>
          </w:p>
        </w:tc>
      </w:tr>
    </w:tbl>
    <w:p w14:paraId="0D6657EF">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个人权力如何积累</w:t>
      </w:r>
    </w:p>
    <w:p w14:paraId="73A92DA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真正的高手，不会只占一端。他会让两种权力形成正循环：法定权力带来更多信息、资源、人脉，接触多了，依赖权力跟着增强，依赖权力强到一定程度，系统就不得不给你更高的位置。</w:t>
      </w:r>
    </w:p>
    <w:p w14:paraId="2B60262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第一步：用法定权力喂大依赖权力——在位置上积累人脉、信息、经验、声望，让系统习惯了你的存在，离开你运转不畅。</w:t>
      </w:r>
    </w:p>
    <w:p w14:paraId="3132A7C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第二步：用依赖权力巩固法定权力——你太关键了，系统不敢动你的位置，甚至你不想升，系统都得推着你升。</w:t>
      </w:r>
    </w:p>
    <w:p w14:paraId="5DF847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权力稳不稳，就看这个循环转不转得起来。只靠位置的，位置一丢就没了，这叫"权"；位置没了还能影响系统的，这才叫"势"。有权有势，才是真掌权。</w:t>
      </w:r>
    </w:p>
    <w:p w14:paraId="317956D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积累过程大致分四个阶段：先在一个具体方向上持续、稳定地输出，让系统习惯有事第一个想到你；接着，这份可靠会慢慢变成一种"默认习惯"，系统评估你的时候不再从零开始，而是直接把你当成已经验证过的选项；再往后，这份信用会从一个方向扩展到别的方向——你在这个领域证明过自己靠谱，系统会更愿意在别的领域也给你机会，不用每次都重新证明；到了最后，多个方向上的信任叠加在一起，你不再需要主动去找机会，系统遇到不确定的事，会先想到找你。</w:t>
      </w:r>
    </w:p>
    <w:p w14:paraId="6BDF843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高信用是门票，高权力是路径。你拿到门票，才能进入路径；你进入路径，权力才真正开始生长。</w:t>
      </w:r>
    </w:p>
    <w:p w14:paraId="2E33A278">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43" w:name="_Toc323416837"/>
      <w:r>
        <w:rPr>
          <w:rFonts w:hint="eastAsia" w:ascii="Songti SC Black" w:hAnsi="Songti SC Black" w:eastAsia="Songti SC Black" w:cs="Songti SC Black"/>
          <w:sz w:val="32"/>
          <w:szCs w:val="32"/>
        </w:rPr>
        <w:t>关于资本</w:t>
      </w:r>
      <w:bookmarkEnd w:id="43"/>
    </w:p>
    <w:p w14:paraId="65EDC9B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老辈人过日子，有个道理。</w:t>
      </w:r>
    </w:p>
    <w:p w14:paraId="5260503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秋天收了粮食，不能都吃完。 得留一部分当种子，明年春天种到地里；得留一部分换锄头，换犁，换明年要用的东西；还得留一部分备着，万一明年闹灾，不至于饿死。</w:t>
      </w:r>
    </w:p>
    <w:p w14:paraId="4AC7D2F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都吃完了，明年喝西北风？</w:t>
      </w:r>
    </w:p>
    <w:p w14:paraId="7630AEF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就这么简单个道理。 这留着的、没吃完的、用来生更多粮食的部分，就是资本。</w:t>
      </w:r>
    </w:p>
    <w:p w14:paraId="5CA456F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资本不是什么吓人的东西。资本就是你没吃完、留着明天用的那点家底。</w:t>
      </w:r>
    </w:p>
    <w:p w14:paraId="599E706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我们总觉得资本是老板的钱，是股市里的数字，是剥削人的东西，离我们普通人远得很。其实不是。</w:t>
      </w:r>
    </w:p>
    <w:p w14:paraId="3F14926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你攒了三个月工资，买了个电动车跑外卖，这电动车就是你的资本。你学了个手艺，能给人修东西、做饭、做衣服，这手艺就是你的资本。你开个小铺子，留着进货的钱，这钱就是你的资本。</w:t>
      </w:r>
    </w:p>
    <w:p w14:paraId="5734E0F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说白了，就是你今天没把东西都造完，留着点，让明天能过得更好，能生更多的东西。 这不是资本家的专利，是每个会过日子的人都懂的道理。</w:t>
      </w:r>
    </w:p>
    <w:p w14:paraId="450985C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钱放着就是纸，粮食放着就会坏。资本是活的，得转起来。</w:t>
      </w:r>
    </w:p>
    <w:p w14:paraId="5F129A5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你把粮食藏在窖里，放十年，它还是那点粮食，甚至坏了。你把它当种子种到地里，秋天就能收更多。 你把钱锁在柜子里，放十年，它还是那点钱，甚至贬值了。你把它用来进货，用来学本事，用来做个小买卖，它就能生更多的钱。</w:t>
      </w:r>
    </w:p>
    <w:p w14:paraId="0B20862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死钱不是资本，活钱才是。 放着不动的家底不是资本，用起来、转起来、能生新东西的，才是资本。</w:t>
      </w:r>
    </w:p>
    <w:p w14:paraId="29FCDF9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老辈人说 "吃不穷，穿不穷，算计不到就受穷"，说的就是这个道理。</w:t>
      </w:r>
    </w:p>
    <w:p w14:paraId="1B8DD39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下面的话，就是想说说，资本这东西，到底是怎么回事，它不是什么大道理，就是每个人过日子都要懂的那点事。</w:t>
      </w:r>
    </w:p>
    <w:p w14:paraId="3E63CE7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资本的自然哲学定义</w:t>
      </w:r>
    </w:p>
    <w:p w14:paraId="52A6E6B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资本有一个精确的定位：</w:t>
      </w:r>
    </w:p>
    <w:p w14:paraId="5712215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资本</w:t>
      </w:r>
      <w:r>
        <w:rPr>
          <w:rFonts w:hint="eastAsia" w:ascii="Songti SC Regular" w:hAnsi="Songti SC Regular" w:eastAsia="Songti SC Regular" w:cs="Songti SC Regular"/>
          <w:b/>
          <w:bCs/>
          <w:sz w:val="21"/>
          <w:szCs w:val="21"/>
          <w:lang w:eastAsia="zh-CN"/>
        </w:rPr>
        <w:t>，</w:t>
      </w:r>
      <w:r>
        <w:rPr>
          <w:rFonts w:hint="eastAsia" w:ascii="Songti SC Regular" w:hAnsi="Songti SC Regular" w:eastAsia="Songti SC Regular" w:cs="Songti SC Regular"/>
          <w:b/>
          <w:bCs/>
          <w:sz w:val="21"/>
          <w:szCs w:val="21"/>
          <w:lang w:val="en-US" w:eastAsia="zh-CN"/>
        </w:rPr>
        <w:t>是</w:t>
      </w:r>
      <w:r>
        <w:rPr>
          <w:rFonts w:hint="eastAsia" w:ascii="Songti SC Regular" w:hAnsi="Songti SC Regular" w:eastAsia="Songti SC Regular" w:cs="Songti SC Regular"/>
          <w:b/>
          <w:bCs/>
          <w:sz w:val="21"/>
          <w:szCs w:val="21"/>
        </w:rPr>
        <w:t>社会生产过程中，被固化在物质形态中的预存自由能</w:t>
      </w:r>
      <w:r>
        <w:rPr>
          <w:rFonts w:hint="eastAsia" w:ascii="Songti SC Regular" w:hAnsi="Songti SC Regular" w:eastAsia="Songti SC Regular" w:cs="Songti SC Regular"/>
          <w:sz w:val="21"/>
          <w:szCs w:val="21"/>
        </w:rPr>
        <w:t>。</w:t>
      </w:r>
    </w:p>
    <w:p w14:paraId="315E4A6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是金钱（金钱是路由协议），不是权力（权力是规则裁决权）。它是已经完成的降熵操作的物理结晶——一台机器，是钢铁、铜线、塑料被有序编排后的低熵结构；一笔现金，是过往劳动产出的通用存储形态。</w:t>
      </w:r>
    </w:p>
    <w:p w14:paraId="706FB20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资本的本质是时间的冻结。一个劳动者今天生产了十斤粮食，只消耗三斤，剩余七斤没有消失——</w:t>
      </w:r>
      <w:r>
        <w:rPr>
          <w:rFonts w:hint="eastAsia" w:ascii="Songti SC Regular" w:hAnsi="Songti SC Regular" w:eastAsia="Songti SC Regular" w:cs="Songti SC Regular"/>
          <w:b/>
          <w:bCs/>
          <w:sz w:val="21"/>
          <w:szCs w:val="21"/>
        </w:rPr>
        <w:t>它们以实物、货币或工具的形式存在，等待未来的某个时刻被释放做功</w:t>
      </w:r>
      <w:r>
        <w:rPr>
          <w:rFonts w:hint="eastAsia" w:ascii="Songti SC Regular" w:hAnsi="Songti SC Regular" w:eastAsia="Songti SC Regular" w:cs="Songti SC Regular"/>
          <w:sz w:val="21"/>
          <w:szCs w:val="21"/>
        </w:rPr>
        <w:t>。这个“冻结-释放”的过程，就是资本的生命周期。</w:t>
      </w:r>
    </w:p>
    <w:p w14:paraId="7433E60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资本与资产区别</w:t>
      </w:r>
    </w:p>
    <w:p w14:paraId="4788A30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在个人语境下不说“资本”，说“资产”，“资本”这个词一直是悬空的。</w:t>
      </w:r>
    </w:p>
    <w:p w14:paraId="4324BED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它属于宏观、属于老板、属于经济学家。你翻开个人理财书，看到的也是“资产”，不是“资本”。资产是你摸得到、叫得出名字的东西——存款、房子、车、技能、关系。资本是这些资产进入生产循环后的状态。资产是你拥有的，资本是你正在使用的。</w:t>
      </w:r>
    </w:p>
    <w:p w14:paraId="6C82FEC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资产 = 你持有的东西。</w:t>
      </w:r>
    </w:p>
    <w:p w14:paraId="02926E6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你有一台机器、一套房子、一笔存款、一辆车——这些都是你的资产。资产是你当下持有的存量的形态。</w:t>
      </w:r>
    </w:p>
    <w:p w14:paraId="3718BED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资本 = 持有物中被用于生产的那部分。</w:t>
      </w:r>
    </w:p>
    <w:p w14:paraId="54075A1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你有一台车，自己开——它是你的资产，但不是资本。它没有参与生产，没有在创造新的价值。</w:t>
      </w:r>
    </w:p>
    <w:p w14:paraId="581D758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你用同一台车跑网约车，一天接20单——它进入了生产循环，它是资本。它在释放你过去购买它时冻结的劳动时间，产生新的收入。</w:t>
      </w:r>
    </w:p>
    <w:p w14:paraId="2862581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资产是持有物，资本是投入生产循环中的那部分持有物。</w:t>
      </w:r>
    </w:p>
    <w:p w14:paraId="1F99900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资本不直接产生现金流。资产也不直接产生现金流。</w:t>
      </w:r>
    </w:p>
    <w:p w14:paraId="1E70B3C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现金流只来自一种操作：交换。 你卖东西，收到钱，那是现金流。你工作，收到工资，那是现金流。你出租房子，收到租金，那是现金流。你投资股票，收到分红或卖出获利，那是现金流。</w:t>
      </w:r>
    </w:p>
    <w:p w14:paraId="7908147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资本和资产都不能自动变成现金流。它们必须被“释放”——通过交换——才能变成你手里能花的钱。</w:t>
      </w:r>
    </w:p>
    <w:p w14:paraId="3AB677E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现代企业积累的是资产，但活下来靠的是资本</w:t>
      </w:r>
    </w:p>
    <w:p w14:paraId="1690C88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账面上看，企业在积累资产。资产负债表上的数字——现金、厂房、设备、存货、应收账款——这些是某个时间点的持有物。会计系统只能记录这些，因为它们可以被量化、被审计、被写入报告。</w:t>
      </w:r>
    </w:p>
    <w:p w14:paraId="782F91E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真正决定企业能不能活过下一个周期的，是它的资本积累能力——它把持有的资产不断投入生产循环、产生新的现金流、再投入、再产生的持续过程。资产是它在某一年报上的存量记录，资本是它从创立到现在的连续运转中积累下来的所有流动和增长。</w:t>
      </w:r>
    </w:p>
    <w:p w14:paraId="79B4454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资产是账本上的</w:t>
      </w:r>
      <w:r>
        <w:rPr>
          <w:rFonts w:hint="eastAsia" w:ascii="Songti SC Black" w:hAnsi="Songti SC Black" w:eastAsia="Songti SC Black" w:cs="Songti SC Black"/>
          <w:sz w:val="28"/>
          <w:szCs w:val="28"/>
          <w:lang w:val="en-US" w:eastAsia="zh-CN"/>
        </w:rPr>
        <w:t>固定</w:t>
      </w:r>
      <w:r>
        <w:rPr>
          <w:rFonts w:hint="eastAsia" w:ascii="Songti SC Black" w:hAnsi="Songti SC Black" w:eastAsia="Songti SC Black" w:cs="Songti SC Black"/>
          <w:sz w:val="28"/>
          <w:szCs w:val="28"/>
        </w:rPr>
        <w:t>数字，资本是系统里的活循环</w:t>
      </w:r>
    </w:p>
    <w:p w14:paraId="610D8EC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资产账本记录：</w:t>
      </w:r>
    </w:p>
    <w:p w14:paraId="06B112E6">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2023年12月31日，公司持有现金10亿</w:t>
      </w:r>
    </w:p>
    <w:p w14:paraId="1C9E68A1">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厂房设备净值20亿</w:t>
      </w:r>
    </w:p>
    <w:p w14:paraId="3A67E07A">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存货5亿</w:t>
      </w:r>
    </w:p>
    <w:p w14:paraId="2D080E8F">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总资产35亿</w:t>
      </w:r>
    </w:p>
    <w:p w14:paraId="566CD88F">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资本循环在发生：</w:t>
      </w:r>
    </w:p>
    <w:p w14:paraId="30E039C1">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10亿现金中的一部分用于研发，在研发阶段转化为技术储备，技术储备形成产品，产品上市后转回现金，现金增加</w:t>
      </w:r>
    </w:p>
    <w:p w14:paraId="7471E9CB">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厂房设备生产产品，产品出售产生收入，收入覆盖成本后结余成为新增留存，留存继续投入下一轮循环</w:t>
      </w:r>
    </w:p>
    <w:p w14:paraId="65B33D1E">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存货周转周期缩短，意味着同样的资产在相同的时间内完成更多循环，产生更多现金流，使留存的速度加快</w:t>
      </w:r>
    </w:p>
    <w:p w14:paraId="352DA12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资产是资本循环在某个时间点留下的痕迹。资本是资产在时间中经历的全部流动——它的来源、它在不同形态之间的转换、它通过每一次循环净增了多少、它在什么时候被投入、什么时候被回收。</w:t>
      </w:r>
    </w:p>
    <w:p w14:paraId="5D1E681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现代企业真正的资本是什么</w:t>
      </w:r>
    </w:p>
    <w:p w14:paraId="74A1CB6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企业的资本不只在账本上。账本上记录的是固定资产、无形资产、存货、现金——这些是资本循环的结果，不是资本本身。</w:t>
      </w:r>
    </w:p>
    <w:p w14:paraId="0C6B5BB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现代企业真正的资本积累，发生在账本记录不到的地方：</w:t>
      </w:r>
    </w:p>
    <w:p w14:paraId="7A20060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品牌资本</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消费者记住你、信任你、在同类产品中优先选你。这种信任是你用时间、产品质量、广告投入积累下来的，但它不在资产负债表上。品牌溢价让同一件商品卖更高的价格，带来更高的现金流。如果没有品牌，你只能按照市场最低价出售商品。</w:t>
      </w:r>
    </w:p>
    <w:p w14:paraId="5919876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组织资本</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你的团队知道怎么做、配合得好、新人进来能快速上手。这种能力是时间积累出来的，是组织在持续运转中沉淀下来的处理模式。一个成熟组织的运转效率，高于一个刚组建的团队。它不是在账本上的资产，但它让账本上的资产在循环过程中以更快的速度和更低的耗散完成转化。</w:t>
      </w:r>
    </w:p>
    <w:p w14:paraId="282CA69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技术资本</w:t>
      </w:r>
      <w:r>
        <w:rPr>
          <w:rFonts w:hint="eastAsia" w:ascii="Songti SC Regular" w:hAnsi="Songti SC Regular" w:eastAsia="Songti SC Regular" w:cs="Songti SC Regular"/>
          <w:b/>
          <w:bCs/>
          <w:sz w:val="21"/>
          <w:szCs w:val="21"/>
        </w:rPr>
        <w:br w:type="textWrapping"/>
      </w:r>
      <w:r>
        <w:rPr>
          <w:rFonts w:hint="eastAsia" w:ascii="Songti SC Regular" w:hAnsi="Songti SC Regular" w:eastAsia="Songti SC Regular" w:cs="Songti SC Regular"/>
          <w:sz w:val="21"/>
          <w:szCs w:val="21"/>
        </w:rPr>
        <w:t>你积累的技术、专利、工艺、数据。这些东西不是一次投入就完成的，是持续迭代出来的。谷歌的搜索算法、亚马逊的推荐系统、特斯拉的电池数据——这些都是持续投入、持续迭代、持续积累的资本。你拥有它，你不需要每次从头开始。</w:t>
      </w:r>
    </w:p>
    <w:p w14:paraId="01F2449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网络资本</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你的用户、你的供应商、你的合作伙伴——他们在你这里形成了依赖关系，替代成本高。你积累的不是单个用户，是用户之间的依赖网络。更多的用户产生更多的数据，更多的数据产生更好的体验，更好的体验吸引更多的用户。你不只是在持有用户，你是在让网络效应持续放大。</w:t>
      </w:r>
    </w:p>
    <w:p w14:paraId="18B2D93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rPr>
        <w:t>为什么资产</w:t>
      </w:r>
      <w:r>
        <w:rPr>
          <w:rFonts w:hint="eastAsia" w:ascii="Songti SC Black" w:hAnsi="Songti SC Black" w:eastAsia="Songti SC Black" w:cs="Songti SC Black"/>
          <w:sz w:val="28"/>
          <w:szCs w:val="28"/>
          <w:lang w:val="en-US" w:eastAsia="zh-CN"/>
        </w:rPr>
        <w:t>固定</w:t>
      </w:r>
      <w:r>
        <w:rPr>
          <w:rFonts w:hint="eastAsia" w:ascii="Songti SC Black" w:hAnsi="Songti SC Black" w:eastAsia="Songti SC Black" w:cs="Songti SC Black"/>
          <w:sz w:val="28"/>
          <w:szCs w:val="28"/>
        </w:rPr>
        <w:t>，资本会“生”</w:t>
      </w:r>
    </w:p>
    <w:p w14:paraId="36F4505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资产本身不会增长。你有一台机器，放在那里一年，它不会变成两台。你有一笔存款，放在那里不投入循环，它不会增值（通胀还会让它贬值）。资产只有在进入循环、被使用、被转化时才会产生新价值。</w:t>
      </w:r>
    </w:p>
    <w:p w14:paraId="60B1597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资产是冻结的，资本是流动的。</w:t>
      </w:r>
    </w:p>
    <w:p w14:paraId="3DA8980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一台闲置的机器是资产；一台运转的机器是资本在释放。</w:t>
      </w:r>
    </w:p>
    <w:p w14:paraId="4C0C767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一笔闲置的现金是资产；一笔用于研发、采购、扩张的现金是资本在循环。</w:t>
      </w:r>
    </w:p>
    <w:p w14:paraId="16C67DB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一个不用的专利是无形资产；一个被用于产品开发的专利是资本在转化。</w:t>
      </w:r>
    </w:p>
    <w:p w14:paraId="3A484DE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企业的真实增长来自资本循环的速度和效率——你能多快把投入转化为产出、把产出再投入下一轮循环、让每一轮循环的产出大于投入。</w:t>
      </w:r>
    </w:p>
    <w:p w14:paraId="405BBEB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关于资本和资产积累</w:t>
      </w:r>
    </w:p>
    <w:p w14:paraId="738D3D3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eastAsia="zh-CN"/>
        </w:rPr>
      </w:pPr>
      <w:r>
        <w:rPr>
          <w:rFonts w:hint="eastAsia" w:ascii="Songti SC Regular" w:hAnsi="Songti SC Regular" w:eastAsia="Songti SC Regular" w:cs="Songti SC Regular"/>
          <w:sz w:val="21"/>
          <w:szCs w:val="21"/>
        </w:rPr>
        <w:t>资产是过去资本循环的记录，资本是未来资产形成的条件</w:t>
      </w:r>
      <w:r>
        <w:rPr>
          <w:rFonts w:hint="eastAsia" w:ascii="Songti SC Regular" w:hAnsi="Songti SC Regular" w:eastAsia="Songti SC Regular" w:cs="Songti SC Regular"/>
          <w:sz w:val="21"/>
          <w:szCs w:val="21"/>
          <w:lang w:eastAsia="zh-CN"/>
        </w:rPr>
        <w:t>。</w:t>
      </w:r>
    </w:p>
    <w:p w14:paraId="70CE1D16">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你看到苹果公司持有1620亿现金</w:t>
      </w:r>
      <w:r>
        <w:rPr>
          <w:rFonts w:hint="eastAsia" w:ascii="Songti SC Regular" w:hAnsi="Songti SC Regular" w:eastAsia="Songti SC Regular" w:cs="Songti SC Regular"/>
          <w:sz w:val="21"/>
          <w:szCs w:val="21"/>
          <w:lang w:val="en-US" w:eastAsia="zh-CN"/>
        </w:rPr>
        <w:t>（这是几年前的一个大致数字，仅作示例，不代表苹果当前的实际现金储备）</w:t>
      </w:r>
      <w:r>
        <w:rPr>
          <w:rFonts w:hint="eastAsia" w:ascii="Songti SC Regular" w:hAnsi="Songti SC Regular" w:eastAsia="Songti SC Regular" w:cs="Songti SC Regular"/>
          <w:sz w:val="21"/>
          <w:szCs w:val="21"/>
        </w:rPr>
        <w:t>——那是资产。但苹果真正的资本是它在过去几十年里建立起来的品牌认知、用户生态、供应链控制、iOS开发者网络。这些才是让1620亿现金能够持续增长的东西。</w:t>
      </w:r>
    </w:p>
    <w:p w14:paraId="38CC152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资产是资本在某个时刻凝固下来的形态。资本是在时间中让资产从无到有、从小到大、从一种形态到另一种形态的持续操作。</w:t>
      </w:r>
    </w:p>
    <w:p w14:paraId="07501F3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eastAsia="zh-CN"/>
        </w:rPr>
      </w:pPr>
      <w:r>
        <w:rPr>
          <w:rFonts w:hint="eastAsia" w:ascii="Songti SC Regular" w:hAnsi="Songti SC Regular" w:eastAsia="Songti SC Regular" w:cs="Songti SC Regular"/>
          <w:b/>
          <w:bCs/>
          <w:sz w:val="21"/>
          <w:szCs w:val="21"/>
        </w:rPr>
        <w:t>持有资产，积累资本</w:t>
      </w:r>
      <w:r>
        <w:rPr>
          <w:rFonts w:hint="eastAsia" w:ascii="Songti SC Regular" w:hAnsi="Songti SC Regular" w:eastAsia="Songti SC Regular" w:cs="Songti SC Regular"/>
          <w:b/>
          <w:bCs/>
          <w:sz w:val="21"/>
          <w:szCs w:val="21"/>
          <w:lang w:eastAsia="zh-CN"/>
        </w:rPr>
        <w:t>。</w:t>
      </w:r>
    </w:p>
    <w:p w14:paraId="02FC5DA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资产记录的是你的投入在某一时刻的总和。资本记录的是你的投入在时间中的流速和转化率。没有资本积累，持有的资产会在时间中被消耗掉，不会自行增长。</w:t>
      </w:r>
    </w:p>
    <w:p w14:paraId="4866073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资本积累，资产在时间中持续放大，输出的结果大于输入的总和。你积累的不是数字，是让数字持续增长的结构。你将持有的资产不断投入循环、转化、回流的连续过程，使资产在每次循环结束后到达比上一次更高的位置。资产记录你到达的位置，资本记录你到达位置所经过的路径。你积累到足够多的路径之后，不需要自己一直在场，结构本身就能让资产按它的方向继续移动。</w:t>
      </w:r>
    </w:p>
    <w:p w14:paraId="0FD2CD87">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44" w:name="_Toc385668902"/>
      <w:r>
        <w:rPr>
          <w:rFonts w:hint="eastAsia" w:ascii="Songti SC Black" w:hAnsi="Songti SC Black" w:eastAsia="Songti SC Black" w:cs="Songti SC Black"/>
          <w:sz w:val="32"/>
          <w:szCs w:val="32"/>
        </w:rPr>
        <w:t>关于管理</w:t>
      </w:r>
      <w:bookmarkEnd w:id="44"/>
    </w:p>
    <w:p w14:paraId="45AC1A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几个人一起走远路，是件麻烦事。</w:t>
      </w:r>
    </w:p>
    <w:p w14:paraId="4A827B0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谁带水，谁带干粮，带多少？谁走前面探路，谁走后面收尾，别让谁掉队了？走多久歇一次，歇多久？走错路了怎么办？水喝光了怎么办？</w:t>
      </w:r>
    </w:p>
    <w:p w14:paraId="243B163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要是没人张罗，你带你的，我带我的，有的带多了有的带少了，有的走快了有的走慢了，没走一半就乱了。不是水不够喝，就是有人掉队，再不然就是走错了路，白走几十里。</w:t>
      </w:r>
    </w:p>
    <w:p w14:paraId="6741403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总得有个人，把这些事都张罗到。不是他官最大，也不是他最能打，是他心里有数，知道多少人带多少干粮，知道走多久该歇，知道哪条路对哪条路错。大家跟着他走，不用操心这些杂事，专心走路就行。</w:t>
      </w:r>
    </w:p>
    <w:p w14:paraId="2626720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这就是管理。</w:t>
      </w:r>
    </w:p>
    <w:p w14:paraId="3ADC1F9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——管理不是管别人。管理是管乱。</w:t>
      </w:r>
    </w:p>
    <w:p w14:paraId="561FB9F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我们总觉得管理就是当领导，就是发号施令，就是管着别人，让别人听自己的。其实不是。</w:t>
      </w:r>
    </w:p>
    <w:p w14:paraId="51D8157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几个人一起干事，天然就会乱。你想这么干，我想那么干；你觉得这个重要，我觉得那个重要；资源就那么多，给了你就给不了我。这些乱子不按住，事就干不成。</w:t>
      </w:r>
    </w:p>
    <w:p w14:paraId="7C5A21A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管理做的，就是把这些乱子理顺。该往哪走，谁干什么，东西怎么分，出了错怎么办，都给大家说清楚。乱子少了，劲往一处使，事就成了。</w:t>
      </w:r>
    </w:p>
    <w:p w14:paraId="562AD1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——好的管理者，不是什么都自己干。是让大家不用乱操心。</w:t>
      </w:r>
    </w:p>
    <w:p w14:paraId="10B15AF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差的管理者，什么都要自己管，什么都不放心，一天忙到晚，大家还不知道该干什么，乱成一锅粥。好的管理者，把规矩定好，把东西分好，大家各干各的，不用他天天盯着，也知道该往哪走，该干什么。他不用事事都自己上，他只要看着别出大的乱子就行。</w:t>
      </w:r>
    </w:p>
    <w:p w14:paraId="628FDA1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大家走得顺顺当当，不折腾，不内耗，平平安安走到地方，这就是管好了。管理这东西，到底是怎么回事，它不是什么当领导的学问，就是几个人一起干事，怎么才能顺顺利利把事办成的道理，往下细说。</w:t>
      </w:r>
    </w:p>
    <w:p w14:paraId="192A5D9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管理的本质</w:t>
      </w:r>
    </w:p>
    <w:p w14:paraId="00BC9C2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管理，是组织的内部路由协议——确保组织作为一个整体，在外部社会网络中持续输出稳定的成果。</w:t>
      </w:r>
    </w:p>
    <w:p w14:paraId="2E5C68F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是"对外定方向"，管理是"对内理顺流程"。两者层级不同，但底层机制相通：权力处理的是社会系统的不确定性（对外），管理处理的是组织内部的不确定性（对内）。权力决定"往哪打"，管理决定"怎么打到"。</w:t>
      </w:r>
    </w:p>
    <w:p w14:paraId="604960A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管理的核心矛盾（任何管理唯一问题）</w:t>
      </w:r>
    </w:p>
    <w:p w14:paraId="23449AB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组织天然倾向于变乱：部门之间信息不通（采集效率下降）；执行层理解偏差（处理质量下降）；资源错配（调度效率下降）；利益冲突（内耗增加）；人员疲惫（团队状态崩溃）。</w:t>
      </w:r>
    </w:p>
    <w:p w14:paraId="3B1AFCB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的唯一使命，就是对抗这种内部变乱，确保组织作为一个整体对外做事的效率不低于某个底线。管理效率好不好，看的是两头——组织对外产出了多少净价值，除以组织内部为了这份产出摩擦掉了多少——前者越大越好，后者越小越好。这不是一个能精确算出分数的公式，但方向很清楚：产出和内耗，永远是一对此消彼长的关系。</w:t>
      </w:r>
    </w:p>
    <w:p w14:paraId="70B3C3C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管理的三件事</w:t>
      </w:r>
    </w:p>
    <w:p w14:paraId="60E6509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任何管理，无论层级，都只做三件事。缺任何一件，管理就塌掉：</w:t>
      </w:r>
    </w:p>
    <w:p w14:paraId="07BC1B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1. 定方向（消除决策上的模糊）</w:t>
      </w:r>
    </w:p>
    <w:p w14:paraId="7A4C23A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告诉所有人：目标是什么，优先级是什么，边界在哪里。不做这个，每个人按自己的理解做事，输出必然散乱。</w:t>
      </w:r>
    </w:p>
    <w:p w14:paraId="34A575D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2. 配资源（消除配置上的浪费）</w:t>
      </w:r>
    </w:p>
    <w:p w14:paraId="35ACC04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把有限的钱、人、时间、注意力，分配到最能产出的事上。不做这个，能力再强也是空转——资源在错误的位置上烧掉。</w:t>
      </w:r>
    </w:p>
    <w:p w14:paraId="5F8BC2E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3. 纠偏差（消除执行中的累积误差）</w:t>
      </w:r>
    </w:p>
    <w:p w14:paraId="24AB070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执行过程中，一定有偏离预期的事发生。管理者要能及时发现并修正，或修改目标，或调整资源，或替换执行者。不做这个，偏差持续累积，直到系统失控。</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37780B57">
        <w:tc>
          <w:tcPr>
            <w:tcW w:w="1666" w:type="pct"/>
            <w:vAlign w:val="center"/>
          </w:tcPr>
          <w:p w14:paraId="7A6F13A4">
            <w:pPr>
              <w:jc w:val="center"/>
              <w:rPr>
                <w:rFonts w:hint="eastAsia" w:ascii="Songti SC Regular" w:hAnsi="Songti SC Regular" w:eastAsia="Songti SC Regular" w:cs="Songti SC Regular"/>
                <w:sz w:val="21"/>
                <w:szCs w:val="21"/>
                <w:vertAlign w:val="baseline"/>
              </w:rPr>
            </w:pPr>
          </w:p>
        </w:tc>
        <w:tc>
          <w:tcPr>
            <w:tcW w:w="1666" w:type="pct"/>
            <w:vAlign w:val="center"/>
          </w:tcPr>
          <w:p w14:paraId="5970F08B">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权力</w:t>
            </w:r>
          </w:p>
        </w:tc>
        <w:tc>
          <w:tcPr>
            <w:tcW w:w="1666" w:type="pct"/>
            <w:vAlign w:val="center"/>
          </w:tcPr>
          <w:p w14:paraId="7DEE02AB">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管理</w:t>
            </w:r>
          </w:p>
        </w:tc>
      </w:tr>
      <w:tr w14:paraId="44041E37">
        <w:tc>
          <w:tcPr>
            <w:tcW w:w="1666" w:type="pct"/>
            <w:vAlign w:val="center"/>
          </w:tcPr>
          <w:p w14:paraId="21AA3E2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作用域</w:t>
            </w:r>
          </w:p>
        </w:tc>
        <w:tc>
          <w:tcPr>
            <w:tcW w:w="1666" w:type="pct"/>
            <w:vAlign w:val="center"/>
          </w:tcPr>
          <w:p w14:paraId="57BB40E2">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社会系统（全网）</w:t>
            </w:r>
          </w:p>
        </w:tc>
        <w:tc>
          <w:tcPr>
            <w:tcW w:w="1666" w:type="pct"/>
            <w:vAlign w:val="center"/>
          </w:tcPr>
          <w:p w14:paraId="5BB745B3">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组织内部</w:t>
            </w:r>
          </w:p>
        </w:tc>
      </w:tr>
      <w:tr w14:paraId="590A5844">
        <w:tc>
          <w:tcPr>
            <w:tcW w:w="1666" w:type="pct"/>
            <w:vAlign w:val="center"/>
          </w:tcPr>
          <w:p w14:paraId="787763F2">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核心工具</w:t>
            </w:r>
          </w:p>
        </w:tc>
        <w:tc>
          <w:tcPr>
            <w:tcW w:w="1666" w:type="pct"/>
            <w:vAlign w:val="center"/>
          </w:tcPr>
          <w:p w14:paraId="3161C8E3">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规则裁决权、暴力使用权</w:t>
            </w:r>
          </w:p>
        </w:tc>
        <w:tc>
          <w:tcPr>
            <w:tcW w:w="1666" w:type="pct"/>
            <w:vAlign w:val="center"/>
          </w:tcPr>
          <w:p w14:paraId="386273E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指令、流程、考核、激励</w:t>
            </w:r>
          </w:p>
        </w:tc>
      </w:tr>
      <w:tr w14:paraId="3B39D470">
        <w:tc>
          <w:tcPr>
            <w:tcW w:w="1666" w:type="pct"/>
            <w:vAlign w:val="center"/>
          </w:tcPr>
          <w:p w14:paraId="233629E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处理对象</w:t>
            </w:r>
          </w:p>
        </w:tc>
        <w:tc>
          <w:tcPr>
            <w:tcW w:w="1666" w:type="pct"/>
            <w:vAlign w:val="center"/>
          </w:tcPr>
          <w:p w14:paraId="7151BB76">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社会整体的不确定性</w:t>
            </w:r>
          </w:p>
        </w:tc>
        <w:tc>
          <w:tcPr>
            <w:tcW w:w="1666" w:type="pct"/>
            <w:vAlign w:val="center"/>
          </w:tcPr>
          <w:p w14:paraId="3231308E">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组织内部的偏差和耗散</w:t>
            </w:r>
          </w:p>
        </w:tc>
      </w:tr>
      <w:tr w14:paraId="476DD237">
        <w:tc>
          <w:tcPr>
            <w:tcW w:w="1666" w:type="pct"/>
            <w:vAlign w:val="center"/>
          </w:tcPr>
          <w:p w14:paraId="1D70F84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失败后果</w:t>
            </w:r>
          </w:p>
        </w:tc>
        <w:tc>
          <w:tcPr>
            <w:tcW w:w="1666" w:type="pct"/>
            <w:vAlign w:val="center"/>
          </w:tcPr>
          <w:p w14:paraId="24E0024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系统分裂、社会失序</w:t>
            </w:r>
          </w:p>
        </w:tc>
        <w:tc>
          <w:tcPr>
            <w:tcW w:w="1666" w:type="pct"/>
            <w:vAlign w:val="center"/>
          </w:tcPr>
          <w:p w14:paraId="34C4736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组织解体、目标失败</w:t>
            </w:r>
          </w:p>
        </w:tc>
      </w:tr>
      <w:tr w14:paraId="3B2FEBA9">
        <w:tc>
          <w:tcPr>
            <w:tcW w:w="1666" w:type="pct"/>
            <w:vAlign w:val="center"/>
          </w:tcPr>
          <w:p w14:paraId="224C1487">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合法性来源</w:t>
            </w:r>
          </w:p>
        </w:tc>
        <w:tc>
          <w:tcPr>
            <w:tcW w:w="1666" w:type="pct"/>
            <w:vAlign w:val="center"/>
          </w:tcPr>
          <w:p w14:paraId="16351C71">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暴力垄断或选举</w:t>
            </w:r>
          </w:p>
        </w:tc>
        <w:tc>
          <w:tcPr>
            <w:tcW w:w="1666" w:type="pct"/>
            <w:vAlign w:val="center"/>
          </w:tcPr>
          <w:p w14:paraId="34F9EC6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上级授权或专业能力</w:t>
            </w:r>
          </w:p>
        </w:tc>
      </w:tr>
    </w:tbl>
    <w:p w14:paraId="19945B1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管理与权力的区别（精确切割）</w:t>
      </w:r>
    </w:p>
    <w:p w14:paraId="558CDB6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权力的失败：社会秩序破碎，全局震荡。管理的失败：组织这个整体被外部环境判定为"靠不住""不划算"，被别的选项绕开或淘汰。</w:t>
      </w:r>
    </w:p>
    <w:p w14:paraId="58924B5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管理水平的判断标准（接地气版）</w:t>
      </w:r>
    </w:p>
    <w:p w14:paraId="68AF09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一个组织管理水平如何，看三件事：</w:t>
      </w:r>
    </w:p>
    <w:p w14:paraId="0D261EB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1. 能不能把"模糊意图"翻译成"精确指令"</w:t>
      </w:r>
    </w:p>
    <w:p w14:paraId="4F5A507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上级说"活下去"，下级收到的是"三个月内回款100万"还是"大家加油"？前者是有效管理，后者是无效通信。</w:t>
      </w:r>
    </w:p>
    <w:p w14:paraId="1620702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2. 能不能在资源不足时守住核心链路</w:t>
      </w:r>
    </w:p>
    <w:p w14:paraId="5D6E374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资源永远不足。好的管理者清楚：哪条链路绝对不能断（核心业务）、哪条链路可以暂时降速（可推迟事项）、哪条链路直接切断（纯耗散项目）。</w:t>
      </w:r>
    </w:p>
    <w:p w14:paraId="355F7312">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Style w:val="16"/>
          <w:rFonts w:hint="eastAsia" w:ascii="Songti SC Black" w:hAnsi="Songti SC Black" w:eastAsia="Songti SC Black" w:cs="Songti SC Black"/>
          <w:b/>
          <w:sz w:val="21"/>
          <w:szCs w:val="21"/>
        </w:rPr>
        <w:t>3. 能不能让多数节点在常规状态下自发运转</w:t>
      </w:r>
    </w:p>
    <w:p w14:paraId="445E0AB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如果管理者必须亲自下到每个细节才能让组织动起来，说明流程没搭好，团队没有形成稳定的自运转规则。好的管理状态下，多数决策由流程自动完成，管理者只处理"流程处理不了的异常"。</w:t>
      </w:r>
    </w:p>
    <w:p w14:paraId="4ED8A1D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管理的"负熵账本"</w:t>
      </w:r>
    </w:p>
    <w:p w14:paraId="31E3640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管理的全部成果，最终可以放在一个账本上衡量：</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6E807A98">
        <w:tc>
          <w:tcPr>
            <w:tcW w:w="1666" w:type="pct"/>
            <w:vAlign w:val="center"/>
          </w:tcPr>
          <w:p w14:paraId="151E30D6">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项目</w:t>
            </w:r>
          </w:p>
        </w:tc>
        <w:tc>
          <w:tcPr>
            <w:tcW w:w="1666" w:type="pct"/>
            <w:vAlign w:val="center"/>
          </w:tcPr>
          <w:p w14:paraId="4E5E2277">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输入（成本）</w:t>
            </w:r>
          </w:p>
        </w:tc>
        <w:tc>
          <w:tcPr>
            <w:tcW w:w="1666" w:type="pct"/>
            <w:vAlign w:val="center"/>
          </w:tcPr>
          <w:p w14:paraId="55FFCC68">
            <w:pPr>
              <w:keepNext w:val="0"/>
              <w:keepLines w:val="0"/>
              <w:widowControl/>
              <w:suppressLineNumbers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b/>
                <w:bCs/>
                <w:kern w:val="0"/>
                <w:sz w:val="21"/>
                <w:szCs w:val="21"/>
                <w:lang w:val="en-US" w:eastAsia="zh-CN" w:bidi="ar"/>
              </w:rPr>
              <w:t>输出（收益）</w:t>
            </w:r>
          </w:p>
        </w:tc>
      </w:tr>
      <w:tr w14:paraId="0ACD6722">
        <w:tc>
          <w:tcPr>
            <w:tcW w:w="1666" w:type="pct"/>
            <w:vAlign w:val="center"/>
          </w:tcPr>
          <w:p w14:paraId="3F782A2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定方向</w:t>
            </w:r>
          </w:p>
        </w:tc>
        <w:tc>
          <w:tcPr>
            <w:tcW w:w="1666" w:type="pct"/>
            <w:vAlign w:val="center"/>
          </w:tcPr>
          <w:p w14:paraId="28425CD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决策者的注意力消耗</w:t>
            </w:r>
          </w:p>
        </w:tc>
        <w:tc>
          <w:tcPr>
            <w:tcW w:w="1666" w:type="pct"/>
            <w:vAlign w:val="center"/>
          </w:tcPr>
          <w:p w14:paraId="19315C8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全组织动作方向一致，减少内耗</w:t>
            </w:r>
          </w:p>
        </w:tc>
      </w:tr>
      <w:tr w14:paraId="00109C8C">
        <w:tc>
          <w:tcPr>
            <w:tcW w:w="1666" w:type="pct"/>
            <w:vAlign w:val="center"/>
          </w:tcPr>
          <w:p w14:paraId="60B21B94">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配资源</w:t>
            </w:r>
          </w:p>
        </w:tc>
        <w:tc>
          <w:tcPr>
            <w:tcW w:w="1666" w:type="pct"/>
            <w:vAlign w:val="center"/>
          </w:tcPr>
          <w:p w14:paraId="5C1FA08D">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调度过程的信息损耗</w:t>
            </w:r>
          </w:p>
        </w:tc>
        <w:tc>
          <w:tcPr>
            <w:tcW w:w="1666" w:type="pct"/>
            <w:vAlign w:val="center"/>
          </w:tcPr>
          <w:p w14:paraId="10546B39">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资源集中在高产出链路，提升净输出</w:t>
            </w:r>
          </w:p>
        </w:tc>
      </w:tr>
      <w:tr w14:paraId="4215C0CF">
        <w:tc>
          <w:tcPr>
            <w:tcW w:w="1666" w:type="pct"/>
            <w:vAlign w:val="center"/>
          </w:tcPr>
          <w:p w14:paraId="27435A48">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纠偏差</w:t>
            </w:r>
          </w:p>
        </w:tc>
        <w:tc>
          <w:tcPr>
            <w:tcW w:w="1666" w:type="pct"/>
            <w:vAlign w:val="center"/>
          </w:tcPr>
          <w:p w14:paraId="613F600C">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监督和干预的管理成本</w:t>
            </w:r>
          </w:p>
        </w:tc>
        <w:tc>
          <w:tcPr>
            <w:tcW w:w="1666" w:type="pct"/>
            <w:vAlign w:val="center"/>
          </w:tcPr>
          <w:p w14:paraId="1673DD76">
            <w:pPr>
              <w:keepNext w:val="0"/>
              <w:keepLines w:val="0"/>
              <w:widowControl/>
              <w:suppressLineNumbers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kern w:val="0"/>
                <w:sz w:val="21"/>
                <w:szCs w:val="21"/>
                <w:lang w:val="en-US" w:eastAsia="zh-CN" w:bidi="ar"/>
              </w:rPr>
              <w:t>偏差被及时消除，降低累积损失</w:t>
            </w:r>
          </w:p>
        </w:tc>
      </w:tr>
    </w:tbl>
    <w:p w14:paraId="0E5866C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管理者的产出，不是他亲自做了什么，而是他让整个组织在同样资源下产出了更多、消耗更少。他的价值等于他治下的组织总产出，减去没有他这个管理者时的组织产出，那个差值就是他的贡献净额。</w:t>
      </w:r>
    </w:p>
    <w:p w14:paraId="2ABBFE1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管理的极限</w:t>
      </w:r>
    </w:p>
    <w:p w14:paraId="54CB7E6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任何管理都存在一个物理极限：管理者对信息的感知带宽有限，无法实时掌握组织的全部状态；管理者对偏差的干预能力有限，无法同时修正所有错误。</w:t>
      </w:r>
    </w:p>
    <w:p w14:paraId="212897C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这个极限决定了：管理不能无限制扩大管束范围。当组织规模超过管理者的信息带宽时，必须分级管理——每一级管理者只处理自己的信息输入和输出范围，上级只处理本级无法处理的异常。</w:t>
      </w:r>
    </w:p>
    <w:p w14:paraId="67F7EC3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这也是为什么所有大型组织最终都走向层级结构——不是因为它效率最高，而是因为它是对"管理者信息带宽有限"这个现实约束的妥协方案。</w:t>
      </w:r>
    </w:p>
    <w:p w14:paraId="0EA8858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6D5EEE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管理，是用定方向、配资源、纠偏差三件事，把组织内部的混乱程度压到远低于外部变化的速度，让组织作为一个整体能持续对外产出价值。</w:t>
      </w:r>
    </w:p>
    <w:p w14:paraId="1CBB808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管理者不是做具体工作的人——他是让组织内部保持顺畅运转的人。组织的净产出减去他不在时的净产出，就是他拿工资的理由。</w:t>
      </w:r>
    </w:p>
    <w:p w14:paraId="5490984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45" w:name="_Toc831589268"/>
      <w:r>
        <w:rPr>
          <w:rFonts w:hint="eastAsia" w:ascii="Songti SC Black" w:hAnsi="Songti SC Black" w:eastAsia="Songti SC Black" w:cs="Songti SC Black"/>
          <w:sz w:val="32"/>
          <w:szCs w:val="32"/>
        </w:rPr>
        <w:t>关于项目管理</w:t>
      </w:r>
      <w:bookmarkEnd w:id="45"/>
    </w:p>
    <w:p w14:paraId="1427651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家里装修厨房，一开始想得挺简单：拆了旧的，装新的，三周搞定，预算十万，够用了。</w:t>
      </w:r>
    </w:p>
    <w:p w14:paraId="7931FCF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结果呢？工人手艺不行，砌的瓷砖歪了要返工；跟工头说的和图纸画的对不上，来回扯皮扯了好几天；水管突然爆了，一半的活得停下来先处理这个；橱柜订的尺寸算错了，等重新定做又是好几天；缺的几颗螺丝要等厂家发货，白白耽误三天；楼上邻居嫌吵，天天来敲门投诉，还得抽时间去解释、道歉。</w:t>
      </w:r>
    </w:p>
    <w:p w14:paraId="2376332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三周变成了两个月，十万变成了十五万，最后橱柜还装歪了一点，将就用着。</w:t>
      </w:r>
    </w:p>
    <w:p w14:paraId="2A12E5D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——项目不是一件事。项目是一段有终点的时间，里面装满了想拖你下水的小事。</w:t>
      </w:r>
    </w:p>
    <w:p w14:paraId="0B04EA5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事后想明白一件事：厨房装修这件事，从头到尾都不缺方向——拆多大、多久完、花多少，这三件事第一天就说清楚了。真正把日子拖长、把钱花超的，是那一堆平时看不见、出事了才冒头的小麻烦。</w:t>
      </w:r>
    </w:p>
    <w:p w14:paraId="4337BC1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项目管理，是"管理"这套逻辑的特殊版本</w:t>
      </w:r>
    </w:p>
    <w:p w14:paraId="1074D61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前面「关于管理」讲过：管理的核心，是对抗组织内部天然会冒出来的混乱，让一个持续运转的系统，能长期稳定地对外产出。</w:t>
      </w:r>
    </w:p>
    <w:p w14:paraId="6C1BBA0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项目管理处理的是同一件事——对抗混乱，让产出稳定——但换了一个更苛刻的场景：</w:t>
      </w:r>
      <w:r>
        <w:rPr>
          <w:rFonts w:hint="eastAsia" w:ascii="Songti SC Regular" w:hAnsi="Songti SC Regular" w:eastAsia="Songti SC Regular" w:cs="Songti SC Regular"/>
          <w:b/>
          <w:bCs/>
          <w:sz w:val="21"/>
          <w:szCs w:val="21"/>
        </w:rPr>
        <w:t>没有"长期"这个选项</w:t>
      </w:r>
      <w:r>
        <w:rPr>
          <w:rFonts w:hint="eastAsia" w:ascii="Songti SC Regular" w:hAnsi="Songti SC Regular" w:eastAsia="Songti SC Regular" w:cs="Songti SC Regular"/>
          <w:sz w:val="21"/>
          <w:szCs w:val="21"/>
        </w:rPr>
        <w:t>。</w:t>
      </w:r>
    </w:p>
    <w:p w14:paraId="39E13EA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日常管理里，这个月没管好，下个月可以补；这个团队这次没配合好，下次可以磨合。项目不是这样：项目有一个明确的终点，时间一到，不管你管得好不好，这件事就要有个交代。这个约束改变了一切——项目管理不是"持续对抗混乱"，是"在一个倒计时里，抢在混乱把你吞掉之前，把事情做完"。</w:t>
      </w:r>
    </w:p>
    <w:p w14:paraId="33577CA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这也是为什么项目管理比日常管理更"神经紧张"：日常管理犯的错，往往有机会在下一个周期里修正；项目管理犯的错，很多时候没有下一次。</w:t>
      </w:r>
    </w:p>
    <w:p w14:paraId="66D7227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三条硬线，锁住这场倒计时的边界</w:t>
      </w:r>
    </w:p>
    <w:p w14:paraId="2689052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任何项目，不管大小，都被三条线框死：</w:t>
      </w:r>
    </w:p>
    <w:p w14:paraId="56AFAF8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范围</w:t>
      </w:r>
      <w:r>
        <w:rPr>
          <w:rFonts w:hint="eastAsia" w:ascii="Songti SC Regular" w:hAnsi="Songti SC Regular" w:eastAsia="Songti SC Regular" w:cs="Songti SC Regular"/>
          <w:sz w:val="21"/>
          <w:szCs w:val="21"/>
        </w:rPr>
        <w:t>：到底要做什么、不做什么。这条线定义了"完成"这个词具体指什么——厨房装修，"完成"是指铺好瓷砖装好橱柜，还是包括后续保洁、验收甩渣？范围不清楚，做多少都不算完。</w:t>
      </w:r>
    </w:p>
    <w:p w14:paraId="3BB02C5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时间</w:t>
      </w:r>
      <w:r>
        <w:rPr>
          <w:rFonts w:hint="eastAsia" w:ascii="Songti SC Regular" w:hAnsi="Songti SC Regular" w:eastAsia="Songti SC Regular" w:cs="Songti SC Regular"/>
          <w:sz w:val="21"/>
          <w:szCs w:val="21"/>
        </w:rPr>
        <w:t>：做到什么时候必须停。时间不是"越快越好"，是一个硬性的截止点——过了这个点，即使东西没做完，某些代价（违约、错过窗口、机会流失）也已经不可逆地发生了。</w:t>
      </w:r>
    </w:p>
    <w:p w14:paraId="71DC965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钱</w:t>
      </w:r>
      <w:r>
        <w:rPr>
          <w:rFonts w:hint="eastAsia" w:ascii="Songti SC Regular" w:hAnsi="Songti SC Regular" w:eastAsia="Songti SC Regular" w:cs="Songti SC Regular"/>
          <w:sz w:val="21"/>
          <w:szCs w:val="21"/>
        </w:rPr>
        <w:t>：总共花了多少，是超还是省。钱是这场倒计时里唯一可以量化、可以随时检查"还剩多少"的资源，也是最容易在混乱中被悄悄吃掉的资源。</w:t>
      </w:r>
    </w:p>
    <w:p w14:paraId="42BF51C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这三条线围成一个三角形——动一条，另外两条必然跟着变：你想扩大范围（多装个岛台），要么多给时间，要么多给钱，没有免费的午餐。项目管理的底线任务，就是在这个三角形不破的前提下，把事情干完。</w:t>
      </w:r>
    </w:p>
    <w:p w14:paraId="767F0F2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六个漏洞：混乱从哪里钻进这个三角形</w:t>
      </w:r>
    </w:p>
    <w:p w14:paraId="44B0B29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角形本身是静态的，真正让项目脱轨的，是六个持续漏水的漏洞——这六个漏洞，其实就是「关于管理」里讲的"组织天然倾向于变乱"那五条（信息不通、理解偏差、资源错配、利益冲突、人员疲惫），在一次性项目场景下的具体变体：</w:t>
      </w:r>
    </w:p>
    <w:p w14:paraId="7A02675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人</w:t>
      </w:r>
      <w:r>
        <w:rPr>
          <w:rFonts w:hint="eastAsia" w:ascii="Songti SC Regular" w:hAnsi="Songti SC Regular" w:eastAsia="Songti SC Regular" w:cs="Songti SC Regular"/>
          <w:sz w:val="21"/>
          <w:szCs w:val="21"/>
        </w:rPr>
        <w:t>：谁来做、做不做得好、有没有情绪——对应装修里"工人手艺不行"。</w:t>
      </w:r>
    </w:p>
    <w:p w14:paraId="76D7C06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沟通</w:t>
      </w:r>
      <w:r>
        <w:rPr>
          <w:rFonts w:hint="eastAsia" w:ascii="Songti SC Regular" w:hAnsi="Songti SC Regular" w:eastAsia="Songti SC Regular" w:cs="Songti SC Regular"/>
          <w:sz w:val="21"/>
          <w:szCs w:val="21"/>
        </w:rPr>
        <w:t>：信息传到没有、传歪没有——对应"图纸和实际说的对不上"。</w:t>
      </w:r>
    </w:p>
    <w:p w14:paraId="7688572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风险</w:t>
      </w:r>
      <w:r>
        <w:rPr>
          <w:rFonts w:hint="eastAsia" w:ascii="Songti SC Regular" w:hAnsi="Songti SC Regular" w:eastAsia="Songti SC Regular" w:cs="Songti SC Regular"/>
          <w:sz w:val="21"/>
          <w:szCs w:val="21"/>
        </w:rPr>
        <w:t>：哪些事可能出岔子、提前准备了没——对应"水管突然爆了"，这是唯一一个可以提前预判、提前买保险的漏洞，其余五个大多是事中或事后才能处理。</w:t>
      </w:r>
    </w:p>
    <w:p w14:paraId="27BADB3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质量</w:t>
      </w:r>
      <w:r>
        <w:rPr>
          <w:rFonts w:hint="eastAsia" w:ascii="Songti SC Regular" w:hAnsi="Songti SC Regular" w:eastAsia="Songti SC Regular" w:cs="Songti SC Regular"/>
          <w:sz w:val="21"/>
          <w:szCs w:val="21"/>
        </w:rPr>
        <w:t>：做出来的东西能用吗、有没有返工——对应"瓷砖砌歪了""橱柜尺寸算错"。</w:t>
      </w:r>
    </w:p>
    <w:p w14:paraId="63262AE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采购</w:t>
      </w:r>
      <w:r>
        <w:rPr>
          <w:rFonts w:hint="eastAsia" w:ascii="Songti SC Regular" w:hAnsi="Songti SC Regular" w:eastAsia="Songti SC Regular" w:cs="Songti SC Regular"/>
          <w:sz w:val="21"/>
          <w:szCs w:val="21"/>
        </w:rPr>
        <w:t>：缺的东西从外面买还是自己造，能不能按时到位——对应"螺丝缺货要等三天"。</w:t>
      </w:r>
    </w:p>
    <w:p w14:paraId="3D0EF5E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相关方</w:t>
      </w:r>
      <w:r>
        <w:rPr>
          <w:rFonts w:hint="eastAsia" w:ascii="Songti SC Regular" w:hAnsi="Songti SC Regular" w:eastAsia="Songti SC Regular" w:cs="Songti SC Regular"/>
          <w:sz w:val="21"/>
          <w:szCs w:val="21"/>
        </w:rPr>
        <w:t>：谁在意这件事的结果、怎么应付他们——对应"楼上邻居投诉噪音"，这一条经常被忽略，因为相关方通常不在项目本身的范围里，但他们随时能给项目制造新的约束。</w:t>
      </w:r>
    </w:p>
    <w:p w14:paraId="06CF4AE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三条硬线加六个漏洞，就是项目管理的全部框架。剩下所有的方法论、模板、工具，都是在教你怎么堵这六个漏洞、怎么在漏洞和三角约束之间找平衡，没有别的新东西。</w:t>
      </w:r>
    </w:p>
    <w:p w14:paraId="180770E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项目管理者真正在做的一件事</w:t>
      </w:r>
    </w:p>
    <w:p w14:paraId="4840C27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回到装修这件事——项目管理者（不管是你自己，还是你雇的监理），真正的工作不是砌瓷砖、不是买橱柜，是</w:t>
      </w:r>
      <w:r>
        <w:rPr>
          <w:rFonts w:hint="eastAsia" w:ascii="Songti SC Regular" w:hAnsi="Songti SC Regular" w:eastAsia="Songti SC Regular" w:cs="Songti SC Regular"/>
          <w:b/>
          <w:bCs/>
          <w:sz w:val="21"/>
          <w:szCs w:val="21"/>
        </w:rPr>
        <w:t>在漏洞刚冒头的时候，判断这个漏洞会不会威胁到三角约束，然后决定要不要为它买单。</w:t>
      </w:r>
    </w:p>
    <w:p w14:paraId="23D2977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水管爆了，必须停下来修——这个漏洞已经威胁到了范围和时间，没得选，只能接受时间被拖长这个代价。橱柜尺寸算错，是可以提前避免的——这属于质量漏洞里"本可以不发生"的那一类，代表管理没做到位。邻居投诉，可以选择花点时间去沟通道歉，把这个相关方问题控制在不影响施工进度的范围内。</w:t>
      </w:r>
    </w:p>
    <w:p w14:paraId="42B0C6C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也就是说，项目管理不是"把六个漏洞都堵死"（那不可能，风险和意外永远会发生），是持续做一件事：</w:t>
      </w:r>
      <w:r>
        <w:rPr>
          <w:rFonts w:hint="eastAsia" w:ascii="Songti SC Regular" w:hAnsi="Songti SC Regular" w:eastAsia="Songti SC Regular" w:cs="Songti SC Regular"/>
          <w:b/>
          <w:bCs/>
          <w:sz w:val="21"/>
          <w:szCs w:val="21"/>
        </w:rPr>
        <w:t>判断哪些漏洞值得现在花代价去堵，哪些可以先放一放，把有限的注意力和预算，用在真正会威胁到三角约束的漏洞上。</w:t>
      </w:r>
    </w:p>
    <w:p w14:paraId="2EDD09E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做得好：厨房三周内装完，十万以内，能用。做得差：拖到两个月，花了十五万，橱柜还装歪了——差别不在于"运气好不好、遇没遇到麻烦"（麻烦谁都会遇到），而在于遇到麻烦之后，有没有人在第一时间判断清楚"这个麻烦到底会不会捅破三角形"，然后果断处理，而不是任由它拖着拖着，把三条线都拖破了。</w:t>
      </w:r>
    </w:p>
    <w:p w14:paraId="7B3AA08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251033F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项目管理，是管理这套对抗混乱的逻辑，被放进了一个有明确终点、没有"下次再改"机会的倒计时场景里。范围、时间、成本这三条线，划出了这场倒计时不能被突破的边界；人、沟通、风险、质量、采购、相关方这六个漏洞，是混乱渗进这个边界最常见的六条缝。</w:t>
      </w:r>
    </w:p>
    <w:p w14:paraId="33AD4B9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管得好的项目，不是没遇到麻烦的项目——麻烦谁都躲不开。是每次麻烦冒头的时候，都有人第一时间判断清楚它会不会捅破边界，然后该扛的扛，该省的省，让三角形撑到终点那一刻，还是完整的。</w:t>
      </w:r>
    </w:p>
    <w:p w14:paraId="5C897673">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46" w:name="_Toc697252600"/>
      <w:r>
        <w:rPr>
          <w:rFonts w:hint="eastAsia" w:ascii="Songti SC Black" w:hAnsi="Songti SC Black" w:eastAsia="Songti SC Black" w:cs="Songti SC Black"/>
          <w:sz w:val="32"/>
          <w:szCs w:val="32"/>
        </w:rPr>
        <w:t>关于工作</w:t>
      </w:r>
      <w:bookmarkEnd w:id="46"/>
    </w:p>
    <w:p w14:paraId="301A95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路的时候，鞋开胶了。路边坐着个修鞋的大爷，锥子、线、皮子整齐摊开一摊子。我把鞋递给他，他手指翻飞飞针走线，十分钟便缝补牢固。我递过五块钱，这笔钱够他买两个热包子，凑一顿午饭。我踩着修好的鞋继续赶路，他收好零钱，静静等候下一个过客。</w:t>
      </w:r>
    </w:p>
    <w:p w14:paraId="42BEB3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这便是工作最朴素的模样。</w:t>
      </w:r>
    </w:p>
    <w:p w14:paraId="4ADB28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老辈人总说 “干活吃饭，天经地义”。你拿出时间、力气或是手艺，换取对等的酬劳，再用这份收入置办米面油盐，撑起日常烟火。道理本就简单直白。工作谈不上多么高尚，也绝非万般不堪，说到底，只是拿自身本事换一份生存口粮。</w:t>
      </w:r>
    </w:p>
    <w:p w14:paraId="57B093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世人总爱把工作推向两个极端解读。一部分人将工作包装成宏大事业、终身奋斗、自我实现的载体，辞藻堆砌得天花乱坠，仿佛不倾尽全部精力便是虚度人生；另一部分人却一味否定劳动，把职场定义成纯粹剥削，自认沦为被动消耗的社畜，觉得上班全是委屈，唯有摸鱼才算占到便宜。</w:t>
      </w:r>
    </w:p>
    <w:p w14:paraId="0C2821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两种论调都失之偏颇。工作本质只是一场平等交换：你出让每日数个小时，完成交付的事务，对方支付薪资作为回馈，钱财用来养活自己、照料家人。公平交易，不必心生亏欠，也无需暗自怨怼，付出多少劳动，收获多少回报，仅此而已。</w:t>
      </w:r>
    </w:p>
    <w:p w14:paraId="2C7E51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售卖出去的八小时，已经换取薪酬，这段时间归属雇佣方，踏实做事、不敷衍应付，是为人本分。但下班之后余下的光阴，完完全全属于自己。用来打磨新本事、陪伴家人、静养休整，或是为自己筹划长远出路，全部由自己说了算。</w:t>
      </w:r>
    </w:p>
    <w:p w14:paraId="5B5736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不必以摸鱼沾沾自喜，自以为占取平台便宜。老板损失的只是一点账面收益，而你浪费掉的，是无可复原、用来沉淀自我的人生时光；也切忌把整个人全盘交付工作，日日透支十二小时，归家只剩疲惫昏睡，循环往复，纵然积攒些许收入，却彻底弄丢属于自己的生活，得不偿失。工作从来不是人生理想，也不是避之不及的灾祸，只是凡人过日子绕不开的必经课题。看透这一层，内心便不再拧巴纠结。</w:t>
      </w:r>
    </w:p>
    <w:p w14:paraId="7657EE2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eastAsia="zh-CN"/>
        </w:rPr>
      </w:pPr>
      <w:r>
        <w:rPr>
          <w:rFonts w:hint="eastAsia" w:ascii="Songti SC Black" w:hAnsi="Songti SC Black" w:eastAsia="Songti SC Black" w:cs="Songti SC Black"/>
          <w:sz w:val="28"/>
          <w:szCs w:val="28"/>
        </w:rPr>
        <w:t>工作的本质</w:t>
      </w:r>
      <w:r>
        <w:rPr>
          <w:rFonts w:hint="eastAsia" w:ascii="Songti SC Black" w:hAnsi="Songti SC Black" w:eastAsia="Songti SC Black" w:cs="Songti SC Black"/>
          <w:sz w:val="28"/>
          <w:szCs w:val="28"/>
          <w:lang w:eastAsia="zh-CN"/>
        </w:rPr>
        <w:t>：</w:t>
      </w:r>
      <w:r>
        <w:rPr>
          <w:rFonts w:hint="eastAsia" w:ascii="Songti SC Black" w:hAnsi="Songti SC Black" w:eastAsia="Songti SC Black" w:cs="Songti SC Black"/>
          <w:sz w:val="28"/>
          <w:szCs w:val="28"/>
        </w:rPr>
        <w:t>时间的结构出让</w:t>
      </w:r>
    </w:p>
    <w:p w14:paraId="5045D8E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工作</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劳动者将自身降熵能力以时间计量的形式，转让给资本持有者，换取生存所需负熵（工资）的行为。</w:t>
      </w:r>
    </w:p>
    <w:p w14:paraId="45850C2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这不是道德判断，是结构描述。劳动者出让的是“时间”，资本持有者出让的是“资本的使用权”。两者的核心差异在于交换标的的物理属性：</w:t>
      </w:r>
    </w:p>
    <w:p w14:paraId="55D0F49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劳动者的时间不可存储、不可再生。今天不卖，今天的八小时永久消失。</w:t>
      </w:r>
    </w:p>
    <w:p w14:paraId="3D0D7D3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资本持有者的资本可以等待更有利的时机再释放。今天不出租，机器不会自行消散。</w:t>
      </w:r>
    </w:p>
    <w:p w14:paraId="08F715E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休假</w:t>
      </w:r>
      <w:r>
        <w:rPr>
          <w:rFonts w:hint="eastAsia" w:ascii="Songti SC Black" w:hAnsi="Songti SC Black" w:eastAsia="Songti SC Black" w:cs="Songti SC Black"/>
          <w:sz w:val="28"/>
          <w:szCs w:val="28"/>
        </w:rPr>
        <w:t>制度是维护成本</w:t>
      </w:r>
    </w:p>
    <w:p w14:paraId="62CD520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双休和年假不是对劳动者自由的补偿，而是系统为可持续提取劳动时间必须支付的最低维护成本：</w:t>
      </w:r>
    </w:p>
    <w:p w14:paraId="27DC9A2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它使劳动者在连续出让周期之间有物理修复窗口。</w:t>
      </w:r>
    </w:p>
    <w:p w14:paraId="2C32676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它的存在，是为了让“出让”这个动作本身能反复发生，而不是一次性耗尽。</w:t>
      </w:r>
    </w:p>
    <w:p w14:paraId="4B30189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下班后的时间被消费、通勤、家务填满，在注意力层面被二次收割。完整归属于劳动者自身、可用于建立独立路由能力的时间，比名义上的休闲时间少得多。</w:t>
      </w:r>
    </w:p>
    <w:p w14:paraId="4FBA81F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一生自由时间的计算</w:t>
      </w:r>
    </w:p>
    <w:p w14:paraId="21EAACF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以下这组数字，是以某一类工种、某个特定时期国内的法定退休年龄（男 60 岁、女 53 岁）和当时的人均预期寿命为参照做的估算，不同工种、不同地区、不同年代的具体数字都会有差异，这里只是提供一个感受"结构占用了多少时间"的量级参考，不是一个放之四海皆准的常量。</w:t>
      </w:r>
    </w:p>
    <w:p w14:paraId="1DEA4C1E">
      <w:pPr>
        <w:keepLines w:val="0"/>
        <w:pageBreakBefore w:val="0"/>
        <w:kinsoku/>
        <w:wordWrap/>
        <w:overflowPunct/>
        <w:topLinePunct w:val="0"/>
        <w:autoSpaceDE/>
        <w:autoSpaceDN/>
        <w:bidi w:val="0"/>
        <w:adjustRightInd/>
        <w:spacing w:line="240" w:lineRule="auto"/>
        <w:ind w:leftChars="0" w:firstLine="420" w:firstLineChars="200"/>
        <w:jc w:val="center"/>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第一口径：仅扣除法定工作时间（宽松计算）</w:t>
      </w:r>
    </w:p>
    <w:tbl>
      <w:tblPr>
        <w:tblStyle w:val="13"/>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4"/>
        <w:gridCol w:w="2483"/>
        <w:gridCol w:w="2484"/>
      </w:tblGrid>
      <w:tr w14:paraId="04B9E5CB">
        <w:trPr>
          <w:tblHeader/>
        </w:trPr>
        <w:tc>
          <w:tcPr>
            <w:tcW w:w="1758"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5BB87BC">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p>
        </w:tc>
        <w:tc>
          <w:tcPr>
            <w:tcW w:w="162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8E9D6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男性</w:t>
            </w:r>
          </w:p>
        </w:tc>
        <w:tc>
          <w:tcPr>
            <w:tcW w:w="1621"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99A74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女性</w:t>
            </w:r>
          </w:p>
        </w:tc>
      </w:tr>
      <w:tr w14:paraId="39C2C189">
        <w:tc>
          <w:tcPr>
            <w:tcW w:w="175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6C2F9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寿命</w:t>
            </w:r>
          </w:p>
        </w:tc>
        <w:tc>
          <w:tcPr>
            <w:tcW w:w="162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D435B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74.0岁</w:t>
            </w:r>
          </w:p>
        </w:tc>
        <w:tc>
          <w:tcPr>
            <w:tcW w:w="162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9A26D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79.2岁</w:t>
            </w:r>
          </w:p>
        </w:tc>
      </w:tr>
      <w:tr w14:paraId="4E8BDF36">
        <w:tc>
          <w:tcPr>
            <w:tcW w:w="175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43D0B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法定出让年限</w:t>
            </w:r>
          </w:p>
        </w:tc>
        <w:tc>
          <w:tcPr>
            <w:tcW w:w="1620"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8869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60-22=38年</w:t>
            </w:r>
          </w:p>
        </w:tc>
        <w:tc>
          <w:tcPr>
            <w:tcW w:w="1621"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692A4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53-22=31年</w:t>
            </w:r>
          </w:p>
        </w:tc>
      </w:tr>
      <w:tr w14:paraId="028B777D">
        <w:tc>
          <w:tcPr>
            <w:tcW w:w="175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39110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真实自由时间</w:t>
            </w:r>
          </w:p>
        </w:tc>
        <w:tc>
          <w:tcPr>
            <w:tcW w:w="162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EF418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26年</w:t>
            </w:r>
          </w:p>
        </w:tc>
        <w:tc>
          <w:tcPr>
            <w:tcW w:w="162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B6D91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36年</w:t>
            </w:r>
          </w:p>
        </w:tc>
      </w:tr>
    </w:tbl>
    <w:p w14:paraId="6AAC6433">
      <w:pPr>
        <w:keepLines w:val="0"/>
        <w:pageBreakBefore w:val="0"/>
        <w:kinsoku/>
        <w:wordWrap/>
        <w:overflowPunct/>
        <w:topLinePunct w:val="0"/>
        <w:autoSpaceDE/>
        <w:autoSpaceDN/>
        <w:bidi w:val="0"/>
        <w:adjustRightInd/>
        <w:spacing w:line="240" w:lineRule="auto"/>
        <w:ind w:left="0" w:leftChars="0" w:right="0" w:rightChars="0" w:firstLine="420" w:firstLineChars="200"/>
        <w:jc w:val="center"/>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第二口径：扣除通勤、基础家务、睡眠等生存必要消耗（严格计算）</w:t>
      </w:r>
    </w:p>
    <w:tbl>
      <w:tblPr>
        <w:tblStyle w:val="13"/>
        <w:tblpPr w:leftFromText="180" w:rightFromText="180" w:vertAnchor="text" w:horzAnchor="page" w:tblpX="1479" w:tblpY="364"/>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771"/>
        <w:gridCol w:w="1945"/>
        <w:gridCol w:w="1945"/>
      </w:tblGrid>
      <w:tr w14:paraId="2EDFB7D8">
        <w:trPr>
          <w:tblHeader/>
        </w:trPr>
        <w:tc>
          <w:tcPr>
            <w:tcW w:w="246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4A58101">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p>
        </w:tc>
        <w:tc>
          <w:tcPr>
            <w:tcW w:w="1269"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AA516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男性</w:t>
            </w:r>
          </w:p>
        </w:tc>
        <w:tc>
          <w:tcPr>
            <w:tcW w:w="1269"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126CF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女性</w:t>
            </w:r>
          </w:p>
        </w:tc>
      </w:tr>
      <w:tr w14:paraId="597BC5D2">
        <w:tc>
          <w:tcPr>
            <w:tcW w:w="246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9D2E3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一生可支配清醒时间</w:t>
            </w:r>
          </w:p>
        </w:tc>
        <w:tc>
          <w:tcPr>
            <w:tcW w:w="1269"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A20F2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约32年</w:t>
            </w:r>
          </w:p>
        </w:tc>
        <w:tc>
          <w:tcPr>
            <w:tcW w:w="1269"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0A6BE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约41年</w:t>
            </w:r>
          </w:p>
        </w:tc>
      </w:tr>
    </w:tbl>
    <w:p w14:paraId="14DCA90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两种口径的差距说明：“法定工作时间”只是制度上的强制出让底线，真正可自由支配的时间必须在此基础上进一步扣除生存必要开销的耗时。但无论哪种口径，结论一致：</w:t>
      </w:r>
    </w:p>
    <w:p w14:paraId="0E2834C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普通人一生中，约有一半以上的清醒时间被结构性分配给了生存所需的交换，而非归自己支配。</w:t>
      </w:r>
    </w:p>
    <w:p w14:paraId="3FC8877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结构不可消除，认知可以改变</w:t>
      </w:r>
    </w:p>
    <w:p w14:paraId="378431C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把结构说清楚的目的，不是为了制造对立或陷入虚无。它指向的是两个可操作的结论：</w:t>
      </w:r>
    </w:p>
    <w:p w14:paraId="6778634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1. 结构锁定</w:t>
      </w:r>
    </w:p>
    <w:p w14:paraId="2BFE313B">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你无</w:t>
      </w:r>
      <w:r>
        <w:rPr>
          <w:rFonts w:hint="eastAsia" w:ascii="Songti SC Regular" w:hAnsi="Songti SC Regular" w:eastAsia="Songti SC Regular" w:cs="Songti SC Regular"/>
          <w:sz w:val="21"/>
          <w:szCs w:val="21"/>
        </w:rPr>
        <w:t>法凭空缩短法定工作时间。</w:t>
      </w:r>
    </w:p>
    <w:p w14:paraId="3685F720">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你无法消除劳动时间与资本之间的折现率差异。</w:t>
      </w:r>
    </w:p>
    <w:p w14:paraId="4EE50879">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你无法完全绕开</w:t>
      </w:r>
      <w:r>
        <w:rPr>
          <w:rFonts w:hint="eastAsia" w:ascii="Songti SC Regular" w:hAnsi="Songti SC Regular" w:eastAsia="Songti SC Regular" w:cs="Songti SC Regular"/>
          <w:i w:val="0"/>
          <w:iCs w:val="0"/>
          <w:caps w:val="0"/>
          <w:color w:val="333333"/>
          <w:spacing w:val="0"/>
          <w:sz w:val="21"/>
          <w:szCs w:val="21"/>
          <w:u w:val="none"/>
          <w:shd w:val="clear" w:fill="FFFFFF"/>
        </w:rPr>
        <w:t>消费对注意力的二次收割。</w:t>
      </w:r>
    </w:p>
    <w:p w14:paraId="78B2745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2. 个体仍然可以做的事情</w:t>
      </w:r>
    </w:p>
    <w:p w14:paraId="53A9C63C">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出让时</w:t>
      </w:r>
      <w:r>
        <w:rPr>
          <w:rFonts w:hint="eastAsia" w:ascii="Songti SC Regular" w:hAnsi="Songti SC Regular" w:eastAsia="Songti SC Regular" w:cs="Songti SC Regular"/>
          <w:sz w:val="21"/>
          <w:szCs w:val="21"/>
        </w:rPr>
        <w:t>间换取生存的同时预留</w:t>
      </w:r>
      <w:r>
        <w:rPr>
          <w:rFonts w:hint="eastAsia" w:ascii="Songti SC Regular" w:hAnsi="Songti SC Regular" w:eastAsia="Songti SC Regular" w:cs="Songti SC Regular"/>
          <w:sz w:val="21"/>
          <w:szCs w:val="21"/>
          <w:lang w:val="en-US" w:eastAsia="zh-CN"/>
        </w:rPr>
        <w:t>部分</w:t>
      </w:r>
      <w:r>
        <w:rPr>
          <w:rFonts w:hint="eastAsia" w:ascii="Songti SC Regular" w:hAnsi="Songti SC Regular" w:eastAsia="Songti SC Regular" w:cs="Songti SC Regular"/>
          <w:sz w:val="21"/>
          <w:szCs w:val="21"/>
        </w:rPr>
        <w:t>时间建立不受雇佣关系约束的降熵能力。</w:t>
      </w:r>
    </w:p>
    <w:p w14:paraId="5934DD41">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有意识积累退出成本更低的生存备用路径。</w:t>
      </w:r>
    </w:p>
    <w:p w14:paraId="06BD55CF">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减少单纯消耗</w:t>
      </w:r>
      <w:r>
        <w:rPr>
          <w:rFonts w:hint="eastAsia" w:ascii="Songti SC Regular" w:hAnsi="Songti SC Regular" w:eastAsia="Songti SC Regular" w:cs="Songti SC Regular"/>
          <w:i w:val="0"/>
          <w:iCs w:val="0"/>
          <w:caps w:val="0"/>
          <w:color w:val="333333"/>
          <w:spacing w:val="0"/>
          <w:sz w:val="21"/>
          <w:szCs w:val="21"/>
          <w:u w:val="none"/>
          <w:shd w:val="clear" w:fill="FFFFFF"/>
        </w:rPr>
        <w:t>时间而不产生积累的活动。</w:t>
      </w:r>
    </w:p>
    <w:p w14:paraId="0318C9B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不争虚名，只取两样立身根本 —— 收益与本事</w:t>
      </w:r>
    </w:p>
    <w:p w14:paraId="594956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在职场，最容易陷入无意义的内耗之争：争抢表面话语权、口头输赢、旁人一句认可、虚名面子，为了一时高下拉扯对峙，耗散自身大量生命能量，制造无尽情绪熵增。可到头来，口舌之争、面子博弈皆是转瞬即逝的虚妄，带不走、存不下，算不上属于自己的低熵遗产。职场真正值得攥在手里的，从来只有两样实在东西：到手的酬劳，沉淀一身的本事。</w:t>
      </w:r>
    </w:p>
    <w:p w14:paraId="616A91C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一、不必争一时输赢，虚名无留存价值</w:t>
      </w:r>
    </w:p>
    <w:p w14:paraId="246ACC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职场里的争执大多源于虚无的情绪攀比：会议上非要辩倒对方、抢夺功劳名头、计较领导几句偏向评价、纠结同事间的远近亲疏。这类争斗没有实质产出，只会催生愤怒、委屈、猜忌，持续消耗自身内在能量。</w:t>
      </w:r>
    </w:p>
    <w:p w14:paraId="4433BF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一时的情绪共鸣，他人口头的夸赞、临时的风光、短暂的上风，都依附特定场景，无法长久留存。一旦换了环境、项目结束、人事变动，这些虚名立刻消散。 争赢了口舌，换不来持续收入；争来了一时风光，增不了自身核心能力。所有耗费在对峙、拉扯、较劲里的精力，本可以用来打磨技能、吃透业务、换取更高回报，纯属平白增加自身的无序损耗。</w:t>
      </w:r>
    </w:p>
    <w:p w14:paraId="753A8B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适度发怒是守住边界的自保，可主动挑起纷争、寸步不让地争抢虚名，完全是本末倒置。他人的看法、临时的胜负，从来不是衡量职场价值的标尺。</w:t>
      </w:r>
    </w:p>
    <w:p w14:paraId="3EA1560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二、第一样实存所得：钱，是自身负熵付出的对等回馈</w:t>
      </w:r>
    </w:p>
    <w:p w14:paraId="155F37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工作本质是个人输出秩序、消解团队无序，以此交换物质回报的负熵闭环。薪酬、福利、实打实的收益，是劳动最直观的沉淀成果。 不必为了所谓 “合群”“不计较” 主动退让应得的回报，也不必为了攀比体面、争抢虚名放弃合理利益。本分争取属于自己的酬劳，不是贪心，是守住自身能量收支平衡。 我们付出时间、心力、技能来处理繁杂事务、解决系统混乱，这份消耗理应得到补偿。稳定、足额的收入，能补足日常损耗的生命能量，搭建个人安稳的生活秩序，是抵御人生无序最基础的底气。</w:t>
      </w:r>
    </w:p>
    <w:p w14:paraId="7A5704B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三、第二样终身资产：本事，任何人无法夺走的专属负熵储备</w:t>
      </w:r>
    </w:p>
    <w:p w14:paraId="4B52F8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薪资是当下的交换所得，一身过硬的本事，才是伴随一生、可自主迭代的底层财富。 手艺、专业认知、解决复杂问题的思路、统筹事务的判断力、应对危机的抗压能力，全部属于个人独有的低熵结构。无论人事更迭、公司兴衰、环境变动，这份沉淀不会消失。 职场不争口舌，把全部注意力投向打磨自身：遇到难题不推诿，借机积累处理经验；复杂业务主动吃透，拓宽自身能力边界；从每一件琐事、每一次危机里提炼可复用的方法。别人用来勾心斗角、互相争夺的时间，全部用来填充自己的能力储备。</w:t>
      </w:r>
    </w:p>
    <w:p w14:paraId="175A94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本事自带迁移属性，此处环境失衡、平台无法提供对等回报时，依靠积累的秩序储备，随时能切换新系统、创造新收益，不受单一环境束缚。这是虚名、临时职位永远无法比拟的长期价值，也是前文遗产篇章所说，人离世前依旧能留存、可复用的核心沉淀。</w:t>
      </w:r>
    </w:p>
    <w:p w14:paraId="1FD20E8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四、分清边界：不争意气，但要守住属于自己的两样东西</w:t>
      </w:r>
    </w:p>
    <w:p w14:paraId="6DDA30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“不争” 绝非一味退让、忍气吞声，二者存在清晰分界线：</w:t>
      </w:r>
    </w:p>
    <w:p w14:paraId="43CDA8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不争：面子、口头输赢、他人的临时认可、虚无的头衔风光、无意义的人际博弈；</w:t>
      </w:r>
    </w:p>
    <w:p w14:paraId="148E30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必守：本该属于自己的薪资收益、学习成长的机会、打磨核心能力的空间、不容随意侵犯的利益边界。</w:t>
      </w:r>
      <w:r>
        <w:rPr>
          <w:rFonts w:hint="eastAsia" w:ascii="Songti SC Regular" w:hAnsi="Songti SC Regular" w:eastAsia="Songti SC Regular" w:cs="Songti SC Regular"/>
          <w:sz w:val="21"/>
          <w:szCs w:val="21"/>
          <w:lang w:val="en-US" w:eastAsia="zh-CN"/>
        </w:rPr>
        <w:t>若他人抢夺你的劳动成果、克扣合理回报、剥夺你沉淀能力的机会，此时适度表露愤怒、明确划定底线，是阻止自身负熵被无端掠夺，并非无意义的争斗。守住获取收益、提升自我的通道，才是核心目的，而非单纯和对方分出高下。</w:t>
      </w:r>
    </w:p>
    <w:p w14:paraId="0C9857A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总结</w:t>
      </w:r>
    </w:p>
    <w:p w14:paraId="7523477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你一生中大半的时间被结构性地拿去交换生存，这件事不赖你。 但当你看见这个数字后，你可以在剩余的时间里决定：是继续沿着默认路径走，还是开始积累一条让自己不再被时间卡住生存的通道。</w:t>
      </w:r>
    </w:p>
    <w:p w14:paraId="329AFF6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47" w:name="_Toc2053670168"/>
      <w:r>
        <w:rPr>
          <w:rFonts w:hint="eastAsia" w:ascii="Songti SC Black" w:hAnsi="Songti SC Black" w:eastAsia="Songti SC Black" w:cs="Songti SC Black"/>
          <w:sz w:val="32"/>
          <w:szCs w:val="32"/>
          <w:lang w:val="en-US" w:eastAsia="zh-CN"/>
        </w:rPr>
        <w:t>关于职业</w:t>
      </w:r>
      <w:bookmarkEnd w:id="47"/>
    </w:p>
    <w:p w14:paraId="5849FCF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路边修鞋的老人，低头缝补鞋面的当下，他正在完成一次交换式劳动，这是工作；三十年日复一日扎根同一门手艺，用漫长岁月浇筑独属于自己的手艺秩序、行业信用、应变底气，这份跨越数十年的持续沉淀，才是他的职业。</w:t>
      </w:r>
    </w:p>
    <w:p w14:paraId="3A19908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从存在论划分二者的根本边界：工作是瞬时的价值交换，职业是长久的自我建构。 工作的逻辑闭环止于当日：付出时间，换取生存报酬，交易完成，这段劳作便彻底消散，不留持续性的自我印记。职业拥有跨越时间的累积性：今日经手的每一双破损鞋子、每一次突发难题、每一场与人打交道的周旋，都不会随当日工钱一同消失，而是向内沉淀为个体独有的精神结构。从业十年，你的分寸、预判、抗压能力远胜三年前；深耕半生，行业内外的人遇同类难题第一时间想到你。这份时间浇筑出的不可替代性，是职业独有的产物。</w:t>
      </w:r>
    </w:p>
    <w:p w14:paraId="55BC80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谓职业，是人主动划出生命中一段绵长时序，定向投入单一领域，持续对抗自身认知的无序溃散。你交付的从来不止每日八小时体力，而是数十年恒定的方向、耐住枯燥的耐心、处理未知变局的判断力、与人相处的分寸、风浪面前自持的底气。所有内在秩序叠加，共同构成完整的职业身份。评判一份职业的核心标尺，从来不是单次收入高低，而是经年累月的深耕里，你的内在结构是否持续厚重、稳固，是否难以被他人、被机械轻易替换。</w:t>
      </w:r>
    </w:p>
    <w:p w14:paraId="4EABFDF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职业本质：把流动时间固化为稳定内在低熵结构</w:t>
      </w:r>
    </w:p>
    <w:p w14:paraId="2A98B1B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工作是时间单向置换货币，是短期能量交换；职业是时间内化生成能力，是持续逆熵的自我修行。 此处所说的能力，绝非表层 “会操作一件事” 的浅层技能，而是一套应对不确定性的稳态思维结构：信息残缺时的取舍、局面突变时的调整、从未见过的难题里找到破局路径。</w:t>
      </w:r>
    </w:p>
    <w:p w14:paraId="2D1693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从业十年的老手与入行新人，表层操作或许相差无几，核心分野在于二者经历的变量积累。职业全部价值，都来自无数次 “从未遇见” 的突发状况沉淀：见过足够多的复杂样本，再遭遇同类困境时，便能提前推演事态走向，规避损耗。</w:t>
      </w:r>
    </w:p>
    <w:p w14:paraId="4E3A8E0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长期深耕的职业，只会沉淀两种不可速成的内在秩序：</w:t>
      </w:r>
    </w:p>
    <w:p w14:paraId="2FDE15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判断力：信息残缺、前路模糊时，快速筛选有效线索、锁定正确方向的推演模型；</w:t>
      </w:r>
    </w:p>
    <w:p w14:paraId="5FFDB34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响应速度：问题爆发无需从零推演，过往无数次经验形成本能式处置路径，大幅降低试错损耗。</w:t>
      </w:r>
    </w:p>
    <w:p w14:paraId="752370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二者都依靠漫长时间持续输入变量，不存在捷径。入行前三年，仅完成标准化流程的机械习得；往后数年真正的职业成长，是训练观势、控局、在混乱环境稳住自身心性的高阶秩序搭建。</w:t>
      </w:r>
    </w:p>
    <w:p w14:paraId="7B94E1C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职业选择底层逻辑：区分重复熵增，与成长负熵</w:t>
      </w:r>
    </w:p>
    <w:p w14:paraId="1D76116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择业之时，薪资仅作次要参考，核心判别标准是：这份岗位能否持续向你输入新变量，持续加厚你的判断力储备，还是仅要求无差别的机械重复。</w:t>
      </w:r>
    </w:p>
    <w:p w14:paraId="104448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两类岗位存在本质熵变差异：</w:t>
      </w:r>
    </w:p>
    <w:p w14:paraId="7ECCA0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纯重复性岗位（仅为工作，无法形成职业沉淀）</w:t>
      </w:r>
      <w:r>
        <w:rPr>
          <w:rFonts w:hint="eastAsia" w:ascii="Songti SC Regular" w:hAnsi="Songti SC Regular" w:eastAsia="Songti SC Regular" w:cs="Songti SC Regular"/>
          <w:sz w:val="21"/>
          <w:szCs w:val="21"/>
        </w:rPr>
        <w:t xml:space="preserve"> 十年劳作与三年劳作无质的区分，重复动作仅能小幅提升操作速度，不会新增应对复杂局面的思维模型。长期停留只会陷入封闭熵增循环：熟练度抵达天花板后，不再产生新的内在秩序，仅消耗时间，不积累职业资本。</w:t>
      </w:r>
    </w:p>
    <w:p w14:paraId="3D44EC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具备持续变量的长期赛道（真正的职业路径）</w:t>
      </w:r>
      <w:r>
        <w:rPr>
          <w:rFonts w:hint="eastAsia" w:ascii="Songti SC Regular" w:hAnsi="Songti SC Regular" w:eastAsia="Songti SC Regular" w:cs="Songti SC Regular"/>
          <w:sz w:val="21"/>
          <w:szCs w:val="21"/>
        </w:rPr>
        <w:t xml:space="preserve"> 从业三年与十年会形成巨大认知鸿沟，长期接触全新需求、突发变局、行业波动，持续训练规律识别、风险预判、动态平衡的能力，个体内部低熵结构随时间不断加固增厚。</w:t>
      </w:r>
    </w:p>
    <w:p w14:paraId="6437075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职业成长的核心增量，从来不取决于完成任务的数量，而在于每一次实践是否拓宽认知深度、强化应对波动的稳态。若连续三年，岗位不再提供新的考验、无法迭代你的判断体系，你只是在用时间兑换微薄报酬，而非积累可终身依托的职业遗产。</w:t>
      </w:r>
    </w:p>
    <w:p w14:paraId="292E535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两条截然不同的职业存在路径</w:t>
      </w:r>
    </w:p>
    <w:p w14:paraId="31081A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路径一：稳定制度框架内的秩序深耕（体制、医疗、教育、工程）</w:t>
      </w:r>
    </w:p>
    <w:p w14:paraId="57C9A1E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依托既定、长期不变的规则体系持续精进，收入曲线平缓、可预判，核心考验长期专注力与恒定自持。这条路径不追求突破性创造，核心要求是长期维持稳定输出，在规则微调、行业变动中不被淘汰。 这类职业沉淀的核心资产，是系统内部的信任信用：长期可靠的输出，让你稳定留在协作可用节点；一旦损耗这份信用、脱离长期积累的身份链条，多年沉淀的秩序优势便快速流失。</w:t>
      </w:r>
    </w:p>
    <w:p w14:paraId="170BB9F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路径二：不确定性环境中的自主拓路（销售、创业、内容、技术创作）</w:t>
      </w:r>
    </w:p>
    <w:p w14:paraId="381502F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无固定标准框架，需要自主识别需求、搭建执行路径、独立承担试错风险，收入波动剧烈、上限极高。长期积累的核心资产是海量决策样本库：识别过的需求、验证过的机会、试错后修正的判断逻辑，每一次自主选择都会内化进自身思维模型，成为后续决策的底层依据。</w:t>
      </w:r>
    </w:p>
    <w:p w14:paraId="1A89667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两条路径无高低优劣之分，仅适配不同个体内在秩序。若个体心性与赛道底层结构不匹配，即便每日完成标准化操作，也无法完成有效沉淀：你的思维模型与赛道逻辑无法兼容，所有实践不会转化为可复用的决策经验，仅停留在浅层劳动消耗。</w:t>
      </w:r>
    </w:p>
    <w:p w14:paraId="5D802B3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职业是长期逆熵投入，但非生命的全部存在</w:t>
      </w:r>
    </w:p>
    <w:p w14:paraId="3DA375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职业是人主动选取的、对抗认知无序的长期修行，是个体向社会输出价值的稳定通道。你搭建的内在秩序越厚重、越独特，系统留给你的生存位置便越稳固。 但人的完整存在，绝不只有这一条价值通道。职业之外，仍有大片属于自我的、不被分工定义的生命时域：无关谋生的手艺、脱离利益交换的亲密关系、纯粹取悦自身的爱好与思索。</w:t>
      </w:r>
    </w:p>
    <w:p w14:paraId="33970E7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职业只能完善你 “对外输出价值” 的工具性结构，却无法回答 “我是谁” 的存在根本。它能记录你在某一条赛道走了多远，却不能定义你完整的生命底色。职业是人生主线，但绝非生命全集；剩余的闲暇、兴趣、情感、自我思索，共同构成职业之外更完整的自我存在。不必将所有生命时序全部投入职业深耕，要为纯粹属于自己的精神空间预留余地。</w:t>
      </w:r>
    </w:p>
    <w:p w14:paraId="32E6A2A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收尾总结</w:t>
      </w:r>
    </w:p>
    <w:p w14:paraId="08A02FC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单纯工作是一次性劳动交换，职业是以数十年时间塑造自我的逆熵修行。 择业切勿只紧盯短期薪资，要预判三五年内这份赛道能否持续锤炼你的判断力、提升对抗波动的稳态、加固不可替代的内在秩序。</w:t>
      </w:r>
    </w:p>
    <w:p w14:paraId="134ED02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一份真正的职业，会让你每日劳作都在沉淀未来可用的内在低熵结构；若一份岗位仅消耗你的精力与时间，三年之后你的预判、应变能力并无成长，那它只能算作谋生的工作，永远无法成为支撑一生的职业。二者最清晰分界：职业具备持续累积的负熵沉淀，单纯工作只有无增量的机械重复。</w:t>
      </w:r>
    </w:p>
    <w:p w14:paraId="6BD772E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p>
    <w:p w14:paraId="33FCA14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48" w:name="_Toc1677338992"/>
      <w:r>
        <w:rPr>
          <w:rFonts w:hint="eastAsia" w:ascii="Songti SC Black" w:hAnsi="Songti SC Black" w:eastAsia="Songti SC Black" w:cs="Songti SC Black"/>
          <w:sz w:val="32"/>
          <w:szCs w:val="32"/>
          <w:lang w:val="en-US" w:eastAsia="zh-CN"/>
        </w:rPr>
        <w:t>关于用人</w:t>
      </w:r>
      <w:bookmarkEnd w:id="48"/>
    </w:p>
    <w:p w14:paraId="0425E7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自古但凡想要成就一番宏大事业的人，都绕不开一道根本功课 —— 学会用人。历代史书、诸子典籍早已把这条成事规律讲透，千百年的兴衰轮回反复印证：单人一身的力量终究有限，仅凭一己之力，能化解的混乱、搭建的秩序微乎其微；想要对抗大规模无序、构筑长久稳固的体系，唯有整合众人之力方可行之。</w:t>
      </w:r>
    </w:p>
    <w:p w14:paraId="4DFA64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《资治通鉴》直言 “为治之要，莫先于用人”，治国平天下的第一要务是识人善用，做事业亦是同理。刘邦一统天下后总结成败，直言自己谋略不如张良、后勤不如萧何、用兵不如韩信，最终能赢天下，核心不过一句 “此三者皆人杰也，吾能用之”；反观项羽麾下仅有一范增，却不能容纳任用，终究落得败局。《墨子》有言 “国有贤良之士众，则国家之治厚”，事业便是缩小的家国，身边适配的人才越多，系统消解混乱的能力便越强.。汉武帝亦写下千古论断：“盖有非常之功，必待非常之人”，想要完成常人难以企及的宏图，必须懂得驾驭不同特质的人才，发挥各人独有的长处。《吕氏春秋》更点透管理者的核心本分：“劳于论人而佚于官事”，真正做大事的人，不会困于细碎琐事，而是把精力放在辨识、调配人才之上，让每个人的才干充分施展，自身方能腾出手布局长远大局。</w:t>
      </w:r>
    </w:p>
    <w:p w14:paraId="53D083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先贤的道理落在现代系统逻辑里，本质是同一套底层规律：世间一切可稳定输出秩序、减少混乱的存在，本质都是负熵载体。机器、流程、制度皆是如此，而人，是世间最灵活、复杂度最高、可塑性最强的降熵工具。所谓用人，从来不是简单的指挥与支配，而是一套精准调用他人内在负熵储备、协同消解系统混乱的艺术。</w:t>
      </w:r>
    </w:p>
    <w:p w14:paraId="1C663A8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人是活的降熵工具：自带独一无二的负熵储备</w:t>
      </w:r>
    </w:p>
    <w:p w14:paraId="249256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任何个体生命，终身都在持续积累专属的负熵结构：打磨多年的专业手艺、沉淀的处事认知、稳定的心性能量、熟练的行动路径、可复用的经验判断。这些沉淀下来的秩序，就是这个人独有的负熵存量，也是他作为工具的核心价值。 机器工具只能完成单一固定任务，负熵输出模式一成不变；但人这套工具具备三重独有特质：</w:t>
      </w:r>
    </w:p>
    <w:p w14:paraId="3F20F7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可自主迭代：持续学习、经历世事，便能不断扩充自身负熵储备，提升降熵效率；</w:t>
      </w:r>
    </w:p>
    <w:p w14:paraId="25C262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具备主观阈值：内在生命能量充盈时，愿意持续向外输出秩序；能量长期损耗、边界被无限突破，则会主动关闭负熵输出通道；</w:t>
      </w:r>
    </w:p>
    <w:p w14:paraId="0CBAB3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拥有情绪与认知筛选机制：只有在公平、被尊重、目标自洽的环境里，才愿意释放高质量负熵；压迫、消耗、否定的环境中，人的精力会大量用于内耗，对外输出的秩序会大幅缩水，甚至主动制造系统混乱，反向增加整体熵增。</w:t>
      </w:r>
    </w:p>
    <w:p w14:paraId="1CCDA1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组织、团队本质是一套大型抗熵系统，单一个人的负熵储量有限，想要对抗大规模无序，就必须整合多名不同类型的人，调配各自擅长的负熵，互补缺口，抵消整体系统的自然熵增。用人，便是整合多方负熵资源的核心手段。</w:t>
      </w:r>
    </w:p>
    <w:p w14:paraId="6A9A706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用人的核心逻辑：匹配需求，精准调用对应负熵</w:t>
      </w:r>
    </w:p>
    <w:p w14:paraId="4A52C3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不同困境、不同工作环节，需要不同类型的负熵，用人最大的误区，便是用错工具，强行要求一个人输出他并不具备的秩序。</w:t>
      </w:r>
    </w:p>
    <w:p w14:paraId="761B09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事务型负熵：擅长执行、落地、标准化劳作的人</w:t>
      </w:r>
      <w:r>
        <w:rPr>
          <w:rFonts w:hint="eastAsia" w:ascii="Songti SC Regular" w:hAnsi="Songti SC Regular" w:eastAsia="Songti SC Regular" w:cs="Songti SC Regular"/>
          <w:sz w:val="21"/>
          <w:szCs w:val="21"/>
          <w:lang w:val="en-US" w:eastAsia="zh-CN"/>
        </w:rPr>
        <w:t xml:space="preserve"> 这类人擅长重复稳定的流程工作，能持续把杂乱细碎事务梳理成规整秩序，适合处理固定、常态化任务。若强行安排他们做创新、突破类工作，其自带的负熵体系无法适配，只会大量产生内耗，效率暴跌。</w:t>
      </w:r>
    </w:p>
    <w:p w14:paraId="2FE9A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认知型负熵：擅长思辨、预判、规划、搭建框架的人</w:t>
      </w:r>
      <w:r>
        <w:rPr>
          <w:rFonts w:hint="eastAsia" w:ascii="Songti SC Regular" w:hAnsi="Songti SC Regular" w:eastAsia="Songti SC Regular" w:cs="Songti SC Regular"/>
          <w:sz w:val="21"/>
          <w:szCs w:val="21"/>
          <w:lang w:val="en-US" w:eastAsia="zh-CN"/>
        </w:rPr>
        <w:t xml:space="preserve"> 这类人的负熵藏在思维体系里，擅长提前规避混乱、搭建长期稳定结构，适合顶层规划、风险预判、方案设计。强迫其陷入琐碎重复事务，会持续消耗其核心认知能量，浪费高价值负熵储备。</w:t>
      </w:r>
    </w:p>
    <w:p w14:paraId="32FF9C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协调型负熵：擅长共情沟通、调和冲突、疏通协商通道的人</w:t>
      </w:r>
      <w:r>
        <w:rPr>
          <w:rFonts w:hint="eastAsia" w:ascii="Songti SC Regular" w:hAnsi="Songti SC Regular" w:eastAsia="Songti SC Regular" w:cs="Songti SC Regular"/>
          <w:sz w:val="21"/>
          <w:szCs w:val="21"/>
          <w:lang w:val="en-US" w:eastAsia="zh-CN"/>
        </w:rPr>
        <w:t xml:space="preserve"> 冲突、对立是系统巨大的熵增来源，这类人能疏通断裂的沟通链路，平衡多方利益，减少矛盾损耗。在矛盾频发、协作断裂的场景，他们的负熵价值远高于单纯做事的人。</w:t>
      </w:r>
    </w:p>
    <w:p w14:paraId="09396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抗压型负熵：内在能量充足、心性乐观稳定，可应对突发混乱的人</w:t>
      </w:r>
      <w:r>
        <w:rPr>
          <w:rFonts w:hint="eastAsia" w:ascii="Songti SC Regular" w:hAnsi="Songti SC Regular" w:eastAsia="Songti SC Regular" w:cs="Songti SC Regular"/>
          <w:sz w:val="21"/>
          <w:szCs w:val="21"/>
          <w:lang w:val="en-US" w:eastAsia="zh-CN"/>
        </w:rPr>
        <w:t xml:space="preserve"> 当系统突发危机、秩序濒临崩塌时，悲观、能量亏空的人只会加剧混乱；而内在负熵充沛、心态松弛的人，能稳住局面，快速重建临时秩序，承接突发的无序冲击。</w:t>
      </w:r>
    </w:p>
    <w:p w14:paraId="588ECC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优质的用人决策，就是识别每个人独有的负熵类型，把他放置在最需要对应秩序的位置，让他的存量优势充分释放，用最少的内在损耗，解决系统内部的无序问题。</w:t>
      </w:r>
    </w:p>
    <w:p w14:paraId="396DCB6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调用负熵的两大底线：不可持续透支，不可突破边界</w:t>
      </w:r>
    </w:p>
    <w:p w14:paraId="0A7DF3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人的负熵不是无限供给的静态资源，如同燃料，持续燃烧却不补充，终将彻底枯竭，这是调用人力最容易忽略的规则。</w:t>
      </w:r>
    </w:p>
    <w:p w14:paraId="46DC7AD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持续透支负熵，会触发工具自我保护机制</w:t>
      </w:r>
    </w:p>
    <w:p w14:paraId="58E2D5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无休止加班、无限度增加责任、一味索取付出却无回馈，本质是单方面掠夺他人的负熵储备，只索取、不补充。当内在能量消耗至临界点，人这套活工具会启动自我防御：敷衍完成工作、消极对抗、减少主动输出，彻底关闭高质量负熵供给，严重时直接脱离整个系统。 所有稳定长久的协作，都存在负熵交换闭环：组织提供资源、尊重、回报、休息空间，补充个体消耗的能量；个体输出自身秩序，消解系统混乱。单向索取的用人模式，只能短期掠夺少量负熵，无法长期维持系统稳定。</w:t>
      </w:r>
    </w:p>
    <w:p w14:paraId="0A94E26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无视心理与利益边界，会直接摧毁负熵输出意愿</w:t>
      </w:r>
    </w:p>
    <w:p w14:paraId="507413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前文在生气、暴力章节提到，每个人都有自我边界，自身利益、尊严、稳定秩序不容无底线侵占。若用人者随意突破对方边界，无视诉求、随意打压、否定价值，个体便会持续产生怒气。 适度发怒是自我保护的预警；长期积压怒火后，人会停止主动输出负熵，甚至主动制造混乱报复，从 “降熵工具” 转变为系统内部的熵增源头。懂得适度尊重他人边界，就是保护对方持续输出秩序的意愿。</w:t>
      </w:r>
    </w:p>
    <w:p w14:paraId="508E07F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高阶用人：激活自发负熵，而非强制压榨</w:t>
      </w:r>
    </w:p>
    <w:p w14:paraId="5D2CC3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用人分两层境界，底层是强制驱动，依靠规则、压力逼迫人输出秩序；高阶是唤醒内在动力，让人自愿持续扩充、释放自身负熵。</w:t>
      </w:r>
    </w:p>
    <w:p w14:paraId="453A04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强制驱动（低阶）：依靠惩罚、管控制造被动输出 以规则约束、施压、惩罚作为手段，类似前文定义的细粒度暴力，靠强制手段索取负熵。这种模式下，人仅会输出最低限度的秩序，不会主动优化、创造，一旦管控放松，系统立刻重回混乱，整体熵减效率极低。</w:t>
      </w:r>
    </w:p>
    <w:p w14:paraId="1DEAC9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价值共振（高阶）：让个体输出负熵的同时，完成自我积累 当人认可团队目标，清楚自身工作的意义，付出的同时能收获成长、收益、认可，自身的负熵储备能同步得到补充、扩容，便会自发主动输出高质量秩序。无需持续监督，内在动力会持续驱动他主动消解系统无序，甚至自主迭代能力，增加自身负熵储量。 这便是负熵调用的艺术核心：不单纯索取他人秩序，而是搭建双向流通的循环，在借用他人力量对抗混乱的同时，为对方补充能量、拓宽成长空间，实现双方负熵存量共同增长。</w:t>
      </w:r>
    </w:p>
    <w:p w14:paraId="6EC20E9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区分工具化利用与纯粹压榨：核心分界线</w:t>
      </w:r>
    </w:p>
    <w:p w14:paraId="5709F2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承认 “人是降熵工具”，不代表可以物化、无底线消耗人，二者有清晰边界：</w:t>
      </w:r>
    </w:p>
    <w:p w14:paraId="6415AF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合理调用：看见人的多元价值，匹配适配岗位，给予对等回馈，尊重情绪与边界，维持能量收支平衡；借用对方的秩序解决系统问题，同时滋养对方的内在储备。</w:t>
      </w:r>
    </w:p>
    <w:p w14:paraId="24E9A4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纯粹压榨：只索取对方的负熵产出，无视损耗，拒绝回馈，无限突破边界，只把对方视作可随意消耗的耗材，不在乎个体能量枯竭后的崩溃与逃离。</w:t>
      </w:r>
    </w:p>
    <w:p w14:paraId="5E5D09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前者是可持续的用人智慧，后者只是短期掠夺负熵的粗暴手段，最终必然导致系统人才流失，整体无序加剧。</w:t>
      </w:r>
    </w:p>
    <w:p w14:paraId="71E07D3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串联全书逻辑闭环</w:t>
      </w:r>
    </w:p>
    <w:p w14:paraId="137D85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联动生命能量：只有内在能量充盈、心性乐观的人，才能长期稳定输出大量负熵；长期内耗、悲观者自身秩序都难以维持，很难持续为系统降熵。用人挑选合作者，内在能量底色，与专业能力同等重要。</w:t>
      </w:r>
    </w:p>
    <w:p w14:paraId="7813BA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联动情绪与暴力：不懂守住他人边界、无限索取，会持续催生怒气；长久压抑的情绪最终会转化隐性或显性暴力，破坏整个协作系统的秩序。</w:t>
      </w:r>
    </w:p>
    <w:p w14:paraId="08C09B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联动认知、幽默：具备高认知、感知细腻、内心松弛幽默的人，处理复杂混乱时，能用温和方式化解矛盾，以更低损耗完成降熵；认知狭隘、紧绷悲观者，处理冲突极易激化对立，增加系统熵增。</w:t>
      </w:r>
    </w:p>
    <w:p w14:paraId="328D20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联动遗产章节：人一生积累的手艺、认知、处事秩序，属于可留存的低熵结构；优秀管理者善于引导他人沉淀自身负熵经验，转化为团队可传承的制度、流程，让个体消散后，他的降熵价值依旧留存于系统之中。</w:t>
      </w:r>
    </w:p>
    <w:p w14:paraId="0A544FD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21491B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所有人的协作、管理、用人行为，底层都是负熵的调配与调用。人作为鲜活、可成长、有情绪边界的降熵工具，区别于冰冷机械，无法依靠单一标准化规则无限索取秩序。 真正懂得用人，便是掌握一套平衡的负熵艺术：精准识别每个人独有的秩序优势，将其匹配到对应混乱场景；守住对方的能量与心理边界，搭建双向补给的交换闭环；唤醒内在主动输出的动力，而非依靠强制施压掠夺价值。 合理调配众人的负熵储备，互补长短、抵消无序，才能搭建长期稳定、低内耗、高效抗熵的协作系统。</w:t>
      </w:r>
    </w:p>
    <w:p w14:paraId="7CAD12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sz w:val="21"/>
          <w:szCs w:val="21"/>
          <w:lang w:val="en-US" w:eastAsia="zh-CN"/>
        </w:rPr>
      </w:pPr>
    </w:p>
    <w:p w14:paraId="4BF671C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49" w:name="_Toc1018604375"/>
      <w:r>
        <w:rPr>
          <w:rFonts w:hint="eastAsia" w:ascii="Songti SC Black" w:hAnsi="Songti SC Black" w:eastAsia="Songti SC Black" w:cs="Songti SC Black"/>
          <w:sz w:val="32"/>
          <w:szCs w:val="32"/>
          <w:lang w:val="en-US" w:eastAsia="zh-CN"/>
        </w:rPr>
        <w:t>关于上下级</w:t>
      </w:r>
      <w:bookmarkEnd w:id="49"/>
    </w:p>
    <w:p w14:paraId="5BC490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文讲透了工作的本质是时间与本事的交换、用人是负熵调配的艺术，上下级，正是一套系统里两类核心降熵载体的对接关系：上级手握资源、调度权，负责统筹全局、消解团队整体的无序；下级手握执行技能、细分领域的专业负熵，落地具体事务、处理细碎混乱。二者不存在天生的对立，也不该一味讨好或是对抗，最好的相处，是建立一套双向顺畅、互不内耗的秩序循环。</w:t>
      </w:r>
    </w:p>
    <w:p w14:paraId="78B08EB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底层定位：二者是互补的抗熵搭档，而非博弈对手</w:t>
      </w:r>
    </w:p>
    <w:p w14:paraId="6E1D7D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一个团队之所以分出上下级，根源是两种不同类型的负熵分工。 上级的核心价值是宏观秩序：定目标、分资源、协调跨部门冲突、预判长期风险。他不擅长深耕每一件小事，若是陷入细碎执行，整体规划就会失序，系统熵增快速上涨。 下级的核心价值是微观落地秩序：吃透细分工作、解决一线具体问题、把模糊方案转化成实在结果。若人人只谈规划不愿落地，所有目标都会沦为空谈。 放在用人篇章的逻辑里：上级是调配者，识别每个人的负熵类型，匹配对应岗位；下级是负熵输出者，持续稳定输出专业能力，降低团队混乱。二者本是互相成就，一旦陷入互相提防、拉扯较劲，整个团队都会产生巨大情绪内耗，白白消耗所有人的生命能量。</w:t>
      </w:r>
    </w:p>
    <w:p w14:paraId="548382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很多人容易走进两个极端： 一是下级把上级当成对立面，凡事抵触、消极应付，刻意隐瞒问题。看似躲过一时压力，实则打乱整体规划，自身成长机会同步流失； 二是下级一味无底线讨好，放弃自身边界，无限承接额外工作，持续透支自己的负熵储备，长期能量亏空，最后身心俱疲。 两种方式，都是失衡的相处模式。</w:t>
      </w:r>
    </w:p>
    <w:p w14:paraId="645B4CA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下级向上相处：守本分、明边界、主动交付价值</w:t>
      </w:r>
    </w:p>
    <w:p w14:paraId="626623D2">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本分：稳定输出负熵，给上级确定性</w:t>
      </w:r>
    </w:p>
    <w:p w14:paraId="4FC541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管理者最大的无序来源，是无法预判下属的工作结果。靠谱的下级，核心特质是交付稳定：有进度主动同步，遇到卡点提前上报，承诺的任务按时落地，不隐瞒失误、不临时掉链子。 上级调配整个团队资源，最怕临期出突发问题、信息断层。你主动梳理工作秩序、及时同步信息，本质是替上级减少预判之外的混乱，你自身的专业价值会被持续看见。 不必刻意吹嘘功劳，完整、干净、可落地的工作结果，就是最实在的个人沉淀，也就是前文所说的 “本事”。</w:t>
      </w:r>
    </w:p>
    <w:p w14:paraId="747BA98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分寸：分清权责，不越位、不躺平</w:t>
      </w:r>
    </w:p>
    <w:p w14:paraId="3CB3FA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不该你决策的事，不擅自拍板；本该你负责的环节，不推诿甩锅。 遇到方案分歧，可以带着两套完整思路、各自利弊向上沟通，而非单纯抛出问题等待上级解决。只提问不给解法，等于把自己的无序直接转移给上级，加重对方的管理负担；自带思考的沟通，是输出额外认知型负熵，会大幅提升你在团队里的不可替代性。</w:t>
      </w:r>
    </w:p>
    <w:p w14:paraId="5BD65A6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边界：守住时间与利益，不无限透支自己</w:t>
      </w:r>
    </w:p>
    <w:p w14:paraId="0984DF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前文讲过，人的负熵储备有消耗阈值，无底线承接额外工作、无偿加班、包揽不属于自己的责任，只会持续损耗内在生命能量。 面对超出岗位职责、无对等回报的额外压榨，不必激烈争吵，但要清晰温和划定边界。合理拒绝多余负荷，不是消极怠工，是保护自身长期稳定输出能力。 属于自己的绩效、奖金、晋升机会，坦然争取，不必因畏惧上级主动退让。工作本是等价交换，你的秩序输出，理应匹配对应的回馈。</w:t>
      </w:r>
    </w:p>
    <w:p w14:paraId="2D3612B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不争虚无情绪博弈</w:t>
      </w:r>
    </w:p>
    <w:p w14:paraId="4EAAF3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不在背后非议上级，不纠结对方是否偏心、说话态度好不好。这些都是虚无的情绪拉扯，属于无意义的争执，只会滋生猜忌、愤怒，增加自身熵增。 评判一段上下级关系好坏，只看两件实在事：第一，能否拿到对等酬劳；第二，是否拥有沉淀本事、提升能力的空间。其余人情好恶、言语态度，都不值得耗费心力计较。</w:t>
      </w:r>
    </w:p>
    <w:p w14:paraId="09C508D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上级向下相处：善调配、懂补给、尊重个体边界</w:t>
      </w:r>
    </w:p>
    <w:p w14:paraId="48A007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对应用人篇章的负熵调用逻辑，优秀管理者，是合格的能量调配者，只索取合理输出，同时持续补充下属损耗的能量。</w:t>
      </w:r>
    </w:p>
    <w:p w14:paraId="6D484CB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精准匹配，不强行错配他人负熵</w:t>
      </w:r>
    </w:p>
    <w:p w14:paraId="72CAF4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看清下属的能力特质：擅长执行的人少安排复杂规划，擅长思辨规划的人不必长期困在重复琐事。强行让一个人做完全不匹配的工作，会造成极高内耗，大幅降低整体降熵效率，是用人最大的误区。</w:t>
      </w:r>
    </w:p>
    <w:p w14:paraId="291F665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建立负熵交换闭环，不单向掠夺</w:t>
      </w:r>
    </w:p>
    <w:p w14:paraId="64E6A6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只压榨付出，不给回报、休息、成长空间，是纯粹的短期掠夺。下属持续输出秩序、消解团队混乱，上级必须对等补给：足额薪酬、合理休息、成长学习机会、基础尊重。 双休、年假是劳动者的维护成本，作为上级不能随意剥夺他人修复身心的窗口。持续透支下属，对方会启动自我保护机制，敷衍工作、消极对抗，甚至离开团队，最终系统整体失去稳定的负熵来源。</w:t>
      </w:r>
    </w:p>
    <w:p w14:paraId="4EB93E7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接纳差异，不强行统一所有人的性格</w:t>
      </w:r>
    </w:p>
    <w:p w14:paraId="07F40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有的人内敛踏实，有的人擅长沟通协调，每个人的生命能量底色各不相同。不必要求所有人都顺从、圆滑，只要能稳定交付工作成果，就该包容个体性格差异。 少用打压、否定的方式管控，持续贬低会摧毁人的输出意愿，原本的降熵工具，会转变为团队内部熵增源头。适度指正问题，搭配客观认可，才能维持下属稳定的输出动力，也就是高阶用人里的 “价值共振”。</w:t>
      </w:r>
    </w:p>
    <w:p w14:paraId="459986B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权责清晰，不模糊分工、随意甩锅</w:t>
      </w:r>
    </w:p>
    <w:p w14:paraId="39525D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提前划分清楚每个人的工作范围，出了问题先梳理系统漏洞，而非第一时间追责下属。模糊的权责会制造大量推诿、猜忌，凭空生出团队矛盾，冲突是系统里损耗最大的熵增形式。</w:t>
      </w:r>
    </w:p>
    <w:p w14:paraId="6F4BB14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通用相处底线：两类身份都要遵守的平衡准则</w:t>
      </w:r>
    </w:p>
    <w:p w14:paraId="39B773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沟通对事不对人</w:t>
      </w:r>
      <w:r>
        <w:rPr>
          <w:rFonts w:hint="eastAsia" w:ascii="Songti SC Regular" w:hAnsi="Songti SC Regular" w:eastAsia="Songti SC Regular" w:cs="Songti SC Regular"/>
          <w:sz w:val="21"/>
          <w:szCs w:val="21"/>
        </w:rPr>
        <w:t xml:space="preserve"> 所有分歧聚焦工作方案、事务流程，不上升人身评价、性格攻击。一旦掺杂私人情绪，沟通就会从解决无序，变成制造对立。</w:t>
      </w:r>
    </w:p>
    <w:p w14:paraId="23BBFF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拒绝单向索取，维持双向平衡</w:t>
      </w:r>
      <w:r>
        <w:rPr>
          <w:rFonts w:hint="eastAsia" w:ascii="Songti SC Regular" w:hAnsi="Songti SC Regular" w:eastAsia="Songti SC Regular" w:cs="Songti SC Regular"/>
          <w:sz w:val="21"/>
          <w:szCs w:val="21"/>
        </w:rPr>
        <w:t xml:space="preserve"> 下级不能只拿薪资不产出成果；上级不能只索取劳动不提供资源、回馈。任何一段长久稳定的上下级关系，一定是能量双向流通。</w:t>
      </w:r>
    </w:p>
    <w:p w14:paraId="6D9487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区分公私，不绑定私人情绪</w:t>
      </w:r>
      <w:r>
        <w:rPr>
          <w:rFonts w:hint="eastAsia" w:ascii="Songti SC Regular" w:hAnsi="Songti SC Regular" w:eastAsia="Songti SC Regular" w:cs="Songti SC Regular"/>
          <w:sz w:val="21"/>
          <w:szCs w:val="21"/>
        </w:rPr>
        <w:t xml:space="preserve"> 私下好恶不能带入工作协作。即便彼此性格不合，只要分工互补、交换对等，就能维持平稳的协作关系，不必强求成为私交好友。</w:t>
      </w:r>
    </w:p>
    <w:p w14:paraId="14E125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不制造依附关系</w:t>
      </w:r>
      <w:r>
        <w:rPr>
          <w:rFonts w:hint="eastAsia" w:ascii="Songti SC Regular" w:hAnsi="Songti SC Regular" w:eastAsia="Songti SC Regular" w:cs="Songti SC Regular"/>
          <w:sz w:val="21"/>
          <w:szCs w:val="21"/>
        </w:rPr>
        <w:t xml:space="preserve"> 下级不必把全部人生寄托在上级的认可上，自身本事才是终身资产；上级也不能依靠情感捆绑留住员工，对等的回报与成长空间，才是留住人才的核心。</w:t>
      </w:r>
    </w:p>
    <w:p w14:paraId="2E0E77E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串联全书逻辑闭环</w:t>
      </w:r>
    </w:p>
    <w:p w14:paraId="4E23BA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联动生命能量：上下级互相打压、持续拉扯，双方都会大量内耗，损耗内在生命能量；平和清晰的权责边界、双向尊重的协作模式，能守住双方心神稳定，维持充足内在能量。</w:t>
      </w:r>
    </w:p>
    <w:p w14:paraId="55D1EC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联动用人（负熵调用）：上下级本质就是管理者与执行者的适配关系，本篇是用人章节的落地实操细则，把宏观的负熵调配理论，转化为日常相处行为。</w:t>
      </w:r>
    </w:p>
    <w:p w14:paraId="6D7EE6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联动工作章节 “不争虚名，只取收益与本事”：无论身处上级还是下级位置，都不要纠结口头输赢、面子认可，所有相处行为最终落脚两点：合理收益、个人能力沉淀。</w:t>
      </w:r>
    </w:p>
    <w:p w14:paraId="55C815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联动情绪、生气篇章：无端越界、过度压榨、甩锅打压，都会催生愤怒；适度划清边界、理性沟通，是合理自保，避免情绪长期积压形成恶性对立。</w:t>
      </w:r>
    </w:p>
    <w:p w14:paraId="476EEF3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6F6B09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上下级相处，从来不存在一套讨好或对抗的万能公式，核心是守住一套稳定的交换秩序。 身为下属，做好分内交付、主动创造价值，同时守住自身利益与时间边界，把精力全部留给增收、精进本事； 身为上级，精准识人善用，均衡分配权责，给予对等回馈与休息空间，搭建可持续的团队抗熵系统。 抛开无用的人情拉扯、情绪博弈，以价值交换为核心，权责清晰、互相补给，便是上下级最通透、长久的相处之道。</w:t>
      </w:r>
    </w:p>
    <w:p w14:paraId="28D03D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2B808195">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50" w:name="_Toc2091580388"/>
      <w:r>
        <w:rPr>
          <w:rFonts w:hint="eastAsia" w:ascii="Songti SC Black" w:hAnsi="Songti SC Black" w:eastAsia="Songti SC Black" w:cs="Songti SC Black"/>
          <w:sz w:val="32"/>
          <w:szCs w:val="32"/>
          <w:lang w:val="en-US" w:eastAsia="zh-CN"/>
        </w:rPr>
        <w:t>关于说服</w:t>
      </w:r>
      <w:bookmarkEnd w:id="50"/>
    </w:p>
    <w:p w14:paraId="021CEB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前文聊过合作、用人、上下级相处，所有人与人的沟通博弈里，说服是最常用的协作工具。很多人误解说服是辩赢对方、改变别人的想法、强行让对方顺从自己，本质是错的。</w:t>
      </w:r>
    </w:p>
    <w:p w14:paraId="4944BF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真正高阶的说服力，从来不是强制灌输、直白评判，而是铺设一条对方自愿走上去的路，让他顺着你铺垫的逻辑，自主做出选择，全程不会察觉自己被引导。直白否定只会筑起防御，而贴合对方需求的铺垫，能悄无声息消解抵触。</w:t>
      </w:r>
    </w:p>
    <w:p w14:paraId="6A4BA8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就像直白评价 “你的妆不好看，重新画下”，直白戳破短板，直接否定对方当下的状态，对方本能生出反感、抵触，沟通只会徒增情绪熵增；可换一套叙事逻辑，完全是另一种结果：提前告知今晚要接待购置别墅的客户，对方家中二少爷年纪相仿，好好打理妆容或许能结识良缘。哪怕最后接待临时取消，对方也早已主动化好精致妆容。 全程没有半句指责、没有硬性要求，只是抛出对方在意的期待与机遇，把 “化妆” 这件事变成属于她自己的选择，她会主动为此付出行动，完全感受不到被劝说、被安排。</w:t>
      </w:r>
    </w:p>
    <w:p w14:paraId="7D9F57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从负熵系统视角看：说服不是单方面压制，而是搭建一条共识通道，消解两个人认知错位带来的熵增；所谓成功说服，从来不是我战胜你，而是双方找到一套共同认可的秩序方案，减少对立内耗。</w:t>
      </w:r>
    </w:p>
    <w:p w14:paraId="2E45758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说服的底层真相：无法强行扭转他人内在秩序</w:t>
      </w:r>
    </w:p>
    <w:p w14:paraId="79A58D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每个人从小到大积累的认知、经历、生命能量、利益诉求，构成独属于自己的内在低熵体系，这套体系根深蒂固，外力很难一次性推翻。</w:t>
      </w:r>
    </w:p>
    <w:p w14:paraId="368AC0A6">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b/>
          <w:bCs/>
          <w:color w:val="000000"/>
          <w:sz w:val="21"/>
          <w:szCs w:val="21"/>
        </w:rPr>
        <w:t>强硬争辩、否定、直白挑错，只会触发对方自我防御机制</w:t>
      </w:r>
      <w:r>
        <w:rPr>
          <w:rFonts w:hint="eastAsia" w:ascii="Songti SC Regular" w:hAnsi="Songti SC Regular" w:eastAsia="Songti SC Regular" w:cs="Songti SC Regular"/>
          <w:color w:val="000000"/>
          <w:sz w:val="21"/>
          <w:szCs w:val="21"/>
        </w:rPr>
        <w:t xml:space="preserve"> 当你直接反驳、批判对方的行为、审美、选择，等于否定他长久沉淀的判断，人的本能会启动自保，下意识抵触你的所有说辞。哪怕你道理全对，对方也会为了维护自我认知，刻意和你对立，沟通只会生出更多矛盾、猜忌、怒气，大幅增加情绪熵增。这和职场无谓争执同理，只争口头输赢，没有实质收益。 直白否定妆容的例子就是最好印证：批评式沟通只会制造对抗，完全达不到你想要对方改善形象的目的。</w:t>
      </w:r>
    </w:p>
    <w:p w14:paraId="2438EEDF">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b/>
          <w:bCs/>
          <w:color w:val="000000"/>
          <w:sz w:val="21"/>
          <w:szCs w:val="21"/>
        </w:rPr>
        <w:t>没有人会因为单纯的大道理、负面评判改变选择</w:t>
      </w:r>
      <w:r>
        <w:rPr>
          <w:rFonts w:hint="eastAsia" w:ascii="Songti SC Regular" w:hAnsi="Songti SC Regular" w:eastAsia="Songti SC Regular" w:cs="Songti SC Regular"/>
          <w:color w:val="000000"/>
          <w:sz w:val="21"/>
          <w:szCs w:val="21"/>
        </w:rPr>
        <w:t xml:space="preserve"> 人做决定，永远先受自身利益、情绪、安全感、期待驱动，道理只是事后用来支撑选择的借口。抛开对方真实诉求空谈对错，再完美的论述也无法完成说服。</w:t>
      </w:r>
    </w:p>
    <w:p w14:paraId="6F270C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真正的说服，从不摧毁对方原有认知，而是在他现有秩序之上，植入他在意的期待，补充一条更适配他需求的新路径，让他主动走向你预设的结果。</w:t>
      </w:r>
    </w:p>
    <w:p w14:paraId="05DCCD4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说服的核心逻辑：锚定对方的欲望，再铺垫行动路径</w:t>
      </w:r>
    </w:p>
    <w:p w14:paraId="6A2D332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所有悄无声息的有效说服，固定两层顺序，顺序颠倒只会徒劳无功：先抓住对方内心想要的东西，再顺势引出对应的行动。</w:t>
      </w:r>
    </w:p>
    <w:p w14:paraId="43C31BF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第一层：识别对方核心诉求（拆解两类底层需求）</w:t>
      </w:r>
    </w:p>
    <w:p w14:paraId="6E3FF98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生存物质需求：收益、机遇、资源、人脉、成本、时间损耗、资源分配，对应工作篇章提到的薪资、机会、自我成长；</w:t>
      </w:r>
    </w:p>
    <w:p w14:paraId="2A153603">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精神内在需求：尊严、认可、良缘、欣赏、安全感、情绪满足，对应生命能量、边界相关内容。 上下级、合作、日常沟通场景里，人的纠结、行动动力，本质都是这两类需求是否被调动。 前文化妆的例子，便是抓住对方期待结识优秀同龄人的精神诉求，以此为锚点，引出化妆这个行动；如果只单纯要求 “打扮好看”，完全无法调动内在动力。</w:t>
      </w:r>
    </w:p>
    <w:p w14:paraId="65EC86D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第二层：把你的目的，包装成他的机遇</w:t>
      </w:r>
    </w:p>
    <w:p w14:paraId="50B4CD24">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直接下达要求，对方会察觉被支配；但把你希望他做的事，绑定他想要的结果，这件事就从 “你的要求” 变成 “他的机会”。 对方不会意识到你在引导他，只会觉得所有行动都是为了自己的期待。哪怕最终目标落空，行动也已经落地。就像接待取消，妆容依旧打理妥当，引导的目的已经达成。</w:t>
      </w:r>
    </w:p>
    <w:p w14:paraId="5D2C2606">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人拒绝被动改变，是因为被动指令代表束缚、无序、额外消耗；可当一件事和自身期待挂钩，行动就变成自发投资，内在会主动降低抵触，心甘情愿付出精力。</w:t>
      </w:r>
    </w:p>
    <w:p w14:paraId="439235A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三种低效说服（人人常踩的误区）</w:t>
      </w:r>
    </w:p>
    <w:p w14:paraId="044B56E4">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直白评判式说服：带着否定、挑剔开口 直接指出对方不足、挑明缺点，第一时间激活防御心理，沟通从沟通变成对抗，再合理的建议都会被全盘排斥。</w:t>
      </w:r>
    </w:p>
    <w:p w14:paraId="74810035">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以身份压制说服：依靠职级、资历、道理居高临下 上级对下属强行命令、长辈居高临下说教，看似暂时顺从，对方只是被动妥协，内心并不认同，一旦脱离管控，立刻恢复原有行为，属于短期虚假秩序，长期会加剧系统熵增，和 “强制驱动式用人” 弊端完全一致。</w:t>
      </w:r>
    </w:p>
    <w:p w14:paraId="1EA63E46">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只讲宏大道理，忽略对方个人期待 空谈大局、格局、对错，无视对方内心在意的个人收获。宏大叙事无法驱动个体行动，没有人愿意为虚无的道理，持续透支自身负熵储备。</w:t>
      </w:r>
    </w:p>
    <w:p w14:paraId="390E62A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高阶说服实操方法：隐形引导，让对方自主抉择</w:t>
      </w:r>
    </w:p>
    <w:p w14:paraId="5245DEE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eastAsia" w:ascii="Songti SC Black" w:hAnsi="Songti SC Black" w:eastAsia="Songti SC Black" w:cs="Songti SC Black"/>
          <w:color w:val="000000"/>
          <w:sz w:val="28"/>
          <w:szCs w:val="28"/>
        </w:rPr>
      </w:pPr>
      <w:r>
        <w:rPr>
          <w:rFonts w:hint="eastAsia" w:ascii="Songti SC Black" w:hAnsi="Songti SC Black" w:eastAsia="Songti SC Black" w:cs="Songti SC Black"/>
          <w:color w:val="000000"/>
          <w:sz w:val="28"/>
          <w:szCs w:val="28"/>
        </w:rPr>
        <w:t>1. 规避负面评判，只用机遇与期待做铺垫</w:t>
      </w:r>
    </w:p>
    <w:p w14:paraId="5AF3ACAA">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杜绝 “你不好、你有错、你需要改” 这类负面表述，转而描述一件能让他获益、满足期待的场景，将需要他做出的行动藏在场景之中。不用提要求，只描绘好处。</w:t>
      </w:r>
    </w:p>
    <w:p w14:paraId="665FD13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eastAsia" w:ascii="Songti SC Black" w:hAnsi="Songti SC Black" w:eastAsia="Songti SC Black" w:cs="Songti SC Black"/>
          <w:color w:val="000000"/>
          <w:sz w:val="28"/>
          <w:szCs w:val="28"/>
        </w:rPr>
      </w:pPr>
      <w:r>
        <w:rPr>
          <w:rFonts w:hint="eastAsia" w:ascii="Songti SC Black" w:hAnsi="Songti SC Black" w:eastAsia="Songti SC Black" w:cs="Songti SC Black"/>
          <w:color w:val="000000"/>
          <w:sz w:val="28"/>
          <w:szCs w:val="28"/>
        </w:rPr>
        <w:t>2. 隐藏自身诉求，全程站在对方视角叙事</w:t>
      </w:r>
    </w:p>
    <w:p w14:paraId="0917561F">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沟通时不要暴露 “我想让你做什么”，全程围绕 “你能得到什么” 展开。对方感受不到你的索取，只会认为所有行动服务于自身利益，自然不会产生防备。 化妆案例里，全程没有 “我希望你化妆”，只讲对方可能遇见良缘，诉求完全隐藏。</w:t>
      </w:r>
    </w:p>
    <w:p w14:paraId="6F5A0A2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eastAsia" w:ascii="Songti SC Black" w:hAnsi="Songti SC Black" w:eastAsia="Songti SC Black" w:cs="Songti SC Black"/>
          <w:color w:val="000000"/>
          <w:sz w:val="28"/>
          <w:szCs w:val="28"/>
        </w:rPr>
      </w:pPr>
      <w:r>
        <w:rPr>
          <w:rFonts w:hint="eastAsia" w:ascii="Songti SC Black" w:hAnsi="Songti SC Black" w:eastAsia="Songti SC Black" w:cs="Songti SC Black"/>
          <w:color w:val="000000"/>
          <w:sz w:val="28"/>
          <w:szCs w:val="28"/>
        </w:rPr>
        <w:t>3. 不给强制指令，只提供行动的合理动机</w:t>
      </w:r>
    </w:p>
    <w:p w14:paraId="764514EC">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lang w:val="en-US" w:eastAsia="zh-CN"/>
        </w:rPr>
      </w:pPr>
      <w:r>
        <w:rPr>
          <w:rFonts w:hint="eastAsia" w:ascii="Songti SC Regular" w:hAnsi="Songti SC Regular" w:eastAsia="Songti SC Regular" w:cs="Songti SC Regular"/>
          <w:color w:val="000000"/>
          <w:sz w:val="21"/>
          <w:szCs w:val="21"/>
          <w:lang w:val="en-US" w:eastAsia="zh-CN"/>
        </w:rPr>
        <w:t>不下达命令，不设置硬性标准，只补充行动对应的正向可能性。选择权完全交还对方，他会自主权衡利弊，主动采取行动，哪怕外部条件失效，行动习惯也已经完成。</w:t>
      </w:r>
    </w:p>
    <w:p w14:paraId="54BA55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eastAsia" w:ascii="Songti SC Black" w:hAnsi="Songti SC Black" w:eastAsia="Songti SC Black" w:cs="Songti SC Black"/>
          <w:color w:val="000000"/>
          <w:sz w:val="28"/>
          <w:szCs w:val="28"/>
        </w:rPr>
      </w:pPr>
      <w:r>
        <w:rPr>
          <w:rFonts w:hint="eastAsia" w:ascii="Songti SC Black" w:hAnsi="Songti SC Black" w:eastAsia="Songti SC Black" w:cs="Songti SC Black"/>
          <w:color w:val="000000"/>
          <w:sz w:val="28"/>
          <w:szCs w:val="28"/>
        </w:rPr>
        <w:t>4. 适度留白，不刻意强调、反复催促</w:t>
      </w:r>
    </w:p>
    <w:p w14:paraId="4E47AF55">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lang w:val="en-US" w:eastAsia="zh-CN"/>
        </w:rPr>
        <w:t>反复提醒、催促，会暴露引导的意图；点出机遇后适度留白，交由对方自行思考规划，自主催生的决定，远比催促而来的配合更加稳固。</w:t>
      </w:r>
    </w:p>
    <w:p w14:paraId="1622AB9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分清良性隐形说服与刻意诱导的边界</w:t>
      </w:r>
    </w:p>
    <w:p w14:paraId="19522B7F">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良性说服（双向共赢） 抛出的机遇真实可落地，没有刻意隐瞒风险、虚构信息，引导对方行动的同时，对方确实存在收获的可能，能量双向流通，不存在单方欺骗。文中接待客户的例子属于此类，机遇是真实安排，并非凭空编造。</w:t>
      </w:r>
    </w:p>
    <w:p w14:paraId="0376AF58">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恶意诱导（单方面消耗） 完全虚构前景、隐瞒巨大损耗，画不存在的大饼，只为利用对方的期待，榨取他的时间、精力、价值，事后全盘落空，只满足自身需求，长期摧毁信任，制造大量隐性矛盾。</w:t>
      </w:r>
    </w:p>
    <w:p w14:paraId="21228FB8">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无底线妥协（放弃自我秩序） 为了达成一致完全舍弃自身收益、成长空间、心理边界，一味迁就对方。看似沟通顺畅，自身负熵持续亏损，内在能量长期耗散，最终心生怨恨，关系彻底失衡。</w:t>
      </w:r>
    </w:p>
    <w:p w14:paraId="5265EFD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串联全书逻辑闭环</w:t>
      </w:r>
    </w:p>
    <w:p w14:paraId="472BAB10">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联动负熵、用人篇章：管理者隐形引导下属主动输出负熵，便是高阶说服，对应 “价值共振”；直白施压、强制命令对应低阶压榨；</w:t>
      </w:r>
    </w:p>
    <w:p w14:paraId="5FD60BDF">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联动工作、上下级：职场争取资源、推动同事配合、同步团队目标，都可以运用隐形引导逻辑；不争口头输赢，只调动对方内在需求达成共识；</w:t>
      </w:r>
    </w:p>
    <w:p w14:paraId="6C13FCD2">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联动情绪、生气：直白批判式沟通极易催生对立、愤怒；铺垫机遇、共情对方诉求的隐形说服，能守住双方心神稳定，减少情绪内耗；</w:t>
      </w:r>
    </w:p>
    <w:p w14:paraId="7F0CB39B">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sz w:val="21"/>
          <w:szCs w:val="21"/>
        </w:rPr>
        <w:t>联动合作篇章：多人整合协作，想要统一行动，无需争辩施压，只需锚定所有人各自的核心期待，悄悄搭建共同行动路径，消解认知分歧带来的系统无序。</w:t>
      </w:r>
    </w:p>
    <w:p w14:paraId="2F23F0E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60D50D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color w:val="000000"/>
          <w:kern w:val="0"/>
          <w:sz w:val="21"/>
          <w:szCs w:val="21"/>
          <w:lang w:val="en-US" w:eastAsia="zh-CN" w:bidi="ar"/>
        </w:rPr>
        <w:t>说服力的最高境界，是不着痕迹的引导。 不必直白指出缺憾，不必强硬下达指令，更不必争出口头胜负。读懂人内心真正在意的期待，把你想要的行动包装成属于他的机遇，让他顺着自己的欲望自主做出决定，全程察觉不到被劝说、被安排。 无需拉扯争辩，就能落地你想要的结果，消解沟通里的无序内耗，这才是说服真正的艺术。</w:t>
      </w:r>
    </w:p>
    <w:p w14:paraId="43C4F2FF">
      <w:pPr>
        <w:keepNext w:val="0"/>
        <w:keepLines w:val="0"/>
        <w:pageBreakBefore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lang w:val="en-US" w:eastAsia="zh-CN"/>
        </w:rPr>
      </w:pPr>
    </w:p>
    <w:p w14:paraId="74786CC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51" w:name="_Toc1031763373"/>
      <w:r>
        <w:rPr>
          <w:rFonts w:hint="eastAsia" w:ascii="Songti SC Black" w:hAnsi="Songti SC Black" w:eastAsia="Songti SC Black" w:cs="Songti SC Black"/>
          <w:sz w:val="32"/>
          <w:szCs w:val="32"/>
          <w:lang w:val="en-US" w:eastAsia="zh-CN"/>
        </w:rPr>
        <w:t>关于面子</w:t>
      </w:r>
      <w:bookmarkEnd w:id="51"/>
    </w:p>
    <w:p w14:paraId="49D0B8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面子是依附他人眼光而生的虚妄执念，极易制造情绪内耗，但它并非全然无用。放在人与人的社交交换里，面子是独一份、成本最低的流通支付工具，老话 “开口三分利”，完整讲透了这套独有的消耗与收益逻辑。</w:t>
      </w:r>
    </w:p>
    <w:p w14:paraId="5DD19AA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面子是低成本社交支付工具 —— 开口三分利</w:t>
      </w:r>
    </w:p>
    <w:p w14:paraId="36D554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“开口三分利” 这句话，说的就是面子的消耗逻辑。 你开口去问、去要、去争取，代价是什么？是你可能会 “丢人”—— 也就是消耗一部分面子的额度。别人拒绝你，你的面子在现场被调用了一次但未获得确认，额度消耗了，但没有产生新的确认来补充它。你在瞬间承受了一次不被认可的信号，你觉得自己丢人了。</w:t>
      </w:r>
    </w:p>
    <w:p w14:paraId="66D805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但这份代价本身极低，仅仅损耗一小段可再生的面子额度，可潜在收益却是实打实的 “三分利”：一次稀缺机会、一条关键信息、优先办事的权限。开口，便拥有三成成事的概率；固守脸面闭口不谈，成功概率直接归零。面子的额度不会自动增值，长久存放只会变成毫无流通价值的静态虚名，唯有主动调用，才有变现的可能。 若是请求顺利落地，这次损耗的面子额度会全数回填，他人的正向认可还会额外扩充你的信用储备，往后再协商、求助、争取资源时，可调动的面子额度会更高，你在社交网络里的节点优先级也随之提升。</w:t>
      </w:r>
    </w:p>
    <w:p w14:paraId="035342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“开口三分利” 还意味着：你调用面子时，不需要支付等额的代价来换取等额的收益。你只需要消耗一小部分可再生的面子额度，就能在概率上获得一次调用机会。成本极低，收益可能很高。这就是面子作为支付工具的核心优势：它不同于有形资产，不像钱那样花一笔少一笔，它在消耗后可再生，在调用后可通过新的社会确认重新积累，只要你的节点标识不被覆盖。</w:t>
      </w:r>
    </w:p>
    <w:p w14:paraId="3F6EC0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所以你会发现：</w:t>
      </w:r>
      <w:r>
        <w:rPr>
          <w:rFonts w:hint="eastAsia" w:ascii="Songti SC Regular" w:hAnsi="Songti SC Regular" w:eastAsia="Songti SC Regular" w:cs="Songti SC Regular"/>
          <w:b/>
          <w:bCs/>
          <w:sz w:val="21"/>
          <w:szCs w:val="21"/>
          <w:lang w:val="en-US" w:eastAsia="zh-CN"/>
        </w:rPr>
        <w:t>那些敢于 “丢人” 的人，往往能比 “要面子” 的人调用更多资源。</w:t>
      </w:r>
      <w:r>
        <w:rPr>
          <w:rFonts w:hint="eastAsia" w:ascii="Songti SC Regular" w:hAnsi="Songti SC Regular" w:eastAsia="Songti SC Regular" w:cs="Songti SC Regular"/>
          <w:sz w:val="21"/>
          <w:szCs w:val="21"/>
          <w:lang w:val="en-US" w:eastAsia="zh-CN"/>
        </w:rPr>
        <w:t>不是因为他们脸皮厚，是因为他们在反复调用中已经测试过哪条路径可以走通，并且知道在每次调用后面子是可以再生的。他们在调用中积累了记录，记录在后续调用中提高了成功率，成功率提高后又增加了可用额度。调用次数越多，额度越大，你被调用时的优先级就越高。这是一个主动积累的过程，不是天生就有的。主动消耗面子的人，每次消耗都在增加可用额度；被动维护面子的人，额度可能一直保持初始水平，无法通过调用形成新的确认记录，也就无法积累到更大的调用权限。</w:t>
      </w:r>
    </w:p>
    <w:p w14:paraId="6DB9B6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金钱属于不可逆消耗的实体负熵，支出一分，储备永久少一分；面子是循环流动的社交信用，单次损耗微乎其微，只要持续兑现承诺、主动助人、建立靠谱形象，就能依靠外界正向的社会确认完成额度再生，反复循环使用。也正因这套低成本交换规则，我们能清晰看见一个现实：</w:t>
      </w:r>
      <w:r>
        <w:rPr>
          <w:rFonts w:hint="eastAsia" w:ascii="Songti SC Regular" w:hAnsi="Songti SC Regular" w:eastAsia="Songti SC Regular" w:cs="Songti SC Regular"/>
          <w:b/>
          <w:bCs/>
          <w:sz w:val="21"/>
          <w:szCs w:val="21"/>
          <w:lang w:val="en-US" w:eastAsia="zh-CN"/>
        </w:rPr>
        <w:t>那些敢于适度 “丢人”、愿意主动动用面子的人，往往一辈子能撬动、调用远超死守脸面之人的资源与机遇。</w:t>
      </w:r>
    </w:p>
    <w:p w14:paraId="1D5D5A7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核心界定：面子≠尊严≠声望</w:t>
      </w:r>
    </w:p>
    <w:p w14:paraId="2D30ED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很多人将三者混为一谈，但三者在社交系统里是完全独立的运行参数，互不共享底层逻辑：</w:t>
      </w:r>
    </w:p>
    <w:p w14:paraId="2EEF19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54E9CE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面子：可消耗、可再生的社交信用额度</w:t>
      </w:r>
      <w:r>
        <w:rPr>
          <w:rFonts w:hint="eastAsia" w:ascii="Songti SC Regular" w:hAnsi="Songti SC Regular" w:eastAsia="Songti SC Regular" w:cs="Songti SC Regular"/>
          <w:sz w:val="21"/>
          <w:szCs w:val="21"/>
          <w:lang w:val="en-US" w:eastAsia="zh-CN"/>
        </w:rPr>
        <w:t xml:space="preserve"> 面子生来就是用于交换流通的工具。求人通融、借人情、协商让步、主动示弱求助，都是在消耗自身面子储备，换取现实层面的便利、豁免、机会。 额度存在使用阈值，长期只消耗不补充，他人对你的配合意愿会持续下降；但只要持续输出正向价值、兑现承诺、主动助人，依靠他人的社会确认，损耗的额度就能慢慢补满，甚至超额增值。 静态存放、从不调用的面子没有任何实用价值，只有持续消耗、持续补充，这套信用体系才能正常流转。</w:t>
      </w:r>
    </w:p>
    <w:p w14:paraId="5821895C">
      <w:pPr>
        <w:keepNext w:val="0"/>
        <w:keepLines w:val="0"/>
        <w:pageBreakBefore w:val="0"/>
        <w:widowControl w:val="0"/>
        <w:kinsoku/>
        <w:wordWrap/>
        <w:overflowPunct/>
        <w:topLinePunct w:val="0"/>
        <w:autoSpaceDE/>
        <w:autoSpaceDN/>
        <w:bidi w:val="0"/>
        <w:adjustRightInd/>
        <w:snapToGrid/>
        <w:textAlignment w:val="auto"/>
        <w:rPr>
          <w:rFonts w:hint="eastAsia" w:ascii="Songti SC Regular" w:hAnsi="Songti SC Regular" w:eastAsia="Songti SC Regular" w:cs="Songti SC Regular"/>
          <w:sz w:val="21"/>
          <w:szCs w:val="21"/>
        </w:rPr>
      </w:pPr>
    </w:p>
    <w:p w14:paraId="4AC149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尊严：与生俱来、不可损耗的底层初始配置</w:t>
      </w:r>
      <w:r>
        <w:rPr>
          <w:rFonts w:hint="eastAsia" w:ascii="Songti SC Regular" w:hAnsi="Songti SC Regular" w:eastAsia="Songti SC Regular" w:cs="Songti SC Regular"/>
          <w:sz w:val="21"/>
          <w:szCs w:val="21"/>
          <w:lang w:val="en-US" w:eastAsia="zh-CN"/>
        </w:rPr>
        <w:t xml:space="preserve"> 尊严不存在消耗一说，是刻在自身边界里的固定参数，不会因求人、示弱、损耗面子而减少。 它唯一丢失的途径，是主动放弃自身底线、任由他人侵占权益、自我妥协践踏原则。只要自己守住权责、收益、心理边界，任何人、任何社交行为都无法覆盖、剥夺你的尊严。哪怕一时耗尽所有面子额度，你的尊严参数依旧完整、随时可访问。</w:t>
      </w:r>
    </w:p>
    <w:p w14:paraId="4D2109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5C1DFE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声望：依赖持续输出、中断即不可逆衰减的长期权重</w:t>
      </w:r>
      <w:r>
        <w:rPr>
          <w:rFonts w:hint="eastAsia" w:ascii="Songti SC Regular" w:hAnsi="Songti SC Regular" w:eastAsia="Songti SC Regular" w:cs="Songti SC Regular"/>
          <w:sz w:val="21"/>
          <w:szCs w:val="21"/>
          <w:lang w:val="en-US" w:eastAsia="zh-CN"/>
        </w:rPr>
        <w:t xml:space="preserve"> 声望是长期稳定输出能力、价值沉淀换来的系统高优先级标识，不能靠单次人情交换消耗，也无法快速再生。 想要维持高声望，必须持续稳定输出专业成果、长期建立公信力；一旦停下价值输出，社交网络会不断涌入新节点替代你的权重，过往积累的声望会逐步被覆盖，彻底跌落之后，很难复原到原有层级。</w:t>
      </w:r>
    </w:p>
    <w:p w14:paraId="6F4154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6297C1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简单区分：求人办事损耗的是面子；绝不退让自身底线守住的是尊严；多年专业积累换来旁人自发信服，是声望。三者互不干扰，一个人可以暂时耗尽面子，却依旧保有完整尊严；也可以有声望，却不轻易动用面子求人。</w:t>
      </w:r>
    </w:p>
    <w:p w14:paraId="411CAF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74C33A8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面子的完整循环机制</w:t>
      </w:r>
    </w:p>
    <w:p w14:paraId="18AE24A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（一）消耗逻辑：调用是面子的核心功能</w:t>
      </w:r>
    </w:p>
    <w:p w14:paraId="63AC53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面子的存在意义，就是用来消耗交换。每一次开口求助、协商通融、适度低头，都是调出信用额度置换现实好处。 损耗本身不是坏事，反而激活社交流动性。如果人人都囤积面子不肯调用，人与人之间资源、信息无法流通，整个社交系统会陷入封闭无序。 唯有适度消耗，才能打通节点之间的资源通道；唯一需要规避的，是无节制透支面子，频繁消耗却从不主动回馈他人，长期单向索取，面子额度会跌破阈值，失去调用资格。</w:t>
      </w:r>
    </w:p>
    <w:p w14:paraId="2D62F1E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（二）再生产逻辑：正向社会确认补充信用额度</w:t>
      </w:r>
    </w:p>
    <w:p w14:paraId="6D3A6A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消耗掉的面子，依靠人与人之间的正向互动完成再生补充，渠道分为三类：</w:t>
      </w:r>
    </w:p>
    <w:p w14:paraId="34B832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主动为他人提供帮助，无需对等回报的善意输出；</w:t>
      </w:r>
    </w:p>
    <w:p w14:paraId="6E68D3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信守承诺、办事靠谱，给他人稳定预期；</w:t>
      </w:r>
    </w:p>
    <w:p w14:paraId="313415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拓宽自身社交链路，在更多人群里建立可靠形象。</w:t>
      </w:r>
    </w:p>
    <w:p w14:paraId="7B5858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再生产无需一次性补足全部损耗，分散在日常细碎互动中缓慢积累。处于 “主动求助” 的调用状态时，你的价值输出更集中，他人的即时反馈更多，额度补充速度更快；无对外交互的独处状态，再生产效率放缓，但不会彻底停止。两种状态只是积累速度差异，不会冻结面子信用。</w:t>
      </w:r>
    </w:p>
    <w:p w14:paraId="08B3A5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61AD6D9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实操边界：分清何时动用面子，何时死守尊严</w:t>
      </w:r>
    </w:p>
    <w:p w14:paraId="6037A8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可以消耗面子的场景（低损耗、高潜在收益） 主动争取薪资、晋升、成长机会；向前辈请教短板、承认自身不足；适度示弱寻求协作帮助；沟通时主动让步保全对方面子，降低对立内耗。 这类场景只是消耗可恢复的社交信用，能换取收入、本事、人脉等长期低熵资产，完全符合前文 “不争虚名，只取实在收益” 的核心逻辑。</w:t>
      </w:r>
    </w:p>
    <w:p w14:paraId="04C4B5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绝对不能为了保全面子，牺牲尊严的场景 属于自己的劳动报酬被克扣不敢争取；他人随意越界压榨自己，一味妥协退让；为了撑排场透支财力、违背本心做事；任由他人贬低、践踏自身底线，不敢反驳自保。 面子损耗了可以慢慢补，尊严一旦主动退让失守，很难复原，是真正不可逆的自我损耗。</w:t>
      </w:r>
    </w:p>
    <w:p w14:paraId="72CB8E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581904C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串联全书逻辑闭环</w:t>
      </w:r>
    </w:p>
    <w:p w14:paraId="0A7580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联动说服篇章：高阶隐形说服的核心就是保全对方面子，不直接否定、不戳破短板，避免一次性大量消耗对方面子信用，大幅降低沟通防御；反之直白批判，瞬间折损对方面子，沟通直接失效。</w:t>
      </w:r>
    </w:p>
    <w:p w14:paraId="645244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联动工作、职场之争：职场里执着口头输赢、死撑虚名，是无意义透支面子，只为虚无情绪损耗信用；敢于放下面子请教、争取资源，才能沉淀本事与收入，抓住核心收益。</w:t>
      </w:r>
    </w:p>
    <w:p w14:paraId="14D3EC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联动生命能量与情绪：过度看重脸面、害怕损耗面子，会滋生自卑、焦虑、愤怒等负面情绪，持续消耗内在生命能量；看懂面子可循环再生的本质，放下对单次 “丢人” 的执念，心神更松弛稳定。</w:t>
      </w:r>
    </w:p>
    <w:p w14:paraId="0F2299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联动负熵交换逻辑：面子是社交专属信用媒介，类似货币但可再生；钱财属于实体负熵储备，消耗后无法自然再生，二者成本结构完全不同，这也是 “开口三分利” 低风险博弈的根源。</w:t>
      </w:r>
    </w:p>
    <w:p w14:paraId="6C1BE06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647D44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面子只是一套供社交交换使用、可消耗也可再生的临时信用额度，和与生俱来不可侵犯的尊严、长期沉淀不可中断的声望完全两码事。 不必害怕调用面子、一时丢人，静态囤积的脸面毫无价值。合理损耗、主动补充，用少量面子信用换取机会、资源与成长；同时守住自身底线，绝不以牺牲尊严为代价换取虚假体面。 看懂面子的循环流转，读懂 “开口三分利” 背后低成本交换的底层逻辑，不再被旁人眼光捆绑，才算真正看透人与人之间社交交换的规则。</w:t>
      </w:r>
    </w:p>
    <w:p w14:paraId="751B5A15">
      <w:pPr>
        <w:rPr>
          <w:rFonts w:hint="eastAsia" w:ascii="Songti SC Regular" w:hAnsi="Songti SC Regular" w:eastAsia="Songti SC Regular" w:cs="Songti SC Regular"/>
          <w:sz w:val="21"/>
          <w:szCs w:val="21"/>
          <w:lang w:val="en-US" w:eastAsia="zh-CN"/>
        </w:rPr>
      </w:pPr>
    </w:p>
    <w:p w14:paraId="2A5F99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311C9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53F0FEB7">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rPr>
      </w:pPr>
      <w:bookmarkStart w:id="52" w:name="_Toc2064044133"/>
      <w:r>
        <w:rPr>
          <w:rFonts w:hint="eastAsia" w:ascii="Songti SC Black" w:hAnsi="Songti SC Black" w:eastAsia="Songti SC Black" w:cs="Songti SC Black"/>
          <w:sz w:val="52"/>
          <w:szCs w:val="52"/>
          <w:lang w:val="en-US" w:eastAsia="zh-CN"/>
        </w:rPr>
        <w:t>第九篇 规则之边</w:t>
      </w:r>
      <w:bookmarkEnd w:id="52"/>
    </w:p>
    <w:p w14:paraId="78283AC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53" w:name="_Toc2086393340"/>
      <w:r>
        <w:rPr>
          <w:rFonts w:hint="eastAsia" w:ascii="Songti SC Black" w:hAnsi="Songti SC Black" w:eastAsia="Songti SC Black" w:cs="Songti SC Black"/>
          <w:sz w:val="32"/>
          <w:szCs w:val="32"/>
          <w:lang w:val="en-US" w:eastAsia="zh-CN"/>
        </w:rPr>
        <w:t>关于暴力</w:t>
      </w:r>
      <w:bookmarkEnd w:id="53"/>
    </w:p>
    <w:p w14:paraId="45DA549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我们很少接触暴力，但又时时刻刻接触暴力。</w:t>
      </w:r>
    </w:p>
    <w:p w14:paraId="6DA327F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很少接触，是说它在日常中不常以直接形式出现，它被秩序包裹、被规则隔开。我们不必每天面对它的原始形态。但系统里一直有它，它的存在持续塑造着我们在系统中的位置、我们的选择范围、以及协商通道关闭时我们还能依赖什么。</w:t>
      </w:r>
    </w:p>
    <w:p w14:paraId="113BD37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这本书记录的是系统如何运转，就不能跳过它。</w:t>
      </w:r>
    </w:p>
    <w:p w14:paraId="2C49A0A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道德上，它被谴责；在法律上，它被禁止；在情感上，它被厌恶——这些判断都有它的道理，也站得住脚。这套框架无意反驳它们，也无力替代它们。但我仍想把它放回系统里看：看它在什么条件下启动、在系统中承担什么功能、为什么始终在场——不替它说话，也不替它辩护。只说它在那里。</w:t>
      </w:r>
    </w:p>
    <w:p w14:paraId="3F01D29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它不创造价值，它转移已有结构；它不解决冲突，它更换冲突的解决方式。它不是系统的常规操作，它是协商通道关闭后的备用接口。</w:t>
      </w:r>
    </w:p>
    <w:p w14:paraId="3A2078F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暴力：最直接的负熵转移方式</w:t>
      </w:r>
    </w:p>
    <w:p w14:paraId="17D0C11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lang w:val="en-US" w:eastAsia="zh-CN"/>
        </w:rPr>
      </w:pPr>
      <w:r>
        <w:rPr>
          <w:rFonts w:hint="eastAsia" w:ascii="Songti SC Regular" w:hAnsi="Songti SC Regular" w:eastAsia="Songti SC Regular" w:cs="Songti SC Regular"/>
          <w:b/>
          <w:bCs/>
          <w:sz w:val="21"/>
          <w:szCs w:val="21"/>
          <w:lang w:val="en-US" w:eastAsia="zh-CN"/>
        </w:rPr>
        <w:t>在自然竞争中，暴力被用来作为惩罚手段，目标是重新分配系统中的能量和秩序——让对方承受损耗，同时维持自身在系统中的位置。</w:t>
      </w:r>
    </w:p>
    <w:p w14:paraId="58A26EE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暴力是惩罚的成本施加机制</w:t>
      </w:r>
    </w:p>
    <w:p w14:paraId="7AF3D23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奖惩系统中，惩罚的功能是增加某个行为在后续循环中的代价。当一方采取了对你不利的行动时，你通过暴力让他承受额外损耗，他在未来的决策中就会有意识地将该行为排除可选列表。惩罚本身不创造价值，它只是调整系统中的行为分布。</w:t>
      </w:r>
    </w:p>
    <w:p w14:paraId="3AFC128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通过暴力让对手的当前状态变差，对手为了维持自身的低熵状态需要额外投入能量。他在下一次评估竞争路径时会判断是否要继续当前行为模式，还是选择成本更低的替代路径。这就在他当前的决策序列中插入了额外的代价，改变他未来在该方向上的选择倾向。</w:t>
      </w:r>
    </w:p>
    <w:p w14:paraId="1239A38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暴力的目标：重新分配已冻结的能量和秩序</w:t>
      </w:r>
    </w:p>
    <w:p w14:paraId="16F82A1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暴力不能创造新的负熵——你一拳打下去不会凭空变出粮食。但暴力可以阻止别人带走你已有的粮食，可以重新分配已存在的秩序结构。你通过暴力让对方无法继续持有他已经拥有的能量储备，你就可以在不从头开始生产的情况下，直接调用他的存量。</w:t>
      </w:r>
    </w:p>
    <w:p w14:paraId="43AB1EB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这套框架里，暴力常常被嵌入奖惩逻辑来讨论：对方的行为对你不利，你施加惩罚使其付出额外代价，使他未来在评估同类行为时优先选择其他路径。它不同于交易：交易是交换，暴力是单方面强制转移。它不参与生产循环，只参与分配循环。</w:t>
      </w:r>
    </w:p>
    <w:p w14:paraId="74AAAA2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里要特别说明一下：上面这套"对方先动手、我用暴力夺回或制止"的框架，只是暴力众多现实形态里的一种，绝不是全部。现实中大量的暴力，恰恰是主动发起的掠夺、征服、侵犯——施暴的一方并不是在"夺回自己原本的存量"，而是在直接侵占别人的存量。这类主动侵略性的暴力，不在"协商失效后不得已启动的备用通道"这个说法能解释的范围之内，也不该被这套说法间接洗白。这一章分析的是暴力</w:t>
      </w:r>
      <w:r>
        <w:rPr>
          <w:rFonts w:hint="eastAsia" w:ascii="Songti SC Regular" w:hAnsi="Songti SC Regular" w:eastAsia="Songti SC Regular" w:cs="Songti SC Regular"/>
          <w:sz w:val="21"/>
          <w:szCs w:val="21"/>
        </w:rPr>
        <w:t>在系统里如何运作，不是在评判它是不是应该被使用——后一个问题，需要用另外一套道德和法律的标准去回答，这套框架回答不了。</w:t>
      </w:r>
    </w:p>
    <w:p w14:paraId="638AE6C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暴力的类型</w:t>
      </w:r>
    </w:p>
    <w:p w14:paraId="735DF9F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暴力大致可以分成两种，但只有第一种是严格意义上的暴力，第二种更准确地说是一种强制手段，借用"暴力"这个词只是为了方便对照，不代表两者性质相同：</w:t>
      </w:r>
    </w:p>
    <w:p w14:paraId="666A1246">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粗粒度暴力：物理破坏</w:t>
      </w:r>
      <w:r>
        <w:rPr>
          <w:rFonts w:hint="eastAsia" w:ascii="Songti SC Regular" w:hAnsi="Songti SC Regular" w:eastAsia="Songti SC Regular" w:cs="Songti SC Regular"/>
          <w:sz w:val="21"/>
          <w:szCs w:val="21"/>
          <w:lang w:val="en-US" w:eastAsia="zh-CN"/>
        </w:rPr>
        <w:t>。你的肌肉、你的武器、你的组织。直接作用于对方的物理结构，使其低熵结构受损，增加其维持存续所需的能量输入。代价高、容易被反制、受物理边界限制。</w:t>
      </w:r>
    </w:p>
    <w:p w14:paraId="05E5B3C7">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细粒度暴力：信息不对称与规则控制</w:t>
      </w:r>
      <w:r>
        <w:rPr>
          <w:rFonts w:hint="eastAsia" w:ascii="Songti SC Regular" w:hAnsi="Songti SC Regular" w:eastAsia="Songti SC Regular" w:cs="Songti SC Regular"/>
          <w:sz w:val="21"/>
          <w:szCs w:val="21"/>
          <w:lang w:val="en-US" w:eastAsia="zh-CN"/>
        </w:rPr>
        <w:t>。你掌握“规则什么时候变”、“关键节点在哪里”、“谁的资源将被冻结”的信息，你就获得了更精细的暴力手段。不需要直接破坏对方的物理结构，只需要提前完成自己的迁移，让对方在你离开后无法轻易将你定位到系统内可维持的位置。</w:t>
      </w:r>
    </w:p>
    <w:p w14:paraId="26D267D3">
      <w:pPr>
        <w:keepLines w:val="0"/>
        <w:pageBreakBefore w:val="0"/>
        <w:widowControl w:val="0"/>
        <w:numPr>
          <w:ilvl w:val="0"/>
          <w:numId w:val="0"/>
        </w:numPr>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p>
    <w:p w14:paraId="3AA2A4A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生气只是情绪层面的预警，真正改变系统能量分配秩序、单方面施加损耗的，是紧随怒气之后被启动的暴力。下面再客观拆解暴力在系统中的定位、启动条件与固有功能。</w:t>
      </w:r>
    </w:p>
    <w:p w14:paraId="0C63629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生气 —— 触发暴力通道的内在情绪阈值信号</w:t>
      </w:r>
    </w:p>
    <w:p w14:paraId="7E83E3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我们常以为暴力是独立的外部行为，却忽略：绝大多数主动 / 被动暴力的前置信号，都是生气。生气是人体内在能量失衡后，释放的预警情绪，也是通往暴力最直接的心理跳板。 前文定义过，暴力是协商失效后的强制备用接口；而生气，就是大脑判定「协商即将失败、自身低熵结构正在受损、自身能量持续流失」时，生成的应激状态。</w:t>
      </w:r>
    </w:p>
    <w:p w14:paraId="6876720A">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生气的底层逻辑：感知到自身损耗，内在能量溢出失控</w:t>
      </w:r>
    </w:p>
    <w:p w14:paraId="22F36D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当人际冲突、利益侵占、言语冒犯发生时，人会直观感知两件事：自己的资源、尊严、既定秩序被破坏；反复沟通、协商、说理的通道没有效果。 内在原本平稳流转的生命能量骤然躁动、堆积，无法通过交谈、妥协、疏导这类温和渠道释放，便转化为愤怒、烦躁、气恼。 心性乐观、内在能量充盈稳定的人，能量有多余缓冲空间，即便受委屈，也能容纳情绪，守住协商的耐心；可当人长期内耗、能量亏空时，一点微小的冲突，都会快速引爆浓烈的怒气。这恰好呼应认知章节里幽默与内在能量的关联：能量富足者包容松弛，能量匮乏者极易动怒。</w:t>
      </w:r>
    </w:p>
    <w:p w14:paraId="411913E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懂得适度发怒：守住自我边界，保全自身利益</w:t>
      </w:r>
    </w:p>
    <w:p w14:paraId="58078B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很多人将生气全盘归为负面情绪，一味回避、压抑，实则适度、有分寸的发怒，是保护自身低熵结构的重要工具。 愤怒自带清晰的边界信号，温和地展露怒意，相当于向对方划出不可逾越的底线，告知对方当下的行为正在持续消耗我的资源、破坏我的秩序。这份情绪表达不需要攻击、掠夺对方，只是重新拉平协商的对等关系，制止无底线的侵占与冒犯。 倘若永远不会发怒、一味退让妥协，自身利益、尊严会不断被蚕食，能量持续单向流失，内在失衡只会日积月累。适度发怒，是最低成本的止损方式，不用动用暴力，仅依靠情绪表态就能叫停侵害，让双方重回公平沟通的轨道。</w:t>
      </w:r>
    </w:p>
    <w:p w14:paraId="64FE82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真正合理的发怒有两层边界：其一，目标是叫停伤害，而非报复、摧毁对方；其二，点到即止，边界传递完成后，情绪便可平复，不持续滋生怨恨。</w:t>
      </w:r>
    </w:p>
    <w:p w14:paraId="350D733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生气是区分「主动克制」与「触发暴力」的分界线</w:t>
      </w:r>
    </w:p>
    <w:p w14:paraId="4ADEFE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生气本身不等于暴力，它只是纯粹的情绪信号，无强制性、无掠夺性，不直接破坏他人低熵结构。人可以只停留在生气：觉察情绪、适度表达不满、暂停沟通、独自平复，重新寻找协商路径。合理释放怒气，完成边界宣告后，冲突便有机会回到温和交换的轨道，不必走向损耗极大的暴力。</w:t>
      </w:r>
    </w:p>
    <w:p w14:paraId="5E6019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但怒气持续堆积、一味压抑、无人疏导、认知又陷入偏执时，情绪会驱动人启动备用强制通道 —— 也就是暴力。 粗粒度物理暴力，往往是暴怒下的即时宣泄；细粒度规则、信息层面的软性强制暴力，大多源于长久积压的闷气、怨恨，人不动手，却利用规则刻意冻结他人资源、制造信息壁垒，本质是长期压抑怒火催生的隐性施暴。</w:t>
      </w:r>
    </w:p>
    <w:p w14:paraId="4057990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生气与暴力核心差异：一个是内在情绪，一个是对外强制转移负熵</w:t>
      </w:r>
    </w:p>
    <w:p w14:paraId="0E320D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生气只发生在个体内部，是自身能量失衡的主观感受，适度表达愤怒仅用于划定边界、维护自身利益，不会主动摧毁对方的秩序； 暴力是向外输出的极端行为，单方面强行改变他人的秩序、能量存量，人为增加对方存续成本，以损耗他人为代价抢夺资源。</w:t>
      </w:r>
    </w:p>
    <w:p w14:paraId="35BC3A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混淆二者，走入两种极端：要么认定生气本身就是过错，强行压抑所有怒火，不敢表达自身底线，任由自身利益持续受损，能量长期淤积，最终爆发更严重的暴力；要么顺着失控的怒气放任自己动用暴力，轻易跳过协商，直接启用暴力接口，制造不可逆的人际、现实损耗。 二者之间存在安全区间：适度发怒是温和的边界预警，全然压抑或是任由怒火升级为施暴，才会催生系统内耗。</w:t>
      </w:r>
    </w:p>
    <w:p w14:paraId="2F1BE9A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道德与法律约束暴力，却很少教人安放、合理运用怒气</w:t>
      </w:r>
    </w:p>
    <w:p w14:paraId="71EB7B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法律、规则明令禁止各类粗细粒度的暴力，划定清晰惩罚边界；但整套社会系统，缺少疏导怒气、平衡内在能量、适度借由愤怒守住自我边界的配套指引。 这也是冲突反复循环的根源分三种走向：</w:t>
      </w:r>
    </w:p>
    <w:p w14:paraId="2B80C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完全压抑情绪：他人持续越界侵占利益，自身不断妥协损耗，闷气长期积压，最终突破阈值触发暴力；</w:t>
      </w:r>
    </w:p>
    <w:p w14:paraId="6F3E9D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不懂控制怒火：稍有冒犯便任由情绪失控，直接启用暴力通道，造成双向损耗；</w:t>
      </w:r>
    </w:p>
    <w:p w14:paraId="6346AE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懂得适度发怒：借由清晰的愤怒表达划定底线，及时止损，提醒对方停止侵害，将冲突锁在协商层面，规避暴力。</w:t>
      </w:r>
    </w:p>
    <w:p w14:paraId="452988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若能在怒气升起的节点觉察、合理疏导、适度表达边界，稳住躁动的内在能量，既能守护自身存量利益，又能绕开暴力这个高损耗备用接口，持续停留在交换、沟通、协商的常规系统通道里。</w:t>
      </w:r>
    </w:p>
    <w:p w14:paraId="7BD0B48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暴力为何存在</w:t>
      </w:r>
    </w:p>
    <w:p w14:paraId="364A307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暴力是系统在无法通过交换达成利益分配时，调用备用通道的方式。交换失效时，暴力启动。交换是双方协商能量流动的方向，暴力是单方面强制决定能量流动的方向。暴力的启动条件是：系统在路由表中为请求方与被请求方之间的能量移动所分配的通道，在当前状态下不可用，且被请求方没有同时启动备用通道供请求方继续完成移动。</w:t>
      </w:r>
    </w:p>
    <w:p w14:paraId="7186AFB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3C6F754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暴力不是权力的核心，暴力是权力在“协商窗口关闭”后剩下的备用接口。它在系统中被用来执行惩罚，以调整对方行为决策中的代价计算过程，使对方未来在同类情境下倾向于选择其他路径。</w:t>
      </w:r>
    </w:p>
    <w:p w14:paraId="7AC71725">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lang w:val="en-US" w:eastAsia="zh-CN"/>
        </w:rPr>
      </w:pPr>
      <w:bookmarkStart w:id="54" w:name="_Toc1899877164"/>
      <w:r>
        <w:rPr>
          <w:rFonts w:hint="eastAsia" w:ascii="Songti SC Black" w:hAnsi="Songti SC Black" w:eastAsia="Songti SC Black" w:cs="Songti SC Black"/>
          <w:sz w:val="32"/>
          <w:szCs w:val="32"/>
          <w:lang w:val="en-US" w:eastAsia="zh-CN"/>
        </w:rPr>
        <w:t>关于奖惩</w:t>
      </w:r>
      <w:bookmarkEnd w:id="54"/>
    </w:p>
    <w:p w14:paraId="2A640EA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家里养过一条小狗。 你给它块骨头，它就摇着尾巴跟你转，下次见了你，大老远就跑过来蹭你。 你踢它一脚，它下次见了你就夹着尾巴躲，你喊它它也不过来。 你不用跟它讲道理，也不用跟它讲感情。它就认一个理：做什么有好处，做什么要挨打。 连狗都懂的道理，人怎么会不懂呢？</w:t>
      </w:r>
    </w:p>
    <w:p w14:paraId="4754640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小时候也是这样。 帮妈妈把碗洗了，给你买糖吃。 撒谎了，就要挨顿打。 不用讲什么大道理，做对了有甜头，做错了有苦头，下次自然就知道该怎么做了。</w:t>
      </w:r>
    </w:p>
    <w:p w14:paraId="30E22CC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这就是奖惩。</w:t>
      </w:r>
    </w:p>
    <w:p w14:paraId="38393A2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奖惩不是谁发明的管人的套路。奖惩是刻在骨头里的道理。</w:t>
      </w:r>
    </w:p>
    <w:p w14:paraId="0203823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我们总觉得奖惩是老板的手段，是领导的权术，是厚黑学，是玩人。其实不是。 人和人相处，本来就是这样。你帮了我，我请你喝杯酒，下次你有事我还帮你。你坑了我一次，我下次就不跟你来往了。 你不用跟人说 "你应该帮我"" 你不应该坑我 "，好处和坏处摆在那里，人自然会选。 好的奖惩，不是逼着人做什么，是让人自己知道该往哪走。大家都省心。</w:t>
      </w:r>
    </w:p>
    <w:p w14:paraId="632AA3B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奖惩最厉害的，不是奖得多厚，罚得多狠。是说话算话。</w:t>
      </w:r>
    </w:p>
    <w:p w14:paraId="21A91BA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你说干好了给十块钱，就真给十块，别抠抠搜搜打折扣。 你说干错了要罚，就真罚，别讲情面别例外。 不用奖得特别多，也不用罚得特别狠，只要说得到做得到，大家就信你。信你了，就不用你天天盯着，自然会往对的路上走。 要是说给的不给，说罚的不罚，高兴了就赏，不高兴了就罚，就算你奖得再多，罚得再狠，也没人信你。没人信你，说什么都白搭。奖惩这东西，到底是怎么回事，它不是什么阴谋诡计，就是人和人之间最朴素的一个 "信" 字。</w:t>
      </w:r>
    </w:p>
    <w:p w14:paraId="2313016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控制行为方向的核心工具</w:t>
      </w:r>
    </w:p>
    <w:p w14:paraId="5F499EF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接下来这一整套分析，借用的是韩非子这一派的人性观——人性本自私趋利，一切关系都建立在利益交换之上。这不是唯一的人性理论，儒家的孟子就持相反的看法，认为人性本善，恻隐之心是天生的，人是可以被道德和情感真正打动、而不只是被利害驱动的。这两种立场在中国思想史上争了几千年，谁也没能说服谁。这里只是先站在韩非子这一边，看看"如果人真的只认利害"，管理和奖惩这件事会呈现出一副什么样子——这套推演本身很有解释力，但它解释的是"利益驱动的那一部分人性"，不是人性的全部。</w:t>
      </w:r>
    </w:p>
    <w:p w14:paraId="1285FDA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韩非认定，人的本性自私趋利。 人与人交往都是利益交换：父母子女之间尚且计较利弊，君臣、朋友、商贾更是如此。 不要指望靠着仁义道德感化别人，只能用利益引诱，用惩罚约束。正因看透人性，才需要严苛的法度与制衡手段。</w:t>
      </w:r>
    </w:p>
    <w:p w14:paraId="70B3BF4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尤其在复杂组织环境下，由于多方利益博弈，人性风险管理是核心。</w:t>
      </w:r>
    </w:p>
    <w:p w14:paraId="4CE66F0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在韩非子的理论中，奖惩不是道德教化，是</w:t>
      </w:r>
      <w:r>
        <w:rPr>
          <w:rFonts w:hint="eastAsia" w:ascii="Songti SC Regular" w:hAnsi="Songti SC Regular" w:eastAsia="Songti SC Regular" w:cs="Songti SC Regular"/>
          <w:b/>
          <w:bCs/>
          <w:sz w:val="21"/>
          <w:szCs w:val="21"/>
          <w:lang w:val="en-US" w:eastAsia="zh-CN"/>
        </w:rPr>
        <w:t>行为控制的信号系统</w:t>
      </w:r>
      <w:r>
        <w:rPr>
          <w:rFonts w:hint="eastAsia" w:ascii="Songti SC Regular" w:hAnsi="Songti SC Regular" w:eastAsia="Songti SC Regular" w:cs="Songti SC Regular"/>
          <w:sz w:val="21"/>
          <w:szCs w:val="21"/>
          <w:lang w:val="en-US" w:eastAsia="zh-CN"/>
        </w:rPr>
        <w:t>。它的目的只有一个：</w:t>
      </w:r>
      <w:r>
        <w:rPr>
          <w:rFonts w:hint="eastAsia" w:ascii="Songti SC Regular" w:hAnsi="Songti SC Regular" w:eastAsia="Songti SC Regular" w:cs="Songti SC Regular"/>
          <w:b/>
          <w:bCs/>
          <w:sz w:val="21"/>
          <w:szCs w:val="21"/>
          <w:lang w:val="en-US" w:eastAsia="zh-CN"/>
        </w:rPr>
        <w:t>让人的趋利避害本能，服从于管理者的目标方向。</w:t>
      </w:r>
    </w:p>
    <w:p w14:paraId="17F94DE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人性自为，奖惩是唯一的杠杆</w:t>
      </w:r>
    </w:p>
    <w:p w14:paraId="76C42FF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韩非子认为：人天生趋利避害。人做一件事，是因为它带来利益；不做一件事，是因为它带来损害。不需要复杂的人性分析，只需要这个假设。</w:t>
      </w:r>
    </w:p>
    <w:p w14:paraId="1241C38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既然人只对利与害有反应，管理就只需要两个动作：用奖赏引导行为方向，用惩罚切断其他方向。管理者不需要教会成员“什么是好的”，只需要让成员看到“做这件事能得到什么，做那件事会失去什么”。奖惩就相当于把规则和收益绑定在一起——行为在管理者的引导方向上，路径末端就有奖赏；不在引导方向上，路径末端就有惩罚。成员根据这两条路径来安排自己的行动。</w:t>
      </w:r>
    </w:p>
    <w:p w14:paraId="5CDA134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惩罚的功能：压缩行为分布，消除不确定性</w:t>
      </w:r>
    </w:p>
    <w:p w14:paraId="36DF01F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惩罚不是“报复”，是</w:t>
      </w:r>
      <w:r>
        <w:rPr>
          <w:rFonts w:hint="eastAsia" w:ascii="Songti SC Regular" w:hAnsi="Songti SC Regular" w:eastAsia="Songti SC Regular" w:cs="Songti SC Regular"/>
          <w:b/>
          <w:bCs/>
          <w:sz w:val="21"/>
          <w:szCs w:val="21"/>
          <w:lang w:val="en-US" w:eastAsia="zh-CN"/>
        </w:rPr>
        <w:t>增加某种行为的成本，直到它不再被选择。</w:t>
      </w:r>
    </w:p>
    <w:p w14:paraId="482EFFF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当成员知道某条路径的末端是惩罚时，他在决策之前就会把这条路径从默认列表中排除。不需要管理者去管每个人的心思，只需要在边界处放一个明确的信号。成员在决策时，路径的可访问性会因为惩罚的存在而降低，他在初始阶段就排除了那些可能带来惩罚的方向，减少了可供选择的路径数量，使系统的分布范围在决策初期就向管理者期望的方向收窄。</w:t>
      </w:r>
    </w:p>
    <w:p w14:paraId="5285B94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惩罚的威慑力不在于“施加的强度”，而在于“可预期性”。成员能够准确预测某个行为会带来惩罚时，他就不会去选择它；如果惩罚是随机的、不确定的，成员在评估路径时无法确定该路径的末端是什么，他的决策序列中仍会保留所有可能性的权重，分布范围不会收窄。管理者的权力不需要频繁施加惩罚，只需要让惩罚的信号清晰、可预期、不可逃避。</w:t>
      </w:r>
    </w:p>
    <w:p w14:paraId="47216DC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奖赏的功能：建立可预期的交换通道</w:t>
      </w:r>
    </w:p>
    <w:p w14:paraId="6727352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奖赏不是“管理者仁慈”，是建</w:t>
      </w:r>
      <w:r>
        <w:rPr>
          <w:rFonts w:hint="eastAsia" w:ascii="Songti SC Regular" w:hAnsi="Songti SC Regular" w:eastAsia="Songti SC Regular" w:cs="Songti SC Regular"/>
          <w:b/>
          <w:bCs/>
          <w:sz w:val="21"/>
          <w:szCs w:val="21"/>
          <w:lang w:val="en-US" w:eastAsia="zh-CN"/>
        </w:rPr>
        <w:t>立一条稳定的交换通道</w:t>
      </w:r>
      <w:r>
        <w:rPr>
          <w:rFonts w:hint="eastAsia" w:ascii="Songti SC Regular" w:hAnsi="Songti SC Regular" w:eastAsia="Songti SC Regular" w:cs="Songti SC Regular"/>
          <w:sz w:val="21"/>
          <w:szCs w:val="21"/>
          <w:lang w:val="en-US" w:eastAsia="zh-CN"/>
        </w:rPr>
        <w:t>。</w:t>
      </w:r>
    </w:p>
    <w:p w14:paraId="1D32E47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成员做了一件事，管理者给了回报。这条通道被记录为“可用通道”。成员在下一次需要做出选择时，会优先选择这条已经被标记为“可用”的通道。多次交换后，管理者的奖赏就是他的信用额度——成员相信在这条路径上付出劳动可以得到奖赏，付出与回报之间的时间间隔在多次交换中被系统记录为可接受的时长，成员会持续沿着这条路径流动。</w:t>
      </w:r>
    </w:p>
    <w:p w14:paraId="1A704B8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奖赏的设计逻辑是：让成员在路径上投入的时间、精力、资源，在路径末端能够获得超过投入的回报。他沿着这条路径流动，系统就接收到了持续的能量输入；他持续获得回报，路径就会被保留在系统的可用路径列表中。奖赏使成员在路径上的投入与回报形成持续对齐，使这条路径成为系统中的默认路径。</w:t>
      </w:r>
    </w:p>
    <w:p w14:paraId="3E91B83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奖惩的核心目标</w:t>
      </w:r>
    </w:p>
    <w:p w14:paraId="11A1FE5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奖惩的本质是</w:t>
      </w:r>
      <w:r>
        <w:rPr>
          <w:rFonts w:hint="eastAsia" w:ascii="Songti SC Regular" w:hAnsi="Songti SC Regular" w:eastAsia="Songti SC Regular" w:cs="Songti SC Regular"/>
          <w:b/>
          <w:bCs/>
          <w:sz w:val="21"/>
          <w:szCs w:val="21"/>
          <w:lang w:val="en-US" w:eastAsia="zh-CN"/>
        </w:rPr>
        <w:t>缩短系统在“需要成员按照管理者期望行动”时的收敛时间。</w:t>
      </w:r>
    </w:p>
    <w:p w14:paraId="307002C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没有奖惩，系统需要对成员的每一种可能行为做出响应。奖惩通过两件事将系统的收敛时间缩短：</w:t>
      </w:r>
    </w:p>
    <w:p w14:paraId="1EB109B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1. </w:t>
      </w:r>
      <w:r>
        <w:rPr>
          <w:rFonts w:hint="eastAsia" w:ascii="Songti SC Regular" w:hAnsi="Songti SC Regular" w:eastAsia="Songti SC Regular" w:cs="Songti SC Regular"/>
          <w:b/>
          <w:bCs/>
          <w:sz w:val="21"/>
          <w:szCs w:val="21"/>
          <w:lang w:val="en-US" w:eastAsia="zh-CN"/>
        </w:rPr>
        <w:t>增加某种行为的退出成本</w:t>
      </w:r>
      <w:r>
        <w:rPr>
          <w:rFonts w:hint="eastAsia" w:ascii="Songti SC Regular" w:hAnsi="Songti SC Regular" w:eastAsia="Songti SC Regular" w:cs="Songti SC Regular"/>
          <w:sz w:val="21"/>
          <w:szCs w:val="21"/>
          <w:lang w:val="en-US" w:eastAsia="zh-CN"/>
        </w:rPr>
        <w:t>：在路径末端放置惩罚信号。成员在决策时排除对应路径，系统不消耗额外能量来测试它。</w:t>
      </w:r>
    </w:p>
    <w:p w14:paraId="1867A18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2. </w:t>
      </w:r>
      <w:r>
        <w:rPr>
          <w:rFonts w:hint="eastAsia" w:ascii="Songti SC Regular" w:hAnsi="Songti SC Regular" w:eastAsia="Songti SC Regular" w:cs="Songti SC Regular"/>
          <w:b/>
          <w:bCs/>
          <w:sz w:val="21"/>
          <w:szCs w:val="21"/>
          <w:lang w:val="en-US" w:eastAsia="zh-CN"/>
        </w:rPr>
        <w:t>降低某种行为的进入成本</w:t>
      </w:r>
      <w:r>
        <w:rPr>
          <w:rFonts w:hint="eastAsia" w:ascii="Songti SC Regular" w:hAnsi="Songti SC Regular" w:eastAsia="Songti SC Regular" w:cs="Songti SC Regular"/>
          <w:sz w:val="21"/>
          <w:szCs w:val="21"/>
          <w:lang w:val="en-US" w:eastAsia="zh-CN"/>
        </w:rPr>
        <w:t>：在路径末端放置奖赏信号。成员在决策时优先选择对应路径，系统不消耗额外能量来引导它。</w:t>
      </w:r>
    </w:p>
    <w:p w14:paraId="74F3DEF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使用这两种工具，系统的分布范围在初始阶段就被收窄到管理者期望的方向，不需要在后期用额外能量来改变已经偏离的路径。</w:t>
      </w:r>
    </w:p>
    <w:p w14:paraId="789FFEC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暴力在其中的位置</w:t>
      </w:r>
    </w:p>
    <w:p w14:paraId="026CF16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暴力是惩罚的最终形式。当惩罚失效时（成员对惩罚信号的响应速度或响应程度低于预期），系统需要启动惩罚的升级版——暴力。暴力不是奖惩的常规形态，是奖惩失效时的备用通道。它的存在使惩罚信号具有可信度，成员在评估“如果我不按照这条路径走，会失去什么”时，暴力作为惩罚的最低执行标准，使他的收敛时间不会被拖延。</w:t>
      </w:r>
    </w:p>
    <w:p w14:paraId="6386650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1E65697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韩非子的奖惩，本质上是管理者通过控制路径末端的收益分布，来压缩成员在决策中的可选路径，使其在初始阶段就收窄到管理者期望的方向。它不改变人心，只改变人在决策时计算各条路径的收益预期。</w:t>
      </w:r>
    </w:p>
    <w:p w14:paraId="24CD5A2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惩罚信号足够清晰时，成员会在决策的最早阶段就把对应路径排除；当奖赏信号足够稳定时，成员会在决策的最早阶段就优先选择对应路径。管理者不需要追踪每条路径的执行过程，只需要控制每条路径的末端是什么。</w:t>
      </w:r>
    </w:p>
    <w:p w14:paraId="22C9825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路径末端的收益信号一旦被系统记录为"可用"，系统就会自动沿着该方向持续流动，不需要管理者在每条路径上持续部署执行资源。他只需要确保路径末端的信号是稳定的——不因管理者不在场而失效，不因执行者更换而改变信号内容，不因路径拥堵而延迟到达时间。</w:t>
      </w:r>
    </w:p>
    <w:p w14:paraId="134D594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整套分析终究是从韩非子这一个视角出发的，它能解释很多现实（尤其是组织和制度层面的行为设计），但解释不了一切——人和人之间那些不图回报、不怕惩罚的情感联结（这一点「关于情感」那一章专门讲过），就不在这套框架能覆盖的范围之内。奖惩这套逻辑，用来理解"利益驱动的那部分行为"很好用，但不该被当成理解人性的唯一钥匙。</w:t>
      </w:r>
    </w:p>
    <w:p w14:paraId="01B50685">
      <w:pPr>
        <w:keepLines w:val="0"/>
        <w:pageBreakBefore w:val="0"/>
        <w:kinsoku/>
        <w:wordWrap/>
        <w:overflowPunct/>
        <w:topLinePunct w:val="0"/>
        <w:autoSpaceDE/>
        <w:autoSpaceDN/>
        <w:bidi w:val="0"/>
        <w:adjustRightInd/>
        <w:spacing w:line="240" w:lineRule="auto"/>
        <w:ind w:left="0" w:leftChars="0" w:right="0" w:rightChars="0" w:firstLine="420" w:firstLineChars="200"/>
        <w:jc w:val="center"/>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不同学说的侧重点</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3"/>
        <w:gridCol w:w="3163"/>
        <w:gridCol w:w="2960"/>
      </w:tblGrid>
      <w:tr w14:paraId="4821ED87">
        <w:trPr>
          <w:trHeight w:val="0" w:hRule="atLeast"/>
          <w:tblHeader/>
          <w:jc w:val="center"/>
        </w:trPr>
        <w:tc>
          <w:tcPr>
            <w:tcW w:w="899" w:type="pct"/>
            <w:tcBorders>
              <w:tl2br w:val="nil"/>
            </w:tcBorders>
            <w:shd w:val="clear" w:color="auto" w:fill="FFFFFF"/>
            <w:tcMar>
              <w:top w:w="200" w:type="dxa"/>
              <w:left w:w="0" w:type="dxa"/>
              <w:bottom w:w="200" w:type="dxa"/>
              <w:right w:w="320" w:type="dxa"/>
            </w:tcMar>
            <w:vAlign w:val="center"/>
          </w:tcPr>
          <w:p w14:paraId="73B99A3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理论</w:t>
            </w:r>
          </w:p>
        </w:tc>
        <w:tc>
          <w:tcPr>
            <w:tcW w:w="2118" w:type="pct"/>
            <w:shd w:val="clear" w:color="auto" w:fill="FFFFFF"/>
            <w:tcMar>
              <w:top w:w="200" w:type="dxa"/>
              <w:left w:w="320" w:type="dxa"/>
              <w:bottom w:w="200" w:type="dxa"/>
              <w:right w:w="320" w:type="dxa"/>
            </w:tcMar>
            <w:vAlign w:val="center"/>
          </w:tcPr>
          <w:p w14:paraId="4F8394C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奖惩的性质</w:t>
            </w:r>
          </w:p>
        </w:tc>
        <w:tc>
          <w:tcPr>
            <w:tcW w:w="1982" w:type="pct"/>
            <w:shd w:val="clear" w:color="auto" w:fill="FFFFFF"/>
            <w:tcMar>
              <w:top w:w="200" w:type="dxa"/>
              <w:left w:w="320" w:type="dxa"/>
              <w:bottom w:w="200" w:type="dxa"/>
              <w:right w:w="320" w:type="dxa"/>
            </w:tcMar>
            <w:vAlign w:val="center"/>
          </w:tcPr>
          <w:p w14:paraId="7AD7BF8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关注的问题</w:t>
            </w:r>
          </w:p>
        </w:tc>
      </w:tr>
      <w:tr w14:paraId="70EE5190">
        <w:trPr>
          <w:trHeight w:val="0" w:hRule="atLeast"/>
          <w:jc w:val="center"/>
        </w:trPr>
        <w:tc>
          <w:tcPr>
            <w:tcW w:w="899" w:type="pct"/>
            <w:shd w:val="clear" w:color="auto" w:fill="FFFFFF"/>
            <w:tcMar>
              <w:top w:w="200" w:type="dxa"/>
              <w:left w:w="0" w:type="dxa"/>
              <w:bottom w:w="200" w:type="dxa"/>
              <w:right w:w="320" w:type="dxa"/>
            </w:tcMar>
            <w:vAlign w:val="center"/>
          </w:tcPr>
          <w:p w14:paraId="47B0B23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法家</w:t>
            </w:r>
          </w:p>
        </w:tc>
        <w:tc>
          <w:tcPr>
            <w:tcW w:w="2118" w:type="pct"/>
            <w:shd w:val="clear" w:color="auto" w:fill="FFFFFF"/>
            <w:tcMar>
              <w:top w:w="200" w:type="dxa"/>
              <w:left w:w="320" w:type="dxa"/>
              <w:bottom w:w="200" w:type="dxa"/>
              <w:right w:w="320" w:type="dxa"/>
            </w:tcMar>
            <w:vAlign w:val="center"/>
          </w:tcPr>
          <w:p w14:paraId="059D73A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君主控制臣民的杠杆</w:t>
            </w:r>
          </w:p>
        </w:tc>
        <w:tc>
          <w:tcPr>
            <w:tcW w:w="1982" w:type="pct"/>
            <w:shd w:val="clear" w:color="auto" w:fill="FFFFFF"/>
            <w:tcMar>
              <w:top w:w="200" w:type="dxa"/>
              <w:left w:w="320" w:type="dxa"/>
              <w:bottom w:w="200" w:type="dxa"/>
              <w:right w:w="0" w:type="dxa"/>
            </w:tcMar>
            <w:vAlign w:val="center"/>
          </w:tcPr>
          <w:p w14:paraId="31B97EB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秩序稳定、行为收敛</w:t>
            </w:r>
          </w:p>
        </w:tc>
      </w:tr>
      <w:tr w14:paraId="32490CCB">
        <w:trPr>
          <w:trHeight w:val="0" w:hRule="atLeast"/>
          <w:jc w:val="center"/>
        </w:trPr>
        <w:tc>
          <w:tcPr>
            <w:tcW w:w="899" w:type="pct"/>
            <w:shd w:val="clear" w:color="auto" w:fill="FFFFFF"/>
            <w:tcMar>
              <w:top w:w="200" w:type="dxa"/>
              <w:left w:w="0" w:type="dxa"/>
              <w:bottom w:w="200" w:type="dxa"/>
              <w:right w:w="320" w:type="dxa"/>
            </w:tcMar>
            <w:vAlign w:val="center"/>
          </w:tcPr>
          <w:p w14:paraId="4EA8F38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行为主义</w:t>
            </w:r>
          </w:p>
        </w:tc>
        <w:tc>
          <w:tcPr>
            <w:tcW w:w="2118" w:type="pct"/>
            <w:shd w:val="clear" w:color="auto" w:fill="FFFFFF"/>
            <w:tcMar>
              <w:top w:w="200" w:type="dxa"/>
              <w:left w:w="320" w:type="dxa"/>
              <w:bottom w:w="200" w:type="dxa"/>
              <w:right w:w="320" w:type="dxa"/>
            </w:tcMar>
            <w:vAlign w:val="center"/>
          </w:tcPr>
          <w:p w14:paraId="3C6F4E4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环境对行为的塑造机制</w:t>
            </w:r>
          </w:p>
        </w:tc>
        <w:tc>
          <w:tcPr>
            <w:tcW w:w="1982" w:type="pct"/>
            <w:shd w:val="clear" w:color="auto" w:fill="FFFFFF"/>
            <w:tcMar>
              <w:top w:w="200" w:type="dxa"/>
              <w:left w:w="320" w:type="dxa"/>
              <w:bottom w:w="200" w:type="dxa"/>
              <w:right w:w="0" w:type="dxa"/>
            </w:tcMar>
            <w:vAlign w:val="center"/>
          </w:tcPr>
          <w:p w14:paraId="1FDBA00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行为频率的变化规律</w:t>
            </w:r>
          </w:p>
        </w:tc>
      </w:tr>
      <w:tr w14:paraId="23D75259">
        <w:trPr>
          <w:trHeight w:val="0" w:hRule="atLeast"/>
          <w:jc w:val="center"/>
        </w:trPr>
        <w:tc>
          <w:tcPr>
            <w:tcW w:w="899" w:type="pct"/>
            <w:shd w:val="clear" w:color="auto" w:fill="FFFFFF"/>
            <w:tcMar>
              <w:top w:w="200" w:type="dxa"/>
              <w:left w:w="0" w:type="dxa"/>
              <w:bottom w:w="200" w:type="dxa"/>
              <w:right w:w="320" w:type="dxa"/>
            </w:tcMar>
            <w:vAlign w:val="center"/>
          </w:tcPr>
          <w:p w14:paraId="4DC8A42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管理学</w:t>
            </w:r>
          </w:p>
        </w:tc>
        <w:tc>
          <w:tcPr>
            <w:tcW w:w="2118" w:type="pct"/>
            <w:shd w:val="clear" w:color="auto" w:fill="FFFFFF"/>
            <w:tcMar>
              <w:top w:w="200" w:type="dxa"/>
              <w:left w:w="320" w:type="dxa"/>
              <w:bottom w:w="200" w:type="dxa"/>
              <w:right w:w="320" w:type="dxa"/>
            </w:tcMar>
            <w:vAlign w:val="center"/>
          </w:tcPr>
          <w:p w14:paraId="4DC4645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组织与个体目标对齐的工具</w:t>
            </w:r>
          </w:p>
        </w:tc>
        <w:tc>
          <w:tcPr>
            <w:tcW w:w="1982" w:type="pct"/>
            <w:shd w:val="clear" w:color="auto" w:fill="FFFFFF"/>
            <w:tcMar>
              <w:top w:w="200" w:type="dxa"/>
              <w:left w:w="320" w:type="dxa"/>
              <w:bottom w:w="200" w:type="dxa"/>
              <w:right w:w="0" w:type="dxa"/>
            </w:tcMar>
            <w:vAlign w:val="center"/>
          </w:tcPr>
          <w:p w14:paraId="2ED80FE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激励效果、公平性、信任</w:t>
            </w:r>
          </w:p>
        </w:tc>
      </w:tr>
      <w:tr w14:paraId="262F734D">
        <w:trPr>
          <w:trHeight w:val="0" w:hRule="atLeast"/>
          <w:jc w:val="center"/>
        </w:trPr>
        <w:tc>
          <w:tcPr>
            <w:tcW w:w="899" w:type="pct"/>
            <w:shd w:val="clear" w:color="auto" w:fill="FFFFFF"/>
            <w:tcMar>
              <w:top w:w="200" w:type="dxa"/>
              <w:left w:w="0" w:type="dxa"/>
              <w:bottom w:w="200" w:type="dxa"/>
              <w:right w:w="320" w:type="dxa"/>
            </w:tcMar>
            <w:vAlign w:val="center"/>
          </w:tcPr>
          <w:p w14:paraId="7749724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经济学</w:t>
            </w:r>
          </w:p>
        </w:tc>
        <w:tc>
          <w:tcPr>
            <w:tcW w:w="2118" w:type="pct"/>
            <w:shd w:val="clear" w:color="auto" w:fill="FFFFFF"/>
            <w:tcMar>
              <w:top w:w="200" w:type="dxa"/>
              <w:left w:w="320" w:type="dxa"/>
              <w:bottom w:w="200" w:type="dxa"/>
              <w:right w:w="320" w:type="dxa"/>
            </w:tcMar>
            <w:vAlign w:val="center"/>
          </w:tcPr>
          <w:p w14:paraId="2B5D41C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激励相容的制度设计</w:t>
            </w:r>
          </w:p>
        </w:tc>
        <w:tc>
          <w:tcPr>
            <w:tcW w:w="1982" w:type="pct"/>
            <w:shd w:val="clear" w:color="auto" w:fill="FFFFFF"/>
            <w:tcMar>
              <w:top w:w="200" w:type="dxa"/>
              <w:left w:w="320" w:type="dxa"/>
              <w:bottom w:w="200" w:type="dxa"/>
              <w:right w:w="0" w:type="dxa"/>
            </w:tcMar>
            <w:vAlign w:val="center"/>
          </w:tcPr>
          <w:p w14:paraId="7F15691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利益对齐、信息不对称</w:t>
            </w:r>
          </w:p>
        </w:tc>
      </w:tr>
      <w:tr w14:paraId="550C2D94">
        <w:trPr>
          <w:trHeight w:val="0" w:hRule="atLeast"/>
          <w:jc w:val="center"/>
        </w:trPr>
        <w:tc>
          <w:tcPr>
            <w:tcW w:w="899" w:type="pct"/>
            <w:shd w:val="clear" w:color="auto" w:fill="FFFFFF"/>
            <w:tcMar>
              <w:top w:w="200" w:type="dxa"/>
              <w:left w:w="0" w:type="dxa"/>
              <w:bottom w:w="200" w:type="dxa"/>
              <w:right w:w="320" w:type="dxa"/>
            </w:tcMar>
            <w:vAlign w:val="center"/>
          </w:tcPr>
          <w:p w14:paraId="501ADAC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博弈论</w:t>
            </w:r>
          </w:p>
        </w:tc>
        <w:tc>
          <w:tcPr>
            <w:tcW w:w="2118" w:type="pct"/>
            <w:shd w:val="clear" w:color="auto" w:fill="FFFFFF"/>
            <w:tcMar>
              <w:top w:w="200" w:type="dxa"/>
              <w:left w:w="320" w:type="dxa"/>
              <w:bottom w:w="200" w:type="dxa"/>
              <w:right w:w="320" w:type="dxa"/>
            </w:tcMar>
            <w:vAlign w:val="center"/>
          </w:tcPr>
          <w:p w14:paraId="2B71693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策略互动中的信号机制</w:t>
            </w:r>
          </w:p>
        </w:tc>
        <w:tc>
          <w:tcPr>
            <w:tcW w:w="1982" w:type="pct"/>
            <w:shd w:val="clear" w:color="auto" w:fill="FFFFFF"/>
            <w:tcMar>
              <w:top w:w="200" w:type="dxa"/>
              <w:left w:w="320" w:type="dxa"/>
              <w:bottom w:w="200" w:type="dxa"/>
              <w:right w:w="0" w:type="dxa"/>
            </w:tcMar>
            <w:vAlign w:val="center"/>
          </w:tcPr>
          <w:p w14:paraId="3CD5B1F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可信性、声誉、合作演化</w:t>
            </w:r>
          </w:p>
        </w:tc>
      </w:tr>
      <w:tr w14:paraId="598C6383">
        <w:trPr>
          <w:trHeight w:val="0" w:hRule="atLeast"/>
          <w:jc w:val="center"/>
        </w:trPr>
        <w:tc>
          <w:tcPr>
            <w:tcW w:w="899" w:type="pct"/>
            <w:shd w:val="clear" w:color="auto" w:fill="FFFFFF"/>
            <w:tcMar>
              <w:top w:w="200" w:type="dxa"/>
              <w:left w:w="0" w:type="dxa"/>
              <w:bottom w:w="200" w:type="dxa"/>
              <w:right w:w="320" w:type="dxa"/>
            </w:tcMar>
            <w:vAlign w:val="center"/>
          </w:tcPr>
          <w:p w14:paraId="46D4974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教育哲学</w:t>
            </w:r>
          </w:p>
        </w:tc>
        <w:tc>
          <w:tcPr>
            <w:tcW w:w="2118" w:type="pct"/>
            <w:shd w:val="clear" w:color="auto" w:fill="FFFFFF"/>
            <w:tcMar>
              <w:top w:w="200" w:type="dxa"/>
              <w:left w:w="320" w:type="dxa"/>
              <w:bottom w:w="200" w:type="dxa"/>
              <w:right w:w="320" w:type="dxa"/>
            </w:tcMar>
            <w:vAlign w:val="center"/>
          </w:tcPr>
          <w:p w14:paraId="163598F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外部引导与内在动机的平衡</w:t>
            </w:r>
          </w:p>
        </w:tc>
        <w:tc>
          <w:tcPr>
            <w:tcW w:w="1982" w:type="pct"/>
            <w:shd w:val="clear" w:color="auto" w:fill="FFFFFF"/>
            <w:tcMar>
              <w:top w:w="200" w:type="dxa"/>
              <w:left w:w="320" w:type="dxa"/>
              <w:bottom w:w="200" w:type="dxa"/>
              <w:right w:w="0" w:type="dxa"/>
            </w:tcMar>
            <w:vAlign w:val="center"/>
          </w:tcPr>
          <w:p w14:paraId="4897068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Songti SC Regular" w:hAnsi="Songti SC Regular" w:eastAsia="Songti SC Regular" w:cs="Songti SC Regular"/>
                <w:b w:val="0"/>
                <w:color w:val="000000"/>
                <w:sz w:val="21"/>
                <w:szCs w:val="21"/>
              </w:rPr>
            </w:pPr>
            <w:r>
              <w:rPr>
                <w:rFonts w:hint="eastAsia" w:ascii="Songti SC Regular" w:hAnsi="Songti SC Regular" w:eastAsia="Songti SC Regular" w:cs="Songti SC Regular"/>
                <w:b w:val="0"/>
                <w:color w:val="000000"/>
                <w:kern w:val="0"/>
                <w:sz w:val="21"/>
                <w:szCs w:val="21"/>
                <w:lang w:val="en-US" w:eastAsia="zh-CN" w:bidi="ar"/>
              </w:rPr>
              <w:t>长期发展、自主性、意义感</w:t>
            </w:r>
          </w:p>
        </w:tc>
      </w:tr>
    </w:tbl>
    <w:p w14:paraId="62B97903">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ascii="Songti SC Black" w:hAnsi="Songti SC Black" w:eastAsia="Songti SC Black" w:cs="Songti SC Black"/>
          <w:sz w:val="32"/>
          <w:szCs w:val="32"/>
          <w:lang w:val="en-US" w:eastAsia="zh-CN"/>
        </w:rPr>
      </w:pPr>
      <w:bookmarkStart w:id="55" w:name="_Toc301148105"/>
      <w:r>
        <w:rPr>
          <w:rFonts w:hint="eastAsia" w:ascii="Songti SC Black" w:hAnsi="Songti SC Black" w:eastAsia="Songti SC Black" w:cs="Songti SC Black"/>
          <w:sz w:val="32"/>
          <w:szCs w:val="32"/>
          <w:lang w:val="en-US" w:eastAsia="zh-CN"/>
        </w:rPr>
        <w:t>关于监控</w:t>
      </w:r>
      <w:bookmarkEnd w:id="55"/>
    </w:p>
    <w:p w14:paraId="20CF40D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人性复杂，怎么管住一大群人的行为，是所有想维持秩序的人一直在琢磨的课题。老办法是造一个看不见但无处不在的监督者——神明。新办法是造一个真的无处不在的监督者——摄像头和服务器。</w:t>
      </w:r>
    </w:p>
    <w:p w14:paraId="0479BBA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——监控不是新发明。监控是把"神明"这个位置，换了个更实在的东西来坐。</w:t>
      </w:r>
    </w:p>
    <w:p w14:paraId="5A1CD9A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过去说"举头三尺有神明"，那是一种信仰：即便没有人看见，也要自我约束，因为你相信有一双眼睛在看着。但神明这个监督者有一个特点——它不记录，它只观看，它把裁判的时刻，放到了"你死后"那个遥远的、模糊的未来。这给了活人一个缓冲：这辈子做的事，审判还没到，中间总还有回旋的余地——忏悔、改过、行善积德，都还来得及。</w:t>
      </w:r>
    </w:p>
    <w:p w14:paraId="50C5C9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今天不一样了。你在哪儿、买了什么、跟谁说了什么话、在什么地方停留了多久——这些不再是"神明看在眼里、日后清算"，是在你做出那个动作的同一瞬间，就已经变成了一条数据，存进了某个服务器。日志不是信仰，是数据；数据不需要等你死后才拿出来用。</w:t>
      </w:r>
    </w:p>
    <w:p w14:paraId="00E9ADE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——以前是"但行好事，莫问前程"，现在这句话的意思变了。</w:t>
      </w:r>
    </w:p>
    <w:p w14:paraId="27ADF36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句话原本的意思是：你只管把眼前该做的好事做了，命运和结果的事不用你操心，自有天道安排。但放在今天，这句话有了另一层意思——你的行为本身可能没有变，你还是那个会做好事也会犯点小错的普通人，但行为的性质变了：它不再只是你自由意志的一次展开，它同时也是一份留了痕、随时可能被回溯、被解读、被定性的记录。你不完全是在"生活"，你也在一台永远不关机的摄像机组前面，持续地为自己攒一份档案。</w:t>
      </w:r>
    </w:p>
    <w:p w14:paraId="5CC9184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面有一个容易被忽略的东西：当一个人清楚地知道自己随时在被记录，他做事的动机会悄悄发生一种偏移——从"我想不想这么做"，变成"这么做会不会留下不好的记录"。这两者结果上可能一样（都没做坏事），但内在的驱动完全不同：前者是发自内心的选择，后者是被外部凝视逼出来的收敛。一个人如果只是因为怕被拍到才不做某件坏事，一旦他确信没有摄像头在场，那份约束很可能立刻松动——因为约束的来源从来不在他自己心里，一直在外面那双眼睛上。</w:t>
      </w:r>
    </w:p>
    <w:p w14:paraId="05DA66E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楚门的世界》里最震撼人心的，是楚门的手第一次触碰到那面墙的瞬间——那面画着蓝天白云的墙，在那之前，是他全部的世界、全部的规则、全部的可能性。他活了三十年，以为自己在自由地生活，其实每一个选择、每一次情绪，都在无数台隐藏摄像机前，被别人观看、记录、甚至提前设计。发现真相之后，楚门没有选择留在那个虽然虚假、但至少安稳熟悉的摄影棚世界里——他推开了那扇门，走进一个未知的、可能更危险、但至少不再被凝视的真实世界。</w:t>
      </w:r>
    </w:p>
    <w:p w14:paraId="16E92BE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——被摄像头看着的约束，和自己心里信的约束，是两种完全不同的东西。</w:t>
      </w:r>
    </w:p>
    <w:p w14:paraId="446EA33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这就带出一个更根本的问题：如果一个人的一举一动都被记录在案，他的"命运"是不是也就跟着被这份记录锁死了？昨天做过的事，系统都记得，标签一旦贴上，是不是就再也撕不掉了？</w:t>
      </w:r>
    </w:p>
    <w:p w14:paraId="7F5E669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明代有个人，用他自己的经历，回答过一个很像的问题——不是关于摄像头，是关于"命被算定了，人还能不能改"。这个人叫袁了凡，他写给儿子的《了凡四训》，讲的正是这件事。</w:t>
      </w:r>
    </w:p>
    <w:p w14:paraId="3452B2E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第一篇：立命之学——命运由自己创造</w:t>
      </w:r>
    </w:p>
    <w:p w14:paraId="61420BD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袁了凡年轻时遇到一位孔先生，被精确算定了一生：哪年考第几名、领多少俸禄、命中无子、五十三岁寿终。此后几十年，这些预言分毫不差地一一应验。他因此心如死灰——既然一切都是定数，努力还有什么意义？</w:t>
      </w:r>
    </w:p>
    <w:p w14:paraId="2302A0A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在栖霞山，云谷禅师点醒了他：被算定的那些，是过去的"业"已经形成的轨迹——就像一份根据你以往行为记录、外推出来的档案。但人的每一个当下念头和选择，都是这份档案里从未出现过的新变量。极善或极恶的人，命数是拘不住的，因为他们的选择幅度太大，任何基于过去记录的推算都追不上他们当下正在发生的改变。袁了凡从此改号为"了凡"，立誓行三千善事，亲手改写了自己被算定的命数。</w:t>
      </w:r>
    </w:p>
    <w:p w14:paraId="25BA025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篇回答的，正是前面那个问题：记录再详尽，算得再准，那也只是对"过去"的总结，不是对"未来"的判决。一个人只要还在做新的选择，命运就还没被真正锁死——不管这份记录是写在孔先生的批命簿上，还是存在某个服务器里。</w:t>
      </w:r>
    </w:p>
    <w:p w14:paraId="042BAAD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第二篇：改过之法——从根源修正是第一步</w:t>
      </w:r>
    </w:p>
    <w:p w14:paraId="7E2F27D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想要行善改命，第一件事不是向外求，是向内清理自己。改过需要先发三种心：</w:t>
      </w:r>
    </w:p>
    <w:p w14:paraId="1CEA936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耻心</w:t>
      </w:r>
      <w:r>
        <w:rPr>
          <w:rFonts w:hint="eastAsia" w:ascii="Songti SC Regular" w:hAnsi="Songti SC Regular" w:eastAsia="Songti SC Regular" w:cs="Songti SC Regular"/>
          <w:sz w:val="21"/>
          <w:szCs w:val="21"/>
        </w:rPr>
        <w:t>：见贤思齐，不甘心自己随波逐流。</w:t>
      </w:r>
    </w:p>
    <w:p w14:paraId="62F5A69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畏心</w:t>
      </w:r>
      <w:r>
        <w:rPr>
          <w:rFonts w:hint="eastAsia" w:ascii="Songti SC Regular" w:hAnsi="Songti SC Regular" w:eastAsia="Songti SC Regular" w:cs="Songti SC Regular"/>
          <w:sz w:val="21"/>
          <w:szCs w:val="21"/>
        </w:rPr>
        <w:t>：知晓举头三尺有神明，哪怕独处暗室，起心动念天地皆知。</w:t>
      </w:r>
    </w:p>
    <w:p w14:paraId="54FE268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勇心</w:t>
      </w:r>
      <w:r>
        <w:rPr>
          <w:rFonts w:hint="eastAsia" w:ascii="Songti SC Regular" w:hAnsi="Songti SC Regular" w:eastAsia="Songti SC Regular" w:cs="Songti SC Regular"/>
          <w:sz w:val="21"/>
          <w:szCs w:val="21"/>
        </w:rPr>
        <w:t>：闻到即改，不因循退缩、等待明天。</w:t>
      </w:r>
    </w:p>
    <w:p w14:paraId="375197A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的"畏心"，和前面讲的监控式约束，表面上用的是同一句话，落点却完全不一样。了凡讲的敬畏，落在"起心动念"这四个字上——不是怕行为被抓到，是连一个还没变成动作的念头都要自己收着，因为他真心相信这份被看见是随时随地、连心里想什么都瞒不住的。这份敬畏一旦真正立住了，它不依赖任何外部设备的存在与否——没有摄像头、没有旁人，他照样这么要求自己，因为约束的根，长在他自己心里。</w:t>
      </w:r>
    </w:p>
    <w:p w14:paraId="6789974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具体的改过工夫有三个层次：</w:t>
      </w:r>
    </w:p>
    <w:p w14:paraId="7C95CB9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从事上改</w:t>
      </w:r>
      <w:r>
        <w:rPr>
          <w:rFonts w:hint="eastAsia" w:ascii="Songti SC Regular" w:hAnsi="Songti SC Regular" w:eastAsia="Songti SC Regular" w:cs="Songti SC Regular"/>
          <w:sz w:val="21"/>
          <w:szCs w:val="21"/>
        </w:rPr>
        <w:t>：行为错了，直接强制改正行为，但根子还在。这一层最像监控能起到的作用——管住了表面的动作，管不到心里那个还没消掉的念头。</w:t>
      </w:r>
    </w:p>
    <w:p w14:paraId="68EAAF7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从理上改</w:t>
      </w:r>
      <w:r>
        <w:rPr>
          <w:rFonts w:hint="eastAsia" w:ascii="Songti SC Regular" w:hAnsi="Songti SC Regular" w:eastAsia="Songti SC Regular" w:cs="Songti SC Regular"/>
          <w:sz w:val="21"/>
          <w:szCs w:val="21"/>
        </w:rPr>
        <w:t>：在道理上想透彻，明白了不能做的原因，自然就不会再犯。</w:t>
      </w:r>
    </w:p>
    <w:p w14:paraId="5E9D898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从心上改</w:t>
      </w:r>
      <w:r>
        <w:rPr>
          <w:rFonts w:hint="eastAsia" w:ascii="Songti SC Regular" w:hAnsi="Songti SC Regular" w:eastAsia="Songti SC Regular" w:cs="Songti SC Regular"/>
          <w:sz w:val="21"/>
          <w:szCs w:val="21"/>
        </w:rPr>
        <w:t>：直接净化心念的源头。心不动，恶念不生。这就像从根上断除杂草，比修剪枝叶要彻底得多——这一层，是任何外部记录系统都触碰不到的地方，只能靠自己去到达。</w:t>
      </w:r>
    </w:p>
    <w:p w14:paraId="51BFBFF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第三篇：积善之方——明辨真伪的处世智慧</w:t>
      </w:r>
    </w:p>
    <w:p w14:paraId="71CEE6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改过是断恶，积善是修善。这是全书篇幅最长、也最考验智慧的部分。</w:t>
      </w:r>
    </w:p>
    <w:p w14:paraId="48C64D4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袁了凡详细列举了十大类善行：与人为善、爱敬存心、成人之美、劝人为善、救人危急、兴建大利、舍财作福、护持正法、敬重尊长、爱惜物命。</w:t>
      </w:r>
    </w:p>
    <w:p w14:paraId="10F2907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他特别强调，行善绝不能只看表面。"是善非善论"是整个积善篇的精髓——做善事是有真假的、有端曲的、有阴阳的、有是非的、有偏正的、有半满的、有大小难易的。比如：</w:t>
      </w:r>
    </w:p>
    <w:p w14:paraId="0796D34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真善与假善：为了某种私心目的而行善是"假善"；纯粹出于济世利人之心，才是"真善"。</w:t>
      </w:r>
    </w:p>
    <w:p w14:paraId="0D76FF8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满善与半善：诚心而不求回报的舍财是"满善"，内心还有计较得失的就是"半善"。</w:t>
      </w:r>
    </w:p>
    <w:p w14:paraId="58E2B59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是善与非善：有些行为看起来是善的，结果却是非的；有些看似是恶的，最终却成就了善果。不能只看当时，要看最终的影响。</w:t>
      </w:r>
    </w:p>
    <w:p w14:paraId="3624267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篇其实也在回应"记录"这件事——如果只看行为本身的记录（做了多少件"看起来是好事"的事），是判断不出这个人到底是不是真的在改命的。同一件"捐钱"的行为，背后可能是真心，也可能是算计着要留个好名声的假善；任何只记录"发生了什么"的系统，都区分不出这个差别，只有当事人自己心里清楚。</w:t>
      </w:r>
    </w:p>
    <w:p w14:paraId="56162A6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第四篇：谦德之效—保持开放是最大的容器</w:t>
      </w:r>
    </w:p>
    <w:p w14:paraId="3A8D18A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如果行善积福是往杯子里倒水，谦德就是确保杯子不是反扣着的。</w:t>
      </w:r>
    </w:p>
    <w:p w14:paraId="1E7CF6F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袁了凡观人处世，看见那些骄矜自满的人，即便有才也难成大器；而那些谦虚谨慎的人，总能从周围吸收能量，仿佛天地鬼神都在眷顾他。他告诫子孙，"满招损，谦受益"，无论是修身、求学还是处世，一旦自满，就关上了进步的大门。只有时刻保持谦卑，才能让自己成为能受教的容器。</w:t>
      </w:r>
    </w:p>
    <w:p w14:paraId="3418CB1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回到最初的问题</w:t>
      </w:r>
    </w:p>
    <w:p w14:paraId="0F99682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习惯了被监控、被记录的人，还有没有可能重新养出这种不靠外部眼睛、只靠自己心里那份敬畏在支撑的选择？了凡的答案是肯定的：先发耻、畏、勇三心，建立起改过的内在根基；再从事、理、心三个层次，层层深入，修剪、净化自己的念头与行为，此为断恶；然后以明辨真伪的智慧去积善，不盲行、不作伪，此为修善；最后，以永恒的谦逊作为承载这一切的容器，永不关闭修正与学习的大门。</w:t>
      </w:r>
    </w:p>
    <w:p w14:paraId="6B325D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份传给儿子的实践手册，写在几百年前，讲的却正是今天这个问题的答案——命运不是由过去的记录决定的，不管这份记录是孔先生的批命簿，还是服务器里的日志。真正能改写命运走向的，从来不是行为被谁看见了多少次，是一个人愿不愿意，在每一个当下，重新做一次不一样的选择。</w:t>
      </w:r>
    </w:p>
    <w:p w14:paraId="25D0EB0A">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56" w:name="_Toc1924728403"/>
      <w:r>
        <w:rPr>
          <w:rFonts w:hint="eastAsia" w:ascii="Songti SC Black" w:hAnsi="Songti SC Black" w:eastAsia="Songti SC Black" w:cs="Songti SC Black"/>
          <w:sz w:val="52"/>
          <w:szCs w:val="52"/>
          <w:lang w:val="en-US" w:eastAsia="zh-CN"/>
        </w:rPr>
        <w:t>第十篇 心智之能</w:t>
      </w:r>
      <w:bookmarkEnd w:id="56"/>
    </w:p>
    <w:p w14:paraId="64AFEF8F">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57" w:name="_Toc1364094460"/>
      <w:r>
        <w:rPr>
          <w:rFonts w:hint="eastAsia" w:ascii="Songti SC Black" w:hAnsi="Songti SC Black" w:eastAsia="Songti SC Black" w:cs="Songti SC Black"/>
          <w:sz w:val="32"/>
          <w:szCs w:val="32"/>
          <w:lang w:val="en-US" w:eastAsia="zh-CN"/>
        </w:rPr>
        <w:t>关于意识</w:t>
      </w:r>
      <w:bookmarkEnd w:id="57"/>
    </w:p>
    <w:p w14:paraId="4E85B5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走路的时候，经常会走神。 想着昨天没干完的事，想着明天要见的人，想着以后要干成什么事。想着想着，等反应过来，已经走了好几里地了。 路边开了什么花，风是什么味道，脚踩在落叶上是什么声音，太阳晒在背上暖不暖，全不知道。 就像做了个梦，眼睛睁着，路也在走，但人不在这儿。</w:t>
      </w:r>
    </w:p>
    <w:p w14:paraId="1AB9DC0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但也有时候，心里什么也不想。 就看着路，听着鸟叫，脚踩在石头上，硬邦邦的；风刮在脸上，凉丝丝的。每一步都踩得实实的，路也不觉得长，也不觉得累。 那时候才觉得，哦，我是真的在这儿走路呢。</w:t>
      </w:r>
    </w:p>
    <w:p w14:paraId="532F22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这就是意识。</w:t>
      </w:r>
    </w:p>
    <w:p w14:paraId="751CE7F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意识不是你在想什么。意识是你知道你在想什么。</w:t>
      </w:r>
    </w:p>
    <w:p w14:paraId="1B99439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我们总觉得，脑子转得快，想得多，就是聪明，就是有意识。其实不是。 你脑子胡思乱想，被念头带着跑，一会儿想过去，一会儿想未来，一会儿生气，一会儿着急，你根本不知道自己在想什么，也不知道自己在干什么。那不是清醒，那是梦游。 就像你做梦的时候，梦里也有喜怒哀乐，也在跑也在闹，但你不知道自己在做梦。等你醒过来，才知道刚才是梦。 真正的意识，就是你醒着。你知道自己在做什么，知道自己在想什么，不被念头带着跑。</w:t>
      </w:r>
    </w:p>
    <w:p w14:paraId="675A56B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这一点都不玄。就是你洗碗的时候知道自己在洗碗，走路的时候知道自己在走路。</w:t>
      </w:r>
    </w:p>
    <w:p w14:paraId="7FDAFB0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 "活在当下" 是和尚道士修行的事，是很高深的境界。其实一点都不高深。 就是吃饭的时候，好好吃饭，尝得出饭的香味；陪人的时候，好好陪人，听得到对方说什么；走路的时候，好好走路，感觉得到脚踩在地上。 就这么简单。 你做到了，你每一分钟都是真的在活。你做不到，就算活了一百年，也是稀里糊涂的，像做了一场大梦。意识这东西到底是怎么回事，怎么才能真的醒着，不稀里糊涂过一辈子，往下细说。</w:t>
      </w:r>
    </w:p>
    <w:p w14:paraId="1CA6096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意识的位置</w:t>
      </w:r>
    </w:p>
    <w:p w14:paraId="1F67A8F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意识不是灵魂，不是大脑的副产品。它是系统在单位时间内，对自身状态与外部环境的可感知映射。</w:t>
      </w:r>
    </w:p>
    <w:p w14:paraId="716109E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采集→存储→处理→决策→执行”这条流水线上，意识不占据任何一个节点——它位于上层监控层。采集发生时，意识“看到”采集正在发生；处理发生时，意识“感知”到信息在流动；决策发生时，意识“知道”自己在选择；执行发生时，意识“体验”到动作在展开。</w:t>
      </w:r>
    </w:p>
    <w:p w14:paraId="721F103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意识是那个在操作发生的同时，“知道”操作正在发生的东西。洗碗时你感受水的温度和流动，同时知道“我正在感受这个”——最后这一层，就是意识。</w:t>
      </w:r>
    </w:p>
    <w:p w14:paraId="6FBC52A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意识的两种模式</w:t>
      </w:r>
    </w:p>
    <w:p w14:paraId="23496D6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意识只有两种基本运作状态：</w:t>
      </w:r>
    </w:p>
    <w:p w14:paraId="4B6CB3D8">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展开模式</w:t>
      </w:r>
      <w:r>
        <w:rPr>
          <w:rFonts w:hint="eastAsia" w:ascii="Songti SC Regular" w:hAnsi="Songti SC Regular" w:eastAsia="Songti SC Regular" w:cs="Songti SC Regular"/>
          <w:sz w:val="21"/>
          <w:szCs w:val="21"/>
          <w:lang w:val="en-US" w:eastAsia="zh-CN"/>
        </w:rPr>
        <w:t>：意识与当下的感知、动作、思考同步。洗碗时你在洗碗，走路时你在走路。时间感变慢，细节浮现，能量不耗散在焦虑中。</w:t>
      </w:r>
    </w:p>
    <w:p w14:paraId="200DE34F">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离开模式</w:t>
      </w:r>
      <w:r>
        <w:rPr>
          <w:rFonts w:hint="eastAsia" w:ascii="Songti SC Regular" w:hAnsi="Songti SC Regular" w:eastAsia="Songti SC Regular" w:cs="Songti SC Regular"/>
          <w:sz w:val="21"/>
          <w:szCs w:val="21"/>
          <w:lang w:val="en-US" w:eastAsia="zh-CN"/>
        </w:rPr>
        <w:t>：意识不在当前的动作或感知上。洗碗时你在想着下一件事，走路时你在刷手机。时间感加快，细节消失，能量耗散在对未来的焦虑或对过去的反刍中。</w:t>
      </w:r>
    </w:p>
    <w:p w14:paraId="54FC559D">
      <w:pPr>
        <w:keepLines w:val="0"/>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展开模式中，你在过生活。离开模式中，你在跳过生活，等待某个更好的时刻到来——但那个时刻从来不来，因为你到达那个时刻时，你的意识又跳到了下一个时刻。</w:t>
      </w:r>
    </w:p>
    <w:p w14:paraId="20C9649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意识的训练</w:t>
      </w:r>
    </w:p>
    <w:p w14:paraId="6F13C14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意识状态是可以训练的。</w:t>
      </w:r>
    </w:p>
    <w:p w14:paraId="6EF5092B">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在采集端练习“把注意力拉回当下</w:t>
      </w:r>
      <w:r>
        <w:rPr>
          <w:rFonts w:hint="eastAsia" w:ascii="Songti SC Regular" w:hAnsi="Songti SC Regular" w:eastAsia="Songti SC Regular" w:cs="Songti SC Regular"/>
          <w:sz w:val="21"/>
          <w:szCs w:val="21"/>
          <w:lang w:val="en-US" w:eastAsia="zh-CN"/>
        </w:rPr>
        <w:t>”——反复识别“我现在离开了”，然后温和地回到当前动作上。</w:t>
      </w:r>
    </w:p>
    <w:p w14:paraId="43C68D53">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在处理端练习“观察念头但不被念头带走</w:t>
      </w:r>
      <w:r>
        <w:rPr>
          <w:rFonts w:hint="eastAsia" w:ascii="Songti SC Regular" w:hAnsi="Songti SC Regular" w:eastAsia="Songti SC Regular" w:cs="Songti SC Regular"/>
          <w:sz w:val="21"/>
          <w:szCs w:val="21"/>
          <w:lang w:val="en-US" w:eastAsia="zh-CN"/>
        </w:rPr>
        <w:t>”——你注意到它，但不进入它。</w:t>
      </w:r>
    </w:p>
    <w:p w14:paraId="7F706242">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在执行端练习“做一件事时只做那一件事”</w:t>
      </w:r>
      <w:r>
        <w:rPr>
          <w:rFonts w:hint="eastAsia" w:ascii="Songti SC Regular" w:hAnsi="Songti SC Regular" w:eastAsia="Songti SC Regular" w:cs="Songti SC Regular"/>
          <w:sz w:val="21"/>
          <w:szCs w:val="21"/>
          <w:lang w:val="en-US" w:eastAsia="zh-CN"/>
        </w:rPr>
        <w:t>——不叠加其他任务，不分流注意力。单一任务时的意识深度，总是高于多任务时的意识深度。</w:t>
      </w:r>
    </w:p>
    <w:p w14:paraId="01007C7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这些练习不改变你做什么，只改变你做什么时的意识状态。</w:t>
      </w:r>
    </w:p>
    <w:p w14:paraId="163C2F78">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58" w:name="_Toc1947657495"/>
      <w:r>
        <w:rPr>
          <w:rFonts w:hint="eastAsia" w:ascii="Songti SC Black" w:hAnsi="Songti SC Black" w:eastAsia="Songti SC Black" w:cs="Songti SC Black"/>
          <w:sz w:val="32"/>
          <w:szCs w:val="32"/>
        </w:rPr>
        <w:t>关于记忆</w:t>
      </w:r>
      <w:bookmarkEnd w:id="58"/>
    </w:p>
    <w:p w14:paraId="6913B8F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今年走了两个亲戚。 走了之后，家里的东西还在。他常用的那个碗还在碗柜里，他种的树还在院子里长着，他坐过的小板凳还在门口放着。 有时候走在路上，看见一个背影，听见一句说话的声音，跟他像极了，心里就咯噔一下，以为他还在。 愣一下神，才反应过来，他已经走了。 </w:t>
      </w:r>
    </w:p>
    <w:p w14:paraId="5D1C76C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想起《让子弹飞》里，汤师爷临死前，眼神空空地问："那谁，你还记得么？" 人到快不行的时候，别的都不想了，就想知道，自己在乎的那些人、那些事，还有人记得么。</w:t>
      </w:r>
    </w:p>
    <w:p w14:paraId="2FA07D8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这就是记忆。</w:t>
      </w:r>
    </w:p>
    <w:p w14:paraId="4B06CC7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lang w:val="en-US" w:eastAsia="zh-CN"/>
        </w:rPr>
      </w:pPr>
      <w:r>
        <w:rPr>
          <w:rFonts w:hint="eastAsia" w:ascii="Songti SC Regular" w:hAnsi="Songti SC Regular" w:eastAsia="Songti SC Regular" w:cs="Songti SC Regular"/>
          <w:b/>
          <w:bCs/>
          <w:sz w:val="21"/>
          <w:szCs w:val="21"/>
          <w:lang w:val="en-US" w:eastAsia="zh-CN"/>
        </w:rPr>
        <w:t>—— 记忆不是脑子里存的旧东西。记忆是一个人还活着的证据。</w:t>
      </w:r>
    </w:p>
    <w:p w14:paraId="479F2D9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我们总觉得，人没气了，就是死了。其实不是。 你还记得他说话的声音，记得他给你塞的那块糖的味道，记得他走路背着手的样子，记得他跟你说过的那句没用的废话。你想起他的时候，他就还在你旁边，跟你笑，跟你说话。 等最后一个记得他的人也把他忘了，他才是真的没了。就跟从来没来过这个世界上一样。 钱花完了就没了，东西坏了就扔了，只有记忆，只要你记着，它就一直在。</w:t>
      </w:r>
    </w:p>
    <w:p w14:paraId="02E6C86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你记住什么，你就是什么人。</w:t>
      </w:r>
    </w:p>
    <w:p w14:paraId="1E87206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我们总觉得，日子是一天一天过的，过一天算一天。其实不是。 你吃了什么，穿了什么，干了什么活，赚了多少钱，这些事过去就过去了，你记不住，就跟没过过一样。 你记住的，是那天风很大，是母亲给你煮的那碗面的味道，是和朋友坐在路边喝的那瓶酒，是孩子第一次叫你爸爸的声音。这些东西加起来，才是你的日子，才是你这个人。 那些没记住的日子，都是白过的。</w:t>
      </w:r>
    </w:p>
    <w:p w14:paraId="1106BCD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人这一辈子，到最后，什么都带不走。能带走的，就是你这一辈子记住的那些事，那些人，那些味道，那些温度。 你能记住多少，你这辈子就有多厚。</w:t>
      </w:r>
    </w:p>
    <w:p w14:paraId="215797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下面的话，就是想说说，记忆这东西到底是怎么回事，怎么才能不白过这些日子，怎么才能让那些你在乎的人，在你心里多活几年。</w:t>
      </w:r>
    </w:p>
    <w:p w14:paraId="55553DF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记忆与想象：意识在时间中的两个定向维度</w:t>
      </w:r>
    </w:p>
    <w:p w14:paraId="52C8E09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生活</w:t>
      </w:r>
      <w:r>
        <w:rPr>
          <w:rFonts w:hint="eastAsia" w:ascii="Songti SC Regular" w:hAnsi="Songti SC Regular" w:eastAsia="Songti SC Regular" w:cs="Songti SC Regular"/>
          <w:b/>
          <w:bCs/>
          <w:sz w:val="21"/>
          <w:szCs w:val="21"/>
          <w:lang w:eastAsia="zh-CN"/>
        </w:rPr>
        <w:t>，</w:t>
      </w:r>
      <w:r>
        <w:rPr>
          <w:rFonts w:hint="eastAsia" w:ascii="Songti SC Regular" w:hAnsi="Songti SC Regular" w:eastAsia="Songti SC Regular" w:cs="Songti SC Regular"/>
          <w:b/>
          <w:bCs/>
          <w:sz w:val="21"/>
          <w:szCs w:val="21"/>
          <w:lang w:val="en-US" w:eastAsia="zh-CN"/>
        </w:rPr>
        <w:t>是</w:t>
      </w:r>
      <w:r>
        <w:rPr>
          <w:rFonts w:hint="eastAsia" w:ascii="Songti SC Regular" w:hAnsi="Songti SC Regular" w:eastAsia="Songti SC Regular" w:cs="Songti SC Regular"/>
          <w:b/>
          <w:bCs/>
          <w:sz w:val="21"/>
          <w:szCs w:val="21"/>
        </w:rPr>
        <w:t>意识在时间中的投向，以及由此产生的感受、认知与痕迹的累积。</w:t>
      </w:r>
    </w:p>
    <w:p w14:paraId="26247B9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但意识投向时间的方式并不是均匀的——它有两种特殊的方向性操作：</w:t>
      </w:r>
    </w:p>
    <w:p w14:paraId="2EACDBEC">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记忆：意识向过去定向，提取已经发生过的痕迹，带入当前。</w:t>
      </w:r>
    </w:p>
    <w:p w14:paraId="4C326C5E">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想象：意识向未来定向，预演尚未发生的情景，影响当前决策。</w:t>
      </w:r>
    </w:p>
    <w:p w14:paraId="2A27171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“时间投影”：生活不仅发生在当下，也发生在当下被记忆和想象同时拉伸的时间场中。</w:t>
      </w:r>
    </w:p>
    <w:p w14:paraId="44FE524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记忆的本质：以为在读档案，其实每次都重新写</w:t>
      </w:r>
    </w:p>
    <w:p w14:paraId="06F74CF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记忆不是过去的完整复制，而是过去在当下的压缩映射——你提取的不是事件本身，而是事件在你身上留下的变形轨迹。</w:t>
      </w:r>
    </w:p>
    <w:p w14:paraId="0F1781A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这句话说得轻描淡写，但把它套回开篇那句"想起他，他就还在你旁边"，会得出一个更让人心里发凉的推论：</w:t>
      </w:r>
      <w:r>
        <w:rPr>
          <w:rFonts w:hint="eastAsia" w:ascii="Songti SC Regular" w:hAnsi="Songti SC Regular" w:eastAsia="Songti SC Regular" w:cs="Songti SC Regular"/>
          <w:b/>
          <w:bCs/>
          <w:sz w:val="21"/>
          <w:szCs w:val="21"/>
        </w:rPr>
        <w:t>你每次想起一个人，都不是在原样播放他，是在用你此刻的状态，重新演一遍他</w:t>
      </w:r>
      <w:r>
        <w:rPr>
          <w:rFonts w:hint="eastAsia" w:ascii="Songti SC Regular" w:hAnsi="Songti SC Regular" w:eastAsia="Songti SC Regular" w:cs="Songti SC Regular"/>
          <w:sz w:val="21"/>
          <w:szCs w:val="21"/>
        </w:rPr>
        <w:t>。你记得的那个背着手走路的身影，去年想起时是一个样子，今天想起时，已经悄悄掺进了这一年里你自己的变化——你更疲惫了一点，或者更释然了一点，这份新的心境会渗进你调用出来的那个画面里，让"他"也跟着变了一点点。</w:t>
      </w:r>
    </w:p>
    <w:p w14:paraId="6C79CC1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既是安慰，也是一种警醒。安慰的是：他没有真的被封存在过去，他会跟着你一起活、一起变，你们的关系没有在他走的那天就彻底停下来。警醒的是：你此刻心里那个"他"，已经不再是百分之百当年的那个人了——每一次深情的回忆，同时也是一次悄悄的改写。你留住的不是他，是你和他之间，正在被你不断重新讲述的那个故事。</w:t>
      </w:r>
    </w:p>
    <w:p w14:paraId="7E82FB8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不可逆，物理意义上的过去已经永久消散。但当一个事件发生时，它改变了你的神经连接、身体感受、认知偏好。这些改变在后续时间中持续存在。当你“回忆”时，你不是在读取一个录像文件，而是在当前状态下重新激活那些已改变的痕迹，并根据当前的需要重新组合它们。</w:t>
      </w:r>
    </w:p>
    <w:p w14:paraId="481D662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记忆是被当下需求激活的过去痕迹。</w:t>
      </w:r>
    </w:p>
    <w:p w14:paraId="34E6DBF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能记忆的事物：社会连接与感官刺激</w:t>
      </w:r>
    </w:p>
    <w:p w14:paraId="1C0E662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lang w:val="en-US" w:eastAsia="zh-CN"/>
        </w:rPr>
      </w:pPr>
      <w:r>
        <w:rPr>
          <w:rFonts w:hint="eastAsia" w:ascii="Songti SC Regular" w:hAnsi="Songti SC Regular" w:eastAsia="Songti SC Regular" w:cs="Songti SC Regular"/>
          <w:b/>
          <w:bCs/>
          <w:sz w:val="21"/>
          <w:szCs w:val="21"/>
          <w:lang w:val="en-US" w:eastAsia="zh-CN"/>
        </w:rPr>
        <w:t>你能记住的东西，只来自两处：你感知到的东西（感官），和你在关系中体验到的东西（连接）。</w:t>
      </w:r>
    </w:p>
    <w:p w14:paraId="32AEDDA4">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感官刺激</w:t>
      </w:r>
      <w:r>
        <w:rPr>
          <w:rFonts w:hint="eastAsia" w:ascii="Songti SC Regular" w:hAnsi="Songti SC Regular" w:eastAsia="Songti SC Regular" w:cs="Songti SC Regular"/>
          <w:sz w:val="21"/>
          <w:szCs w:val="21"/>
        </w:rPr>
        <w:t>：视觉、听觉、触觉、嗅觉、味觉，以及身体内部的信号——疼痛、饥饿、眩晕、疲劳。这是系统从外部环境和自身物理状态接收到的原始输入。没有感官刺激，你就没有来自物理世界的信号，也就没有可被编码为记忆的素材</w:t>
      </w:r>
    </w:p>
    <w:p w14:paraId="2A61CB8D">
      <w:pPr>
        <w:keepLines w:val="0"/>
        <w:pageBreakBefore w:val="0"/>
        <w:numPr>
          <w:ilvl w:val="0"/>
          <w:numId w:val="3"/>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社会连接</w:t>
      </w:r>
      <w:r>
        <w:rPr>
          <w:rFonts w:hint="eastAsia" w:ascii="Songti SC Regular" w:hAnsi="Songti SC Regular" w:eastAsia="Songti SC Regular" w:cs="Songti SC Regular"/>
          <w:sz w:val="21"/>
          <w:szCs w:val="21"/>
        </w:rPr>
        <w:t>：你在关系中接收到的东西——一次对话、一种语气、对方给你的回应、你在连接中感受到的接纳或拒绝。这些信号通过感官进入，但比感官刺激多了一层：它们包含了来自系统的状态信息。你记住的不仅是“他说了什么”，还有“他说的时候我的系统状态如何变化”。社会连接中的记忆，是系统状态变化与感官信号的叠加。</w:t>
      </w:r>
    </w:p>
    <w:p w14:paraId="6558264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除了这两类，第三类不存在。你无法记住一个你没有经历过的情境，也无法记住一个与任何感受、任何关系都无关的纯抽象概念——所谓的"想法"和"概念"，其实都是已有记忆碎片的重新拼装，不是凭空出现的新东西。这也是为什么，那些真正打动过你的记忆，几乎全都带着人的体温——纯粹知识性的东西再多，也撑不起"你这个人"的重量，能撑起来的，永远是那些和具体的人、具体的场景绑在一起的片段。</w:t>
      </w:r>
    </w:p>
    <w:p w14:paraId="66712CA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eastAsia="zh-CN"/>
        </w:rPr>
      </w:pPr>
      <w:r>
        <w:rPr>
          <w:rFonts w:hint="eastAsia" w:ascii="Songti SC Black" w:hAnsi="Songti SC Black" w:eastAsia="Songti SC Black" w:cs="Songti SC Black"/>
          <w:sz w:val="28"/>
          <w:szCs w:val="28"/>
        </w:rPr>
        <w:t>记忆对生活的影响</w:t>
      </w:r>
    </w:p>
    <w:p w14:paraId="013A9CA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记忆对生活的影响有两种模式：</w:t>
      </w:r>
    </w:p>
    <w:p w14:paraId="0800AF6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在模式：记忆作为背景存在，塑造你的认知倾向和行为模式，但不主动进入处理队列。你在无意识中按照过去形成的偏好做选择，但你不察觉你在调用记忆。这是之前三个影响覆盖的范围——它持续存在，但你不一定察觉它正在作用。</w:t>
      </w:r>
    </w:p>
    <w:p w14:paraId="0BDE787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这里有一个值得停下来想一想的地方：</w:t>
      </w:r>
      <w:r>
        <w:rPr>
          <w:rFonts w:hint="eastAsia" w:ascii="Songti SC Regular" w:hAnsi="Songti SC Regular" w:eastAsia="Songti SC Regular" w:cs="Songti SC Regular"/>
          <w:b/>
          <w:bCs/>
          <w:sz w:val="21"/>
          <w:szCs w:val="21"/>
          <w:lang w:val="en-US" w:eastAsia="zh-CN"/>
        </w:rPr>
        <w:t>你以为你在认识自己，其实你能直接看到的，只有意识层面这一小部分</w:t>
      </w:r>
      <w:r>
        <w:rPr>
          <w:rFonts w:hint="eastAsia" w:ascii="Songti SC Regular" w:hAnsi="Songti SC Regular" w:eastAsia="Songti SC Regular" w:cs="Songti SC Regular"/>
          <w:sz w:val="21"/>
          <w:szCs w:val="21"/>
          <w:lang w:val="en-US" w:eastAsia="zh-CN"/>
        </w:rPr>
        <w:t>。大多数塑造了你此刻反应的东西，都运行在这层你够不着的地方——不是你在隐瞒自己，是这套系统本来就没有把这部分暴露给你看。你了解一个人，包括你自己，永远只能了解到他愿意想起、或者恰好被触发想起的那一部分，剩下的那部分，即使正在悄悄决定他做出什么反应，也依然是他自己也看不见的黑箱。</w:t>
      </w:r>
    </w:p>
    <w:p w14:paraId="4CBF8DC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激活模式：记忆被触发时，进入当前处理队列，成为你此刻正在思考、感受、判断的内容。这种激活是由外部信号或内部状态变化引起的，而不是主动选择的。它在意识层面出现，引发你对当前情境的重新评估或对未来决策的调整。</w:t>
      </w:r>
    </w:p>
    <w:p w14:paraId="211D82E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记忆影响生活，不是持续不断地在后台输出信号。而是在某些时刻被激活，进入当前队列，然后在你处理完毕后退出，回到潜在状态。 这些时刻的激活，通常不由你决定——它是系统对当前情境与过去痕迹相似度的自动匹配结果。大多数时候它处于潜在状态；在特定时刻被激活后才影响当前。之前的论述把这两种状态混合在一起，造成了你的困惑。现在分开后，表述就准确了。</w:t>
      </w:r>
    </w:p>
    <w:p w14:paraId="107CCBF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记忆不被激活，不等于没有影响。</w:t>
      </w:r>
    </w:p>
    <w:p w14:paraId="78F69BE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即使你不回忆，你的认知框架已经被过去的痕迹持续塑造——你看到什么、忽略什么、如何预期一类事件的走向、对某类情景的默认反应，这些都在输入处理的同一时刻，由过去的痕迹参与调节输出方向。</w:t>
      </w:r>
    </w:p>
    <w:p w14:paraId="5765DE1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过程不占用你的注意力，不进入意识层，直接通过默认路径输出。你不察觉，但它已经改变了你对当前输入的处理方式。过去的影响不止显式回忆这一种方式——它以静默参与的方式，持续存在于你每一次不经意的反应中。</w:t>
      </w:r>
    </w:p>
    <w:p w14:paraId="67D8D8B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你察觉不到，不等于它不在运行。它只是已经内化成了系统的默认路径，不再需要显式调用。</w:t>
      </w:r>
    </w:p>
    <w:p w14:paraId="07C8F0C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如何创造记忆</w:t>
      </w:r>
      <w:r>
        <w:rPr>
          <w:rFonts w:hint="eastAsia" w:ascii="Songti SC Black" w:hAnsi="Songti SC Black" w:eastAsia="Songti SC Black" w:cs="Songti SC Black"/>
          <w:sz w:val="28"/>
          <w:szCs w:val="28"/>
        </w:rPr>
        <w:t>：偏差是触发，重组是机制</w:t>
      </w:r>
    </w:p>
    <w:p w14:paraId="7C92E328">
      <w:pPr>
        <w:pStyle w:val="5"/>
        <w:keepNext w:val="0"/>
        <w:keepLines w:val="0"/>
        <w:pageBreakBefore w:val="0"/>
        <w:numPr>
          <w:ilvl w:val="0"/>
          <w:numId w:val="7"/>
        </w:numPr>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偏差触发：记忆创建的第一道门</w:t>
      </w:r>
    </w:p>
    <w:p w14:paraId="694237C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记忆不是被动录下的。日常事件不被存储，不是因为它们不重要，而是因为它们没有触发存储机制。</w:t>
      </w:r>
    </w:p>
    <w:p w14:paraId="35EE52A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触发存储的唯一条件是：</w:t>
      </w:r>
      <w:r>
        <w:rPr>
          <w:rFonts w:hint="eastAsia" w:ascii="Songti SC Regular" w:hAnsi="Songti SC Regular" w:eastAsia="Songti SC Regular" w:cs="Songti SC Regular"/>
          <w:b/>
          <w:bCs/>
          <w:sz w:val="21"/>
          <w:szCs w:val="21"/>
        </w:rPr>
        <w:t>系统预期与接收到的反馈之间存在偏差。</w:t>
      </w:r>
    </w:p>
    <w:p w14:paraId="68C9E15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路走对了，预期与反馈匹配，系统不启动存储。路走错了，一个意料之外的转弯出现，偏差出现，系统启动存储过程：记录偏差值、偏差发生时的系统状态、偏差的上下文。</w:t>
      </w:r>
    </w:p>
    <w:p w14:paraId="3B85024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偏差是记忆创建的必要条件。偏差越大，存储启动的优先级越高，存储内容越丰富——情绪、身体反应、时间标记一并存入。偏差为零，即使你经历了，也不会形成可用记忆。</w:t>
      </w:r>
    </w:p>
    <w:p w14:paraId="4E8DE5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为什么，如果你把这一年过成十二个一模一样的月份，年底回头看，会觉得这一年好像只发生了几天的事——不是时间过得快，是三百六十五天里，绝大多数天，因为没有和"昨天"产生任何偏差，根本没有被单独存下来，它们互相覆盖、互相抹掉了对方，最后只留下了那几个真正不一样的日子。</w:t>
      </w:r>
      <w:r>
        <w:rPr>
          <w:rFonts w:hint="eastAsia" w:ascii="Songti SC Regular" w:hAnsi="Songti SC Regular" w:eastAsia="Songti SC Regular" w:cs="Songti SC Regular"/>
          <w:b/>
          <w:bCs/>
          <w:sz w:val="21"/>
          <w:szCs w:val="21"/>
        </w:rPr>
        <w:t>日子过重复了，不是浪费了时间，是那些日子从来没有真正存在过。</w:t>
      </w:r>
      <w:r>
        <w:rPr>
          <w:rFonts w:hint="eastAsia" w:ascii="Songti SC Regular" w:hAnsi="Songti SC Regular" w:eastAsia="Songti SC Regular" w:cs="Songti SC Regular"/>
          <w:sz w:val="21"/>
          <w:szCs w:val="21"/>
        </w:rPr>
        <w:t>。</w:t>
      </w:r>
    </w:p>
    <w:p w14:paraId="4C97564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eastAsia="zh-CN"/>
        </w:rPr>
      </w:pPr>
      <w:r>
        <w:rPr>
          <w:rFonts w:hint="eastAsia" w:ascii="Songti SC Black" w:hAnsi="Songti SC Black" w:eastAsia="Songti SC Black" w:cs="Songti SC Black"/>
          <w:sz w:val="21"/>
          <w:szCs w:val="21"/>
        </w:rPr>
        <w:t>二、重组机制</w:t>
      </w:r>
      <w:r>
        <w:rPr>
          <w:rFonts w:hint="eastAsia" w:ascii="Songti SC Black" w:hAnsi="Songti SC Black" w:eastAsia="Songti SC Black" w:cs="Songti SC Black"/>
          <w:sz w:val="21"/>
          <w:szCs w:val="21"/>
          <w:lang w:eastAsia="zh-CN"/>
        </w:rPr>
        <w:t>：</w:t>
      </w:r>
      <w:r>
        <w:rPr>
          <w:rFonts w:hint="eastAsia" w:ascii="Songti SC Black" w:hAnsi="Songti SC Black" w:eastAsia="Songti SC Black" w:cs="Songti SC Black"/>
          <w:sz w:val="21"/>
          <w:szCs w:val="21"/>
        </w:rPr>
        <w:t>记忆不是复制，是编译</w:t>
      </w:r>
    </w:p>
    <w:p w14:paraId="1A63B94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偏差触发存储，但存储的不是“发生了什么”的原件。系统存储的是三件事：偏差本身、发生时的系统状态、发生的上下文。</w:t>
      </w:r>
    </w:p>
    <w:p w14:paraId="18D2727C">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偏差本身（预期与反馈的差值）</w:t>
      </w:r>
    </w:p>
    <w:p w14:paraId="03D36AD3">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偏差发生时的系统状态（情绪、身体反应、时间标记）</w:t>
      </w:r>
    </w:p>
    <w:p w14:paraId="4C11BAB6">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偏差发生的上下文（它在哪些条件下被触发）</w:t>
      </w:r>
    </w:p>
    <w:p w14:paraId="66D98BC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调用时，系统不会读取原件。它根据当前状态、情绪、需求和上下文，重新组合以上三条，生成一个“当前可用版本”。这个版本不是复制，是原件与当前状态的合成。你记住的不是原事件，是你上一次调用时生成的版本。每次调用都在改写原版本，改写后覆盖存储，下次调用以新版本为基础激活。偏差值在每次重组中被修正，以新值存储回去。</w:t>
      </w:r>
    </w:p>
    <w:p w14:paraId="3815A7F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三、偏差与重组的关系</w:t>
      </w:r>
    </w:p>
    <w:p w14:paraId="29FEEF2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偏差决定记忆是否被创建，重组决定记忆在调用时如何被呈现。你没有原事件，你只有每次重组时生成的当前版本。旧偏差值在第一次调用时就被覆盖，你无法追溯原始值。你得到的始终是当前可用版本。</w:t>
      </w:r>
    </w:p>
    <w:p w14:paraId="261EAFB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如何创造值得记住的生活</w:t>
      </w:r>
    </w:p>
    <w:p w14:paraId="65645EA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偏差是记忆的唯一触发条件。增加生命体验的唯一方式就是：</w:t>
      </w:r>
      <w:r>
        <w:rPr>
          <w:rFonts w:hint="eastAsia" w:ascii="Songti SC Regular" w:hAnsi="Songti SC Regular" w:eastAsia="Songti SC Regular" w:cs="Songti SC Regular"/>
          <w:b/>
          <w:bCs/>
          <w:sz w:val="21"/>
          <w:szCs w:val="21"/>
        </w:rPr>
        <w:t>主动制造偏差</w:t>
      </w:r>
      <w:r>
        <w:rPr>
          <w:rFonts w:hint="eastAsia" w:ascii="Songti SC Regular" w:hAnsi="Songti SC Regular" w:eastAsia="Songti SC Regular" w:cs="Songti SC Regular"/>
          <w:sz w:val="21"/>
          <w:szCs w:val="21"/>
        </w:rPr>
        <w:t>。</w:t>
      </w:r>
    </w:p>
    <w:p w14:paraId="061D191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不是冒险，是在可控范围内让系统遇到“预期之外的东西”，偏差值足够大以触发存储，又不过大导致系统只记录状态变化而非事件内容。</w:t>
      </w:r>
    </w:p>
    <w:p w14:paraId="70DE1EF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具体操作方向：</w:t>
      </w:r>
    </w:p>
    <w:p w14:paraId="319227F4">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打破惯常路径</w:t>
      </w:r>
      <w:r>
        <w:rPr>
          <w:rFonts w:hint="eastAsia" w:ascii="Songti SC Regular" w:hAnsi="Songti SC Regular" w:eastAsia="Songti SC Regular" w:cs="Songti SC Regular"/>
          <w:sz w:val="21"/>
          <w:szCs w:val="21"/>
        </w:rPr>
        <w:t>：换一条路走，新路径与旧路径之间的偏差触发存储。</w:t>
      </w:r>
    </w:p>
    <w:p w14:paraId="33A43D7D">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改变输入方式</w:t>
      </w:r>
      <w:r>
        <w:rPr>
          <w:rFonts w:hint="eastAsia" w:ascii="Songti SC Regular" w:hAnsi="Songti SC Regular" w:eastAsia="Songti SC Regular" w:cs="Songti SC Regular"/>
          <w:sz w:val="21"/>
          <w:szCs w:val="21"/>
        </w:rPr>
        <w:t>：读一本从未读过的类型，听一段不熟悉的音乐，输入路径偏差出现。</w:t>
      </w:r>
    </w:p>
    <w:p w14:paraId="66937306">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制造可控意外</w:t>
      </w:r>
      <w:r>
        <w:rPr>
          <w:rFonts w:hint="eastAsia" w:ascii="Songti SC Regular" w:hAnsi="Songti SC Regular" w:eastAsia="Songti SC Regular" w:cs="Songti SC Regular"/>
          <w:sz w:val="21"/>
          <w:szCs w:val="21"/>
        </w:rPr>
        <w:t>：一顿不在计划里的饭，一场临时的散步，系统预期被打破。</w:t>
      </w:r>
    </w:p>
    <w:p w14:paraId="40243B06">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主动测试判断</w:t>
      </w:r>
      <w:r>
        <w:rPr>
          <w:rFonts w:hint="eastAsia" w:ascii="Songti SC Regular" w:hAnsi="Songti SC Regular" w:eastAsia="Songti SC Regular" w:cs="Songti SC Regular"/>
          <w:sz w:val="21"/>
          <w:szCs w:val="21"/>
        </w:rPr>
        <w:t>：你有一个旧判断，主动测试它是否仍然成立，偏差出现，存储启动。</w:t>
      </w:r>
    </w:p>
    <w:p w14:paraId="0A9E4684">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建立新连接</w:t>
      </w:r>
      <w:r>
        <w:rPr>
          <w:rFonts w:hint="eastAsia" w:ascii="Songti SC Regular" w:hAnsi="Songti SC Regular" w:eastAsia="Songti SC Regular" w:cs="Songti SC Regular"/>
          <w:sz w:val="21"/>
          <w:szCs w:val="21"/>
        </w:rPr>
        <w:t>：进入一段新关系、一次新对话，旧路径与新路径之间的偏差触发存储。</w:t>
      </w:r>
    </w:p>
    <w:p w14:paraId="59CD786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记忆是偏差的记录。你无法在没有偏差的情况下创建记忆。日常不被存储，因为它没有触发存储过程。你主动制造偏差，你就主动创造了被系统标记的事件。</w:t>
      </w:r>
    </w:p>
    <w:p w14:paraId="3C974A5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增加生命体验，不是做更多的事，是做那些与预期产生偏差的事。偏差越大，存储越深。偏差越多样，调用时能访问的记录越丰富。</w:t>
      </w:r>
    </w:p>
    <w:p w14:paraId="7A3FD92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平凡不是没有体验，而是没有偏差。</w:t>
      </w:r>
      <w:r>
        <w:rPr>
          <w:rFonts w:hint="eastAsia" w:ascii="Songti SC Regular" w:hAnsi="Songti SC Regular" w:eastAsia="Songti SC Regular" w:cs="Songti SC Regular"/>
          <w:sz w:val="21"/>
          <w:szCs w:val="21"/>
        </w:rPr>
        <w:t xml:space="preserve"> 你不必去冒险。你只需要在每一条已经铺设好的路径上，偶尔偏离一次。偏离时偏差触发存储，偏离的方向和调整被记录。它们在调用时一起输出，使你在下一次评估相似偏离时，不需要重新计算路径。你偏离过的地方，就是记忆在时间中留下的痕迹。偏差记录会持续更新，直到你不再需要偏离——因为你已经不在那条旧路径上了。</w:t>
      </w:r>
    </w:p>
    <w:p w14:paraId="633AE08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回到最初那句话——你记住什么，你就是什么人。现在可以把这句话说得再深一层：</w:t>
      </w:r>
      <w:r>
        <w:rPr>
          <w:rFonts w:hint="eastAsia" w:ascii="Songti SC Regular" w:hAnsi="Songti SC Regular" w:eastAsia="Songti SC Regular" w:cs="Songti SC Regular"/>
          <w:b/>
          <w:bCs/>
          <w:sz w:val="21"/>
          <w:szCs w:val="21"/>
          <w:lang w:val="en-US" w:eastAsia="zh-CN"/>
        </w:rPr>
        <w:t>你留在别人心里的分量，也是同一件事的另一面。</w:t>
      </w:r>
      <w:r>
        <w:rPr>
          <w:rFonts w:hint="eastAsia" w:ascii="Songti SC Regular" w:hAnsi="Songti SC Regular" w:eastAsia="Songti SC Regular" w:cs="Songti SC Regular"/>
          <w:sz w:val="21"/>
          <w:szCs w:val="21"/>
          <w:lang w:val="en-US" w:eastAsia="zh-CN"/>
        </w:rPr>
        <w:t>你去世的亲人之所以还能在你心里说话、笑，不是因为你的脑子好用，是因为他活着的时候，在你身上留下了足够多的偏差——他做的某件事、说的某句话，曾经真的让你愣了一下、改变了一点什么。那些顺顺当当、没留下任何波澜的相处，反而最容易被忘得干干净净。想让自己被人记住，被人惦记，靠的从来不是相处的时间长短，是有没有在对方心里，留下过一点真正意义上"没想到"的痕迹。</w:t>
      </w:r>
    </w:p>
    <w:p w14:paraId="6DA806A0">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59" w:name="_Toc186287244"/>
      <w:r>
        <w:rPr>
          <w:rFonts w:hint="eastAsia" w:ascii="Songti SC Black" w:hAnsi="Songti SC Black" w:eastAsia="Songti SC Black" w:cs="Songti SC Black"/>
          <w:sz w:val="32"/>
          <w:szCs w:val="32"/>
          <w:lang w:val="en-US" w:eastAsia="zh-CN"/>
        </w:rPr>
        <w:t>关于</w:t>
      </w:r>
      <w:r>
        <w:rPr>
          <w:rFonts w:hint="eastAsia" w:ascii="Songti SC Black" w:hAnsi="Songti SC Black" w:eastAsia="Songti SC Black" w:cs="Songti SC Black"/>
          <w:sz w:val="32"/>
          <w:szCs w:val="32"/>
        </w:rPr>
        <w:t>想象</w:t>
      </w:r>
      <w:bookmarkEnd w:id="59"/>
    </w:p>
    <w:p w14:paraId="297467F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走路走到岔路口，总要停下来愣一会。 左边的路宽平，但是绕远；右边的路近，但是坡陡。 你不用真的抬脚踏上去，脑子里已经先走完了：走左边，多走二里地，但是不费膝盖，半路上还能经过村口的小卖部，买瓶冰汽水；走右边，省二十分钟，但是坡陡，走起来喘，而且半路上没人家，渴了连口水都讨不到。 想完了，拍拍裤子上的灰，选一条，抬腿就走。</w:t>
      </w:r>
    </w:p>
    <w:p w14:paraId="7B14DB2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这就是想象。</w:t>
      </w:r>
    </w:p>
    <w:p w14:paraId="68F9E48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想象不是做白日梦。想象是你在脑子里先替你走一遍。</w:t>
      </w:r>
    </w:p>
    <w:p w14:paraId="49AA527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我们总觉得想象是不切实际，是胡思乱想，是小孩子才做的事。其实不是。 你不用真的走冤枉路，不用真的撞南墙，不用真的渴死在半路上，在脑子里过一遍，哪条路好走，哪条路不能走，哪个事能成，哪个事要吃亏，心里就有数了。 这是老天爷给人的本事。别的动物走错了路，就得真的绕回来，就得真的挨饿受冻。人不用，人在脑子里先试一遍，省多少力气，少摔多少跤。</w:t>
      </w:r>
    </w:p>
    <w:p w14:paraId="1FE7F12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你能走到哪，首先是你能想到哪。</w:t>
      </w:r>
    </w:p>
    <w:p w14:paraId="11CD807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我们总说要活在当下，别想那么多，想多了没用。其实不对。 你脑子里根本没有的路，你脚永远不会踏上去。你根本想不到的事，你永远不会去做。你能想到三步以后，你就不会在第一步摔跟头；你只能看到脚底下这一步，那走哪算哪，掉沟里都不奇怪。 </w:t>
      </w:r>
    </w:p>
    <w:p w14:paraId="1C9917A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人能比别的动物走得远，能做成那么多事，不是因为人腿快，不是因为人力气大，就是因为人能在脑子里，先走到还没去过的地方。</w:t>
      </w:r>
    </w:p>
    <w:p w14:paraId="2EA0AA7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当然，想象也不能想太多。 还没走呢，就先想路上会不会遇到狼，会不会下雨，会不会摔死，越想越怕，腿都软了，那不是想象，那是自己吓自己。 好的想象是帮你选路的，不是帮你捆住自己脚的。</w:t>
      </w:r>
    </w:p>
    <w:p w14:paraId="3EE3B8C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下面的话，就是想说说，想象这东西到底是怎么回事，它不是什么诗人艺术家的专利，是每个人走路都要用的本事，怎么用它帮你选对路，又不被它困住。</w:t>
      </w:r>
    </w:p>
    <w:p w14:paraId="1AB6659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想象的本质</w:t>
      </w:r>
    </w:p>
    <w:p w14:paraId="6866295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想象不是预测未来，而是利用过去痕迹的组合，在当下模拟尚未发生的事件的可能性空间。</w:t>
      </w:r>
    </w:p>
    <w:p w14:paraId="17E2A99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当你在想象中预演一个场景时，你实际上是在做两件事：</w:t>
      </w:r>
    </w:p>
    <w:p w14:paraId="4864B7B9">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从记忆中提取相关片段的痕迹。</w:t>
      </w:r>
    </w:p>
    <w:p w14:paraId="40E9384E">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把这些片段重新组合，形成一个尚未验证的新配置。</w:t>
      </w:r>
    </w:p>
    <w:p w14:paraId="5EBA0AA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想象是大脑的沙盘推演。它让系统在不需要真实消耗物理能量的情况下，先“试用”不同的行动路径及其可能后果。</w:t>
      </w:r>
    </w:p>
    <w:p w14:paraId="52DA14C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这一点值得停下来想想：</w:t>
      </w:r>
      <w:r>
        <w:rPr>
          <w:rFonts w:hint="eastAsia" w:ascii="Songti SC Regular" w:hAnsi="Songti SC Regular" w:eastAsia="Songti SC Regular" w:cs="Songti SC Regular"/>
          <w:b/>
          <w:bCs/>
          <w:sz w:val="21"/>
          <w:szCs w:val="21"/>
          <w:lang w:val="en-US" w:eastAsia="zh-CN"/>
        </w:rPr>
        <w:t>你脑子里从来没有见过、也没有想象过任何一样东西，是凭空冒出来的。</w:t>
      </w:r>
      <w:r>
        <w:rPr>
          <w:rFonts w:hint="eastAsia" w:ascii="Songti SC Regular" w:hAnsi="Songti SC Regular" w:eastAsia="Songti SC Regular" w:cs="Songti SC Regular"/>
          <w:sz w:val="21"/>
          <w:szCs w:val="21"/>
          <w:lang w:val="en-US" w:eastAsia="zh-CN"/>
        </w:rPr>
        <w:t>你以为自己在"创造"一个从没见过的未来，其实你只是在把记忆库里已经存在的旧碎片，用一种新的方式重新拼在一起。哪怕是你觉得最天马行空的一个念头，拆开看，每一块材料都来自你曾经真实经历过的某个片段——想象没有能力凭空造出新的原料，它只会拿旧的东西，拼出你没见过的新组合。</w:t>
      </w:r>
    </w:p>
    <w:p w14:paraId="3D91719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想象的两种模式</w:t>
      </w:r>
    </w:p>
    <w:p w14:paraId="665A8DB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主动想象：你有意启动的预演</w:t>
      </w:r>
    </w:p>
    <w:p w14:paraId="576422F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你主动在脑内推演——明天该怎么说、这个项目如果这样做会怎样、那条路走不通的话换哪条。</w:t>
      </w:r>
    </w:p>
    <w:p w14:paraId="5351F85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主动想象的特点是：你知道你在模拟，你控制模拟的起点和方向，偏差值由你设定，模拟结果不影响你对当前情境的判断，只影响你对未来路径的评估。你用它来提前缩小不确定性，减少实际试错的代价。</w:t>
      </w:r>
    </w:p>
    <w:p w14:paraId="09AAA43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汤师爷说的"那谁，你还记得么"——那句话触发了听者的被动想象：那些画面在听者眼前形成了还没有发生的未来，使听者在当下产生了对被提及对象未来走向的关心。他在模拟那个人的未来路径，而那条路径还没有发生，但已经以他当前状态为基础预演了一遍。</w:t>
      </w:r>
    </w:p>
    <w:p w14:paraId="6EDF4C6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被动想象：被触发时自动进入的模拟</w:t>
      </w:r>
    </w:p>
    <w:p w14:paraId="0979EC2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外部信号或内部状态变化触发了预演——一句“那谁，你还记得么”在你脑海中生成了一个“如果TA不在了会怎样”的未来。被动想象的特点是：你没有主动启动，系统被信号触发后进入了未来路径的模拟，偏差值由当前输入与路径末端之间的差异决定。你不控制模拟的起点，你只能在它进入意识后决定是否继续模拟。</w:t>
      </w:r>
    </w:p>
    <w:p w14:paraId="67E780F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汤师爷说的“那谁，你还记得么”——那句话触发了听者的被动想象：那些画面在听者眼前形成了还没有发生的未来，使听者在当下产生了对被提及对象未来走向的关心。他在模拟那个人的未来路径，而那条路径还没有发生，但已经以他当前状态为基础预演了一遍。</w:t>
      </w:r>
    </w:p>
    <w:p w14:paraId="01D38A8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想象的创建机制</w:t>
      </w:r>
    </w:p>
    <w:p w14:paraId="1DED517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记忆由偏差触发。想象由</w:t>
      </w:r>
      <w:r>
        <w:rPr>
          <w:rFonts w:hint="eastAsia" w:ascii="Songti SC Regular" w:hAnsi="Songti SC Regular" w:eastAsia="Songti SC Regular" w:cs="Songti SC Regular"/>
          <w:b/>
          <w:bCs/>
          <w:sz w:val="21"/>
          <w:szCs w:val="21"/>
        </w:rPr>
        <w:t>可能性</w:t>
      </w:r>
      <w:r>
        <w:rPr>
          <w:rFonts w:hint="eastAsia" w:ascii="Songti SC Regular" w:hAnsi="Songti SC Regular" w:eastAsia="Songti SC Regular" w:cs="Songti SC Regular"/>
          <w:sz w:val="21"/>
          <w:szCs w:val="21"/>
        </w:rPr>
        <w:t>触发。</w:t>
      </w:r>
    </w:p>
    <w:p w14:paraId="7FA360B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识别到一个尚未发生、但可能发生的路径时，系统启动预演：根据已有记忆痕迹，在当前状态下组合出一条未经验证的行动路径，评估它可能走通的程度。路径末端是可行的，预演继续；路径末端不可行，预演终止。</w:t>
      </w:r>
    </w:p>
    <w:p w14:paraId="2B47DF4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想象对生活的影响</w:t>
      </w:r>
    </w:p>
    <w:p w14:paraId="695F34C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影响一：想象决定了你的行动方向</w:t>
      </w:r>
    </w:p>
    <w:p w14:paraId="2AC9D31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你无法走向你无法想象的地方。你当前的行动方向，由你当下能预见的未来路径决定。你能预见几条，你就有几条可选路径；你一条都看不见，你就只能原地停留，等待信号进入后再启动预演。</w:t>
      </w:r>
    </w:p>
    <w:p w14:paraId="0DB2EA5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影响二：想象调整了当下的情绪状态</w:t>
      </w:r>
    </w:p>
    <w:p w14:paraId="59C30DC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你能想象三个月后的结果，你对当前疲惫的耐受度就更高；你无法想象任何方向，当前的不确定性就会直接转化为焦躁。</w:t>
      </w:r>
    </w:p>
    <w:p w14:paraId="3292440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影响三：想象构建了意义感的来源</w:t>
      </w:r>
    </w:p>
    <w:p w14:paraId="454935E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你感觉人生有意义，是因为你能想象一个未来的形状——虽然模糊，但它连接着现在。意义感不是你今天做了什么，是你今天做的这件事在你想象中会连接到的那个位置。</w:t>
      </w:r>
    </w:p>
    <w:p w14:paraId="5C296FE5">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意义感是想象为当下赋予的“延长线”。 当你丧失想象未来的能力时，意义感也随之消失</w:t>
      </w:r>
      <w:r>
        <w:rPr>
          <w:rFonts w:hint="eastAsia" w:ascii="Songti SC Regular" w:hAnsi="Songti SC Regular" w:eastAsia="Songti SC Regular" w:cs="Songti SC Regular"/>
          <w:kern w:val="0"/>
          <w:sz w:val="21"/>
          <w:szCs w:val="21"/>
          <w:lang w:val="en-US" w:eastAsia="zh-CN" w:bidi="ar"/>
        </w:rPr>
        <w:t>——这也是为什么，</w:t>
      </w:r>
      <w:r>
        <w:rPr>
          <w:rFonts w:hint="eastAsia" w:ascii="Songti SC Regular" w:hAnsi="Songti SC Regular" w:eastAsia="Songti SC Regular" w:cs="Songti SC Regular"/>
          <w:sz w:val="21"/>
          <w:szCs w:val="21"/>
          <w:lang w:val="en-US" w:eastAsia="zh-CN"/>
        </w:rPr>
        <w:t>一个人如果彻底看不到明天，眼前再具体、再实在的事，也会突然显得毫无意义：不是那件事变了，是撑着它的那条延长线断了。</w:t>
      </w:r>
    </w:p>
    <w:p w14:paraId="1037780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想象的陷阱</w:t>
      </w:r>
    </w:p>
    <w:p w14:paraId="28B7D60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想象同样可以成为意识的牢笼：</w:t>
      </w:r>
    </w:p>
    <w:p w14:paraId="3B3548D6">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当想象过度时，你会脱离当下——你“已经活在未来”了，当下只是一个需要挨过去的前奏。</w:t>
      </w:r>
    </w:p>
    <w:p w14:paraId="0321CB01">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当想象过于负面时，你会提前消耗应对未来压力的能量</w:t>
      </w:r>
      <w:r>
        <w:rPr>
          <w:rFonts w:hint="eastAsia" w:ascii="Songti SC Regular" w:hAnsi="Songti SC Regular" w:eastAsia="Songti SC Regular" w:cs="Songti SC Regular"/>
          <w:sz w:val="21"/>
          <w:szCs w:val="21"/>
        </w:rPr>
        <w:t>——这就是“焦虑”的物理实质：在想象中反复经历尚未发生的威胁，使身体提前进入应激状态。</w:t>
      </w:r>
    </w:p>
    <w:p w14:paraId="2E9B0634">
      <w:pPr>
        <w:keepLines w:val="0"/>
        <w:pageBreakBefore w:val="0"/>
        <w:numPr>
          <w:ilvl w:val="0"/>
          <w:numId w:val="8"/>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当想象过于僵化时，你会忽略当前环境中的新信息——你已经被想象中的路径锁定，看不见其他可能性。</w:t>
      </w:r>
    </w:p>
    <w:p w14:paraId="4C662E4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好的想象状态是：</w:t>
      </w:r>
      <w:r>
        <w:rPr>
          <w:rFonts w:hint="eastAsia" w:ascii="Songti SC Regular" w:hAnsi="Songti SC Regular" w:eastAsia="Songti SC Regular" w:cs="Songti SC Regular"/>
          <w:sz w:val="21"/>
          <w:szCs w:val="21"/>
          <w:lang w:val="en-US" w:eastAsia="zh-CN"/>
        </w:rPr>
        <w:t>在边界内，</w:t>
      </w:r>
      <w:r>
        <w:rPr>
          <w:rFonts w:hint="eastAsia" w:ascii="Songti SC Regular" w:hAnsi="Songti SC Regular" w:eastAsia="Songti SC Regular" w:cs="Songti SC Regular"/>
          <w:sz w:val="21"/>
          <w:szCs w:val="21"/>
        </w:rPr>
        <w:t>未来可以被预演</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rPr>
        <w:t>被用来调整当前行动，但不占据当前注意力的全部带宽。 你知道未来可能发生什么，但你仍然能感知到当前正在发生什么。</w:t>
      </w:r>
    </w:p>
    <w:p w14:paraId="7D1CD81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记忆与想象的共生关系</w:t>
      </w:r>
    </w:p>
    <w:p w14:paraId="34DE859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记忆和想象不是独立的。它们之间存在一个动态循环：</w:t>
      </w:r>
    </w:p>
    <w:p w14:paraId="7ABEC96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记忆为想象提供原料。想象为记忆提供新的分类方式。</w:t>
      </w:r>
    </w:p>
    <w:p w14:paraId="55C13D2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具体地说：</w:t>
      </w:r>
    </w:p>
    <w:p w14:paraId="709B8F7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你没有对应记忆痕迹的领域，无法想象——你不能想象从未感知过的颜色，不能预演从未经历过的人际交互模式。</w:t>
      </w:r>
    </w:p>
    <w:p w14:paraId="77F4721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当你想象一个新场景时，它的结果是“新”的，你还没有经历过。但一旦它真的发生，它就会转化为新的记忆痕迹，加入你的原料库，使你未来可以想象出更丰富的场景。</w:t>
      </w:r>
    </w:p>
    <w:p w14:paraId="7AD591B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记忆是原料库，想象是组装车间。两者协同决定了你能看到多远的过去和未来。这个循环的运作质量，直接决定了你的生活质量：</w:t>
      </w:r>
    </w:p>
    <w:p w14:paraId="0E1DB78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p w14:paraId="09C7DEDD">
      <w:pPr>
        <w:bidi w:val="0"/>
        <w:jc w:val="center"/>
        <w:rPr>
          <w:rFonts w:hint="eastAsia" w:ascii="Songti SC Regular" w:hAnsi="Songti SC Regular" w:eastAsia="Songti SC Regular" w:cs="Songti SC Regular"/>
          <w:b/>
          <w:bCs/>
          <w:sz w:val="21"/>
          <w:szCs w:val="21"/>
          <w:lang w:val="en-US" w:eastAsia="zh-CN"/>
        </w:rPr>
      </w:pPr>
      <w:r>
        <w:rPr>
          <w:rFonts w:hint="eastAsia" w:ascii="Songti SC Regular" w:hAnsi="Songti SC Regular" w:eastAsia="Songti SC Regular" w:cs="Songti SC Regular"/>
          <w:b/>
          <w:bCs/>
          <w:sz w:val="21"/>
          <w:szCs w:val="21"/>
          <w:lang w:val="en-US" w:eastAsia="zh-CN"/>
        </w:rPr>
        <w:t>记忆想象如何决定生活质量</w:t>
      </w:r>
    </w:p>
    <w:p w14:paraId="4386A50E">
      <w:pPr>
        <w:keepLines w:val="0"/>
        <w:pageBreakBefore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2453"/>
        <w:gridCol w:w="2453"/>
      </w:tblGrid>
      <w:tr w14:paraId="1E9A6261">
        <w:tc>
          <w:tcPr>
            <w:tcW w:w="1666" w:type="pct"/>
            <w:vAlign w:val="center"/>
          </w:tcPr>
          <w:p w14:paraId="01E8BF2B">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记忆质量</w:t>
            </w:r>
          </w:p>
        </w:tc>
        <w:tc>
          <w:tcPr>
            <w:tcW w:w="1666" w:type="pct"/>
            <w:vAlign w:val="center"/>
          </w:tcPr>
          <w:p w14:paraId="3330E13A">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想象</w:t>
            </w:r>
          </w:p>
          <w:p w14:paraId="6BA00214">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质量</w:t>
            </w:r>
          </w:p>
        </w:tc>
        <w:tc>
          <w:tcPr>
            <w:tcW w:w="1666" w:type="pct"/>
            <w:vAlign w:val="center"/>
          </w:tcPr>
          <w:p w14:paraId="0EE49E56">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生活状态</w:t>
            </w:r>
          </w:p>
        </w:tc>
      </w:tr>
      <w:tr w14:paraId="33FF223D">
        <w:tc>
          <w:tcPr>
            <w:tcW w:w="1666" w:type="pct"/>
            <w:vAlign w:val="center"/>
          </w:tcPr>
          <w:p w14:paraId="44A01AF6">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丰富且可提取</w:t>
            </w:r>
          </w:p>
        </w:tc>
        <w:tc>
          <w:tcPr>
            <w:tcW w:w="1666" w:type="pct"/>
            <w:vAlign w:val="center"/>
          </w:tcPr>
          <w:p w14:paraId="2145C3DA">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灵活且适度</w:t>
            </w:r>
          </w:p>
        </w:tc>
        <w:tc>
          <w:tcPr>
            <w:tcW w:w="1666" w:type="pct"/>
            <w:vAlign w:val="center"/>
          </w:tcPr>
          <w:p w14:paraId="2D5CD650">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生活在时间和空间中都有厚度，既能回顾也能展望</w:t>
            </w:r>
          </w:p>
        </w:tc>
      </w:tr>
      <w:tr w14:paraId="7B79B23B">
        <w:tc>
          <w:tcPr>
            <w:tcW w:w="1666" w:type="pct"/>
            <w:vAlign w:val="center"/>
          </w:tcPr>
          <w:p w14:paraId="26384C6C">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贫瘠或僵化</w:t>
            </w:r>
          </w:p>
        </w:tc>
        <w:tc>
          <w:tcPr>
            <w:tcW w:w="1666" w:type="pct"/>
            <w:vAlign w:val="center"/>
          </w:tcPr>
          <w:p w14:paraId="761CCB8C">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贫瘠或过度</w:t>
            </w:r>
          </w:p>
        </w:tc>
        <w:tc>
          <w:tcPr>
            <w:tcW w:w="1666" w:type="pct"/>
            <w:vAlign w:val="center"/>
          </w:tcPr>
          <w:p w14:paraId="11582B9F">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被卡在当下，找不到方向也走不出去</w:t>
            </w:r>
          </w:p>
        </w:tc>
      </w:tr>
      <w:tr w14:paraId="3F7DBB77">
        <w:tc>
          <w:tcPr>
            <w:tcW w:w="1666" w:type="pct"/>
            <w:vAlign w:val="center"/>
          </w:tcPr>
          <w:p w14:paraId="3234AC5E">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丰富但无法提取</w:t>
            </w:r>
          </w:p>
        </w:tc>
        <w:tc>
          <w:tcPr>
            <w:tcW w:w="1666" w:type="pct"/>
            <w:vAlign w:val="center"/>
          </w:tcPr>
          <w:p w14:paraId="250330F6">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灵活但过度</w:t>
            </w:r>
          </w:p>
        </w:tc>
        <w:tc>
          <w:tcPr>
            <w:tcW w:w="1666" w:type="pct"/>
            <w:vAlign w:val="center"/>
          </w:tcPr>
          <w:p w14:paraId="5B9AFF71">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被过去和未来的碎片同时淹没，无法安住于当下</w:t>
            </w:r>
          </w:p>
        </w:tc>
      </w:tr>
      <w:tr w14:paraId="52E52E4C">
        <w:tc>
          <w:tcPr>
            <w:tcW w:w="1666" w:type="pct"/>
            <w:vAlign w:val="center"/>
          </w:tcPr>
          <w:p w14:paraId="59787BE5">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贫瘠但可提取</w:t>
            </w:r>
          </w:p>
        </w:tc>
        <w:tc>
          <w:tcPr>
            <w:tcW w:w="1666" w:type="pct"/>
            <w:vAlign w:val="center"/>
          </w:tcPr>
          <w:p w14:paraId="1A0B4028">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灵活且适度</w:t>
            </w:r>
          </w:p>
        </w:tc>
        <w:tc>
          <w:tcPr>
            <w:tcW w:w="1666" w:type="pct"/>
            <w:vAlign w:val="center"/>
          </w:tcPr>
          <w:p w14:paraId="44EF6813">
            <w:pPr>
              <w:keepLines w:val="0"/>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Songti SC Regular" w:hAnsi="Songti SC Regular" w:eastAsia="Songti SC Regular" w:cs="Songti SC Regular"/>
                <w:sz w:val="21"/>
                <w:szCs w:val="21"/>
                <w:vertAlign w:val="baseline"/>
              </w:rPr>
            </w:pPr>
            <w:r>
              <w:rPr>
                <w:rFonts w:hint="eastAsia" w:ascii="Songti SC Regular" w:hAnsi="Songti SC Regular" w:eastAsia="Songti SC Regular" w:cs="Songti SC Regular"/>
                <w:sz w:val="21"/>
                <w:szCs w:val="21"/>
                <w:lang w:val="en-US" w:eastAsia="zh-CN"/>
              </w:rPr>
              <w:t>容易创造新的痕迹，但缺少厚度——生活在浅层</w:t>
            </w:r>
          </w:p>
        </w:tc>
      </w:tr>
    </w:tbl>
    <w:p w14:paraId="336828AB">
      <w:pPr>
        <w:keepLines w:val="0"/>
        <w:pageBreakBefore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1E5F1EB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好的状态是：记忆可以被提取但不过度干扰当前感知，想象可以被调用但不过度占据当前注意。 这使你能够同时拥有“经历过”的深度和“可能发生”的开放，而不被任何一端完全占据。</w:t>
      </w:r>
    </w:p>
    <w:p w14:paraId="4E302AE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时间投影：记忆与想象如何拉长你的生命</w:t>
      </w:r>
    </w:p>
    <w:p w14:paraId="4CE0F60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一、物理时间 vs. 体验时间</w:t>
      </w:r>
    </w:p>
    <w:p w14:paraId="1B3248B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物理时间</w:t>
      </w:r>
      <w:r>
        <w:rPr>
          <w:rFonts w:hint="eastAsia" w:ascii="Songti SC Regular" w:hAnsi="Songti SC Regular" w:eastAsia="Songti SC Regular" w:cs="Songti SC Regular"/>
          <w:sz w:val="21"/>
          <w:szCs w:val="21"/>
        </w:rPr>
        <w:t>：钟表上的刻度。一天24小时，一年365天。它匀速前进，对任何人都一样。</w:t>
      </w:r>
    </w:p>
    <w:p w14:paraId="1B0ADA5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体验时间</w:t>
      </w:r>
      <w:r>
        <w:rPr>
          <w:rFonts w:hint="eastAsia" w:ascii="Songti SC Regular" w:hAnsi="Songti SC Regular" w:eastAsia="Songti SC Regular" w:cs="Songti SC Regular"/>
          <w:sz w:val="21"/>
          <w:szCs w:val="21"/>
        </w:rPr>
        <w:t>：你感受到的“时间长度”。一个周末如果做了一件新鲜事，回到周一感觉过了很久；一个周末如果在家躺了两天，周一早上感觉什么都没发生。</w:t>
      </w:r>
    </w:p>
    <w:p w14:paraId="009271D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体验时间的长短，取决于你在单位物理时间内积累了多厚的记忆痕迹。</w:t>
      </w:r>
      <w:r>
        <w:rPr>
          <w:rFonts w:hint="eastAsia" w:ascii="Songti SC Regular" w:hAnsi="Songti SC Regular" w:eastAsia="Songti SC Regular" w:cs="Songti SC Regular"/>
          <w:sz w:val="21"/>
          <w:szCs w:val="21"/>
        </w:rPr>
        <w:t>经历新鲜事，偏差触发存储，记忆痕迹变厚，你回看时感觉时间密度高；经历重复事，偏差为零，不触发存储，痕迹单薄，你回看时感觉时间密度低。</w:t>
      </w:r>
    </w:p>
    <w:p w14:paraId="221C7174">
      <w:pPr>
        <w:keepLines w:val="0"/>
        <w:pageBreakBefore w:val="0"/>
        <w:numPr>
          <w:ilvl w:val="0"/>
          <w:numId w:val="7"/>
        </w:numPr>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记忆如何拉长时间密度</w:t>
      </w:r>
    </w:p>
    <w:p w14:paraId="358A28D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你经历一个事件，如果它与预期产生偏差，存储过程启动，痕迹被记录。存储的痕迹越厚，你在回看时能调用到的内容越多。内容多，时间感变长。痕迹薄，调用时内容少，时间感变短。</w:t>
      </w:r>
    </w:p>
    <w:p w14:paraId="054A239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你第一次去一个城市，偏差记录丰富——交通、气味、语言、街景都与预期不同。你回看那次旅行，感觉经历了很多，时间被拉长了。</w:t>
      </w:r>
    </w:p>
    <w:p w14:paraId="37B49B1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你第十次去同一个城市，偏差记录稀少——交通、气味、语言、街景都与预期一致。你回看这次旅行，感觉什么都没发生，时间被压缩了。</w:t>
      </w:r>
    </w:p>
    <w:p w14:paraId="7C358B8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记忆厚度决定了你回看时能提取的内容量。内容量决定了你在心理上感知到的“时间长度”。</w:t>
      </w:r>
    </w:p>
    <w:p w14:paraId="193AFC4E">
      <w:pPr>
        <w:keepLines w:val="0"/>
        <w:pageBreakBefore w:val="0"/>
        <w:numPr>
          <w:ilvl w:val="0"/>
          <w:numId w:val="7"/>
        </w:numPr>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想象如何拉长时间密度</w:t>
      </w:r>
    </w:p>
    <w:p w14:paraId="450E807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想象让未来路径进入当前意识，延长了你的“当下”感知范围。</w:t>
      </w:r>
    </w:p>
    <w:p w14:paraId="5247DC7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站在一个决策点，只能看见当前这一步，你的时间场范围就是“当前这一步”。你站在同样位置，能预见到接下来三步，你的时间场范围扩展到未来三步的范围。你站在同样位置，能预见到五步、十步，你当前感知到的时间窗口更宽。</w:t>
      </w:r>
    </w:p>
    <w:p w14:paraId="796EA8D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你能预见的未来越远，你当下的时间感就越宽。不是因为未来发生了，是因为你已经感知到了它可能发生的位置，你已经在心理上占据了那些位置，所以它们变成了当下的一部分。</w:t>
      </w:r>
    </w:p>
    <w:p w14:paraId="36290AA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想象跨度决定了你在当下能感知到的“未来长度”。跨度越大，当下的时间场就越宽。</w:t>
      </w:r>
    </w:p>
    <w:p w14:paraId="5B45100B">
      <w:pPr>
        <w:keepLines w:val="0"/>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四、</w:t>
      </w:r>
      <w:r>
        <w:rPr>
          <w:rFonts w:hint="eastAsia" w:ascii="Songti SC Regular" w:hAnsi="Songti SC Regular" w:eastAsia="Songti SC Regular" w:cs="Songti SC Regular"/>
          <w:b/>
          <w:bCs/>
          <w:sz w:val="21"/>
          <w:szCs w:val="21"/>
        </w:rPr>
        <w:t>如何有意识地拉长时间</w:t>
      </w:r>
    </w:p>
    <w:p w14:paraId="7916965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增加记忆的偏差值</w:t>
      </w:r>
      <w:r>
        <w:rPr>
          <w:rFonts w:hint="eastAsia" w:ascii="Songti SC Regular" w:hAnsi="Songti SC Regular" w:eastAsia="Songti SC Regular" w:cs="Songti SC Regular"/>
          <w:sz w:val="21"/>
          <w:szCs w:val="21"/>
        </w:rPr>
        <w:t>：你不需要做不一样的事，你只需要把已经做过的事，用新的方式做一次。换一条路走，换一种顺序做，换一个角度观察。新路径与旧路径之间的偏差触发存储，痕迹积累增厚，你回看时内容更多，时间感更长。</w:t>
      </w:r>
    </w:p>
    <w:p w14:paraId="365F945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扩大想象的跨度</w:t>
      </w:r>
      <w:r>
        <w:rPr>
          <w:rFonts w:hint="eastAsia" w:ascii="Songti SC Regular" w:hAnsi="Songti SC Regular" w:eastAsia="Songti SC Regular" w:cs="Songti SC Regular"/>
          <w:sz w:val="21"/>
          <w:szCs w:val="21"/>
        </w:rPr>
        <w:t>：你不需要预演更远的未来，你只需要在预演中向当前路径的延伸方向多走一步。不是“十年后我会怎样”，是“这个项目结束后，下一步可能做什么”。跨度扩大一步，你的当下时间场就跟着扩大一步。</w:t>
      </w:r>
    </w:p>
    <w:p w14:paraId="6A681BD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在预演中标记你已经走过的路径</w:t>
      </w:r>
      <w:r>
        <w:rPr>
          <w:rFonts w:hint="eastAsia" w:ascii="Songti SC Regular" w:hAnsi="Songti SC Regular" w:eastAsia="Songti SC Regular" w:cs="Songti SC Regular"/>
          <w:sz w:val="21"/>
          <w:szCs w:val="21"/>
        </w:rPr>
        <w:t>：预演结束后，把预演中的路径与当前路径建立连接。连接建立后，你在下次调用时就会同时看到旧路径和新路径的位置，你的感知范围已经包含了尚未到达的位置。位置出现在你心里，时间就被拉长了。</w:t>
      </w:r>
    </w:p>
    <w:p w14:paraId="6FC1EAB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6EE863D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时间投影的总结</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rPr>
        <w:t>物理时间不会变长，但你的时间感会变长。</w:t>
      </w:r>
    </w:p>
    <w:p w14:paraId="24546EE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记忆把过去的痕迹带进当下，拉长你能感知到的过去范围。想象把未来的路径带进当下，拉长你能感知到的未来范围。过去和未来同时进入当下，当下的时间场就被拉长了。</w:t>
      </w:r>
    </w:p>
    <w:p w14:paraId="6AD89B5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的生活长度，不是从出生到死亡的那条直线，是你每时每刻能感知到的区间宽度。宽度由记忆的厚度和想象的跨度共同决定。你无法增加物理时间，但你可以增加单位时间内积累的记忆厚度，扩大你能预见的未来跨度。内容多了，时间感就长了。时间感长了，你的生活就长了。</w:t>
      </w:r>
    </w:p>
    <w:p w14:paraId="3124BBC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回头再看那个岔路口：真正让你选对路的，不是你想得多聪明，是你脑子里那个"曾经的自己"攒下了多少可以调用的旧路——想得远的人，走的路未必更快，但他脚下每一步，都比只看得见脚尖的人，多了一层底气。</w:t>
      </w:r>
    </w:p>
    <w:p w14:paraId="714EF793">
      <w:pPr>
        <w:keepLines w:val="0"/>
        <w:pageBreakBefore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p>
    <w:p w14:paraId="10EB6C13">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60" w:name="_Toc2046036229"/>
      <w:r>
        <w:rPr>
          <w:rFonts w:hint="eastAsia" w:ascii="Songti SC Black" w:hAnsi="Songti SC Black" w:eastAsia="Songti SC Black" w:cs="Songti SC Black"/>
          <w:sz w:val="32"/>
          <w:szCs w:val="32"/>
          <w:lang w:val="en-US" w:eastAsia="zh-CN"/>
        </w:rPr>
        <w:t>关于预支</w:t>
      </w:r>
      <w:bookmarkEnd w:id="60"/>
    </w:p>
    <w:p w14:paraId="7264A4A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想象的核心弊病——未来预支</w:t>
      </w:r>
    </w:p>
    <w:p w14:paraId="05765C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想象是大脑自带的沙盘推演系统，用以模拟路径、权衡利弊、降低现实试错成本，是人区别于动物的核心心智能力。但这套系统存在一个致命的原生漏洞：大脑无法精准区分「真实发生的现实」与「完整逼真的脑海模拟」。</w:t>
      </w:r>
    </w:p>
    <w:p w14:paraId="1B8E88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只要想象画面足够具体、情绪足够投入，大脑就会提前完成收益结算、提前发放情绪奖赏。让人在尚未行动、尚未付出、尚未真实经历的前提下，提前透支本该属于终点的苦乐与吉凶。</w:t>
      </w:r>
    </w:p>
    <w:p w14:paraId="550676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所有精神内耗、拖延瘫痪、不敢开局、爱而不得、想而不动，底层皆源于三种预支：行动预支成就感、情感预支亲密感、未知预支恐惧感。前者透支未来的甜，消解当下动力；后者透支未来的苦，扼杀当下勇气。</w:t>
      </w:r>
    </w:p>
    <w:p w14:paraId="07E683C0">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正向预支一：行动奖励预支——拖延与摆烂的底层根源</w:t>
      </w:r>
    </w:p>
    <w:p w14:paraId="7DDA05B3">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核心本质：未行先享，零成本结算成功</w:t>
      </w:r>
    </w:p>
    <w:p w14:paraId="2AF5B8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真正废掉一个人行动力的，从来不是事情难度太高，而是行动未启动，奖励已到账。</w:t>
      </w:r>
    </w:p>
    <w:p w14:paraId="38E536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多数人的拖延闭环高度固定：想要蜕变、想要成事、想要改变现状，还未迈出第一步，就先在脑海完整推演一遍逆袭成功的圆满结局。被认可、变优秀、摆脱困境、收获红利的画面足够逼真，大脑即刻分泌多巴胺，提前完成一次完整的「成功结算」。</w:t>
      </w:r>
    </w:p>
    <w:p w14:paraId="6131A4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现实的正向逻辑是：过程付出损耗 → 终点兑换奖励。</w:t>
      </w:r>
    </w:p>
    <w:p w14:paraId="203A71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空想的预支逻辑是：零成本空想透支 → 提前拿满情绪奖励 → 彻底丧失行动意愿。</w:t>
      </w:r>
    </w:p>
    <w:p w14:paraId="742778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这就是“想法千万条，原地躺平”的真相：所有翻盘的爽感、蜕变的愉悦、成事的满足，早已在动手之前被提前透支干净。</w:t>
      </w:r>
    </w:p>
    <w:p w14:paraId="3BF5501E">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心理机制：前置性目标替代效应</w:t>
      </w:r>
    </w:p>
    <w:p w14:paraId="4A4A1D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当目标处于空白、未落地的初始阶段，人对结果的渴求最强、期待最高。此时一旦开启单边美化式想象，大脑会直接用「虚拟成功」填补当下的匮乏感，生成三重致命认知错觉：</w:t>
      </w:r>
    </w:p>
    <w:p w14:paraId="46CBF3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第一，这件事我已经懂了、会了、成了；</w:t>
      </w:r>
    </w:p>
    <w:p w14:paraId="7065BC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第二，最终结果已然锁定，早做晚做没有区别；</w:t>
      </w:r>
    </w:p>
    <w:p w14:paraId="6DAAAB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第三，我已经体验过变好的快乐，当下无需承受辛苦。</w:t>
      </w:r>
    </w:p>
    <w:p w14:paraId="13C49B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原本支撑人开局的渴望、张力与动力，在准备阶段就被彻底抽空。看似是规划未来，实则是用空想透支未来，废掉当下的执行力。</w:t>
      </w:r>
    </w:p>
    <w:p w14:paraId="509783F3">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前置预支的致命性：直接扼杀开局可能性</w:t>
      </w:r>
    </w:p>
    <w:p w14:paraId="4547DF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行动中预支奖励，顶多让人中途懈怠、半途而废；而行动前的前置预支，直接让人永远无法开局。</w:t>
      </w:r>
    </w:p>
    <w:p w14:paraId="06462A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身处行动过程中，时间、精力、沉没成本会推着人往前走；但行动前的空想预支，是纯粹零成本的情绪套现。无需付出、无需承压、无需吃苦，就能获得极致的满足感，这是大脑最偷懒、最上瘾的高熵状态。</w:t>
      </w:r>
    </w:p>
    <w:p w14:paraId="2EE932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长期如此会固化病态心智：凡是需要长期沉淀、吃苦坚持的事，先脑补圆满、透支奖励，随后原地躺平、永不启动。间歇性踌躇满志、持续性混吃等死，皆由此而来。</w:t>
      </w:r>
    </w:p>
    <w:p w14:paraId="59890320">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行动预支的连锁恶果</w:t>
      </w:r>
    </w:p>
    <w:p w14:paraId="608448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第一，循环内耗，持续耗散生命能量。每一次想要改变，都先幻想成功、透支动力，随后落地瘫痪、愧疚焦虑，形成“空想亢奋—现实摆烂—自我否定”的死循环，无产出、纯内耗。</w:t>
      </w:r>
    </w:p>
    <w:p w14:paraId="5535EA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第二，能力停滞，认知悬浮。一切成长都源于真实行动与试错，而非脑海幻想。长期前置预支，会让人永远停留在认知层面，没有真实积累、没有技能迭代，心智看似通透，能力始终空白。</w:t>
      </w:r>
    </w:p>
    <w:p w14:paraId="4C1D21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第三，现实与认知撕裂。脑海里的自己持续升级，现实里的自己原地踏步，认知落差不断拉大，滋生迷茫、自卑、无力感，人生持续失序。</w:t>
      </w:r>
    </w:p>
    <w:p w14:paraId="6E508B7F">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5. 神经底层逻辑：虚实奖励通路完全重合</w:t>
      </w:r>
    </w:p>
    <w:p w14:paraId="2E3FD1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脑无法区分真实成功与模拟成功，当人完整幻想目标落地、前路顺遂、收获认可时，奖赏脑区会同步激活，提前分泌多巴胺。本该熬过枯燥、付出代价、走完全程才能兑换的奖励，被想象直接跳过过程、提前兑付。</w:t>
      </w:r>
    </w:p>
    <w:p w14:paraId="0A2BA6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对应岔路口模型可清晰区分：</w:t>
      </w:r>
    </w:p>
    <w:p w14:paraId="02429C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良性推演：只模拟路途远近、坡度损耗、利弊取舍，只为决策服务，不沉浸舒适结局；</w:t>
      </w:r>
    </w:p>
    <w:p w14:paraId="692A0F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预支空想：反复沉浸平坦顺遂、轻松圆满的结局，提前透支终点成就感，消解行路动力。</w:t>
      </w:r>
    </w:p>
    <w:p w14:paraId="48BB4AE3">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6. 积极幻想悖论：美化未来，反而废掉自己</w:t>
      </w:r>
    </w:p>
    <w:p w14:paraId="64ADF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心理学「积极幻想悖论」证实：只美化结果、跳过困难、规避代价的正向幻想，不会激励人，反而产生目标替代效应，彻底削弱行动力。</w:t>
      </w:r>
    </w:p>
    <w:p w14:paraId="702402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完整链路：完美画面脑补→多巴胺提前释放→替代性满足落地→未完成的内在张力消散→行动动力归零。</w:t>
      </w:r>
    </w:p>
    <w:p w14:paraId="097235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行动力的本质，是“尚未拥有、尚未完成”的渴求缺口。想象提前填满缺口、提前结算终点，人就会产生“已然完成”的错觉，再也不愿承担现实的枯燥、辛苦与挫折。</w:t>
      </w:r>
    </w:p>
    <w:p w14:paraId="64D8F6B4">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7. 行动预支的三重内在损耗</w:t>
      </w:r>
    </w:p>
    <w:p w14:paraId="293706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其一，生命能量空耗。空想带来的亢奋与满足，同样消耗先天元气。纯情绪透支、无现实产出，导致真正需要做事时心神疲惫、专注力涣散。</w:t>
      </w:r>
    </w:p>
    <w:p w14:paraId="59E692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其二，滋生虚假掌控感。美化式想象自动屏蔽风险、意外与代价，让人误以为前路平坦、万事易得，丧失审慎布局、规避风险的心智。</w:t>
      </w:r>
    </w:p>
    <w:p w14:paraId="27609F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其三，放大现实落差焦虑。幻想阈值极高，现实推进缓慢且不完美，多巴胺快速回落，形成“幻想快乐—现实失落—逃避再幻想”的恶性熵增循环。</w:t>
      </w:r>
    </w:p>
    <w:p w14:paraId="00FE6EA6">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正向预支二：情感亲密预支——架空真实关系的元凶</w:t>
      </w:r>
    </w:p>
    <w:p w14:paraId="54A878B0">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情感预支的本质：虚拟陪伴替代真实时空相处</w:t>
      </w:r>
    </w:p>
    <w:p w14:paraId="5A6719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行动想象预支的是「成就感多巴胺」，情感想象预支的是「亲密感催产素」。</w:t>
      </w:r>
    </w:p>
    <w:p w14:paraId="33981F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当人脑补被理解、被偏爱、双向奔赴、长久相守的画面，大脑会真实产生安稳、治愈、心动的情绪体验。这份亲密获得感，本该依靠长期共同时空、双向付出、包容磨合、细碎陪伴慢慢兑换。</w:t>
      </w:r>
    </w:p>
    <w:p w14:paraId="3EFCB4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但情感空想可以零成本、无门槛提前透支。脑子里把恋爱、陪伴、相守过完了，现实里就懒得经营、懒得奔赴、懒得包容，这是多数亲密关系淡化、落空的底层真相。</w:t>
      </w:r>
    </w:p>
    <w:p w14:paraId="78D3B312">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情感预支的四层隐性伤害</w:t>
      </w:r>
    </w:p>
    <w:p w14:paraId="6C705F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第一，单向情绪内耗，持续耗损心神。脑补滋生的期待、心动、委屈、遗憾，都会扰动气血、消耗生命能量。没有真实互动补偿，只有单方面情绪起伏，是典型的高熵内耗。</w:t>
      </w:r>
    </w:p>
    <w:p w14:paraId="6B92E5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拉高亲密阈值，现实处处失望。想象会自动美化伴侣、美化关系、剔除琐碎矛盾。预支过极致完美的情感体验后，现实里人的迟钝、缺点、疏忽、摩擦都会被无限放大，再也无法接纳真实、粗糙、落地的亲密关系。</w:t>
      </w:r>
    </w:p>
    <w:p w14:paraId="2A6DBA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第三，消解经营关系的核心动力。人愿意主动奔赴、包容、付出，源于内心的情感缺口与渴求。想象提前填满空缺，虚拟陪伴带来假性圆满，让人懒得沟通、懒得磨合、懒得主动，任由现实联结慢慢断裂。</w:t>
      </w:r>
    </w:p>
    <w:p w14:paraId="5577CC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第四，错判真实时空距离。稳固的情感羁绊，来自真实共处、共同记忆、双向磨合的长期堆叠。脑补的默契与相守是架空的精神联结，无法抵消现实的认知时差、节奏错位与利益分歧，终究是镜花水月。</w:t>
      </w:r>
    </w:p>
    <w:p w14:paraId="05F59521">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负向预支：风险恐惧预支——困住人生的隐形牢笼</w:t>
      </w:r>
    </w:p>
    <w:p w14:paraId="1F6F8B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正向预支透支未来的甜，让人有路不想走；负向预支透支未来的苦，让人有路不敢走。相较于奖励预支，风险预支更隐蔽、更致命，是多数人懦弱退缩、自我设限、人生止步的根源。</w:t>
      </w:r>
    </w:p>
    <w:p w14:paraId="2EFC4CE8">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风险预支的本质：把概率苦难，预支成既定伤害</w:t>
      </w:r>
    </w:p>
    <w:p w14:paraId="17BC36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现实苦难有边界、有时效：事件发生→短暂承压→能量消耗→随之消散。</w:t>
      </w:r>
    </w:p>
    <w:p w14:paraId="5A054C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预支风险的内耗无边界、无终止：事件未发生、概率未知→脑补最坏结局→提前进入应激状态→持续消耗生命能量→绝大多数灾难从未落地。</w:t>
      </w:r>
    </w:p>
    <w:p w14:paraId="1772F6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大脑无法区分真实危机与模拟危机，负面画面一旦完整成型，焦虑、恐惧、无力感、羞耻感会立刻真实生效。所谓风险预支，就是用百分百的情绪代价，去兑付一件低概率甚至零概率的未来坏事。</w:t>
      </w:r>
    </w:p>
    <w:p w14:paraId="32AA7682">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双向预支的对立闭环</w:t>
      </w:r>
    </w:p>
    <w:p w14:paraId="042A1D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正向奖励预支：脑补圆满、透支愉悦 → 内心缺口填满 → 丧失行动动力 → 想而不动、躺平内耗</w:t>
      </w:r>
    </w:p>
    <w:p w14:paraId="2C9DAA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负向风险预支：脑补灾难、透支恐惧 → 内心安全感击穿 → 丧失开局勇气 → 敢想不敢为、自我设限</w:t>
      </w:r>
    </w:p>
    <w:p w14:paraId="46B540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良性想象是客观权衡利弊，双向预支是彻底的精神束缚，锁死人生所有成长可能性。</w:t>
      </w:r>
    </w:p>
    <w:p w14:paraId="3DEC10D5">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风险预支的四重不可逆损耗</w:t>
      </w:r>
    </w:p>
    <w:p w14:paraId="0CAF81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慢性精神内耗，持续耗散元气。真实挫折是瞬时冲击，可修复、可自愈；风险预支是24小时循环的自我折磨，反复脑补失败、丢人、被否定、遇挫折的画面，无产出、纯消耗，让人长期疲惫、专注力涣散、情绪低落。</w:t>
      </w:r>
    </w:p>
    <w:p w14:paraId="633BA4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第二，透支心理韧性，压低抗压阈值。人的心理承载力有限，本该留待真实困境使用。长期提前预支痛苦与恐惧，会耗尽心理额度，导致原本轻松应对的小事，也会让人崩溃退缩，心态愈发脆弱。</w:t>
      </w:r>
    </w:p>
    <w:p w14:paraId="1668C0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三，锁定虚假负面，主动放弃所有机会。未来本是开放、不确定的，有失败的可能，更有突破的可能。风险预支让人单方面锁定最坏结果，把“可能失败”默认为“必然失败”，主动规避争取、回避突破、封闭自我。</w:t>
      </w:r>
    </w:p>
    <w:p w14:paraId="6EA47D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第四，形成自我实现的负面预言。长期预支风险会让人心态紧绷、决策变形、言行拘谨，原本顺利的事也容易出错翻车。人误以为预判精准，实则是预支恐惧的负面想象，亲手制造了现实的失败。</w:t>
      </w:r>
    </w:p>
    <w:p w14:paraId="23F5F8C8">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核心边界：理性推演 VS 病态预支</w:t>
      </w:r>
    </w:p>
    <w:p w14:paraId="594403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很多人混淆风险预判与负面空想，实则天差地别，是成熟心智与内耗心智的分界线。</w:t>
      </w:r>
    </w:p>
    <w:p w14:paraId="149877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良性风险推演（负熵、有用、助力决策）：冷静罗列漏洞、隐患、突发状况，同步制定预案、退路、补救方案。全程客观理性，只做结构分析，不沉浸灾难画面、不代入恐惧情绪，目的是规避风险、稳住局面。</w:t>
      </w:r>
    </w:p>
    <w:p w14:paraId="7B4976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病态风险预支（高熵、内耗、自我瘫痪）：只脑补最坏结局、羞耻场景、失败后果，无限放大灾难、延伸焦虑，只自我折磨、自我否定，不做任何落地补救。</w:t>
      </w:r>
    </w:p>
    <w:p w14:paraId="2DFABD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最简界定：推演是为了解决问题，预支是为了消耗自己。</w:t>
      </w:r>
    </w:p>
    <w:p w14:paraId="5035A652">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三类想象完整界定：分清工具与陷阱</w:t>
      </w:r>
    </w:p>
    <w:p w14:paraId="3EC991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想象本身无善恶，陷阱只在于「何时想象、如何想象、是否提前结算情绪」。所有想象行为分为三类，仅有一类具备正向价值。</w:t>
      </w:r>
    </w:p>
    <w:p w14:paraId="7B222BB8">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行动前前置预支（最致命）</w:t>
      </w:r>
    </w:p>
    <w:p w14:paraId="1D65F8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仅聚焦完美结局，尚未动手、毫无付出就透支多巴胺与成就感，无风险敬畏、无过程认知，纯粹用空想替代行动，是拖延、摆烂、三分钟热度的核心根源。</w:t>
      </w:r>
    </w:p>
    <w:p w14:paraId="2AD4D542">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行动中过程预支（易荒废）</w:t>
      </w:r>
    </w:p>
    <w:p w14:paraId="28CD04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做事中途提前脑补圆满结果，提前享受成事爽感，导致中途懈怠、动力衰减，最终有始无终、半途而废。</w:t>
      </w:r>
    </w:p>
    <w:p w14:paraId="1626C470">
      <w:pPr>
        <w:pStyle w:val="5"/>
        <w:bidi w:val="0"/>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良性主动推演（唯一正向）</w:t>
      </w:r>
    </w:p>
    <w:p w14:paraId="331F54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重心全程放在过程、代价、风险、取舍、短板、补救方案。做事推演利弊，情感推演磨合，只做决策评估，不沉浸圆满、不贪恋虚拟情绪、不提前透支任何苦乐收益。缩小不确定性、降低试错成本，是真正的负熵心智工具。</w:t>
      </w:r>
    </w:p>
    <w:p w14:paraId="6E9BAF87">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落地实操准则：用想象推演，绝不预支未来</w:t>
      </w:r>
    </w:p>
    <w:p w14:paraId="34F1E6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1. 行动前置禁爽法则</w:t>
      </w:r>
    </w:p>
    <w:p w14:paraId="1F1F9F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开局之前禁止脑补完美结局、禁止透支成功快感，只推演困难、流程、代价与风险，保留内心渴求与行动张力，绝不提前结算情绪奖励。</w:t>
      </w:r>
    </w:p>
    <w:p w14:paraId="6FC161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2. 禁止沉浸式情绪停驻</w:t>
      </w:r>
    </w:p>
    <w:p w14:paraId="47257D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想象仅作决策参考，不长期停留在圆满、心动、恐惧等情绪画面中，杜绝大脑虚拟结算，避免自我内耗。</w:t>
      </w:r>
    </w:p>
    <w:p w14:paraId="65825F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3. 想象必接最小行动</w:t>
      </w:r>
    </w:p>
    <w:p w14:paraId="3A7691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每一次预演结束，立刻落地一个微小现实动作，用真实进度承接脑中推演，切断纯幻想闭环，让想象服务行动。</w:t>
      </w:r>
    </w:p>
    <w:p w14:paraId="7166F0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4. 区分虚拟意象与真实现实</w:t>
      </w:r>
    </w:p>
    <w:p w14:paraId="289B37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不拿脑补的完美人设、完美关系、完美结果对标现实，接纳人生与关系的粗糙、不完美，杜绝落差内耗。</w:t>
      </w:r>
    </w:p>
    <w:p w14:paraId="461899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5. 风险思考去画面化</w:t>
      </w:r>
    </w:p>
    <w:p w14:paraId="541D35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预判风险只梳理逻辑、罗列问题、制定对策，禁止脑补负面、羞耻、失败画面，杜绝情绪代入。</w:t>
      </w:r>
    </w:p>
    <w:p w14:paraId="443CDA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6. 一事归一事，禁止灾难延伸</w:t>
      </w:r>
    </w:p>
    <w:p w14:paraId="185CE3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当下问题仅限当下，不无限延伸到人生全盘、未来终局，不做全盘否定的极端预判。</w:t>
      </w:r>
    </w:p>
    <w:p w14:paraId="2E818D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7. 无对策不空想</w:t>
      </w:r>
    </w:p>
    <w:p w14:paraId="5CB468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但凡只能脑补坏结果、无法落地解决方案的负面想象，立刻终止，无预案的风险幻想纯属无效内耗。</w:t>
      </w:r>
    </w:p>
    <w:p w14:paraId="5EA1F2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8. 区分概率与事实</w:t>
      </w:r>
    </w:p>
    <w:p w14:paraId="6404DF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绝大多数担忧都是低概率偶然事件，并非既定事实，不为未知的未来恐惧，透支当下的生活与勇气。</w:t>
      </w:r>
    </w:p>
    <w:p w14:paraId="1B3C6AE3">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全书逻辑闭环串联</w:t>
      </w:r>
    </w:p>
    <w:p w14:paraId="5B30E6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1. 联动生命能量体系：无节制的正负预支、情绪脑补、空想沉浸，都是无产出的能量耗散，与焦虑、纵欲、无端内耗同属高熵行为，持续损耗先天元气。</w:t>
      </w:r>
    </w:p>
    <w:p w14:paraId="412FBA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2. 联动时空距离理论：想象可在精神上虚拟跨越时空、构建亲密与成就，但永远无法替代真实的时空共存、双向付出与现实积累。虚拟预支，抵不过真实沉淀。</w:t>
      </w:r>
    </w:p>
    <w:p w14:paraId="6CF4AC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3. 联动面子与取舍体系：幻想得来的圆满、体面、亲密与成功，是零成本的虚假信用，如同透支面子额度，无真实积累支撑，终将彻底落空。</w:t>
      </w:r>
    </w:p>
    <w:p w14:paraId="2B3125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4. 联动情感、婚姻、亲密体系：长久的关系源于真实磨合、细碎陪伴、双向包容，脑补预支的爱意与温柔，撑不起落地的长期亲密联结。</w:t>
      </w:r>
    </w:p>
    <w:p w14:paraId="0ECB9C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5. 联动熵增负熵核心：客观、完整、双向的利弊推演，是为人生引入负熵、降低无序；单边美化、单边恐惧、提前结算的预支空想，是加剧精神混乱、加速人生熵增。</w:t>
      </w:r>
    </w:p>
    <w:p w14:paraId="0C5AC31E">
      <w:pPr>
        <w:pStyle w:val="4"/>
        <w:bidi w:val="0"/>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本章小结</w:t>
      </w:r>
    </w:p>
    <w:p w14:paraId="48BE5F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想象是用来选路的，不是用来逃路的。</w:t>
      </w:r>
    </w:p>
    <w:p w14:paraId="4A06B0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预支成就感，废掉人的行动力；预支亲密感，废掉人的真关系；预支恐惧感，废掉人的可能性。</w:t>
      </w:r>
    </w:p>
    <w:p w14:paraId="75049D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所有预支的本质，都是用未来的虚实情绪，透支当下的生命秩序。</w:t>
      </w:r>
    </w:p>
    <w:p w14:paraId="425C7A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真正成熟的心智，是善用想象做客观沙盘推演，不美化未来、不灾难未来，不提前透支未来的苦乐吉凶。让想象只为决策服务、只为行动赋能，不做精神牢笼、不做内耗根源。人才能看得远、看得清，走得稳、走得久。</w:t>
      </w:r>
    </w:p>
    <w:p w14:paraId="672178B5">
      <w:pPr>
        <w:bidi w:val="0"/>
        <w:rPr>
          <w:rFonts w:hint="eastAsia" w:ascii="Songti SC Regular" w:hAnsi="Songti SC Regular" w:eastAsia="Songti SC Regular" w:cs="Songti SC Regular"/>
          <w:sz w:val="21"/>
          <w:szCs w:val="21"/>
        </w:rPr>
      </w:pPr>
    </w:p>
    <w:p w14:paraId="5E567C49">
      <w:pPr>
        <w:bidi w:val="0"/>
        <w:rPr>
          <w:rFonts w:hint="eastAsia" w:ascii="Songti SC Regular" w:hAnsi="Songti SC Regular" w:eastAsia="Songti SC Regular" w:cs="Songti SC Regular"/>
          <w:sz w:val="21"/>
          <w:szCs w:val="21"/>
        </w:rPr>
      </w:pPr>
    </w:p>
    <w:p w14:paraId="683367DF">
      <w:pPr>
        <w:rPr>
          <w:rFonts w:hint="eastAsia" w:ascii="Songti SC Regular" w:hAnsi="Songti SC Regular" w:eastAsia="Songti SC Regular" w:cs="Songti SC Regular"/>
          <w:sz w:val="21"/>
          <w:szCs w:val="21"/>
          <w:lang w:val="en-US" w:eastAsia="zh-CN"/>
        </w:rPr>
      </w:pPr>
    </w:p>
    <w:p w14:paraId="5AF39216">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1" w:name="_Toc75261392"/>
      <w:r>
        <w:rPr>
          <w:rFonts w:hint="eastAsia" w:ascii="Songti SC Black" w:hAnsi="Songti SC Black" w:eastAsia="Songti SC Black" w:cs="Songti SC Black"/>
          <w:sz w:val="32"/>
          <w:szCs w:val="32"/>
        </w:rPr>
        <w:t>关于辨别</w:t>
      </w:r>
      <w:bookmarkEnd w:id="61"/>
    </w:p>
    <w:p w14:paraId="4ABDC34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走夜路走多了，就知道，明摆着的石头不会绊你，明摆着的沟你也会绕开。 最容易摔的，是那种盖了一层落叶的坑。 看起来和平地一模一样，平平整整，甚至比别的地方还软和点，你放心大胆踩上去，"噗通" 一声，脚就空了，轻则崴脚，重则摔得半天爬不起来。 摔过一次你就知道了：看着像路的，不一定是路；看着不像坑的，才是真坑。</w:t>
      </w:r>
    </w:p>
    <w:p w14:paraId="5B9F2AF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生活里也是一样。 明摆着的坏人你会防，明摆着的假话你不会信，明摆着的亏你不会吃。 真正坑你的，从来都不是这些。是有人拍着你肩膀说 "我都是为你好"，是大家都说 "这条路稳，大家都走"，是你刷到的视频说的头头是道，是你心里那个 "应该没错" 的念头。这些东西都长的和平地一模一样，你踩上去之前，永远觉得是对的。等摔疼了，才知道是坑。</w:t>
      </w:r>
    </w:p>
    <w:p w14:paraId="3EE2ED8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这就是辨别。</w:t>
      </w:r>
    </w:p>
    <w:p w14:paraId="1128D7F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好辨的都不是坑。真坑，都长的和平地一模一样。</w:t>
      </w:r>
    </w:p>
    <w:p w14:paraId="00D7A6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我们总觉得辨别就是分得清对错，分得清好人坏人。太简单了。 真的辨别，是在所有人都说是对的时候，你能看出来哪里不对；是在一条路所有人都走的时候，你能看出来尽头是墙；是在一句话听着特别顺耳、特别有道理的时候，你能停一步，想想这话是真的为你好，还是想让你踩坑。 刀快不快，不是看你能不能砍开木头，是看你能不能劈开那些裹着糖衣的东西，把里面的核挑出来。</w:t>
      </w:r>
    </w:p>
    <w:p w14:paraId="60C7CE1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辨别不是你比别人聪明多少。是你不着急信。</w:t>
      </w:r>
    </w:p>
    <w:p w14:paraId="03E864A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我们总觉得能一眼看穿真假的人是天才，是脑子快。其实不是。 大部分人栽跟头，不是因为笨，是因为太急。别人说什么信什么，看见什么就以为是什么，风一吹就跟着跑，脚抬起来就往下踩，生怕慢了赶不上。 真正会辨别的人，没那么急。话听一半，留一半；路看着好，先踩一脚试试实不实；所有人都往一个方向跑的时候，他先站定了看看，那个方向到底是去哪。 不用比别人聪明多少，就慢那一步，就少摔无数个跟头。</w:t>
      </w:r>
    </w:p>
    <w:p w14:paraId="3EDBAF1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下面的话，就是想说说，怎么把心里这把刀磨快，怎么认出那些盖着落叶的坑，怎么不被好听的话、好走的路拐进去，安安稳稳走自己的路。</w:t>
      </w:r>
    </w:p>
    <w:p w14:paraId="17847D8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rPr>
      </w:pPr>
      <w:r>
        <w:rPr>
          <w:rFonts w:hint="eastAsia" w:ascii="Songti SC Black" w:hAnsi="Songti SC Black" w:eastAsia="Songti SC Black" w:cs="Songti SC Black"/>
          <w:sz w:val="28"/>
          <w:szCs w:val="28"/>
          <w:lang w:val="en-US" w:eastAsia="zh-CN"/>
        </w:rPr>
        <w:t>辨别的本质：一把刀的工作</w:t>
      </w:r>
    </w:p>
    <w:p w14:paraId="40B3769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"辨" 和 "别"，本义都和刀有关。</w:t>
      </w:r>
    </w:p>
    <w:p w14:paraId="0D619904">
      <w:pPr>
        <w:keepLines w:val="0"/>
        <w:numPr>
          <w:ilvl w:val="0"/>
          <w:numId w:val="9"/>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辨：从刀，辡声。两个罪人相争，中间一把刀 —— 用刀判断谁是谁非。 </w:t>
      </w:r>
    </w:p>
    <w:p w14:paraId="35E26FC3">
      <w:pPr>
        <w:keepLines w:val="0"/>
        <w:numPr>
          <w:ilvl w:val="0"/>
          <w:numId w:val="9"/>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别：从冎从刀。冎是骨头分解的样子 —— 用刀把连在一起的东西切开。</w:t>
      </w:r>
    </w:p>
    <w:p w14:paraId="1D61EBA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辨别，就是用一把锐利的刀，把混在一起的东西切开，各归其位。这不是比喻，是这个词本身的意思。 你的意识就是那把刀。 输入的信息就是混在一起的东西。 辨别，就是下刀切分的动作。</w:t>
      </w:r>
    </w:p>
    <w:p w14:paraId="5B39949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辨别是意识对输入的筛选与质量判断。辨别，不产生新内容。 它只决定 ——什么内容有权进入你的认知系统。</w:t>
      </w:r>
    </w:p>
    <w:p w14:paraId="46B613B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这里有一层容易被忽略的意思：造这</w:t>
      </w:r>
      <w:r>
        <w:rPr>
          <w:rFonts w:hint="eastAsia" w:ascii="Songti SC Regular" w:hAnsi="Songti SC Regular" w:eastAsia="Songti SC Regular" w:cs="Songti SC Regular"/>
          <w:b/>
          <w:bCs/>
          <w:sz w:val="21"/>
          <w:szCs w:val="21"/>
        </w:rPr>
        <w:t>两个字的人，从一开始就没有把"分清是非"想象成一件靠脑子转得快就能做到的事，是想象成了一件动手的活——你得真的拿起刀，真的下手切，才能把混在一起的东西分开。</w:t>
      </w:r>
      <w:r>
        <w:rPr>
          <w:rFonts w:hint="eastAsia" w:ascii="Songti SC Regular" w:hAnsi="Songti SC Regular" w:eastAsia="Songti SC Regular" w:cs="Songti SC Regular"/>
          <w:sz w:val="21"/>
          <w:szCs w:val="21"/>
        </w:rPr>
        <w:t>光在脑子里想"这句话是真是假"，很多时候什么都分不出来，因为骨头和肉长在一起的时候，光靠看是看不清接缝在哪的，得真刀真枪地下去试一试、问一问、等一等，那道缝才会露出来。辨别从来不是一个纯粹的思考动作，它更像一个动手的动作，只是这把刀，用的是你的意识。</w:t>
      </w:r>
    </w:p>
    <w:p w14:paraId="146E020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是意识对输入的筛选与质量判断。辨别不产生新内容，它只决定——什么内容有权进入你的认知系统。辨别能力强的人，内部判断保持稳定，不易被短期噪音和外部默认值带偏；辨别能力弱的人，注意力的主导权不在自己手里。</w:t>
      </w:r>
    </w:p>
    <w:p w14:paraId="5D5C5DA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辨别的三个层次</w:t>
      </w:r>
    </w:p>
    <w:p w14:paraId="32B598F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第一层：信号与噪声的区分</w:t>
      </w:r>
    </w:p>
    <w:p w14:paraId="7FA6FF7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你每天接收的信息里，只有一部分是真正相关的信号。剩余部分是噪声：重复的、煽动的、误导的、与你的生存或目标无关的。</w:t>
      </w:r>
    </w:p>
    <w:p w14:paraId="37CE501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辨别的第一层动作是：</w:t>
      </w:r>
    </w:p>
    <w:p w14:paraId="59FE3EE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这个信息是否值得我的注意力？</w:t>
      </w:r>
    </w:p>
    <w:p w14:paraId="64A1283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sz w:val="21"/>
          <w:szCs w:val="21"/>
        </w:rPr>
        <w:t>如果你不对输入做这个筛选，你的注意力将被分配给你无法选择的对象——被算法推送、被情绪煽动、被重复信息占据。这不是“你”在做决定，是外部协议在替你做决定。</w:t>
      </w:r>
    </w:p>
    <w:p w14:paraId="13AE7B3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第二层：事实与解释的区分</w:t>
      </w:r>
    </w:p>
    <w:p w14:paraId="60EF45C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即使一个信息是信号，它通常也带着一层包装——讲话者的立场、情感倾向、隐含假设。你需要区分：</w:t>
      </w:r>
    </w:p>
    <w:p w14:paraId="16828FE2">
      <w:pPr>
        <w:keepLines w:val="0"/>
        <w:pageBreakBefore w:val="0"/>
        <w:numPr>
          <w:ilvl w:val="0"/>
          <w:numId w:val="9"/>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事实层面：发生了什么事？</w:t>
      </w:r>
    </w:p>
    <w:p w14:paraId="795449CE">
      <w:pPr>
        <w:keepLines w:val="0"/>
        <w:pageBreakBefore w:val="0"/>
        <w:numPr>
          <w:ilvl w:val="0"/>
          <w:numId w:val="9"/>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解释层面：这件事意味着什么？</w:t>
      </w:r>
    </w:p>
    <w:p w14:paraId="2E67D32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辨别的第二层动作是：</w:t>
      </w:r>
    </w:p>
    <w:p w14:paraId="3574571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我听到的这件事，是观察到的现象，还是观察之后附加上去的判断？</w:t>
      </w:r>
    </w:p>
    <w:p w14:paraId="2086780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能区分这两层的人，比混合两者的人拥有更稳定的内部路由表。他不会被解释牵着走，他可以在事实基础上自己做判断。</w:t>
      </w:r>
    </w:p>
    <w:p w14:paraId="2EFDDA0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第三层：短期与长期的区分</w:t>
      </w:r>
    </w:p>
    <w:p w14:paraId="4229946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即使一个信息是信号、是事实，它也可能只对你当前情境有用，而对你的长期路径无关。</w:t>
      </w:r>
    </w:p>
    <w:p w14:paraId="2A0732E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辨别的第三层动作是：</w:t>
      </w:r>
      <w:r>
        <w:rPr>
          <w:rFonts w:hint="eastAsia" w:ascii="Songti SC Regular" w:hAnsi="Songti SC Regular" w:eastAsia="Songti SC Regular" w:cs="Songti SC Regular"/>
          <w:b/>
          <w:bCs/>
          <w:sz w:val="21"/>
          <w:szCs w:val="21"/>
        </w:rPr>
        <w:t>这个信息对我的长期生存路径有影响，还是只影响我今天的情绪或决策速度？</w:t>
      </w:r>
    </w:p>
    <w:p w14:paraId="069CFA2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eastAsia="zh-CN"/>
        </w:rPr>
      </w:pPr>
      <w:r>
        <w:rPr>
          <w:rFonts w:hint="eastAsia" w:ascii="Songti SC Regular" w:hAnsi="Songti SC Regular" w:eastAsia="Songti SC Regular" w:cs="Songti SC Regular"/>
          <w:sz w:val="21"/>
          <w:szCs w:val="21"/>
          <w:lang w:val="en-US" w:eastAsia="zh-CN"/>
        </w:rPr>
        <w:t>这三层其实是同一把刀，往里下的三刀，一层比一层难：第一刀切开的是"有没有用"，谁都能学会；第二刀切开的是"看到的和被告知的"，需要停下来多想一步；第三刀切开的是"眼前有用和长远有用"，这一刀最容易被急躁盖过去——因为眼前的事总是喊得最响，长远的事永远最沉默。三层都下过刀的人，才算真正会用这把刀。</w:t>
      </w:r>
    </w:p>
    <w:p w14:paraId="6DB9012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辨别与悟性的关系</w:t>
      </w:r>
    </w:p>
    <w:p w14:paraId="7505E1D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辨别是悟性的前端。在悟性开始处理之前，辨别已经决定了：</w:t>
      </w:r>
    </w:p>
    <w:p w14:paraId="34B73C72">
      <w:pPr>
        <w:keepLines w:val="0"/>
        <w:pageBreakBefore w:val="0"/>
        <w:numPr>
          <w:ilvl w:val="0"/>
          <w:numId w:val="9"/>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什么信号会被纳入悟性的处理范围；</w:t>
      </w:r>
    </w:p>
    <w:p w14:paraId="6A0BA813">
      <w:pPr>
        <w:keepLines w:val="0"/>
        <w:pageBreakBefore w:val="0"/>
        <w:numPr>
          <w:ilvl w:val="0"/>
          <w:numId w:val="9"/>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什么信号被直接丢弃；</w:t>
      </w:r>
    </w:p>
    <w:p w14:paraId="655C70C1">
      <w:pPr>
        <w:keepLines w:val="0"/>
        <w:pageBreakBefore w:val="0"/>
        <w:numPr>
          <w:ilvl w:val="0"/>
          <w:numId w:val="9"/>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什么信号被暂存到稍后处理。</w:t>
      </w:r>
    </w:p>
    <w:p w14:paraId="622877E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没有辨别，悟性没有输入。 你无法对全部信号都做深加工，你的认知带宽不足以支撑这一点。辨别是认知预算的第一道分配决策——它决定把算力花在哪里、不花在哪里。</w:t>
      </w:r>
    </w:p>
    <w:p w14:paraId="68DCC66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辨别的现实运用</w:t>
      </w:r>
    </w:p>
    <w:p w14:paraId="7944F3E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1. 信息摄入端的辨别</w:t>
      </w:r>
    </w:p>
    <w:p w14:paraId="347CB59D">
      <w:pPr>
        <w:keepLines w:val="0"/>
        <w:pageBreakBefore w:val="0"/>
        <w:numPr>
          <w:ilvl w:val="0"/>
          <w:numId w:val="0"/>
        </w:numPr>
        <w:kinsoku/>
        <w:wordWrap/>
        <w:overflowPunct/>
        <w:topLinePunct w:val="0"/>
        <w:autoSpaceDE/>
        <w:autoSpaceDN/>
        <w:bidi w:val="0"/>
        <w:adjustRightInd/>
        <w:spacing w:line="240" w:lineRule="auto"/>
        <w:ind w:left="-420" w:leftChars="-20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这个来源，过去给过我多少准确信号？</w:t>
      </w:r>
    </w:p>
    <w:p w14:paraId="5236175F">
      <w:pPr>
        <w:keepLines w:val="0"/>
        <w:pageBreakBefore w:val="0"/>
        <w:numPr>
          <w:ilvl w:val="0"/>
          <w:numId w:val="0"/>
        </w:numPr>
        <w:kinsoku/>
        <w:wordWrap/>
        <w:overflowPunct/>
        <w:topLinePunct w:val="0"/>
        <w:autoSpaceDE/>
        <w:autoSpaceDN/>
        <w:bidi w:val="0"/>
        <w:adjustRightInd/>
        <w:spacing w:line="240" w:lineRule="auto"/>
        <w:ind w:left="-420" w:leftChars="-20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这个观点的底层假设是什么？假设不成立，结论还成立吗？</w:t>
      </w:r>
    </w:p>
    <w:p w14:paraId="0168114D">
      <w:pPr>
        <w:keepLines w:val="0"/>
        <w:pageBreakBefore w:val="0"/>
        <w:numPr>
          <w:ilvl w:val="0"/>
          <w:numId w:val="0"/>
        </w:numPr>
        <w:kinsoku/>
        <w:wordWrap/>
        <w:overflowPunct/>
        <w:topLinePunct w:val="0"/>
        <w:autoSpaceDE/>
        <w:autoSpaceDN/>
        <w:bidi w:val="0"/>
        <w:adjustRightInd/>
        <w:spacing w:line="240" w:lineRule="auto"/>
        <w:ind w:left="-420" w:leftChars="-20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我转发之前，验证过吗？它是事实还是情绪？</w:t>
      </w:r>
    </w:p>
    <w:p w14:paraId="17AE1AA2">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2. 记忆提取端的辨别</w:t>
      </w:r>
    </w:p>
    <w:p w14:paraId="77384F0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当一段记忆被触发时，问：这段记忆对我此刻要做的事有参考价值，还是只是被情绪触发后自动播放的干扰？</w:t>
      </w:r>
    </w:p>
    <w:p w14:paraId="461ED5D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当一段过去经历被反复提取时，问：我从这段经历里学到了什么可用的规则，还是只是在反复体验当时的感受？</w:t>
      </w:r>
    </w:p>
    <w:p w14:paraId="171090D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当过去的失败被反复想起时，问：它是在帮我防止再次失败，还是在阻止我尝试新的路径？</w:t>
      </w:r>
    </w:p>
    <w:p w14:paraId="449AE21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3. 想象投射端的辨别</w:t>
      </w:r>
    </w:p>
    <w:p w14:paraId="64C60A3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当你在预演未来时，问：我是基于可靠的历史数据在推演，还是基于最坏的假设在恐吓自己？</w:t>
      </w:r>
    </w:p>
    <w:p w14:paraId="16035D3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当你在评估一个可能性时，问：这个可能性发生的概率与实际约束之间的匹配度有多高？</w:t>
      </w:r>
    </w:p>
    <w:p w14:paraId="4C045B5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当你为未来感到焦虑时，问：这种焦虑是否导致了实际行动方案的调整，还是只是消耗当前的能量而不产出任何变化？</w:t>
      </w:r>
    </w:p>
    <w:p w14:paraId="5468CC1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4. 交流互动端的辨别</w:t>
      </w:r>
    </w:p>
    <w:p w14:paraId="0031E8E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当你接受一个信息时，问：对方传递的是他观察到的现象，还是希望我相信的判断？</w:t>
      </w:r>
    </w:p>
    <w:p w14:paraId="205DCFD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当你面对他人的观点时，问：对方的利益倾向是什么？他的观点是否受他的位置影响？</w:t>
      </w:r>
    </w:p>
    <w:p w14:paraId="636AB18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当你遇到新的认知框架时，问：这个框架能解释多少我所见的实际现象，还是只是看起来自洽但无法落实到具体情境中？</w:t>
      </w:r>
    </w:p>
    <w:p w14:paraId="59068CA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辨别不足的代价</w:t>
      </w:r>
    </w:p>
    <w:p w14:paraId="43152F3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i w:val="0"/>
          <w:iCs w:val="0"/>
          <w:caps w:val="0"/>
          <w:color w:val="333333"/>
          <w:spacing w:val="0"/>
          <w:sz w:val="28"/>
          <w:szCs w:val="28"/>
          <w:u w:val="none"/>
          <w:shd w:val="clear" w:fill="FFFFFF"/>
        </w:rPr>
      </w:pPr>
      <w:r>
        <w:rPr>
          <w:rFonts w:hint="eastAsia" w:ascii="Songti SC Black" w:hAnsi="Songti SC Black" w:eastAsia="Songti SC Black" w:cs="Songti SC Black"/>
          <w:i w:val="0"/>
          <w:iCs w:val="0"/>
          <w:caps w:val="0"/>
          <w:color w:val="333333"/>
          <w:spacing w:val="0"/>
          <w:sz w:val="28"/>
          <w:szCs w:val="28"/>
          <w:u w:val="none"/>
          <w:shd w:val="clear" w:fill="FFFFFF"/>
        </w:rPr>
        <w:t>没有主动辨别的意识系统，会逐渐累积以下问题：</w:t>
      </w:r>
    </w:p>
    <w:tbl>
      <w:tblPr>
        <w:tblStyle w:val="13"/>
        <w:tblpPr w:leftFromText="180" w:rightFromText="180" w:vertAnchor="text" w:horzAnchor="page" w:tblpX="1318" w:tblpY="50"/>
        <w:tblOverlap w:val="never"/>
        <w:tblW w:w="4999"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4"/>
        <w:gridCol w:w="5868"/>
      </w:tblGrid>
      <w:tr w14:paraId="689D3001">
        <w:trPr>
          <w:tblHeader/>
        </w:trPr>
        <w:tc>
          <w:tcPr>
            <w:tcW w:w="1171"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C9998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问题</w:t>
            </w:r>
          </w:p>
        </w:tc>
        <w:tc>
          <w:tcPr>
            <w:tcW w:w="3828"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6D7C1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表现</w:t>
            </w:r>
          </w:p>
        </w:tc>
      </w:tr>
      <w:tr w14:paraId="1E136FE9">
        <w:tc>
          <w:tcPr>
            <w:tcW w:w="117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6D996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信号污染</w:t>
            </w:r>
          </w:p>
        </w:tc>
        <w:tc>
          <w:tcPr>
            <w:tcW w:w="382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C638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内部路由表被噪声条目填满，真正重要的信号淹没在重复信息中，系统关键决策被淹没</w:t>
            </w:r>
          </w:p>
        </w:tc>
      </w:tr>
      <w:tr w14:paraId="0827F817">
        <w:tc>
          <w:tcPr>
            <w:tcW w:w="1171"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D5D63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事实解释混淆</w:t>
            </w:r>
          </w:p>
        </w:tc>
        <w:tc>
          <w:tcPr>
            <w:tcW w:w="382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70ADB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无法区分“发生了什么”和“这意味着什么”，经常做出基于错误假设的判断，修正成本高于预判误差</w:t>
            </w:r>
          </w:p>
        </w:tc>
      </w:tr>
      <w:tr w14:paraId="1CA30755">
        <w:tc>
          <w:tcPr>
            <w:tcW w:w="117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783C8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短期主导</w:t>
            </w:r>
          </w:p>
        </w:tc>
        <w:tc>
          <w:tcPr>
            <w:tcW w:w="382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E832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长期路径频繁被短期波动打断，注意力被不断重置，无法形成稳定的行动节奏</w:t>
            </w:r>
          </w:p>
        </w:tc>
      </w:tr>
      <w:tr w14:paraId="12D9C386">
        <w:tc>
          <w:tcPr>
            <w:tcW w:w="1171"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30ED5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他人判断取代自身判断</w:t>
            </w:r>
          </w:p>
        </w:tc>
        <w:tc>
          <w:tcPr>
            <w:tcW w:w="382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47CD7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信息过滤权外包给算法或权威，内部路由表被外部默认值填满，系统丧失独立收敛方向</w:t>
            </w:r>
          </w:p>
        </w:tc>
      </w:tr>
    </w:tbl>
    <w:p w14:paraId="6FC0714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辨别能力弱的人，本质上不是在独立思考，而是在被环境中最强的信号源牵引着走——不是意识在做决定，是外部输入在替意识做决定。</w:t>
      </w:r>
    </w:p>
    <w:p w14:paraId="2411013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529A48D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意识对信号来源、结构与时间跨度的评估过程。它不产生新内容，但决定哪些内容有权进入你的认知系统。</w:t>
      </w:r>
    </w:p>
    <w:p w14:paraId="3EF8D18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辨别能力强的人，内部路由表保持收敛稳定，不易被短期噪音与外部默认值带偏；辨别能力弱的人，被环境中信号最强的那一个牵引着走，自己收不回注意力的主导权。</w:t>
      </w:r>
    </w:p>
    <w:p w14:paraId="5B60DC5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的生活质量，不仅取决于你感知展开的能力，还取决于你能够选择把感知投向什么——而辨别，就是选择投向对象的那道闸门。回到最开始那条走夜路的经验：真正厉害的不是记住了多少个坑，是那把刀始终磨着——因为明天冒出来的坑，长的样子肯定和今天的不一样，能一直认出新坑的，从来不是记性好，是那把刀一直是快的。</w:t>
      </w:r>
    </w:p>
    <w:p w14:paraId="3168516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2" w:name="_Toc50347261"/>
      <w:r>
        <w:rPr>
          <w:rFonts w:hint="eastAsia" w:ascii="Songti SC Black" w:hAnsi="Songti SC Black" w:eastAsia="Songti SC Black" w:cs="Songti SC Black"/>
          <w:sz w:val="32"/>
          <w:szCs w:val="32"/>
        </w:rPr>
        <w:t>关于选择</w:t>
      </w:r>
      <w:bookmarkEnd w:id="62"/>
    </w:p>
    <w:p w14:paraId="19B3DA4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走山路走多了，最懂的一件事，就是岔路口。 两条路都往山里伸，都被树挡着，看不到头。你站在路口歇口气，看看天，想想，选一条，抬脚就走。 走出去十里地，才知道这条路是绕远了，还是近了；是有泉水，还是全是碎石子。但你没法回去了。天快黑了，水也剩的不多了，再折回去走另一条，半夜都到不了。 你选了这条路，另一条路上开什么花，有什么树，会遇到什么人，你这辈子，都不会知道了。</w:t>
      </w:r>
    </w:p>
    <w:p w14:paraId="168BD8E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这就是选择。</w:t>
      </w:r>
    </w:p>
    <w:p w14:paraId="2F571C6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选择从来不是拿，是放。</w:t>
      </w:r>
    </w:p>
    <w:p w14:paraId="3E9F9F2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我们总觉得选择是 "挑个好的"，是把好东西拿到自己手里。其实不是。 你站在岔路口，看起来是抬抬脚的事，其实你抬这一下脚，就把其他所有的路，都永远留在身后了。你选了大城市，就放下了老家的安稳；你选了这个人，就放下了其他所有的可能；你选了做这件事，就放下了其他事能给你的所有风景。 选择的账，从来不是你选的这个值多少，是你没选的那些，值多少。你得到的是一条路，放弃的是其他所有的路。这才是选择真正的分量。</w:t>
      </w:r>
    </w:p>
    <w:p w14:paraId="5E5CDD1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选择最熬人的，从来不是选错了。是你选了这条路，还总惦记着另一条。</w:t>
      </w:r>
    </w:p>
    <w:p w14:paraId="1E0B9E0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很多人说 "选择大于努力"，好像选对了就一劳永逸，选错了就万劫不复。其实不是。 这世上根本没有绝对对的路。你选了大路，有大路的平坦，也有大路的拥挤；你选了小路，有小路的风景，也有小路的崎岖。最累的不是路不好走，是你走在小路上，总想着大路的宽；走在大路上，总想着小路的静。你人在这，心在那，再好的路，你也走不出滋味。 选的时候慢一点，想清楚；选完了，就别回头。别总惦记没走的那条路有多好，你脚下的这条路，也有别人看不到的风景。你好好走，它就是对的路。选择这回事到底是怎么回事，怎么选不糊涂，选完了不后悔，怎么把自己选的路，走成最好的路，往下细说。</w:t>
      </w:r>
    </w:p>
    <w:p w14:paraId="798B634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经济学定义的精确定位</w:t>
      </w:r>
    </w:p>
    <w:p w14:paraId="7BAC300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经济学对选择的定义是：</w:t>
      </w:r>
    </w:p>
    <w:p w14:paraId="06F33BC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在多个可行选项中做出决定；其代价</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被放弃的所有选项中价值最高的那一个。</w:t>
      </w:r>
    </w:p>
    <w:p w14:paraId="7DAA690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这个代价被称为“机会成本”——它不是指你选择的东西你花了多少钱，而是指你因为选择了这个、放弃了其他所有可能性，而失去的那个最大收益。</w:t>
      </w:r>
    </w:p>
    <w:p w14:paraId="0547E0A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有两小时空闲。选项A：读书。选项B：刷手机。选项C：睡觉。你选择了读书。经济学上，你为这个选择付出的代价，不是“两小时”，也不是“读书的体力消耗”，而是被放弃的选项中收益最高的那个——假设对你来说睡觉的价值最高，那么你放弃的就是一次高质量的休息。</w:t>
      </w:r>
    </w:p>
    <w:p w14:paraId="02D8C61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这是“放弃所有物的承担”这句话的意思：选择不只是拿走你选的那一项，它也要求你承担所有你没选的那些可能性的永久消失。</w:t>
      </w:r>
    </w:p>
    <w:p w14:paraId="5A98979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选择，是把"可能"变成"发生"的那道门</w:t>
      </w:r>
    </w:p>
    <w:p w14:paraId="34725A1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说白了，选择位于整个系统的一个特定位置——它发生在意识对可能的未来分支预演完之后、真正动手之前。它的底层逻辑可以这样理解：系统在多个可能的未来路径之间，根据当前可用的记忆痕迹和想象预演，锁定一条路径作为实际执行方向，并永久关闭其他路径的物理实现可能性。</w:t>
      </w:r>
    </w:p>
    <w:p w14:paraId="546F276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里的关键是"永久关闭"：在决策之前，未来是扇形的——多条可能的路径同时存在，至少在你的意识里存在。在决策之后，只有一条路径被物理化，其他路径从"可能"坍缩为"未发生"。那些未发生的路径不会再来。它们在你做出决定的那一刻，永久地离开了你的可能性空间。</w:t>
      </w:r>
    </w:p>
    <w:p w14:paraId="4C673E8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点值得多停一秒：你以为选择是在"决定要什么"，其实每一次选择，真正在做的是"杀死"其余所有的可能性——不是搁置，不是延后，是永久地、不可逆地让它们从"本可能发生"变成"永远不会发生"。开篇那条没走的岔路，此刻依然静静地在山里，只是从你的人生里，被彻底剪掉了。这不是一句伤感的比喻，是这件事最朴素的物理事实：你的每一个"选了这个"，字面意义上都在同时"杀掉"无数个"没选那个"。</w:t>
      </w:r>
    </w:p>
    <w:p w14:paraId="56DCD675">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162B58D9">
      <w:pPr>
        <w:pStyle w:val="4"/>
        <w:keepNext w:val="0"/>
        <w:keepLines w:val="0"/>
        <w:pageBreakBefore w:val="0"/>
        <w:widowControl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选择在“记忆-想象”循环中的位置</w:t>
      </w:r>
    </w:p>
    <w:tbl>
      <w:tblPr>
        <w:tblStyle w:val="13"/>
        <w:tblpPr w:leftFromText="180" w:rightFromText="180" w:vertAnchor="text" w:horzAnchor="page" w:tblpX="1444" w:tblpY="229"/>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8"/>
        <w:gridCol w:w="6553"/>
      </w:tblGrid>
      <w:tr w14:paraId="538CD562">
        <w:trPr>
          <w:tblHeader/>
        </w:trPr>
        <w:tc>
          <w:tcPr>
            <w:tcW w:w="723"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FA077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环节</w:t>
            </w:r>
          </w:p>
        </w:tc>
        <w:tc>
          <w:tcPr>
            <w:tcW w:w="427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58748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功能</w:t>
            </w:r>
          </w:p>
        </w:tc>
      </w:tr>
      <w:tr w14:paraId="36B7632E">
        <w:tc>
          <w:tcPr>
            <w:tcW w:w="72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8EF94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记忆</w:t>
            </w:r>
          </w:p>
        </w:tc>
        <w:tc>
          <w:tcPr>
            <w:tcW w:w="427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5039D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提供过去类似情境的痕迹——上次选A发生了什么，选B发生了什么</w:t>
            </w:r>
          </w:p>
        </w:tc>
      </w:tr>
      <w:tr w14:paraId="236206D4">
        <w:tc>
          <w:tcPr>
            <w:tcW w:w="72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CCD5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想象</w:t>
            </w:r>
          </w:p>
        </w:tc>
        <w:tc>
          <w:tcPr>
            <w:tcW w:w="427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E084F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预演不同选项的后果——如果我现在选A，到月底会怎样？如果选B呢？</w:t>
            </w:r>
          </w:p>
        </w:tc>
      </w:tr>
      <w:tr w14:paraId="6D4AA236">
        <w:tc>
          <w:tcPr>
            <w:tcW w:w="72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099A6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辨别</w:t>
            </w:r>
          </w:p>
        </w:tc>
        <w:tc>
          <w:tcPr>
            <w:tcW w:w="427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BBCA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评估每个选项的代价与收益，判断哪个信号可靠、哪个可能是噪音</w:t>
            </w:r>
          </w:p>
        </w:tc>
      </w:tr>
      <w:tr w14:paraId="6913770A">
        <w:tc>
          <w:tcPr>
            <w:tcW w:w="72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08FA1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选择</w:t>
            </w:r>
          </w:p>
        </w:tc>
        <w:tc>
          <w:tcPr>
            <w:tcW w:w="427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5C1A2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在想象预演的基础上，锁定一条路径，关闭其他路径</w:t>
            </w:r>
          </w:p>
        </w:tc>
      </w:tr>
      <w:tr w14:paraId="56544AD6">
        <w:tc>
          <w:tcPr>
            <w:tcW w:w="72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C77E7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执行</w:t>
            </w:r>
          </w:p>
        </w:tc>
        <w:tc>
          <w:tcPr>
            <w:tcW w:w="427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F780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将选择的路径物理化</w:t>
            </w:r>
          </w:p>
        </w:tc>
      </w:tr>
    </w:tbl>
    <w:p w14:paraId="5690ED9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位于这条链路的最后一环，是前面所有环节共同输出的结果：没有记忆，你无法预演——你没有足够的痕迹来构建预测模型；没有想象，你无法比较——你看不到不同选项的后果；没有辨别，你无法判断——你无法从多个信号中锁定可靠的那个。没有选择，你在任何时刻都可能继续站在原地，被多个方向同时牵引。</w:t>
      </w:r>
    </w:p>
    <w:p w14:paraId="520B259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是为什么前面四章要按这个顺序讲：记忆攒好原料，想象拿原料去预演，辨别把预演里的噪音筛掉，最后才轮到选择，把筛过的结果，一锤子砸成一条真实的路。这四样东西，说到底都在为"选择"这一件事打地基——一个记忆稀薄、想象贫瘠、辨别力弱的人，不是不敢选，是他能拿来选的那几个选项，本身就是残缺不全的，选得再认真，也只是在几个模糊的影子里挑一个。想选得清楚，功夫从来不在选择那一刻，是在选择之前的三章里，早就已经决定了。</w:t>
      </w:r>
    </w:p>
    <w:p w14:paraId="6A58A06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选择的三个结构性特征</w:t>
      </w:r>
    </w:p>
    <w:p w14:paraId="4074668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特征一：选择消耗不可逆的时间</w:t>
      </w:r>
    </w:p>
    <w:p w14:paraId="0B786C6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选择的动作本身占用时间，但更重要的是：你在选择过程中消耗的时间，无法用来体验被选中的路径的展开。</w:t>
      </w:r>
    </w:p>
    <w:p w14:paraId="17B5933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如果在选择上消耗太多时间（犹豫不决），你实际上是在用“可能路径的坍缩时间”来换取“更多路径的保持开放”。时间窗口越窄，选择成本越高。</w:t>
      </w:r>
    </w:p>
    <w:p w14:paraId="7C43591A">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特征二：选择的质量受限于当前可用信息</w:t>
      </w:r>
    </w:p>
    <w:p w14:paraId="438E746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你无法基于未来的信息做选择，你只能基于：</w:t>
      </w:r>
    </w:p>
    <w:p w14:paraId="39F2241B">
      <w:pPr>
        <w:keepLines w:val="0"/>
        <w:numPr>
          <w:ilvl w:val="0"/>
          <w:numId w:val="9"/>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过去的痕迹（记忆）</w:t>
      </w:r>
    </w:p>
    <w:p w14:paraId="60D5C3D1">
      <w:pPr>
        <w:keepLines w:val="0"/>
        <w:numPr>
          <w:ilvl w:val="0"/>
          <w:numId w:val="9"/>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当前的状态（感知）</w:t>
      </w:r>
    </w:p>
    <w:p w14:paraId="4CBE3D02">
      <w:pPr>
        <w:keepLines w:val="0"/>
        <w:numPr>
          <w:ilvl w:val="0"/>
          <w:numId w:val="9"/>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对未来可能性的粗估（想象）</w:t>
      </w:r>
    </w:p>
    <w:p w14:paraId="0BB6116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这三个来源都有盲区。所以任何选择都带有不确定性。选择不是在“确定知道哪个更好”之后做的，而是在“只能大概知道各选项的轮廓”时就要做的。</w:t>
      </w:r>
    </w:p>
    <w:p w14:paraId="75C0390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特征三：选择的代价只能在事后被评估</w:t>
      </w:r>
    </w:p>
    <w:p w14:paraId="1700635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做出选择时，你不知道放弃的选项中哪一个其实是“价值最高”的。你只能在做完之后，通过实际结果与想象的对比，在事后确认当初那个选择是否最优。这意味着：选择的账，不是在选择时结算的，是在选择后逐渐显露的。你能做的，只是在选择时尽可能利用可用的信息，为自己保留一条即使事后发现选错了、仍有足够弹性调整路径的退路。</w:t>
      </w:r>
    </w:p>
    <w:p w14:paraId="01C4418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条合在一起说明一件很反直觉的事：一个"完美的选择"根本不存在，因为做选择这件事本身的定义，就是在信息不全、代价不明、时间有限的条件下,被迫下的一个决定。你以为自己是在"选对还是选错"之间挑，其实所有选择从一诞生就带着这三重残缺——纠结"我是不是选错了"，问的其实是一个从一开始就没有答案的问题。</w:t>
      </w:r>
    </w:p>
    <w:p w14:paraId="06F9EA7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选择与“值得追求的生活”的关系</w:t>
      </w:r>
    </w:p>
    <w:p w14:paraId="713F648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前面「关于生活」讲过一个定义：</w:t>
      </w:r>
    </w:p>
    <w:p w14:paraId="4054A1B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生活的质量 = 投入注意力时感知到它在手上展开，而非仅仅等着它结束。</w:t>
      </w:r>
    </w:p>
    <w:p w14:paraId="09B6045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选择在这个定义中扮演的角色是：选择决定了你的注意力被投放到哪里。</w:t>
      </w:r>
    </w:p>
    <w:p w14:paraId="1C1E678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如果你从来没有主动选择，你的注意力就被外部输入（算法、习惯、别人的需求）投放到它指定的地方。</w:t>
      </w:r>
    </w:p>
    <w:p w14:paraId="54B5EA2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如果你有意识地进行选择，你就在为你的注意力指定去向。</w:t>
      </w:r>
    </w:p>
    <w:p w14:paraId="148C898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主动选择 = 意识对注意力分配的主导权。被动跟随 = 将分配权交给外部协议。</w:t>
      </w:r>
    </w:p>
    <w:p w14:paraId="571F172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生活的质量不取决于你选了什么，而取决于你是否在用选择权划定注意力的流向——还是任由外部力量占用你的时间、精力、感知而不做任何回应。</w:t>
      </w:r>
    </w:p>
    <w:p w14:paraId="3F3CA72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日常操作：减少无效选择成本</w:t>
      </w:r>
    </w:p>
    <w:p w14:paraId="14F86B8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注意力的分配不是无限容量的，但选择本身也是一种耗散。如果你把大部分选择精力消耗在不重要的事上，你就没有足够的选择能量留给真正重要的事。</w:t>
      </w:r>
    </w:p>
    <w:p w14:paraId="26DDAA4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两个可操作的建议：</w:t>
      </w:r>
    </w:p>
    <w:p w14:paraId="01E73729">
      <w:pPr>
        <w:keepLines w:val="0"/>
        <w:numPr>
          <w:ilvl w:val="0"/>
          <w:numId w:val="10"/>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对高频、低影响的选择（吃什么、穿什么、什么时候回复哪些消息），设置默认值，减少决策次数。每多做一次无关紧要的选择，你就在消耗本可用于更重大事务的辨别与决策能力。</w:t>
      </w:r>
    </w:p>
    <w:p w14:paraId="529A4EA0">
      <w:pPr>
        <w:keepLines w:val="0"/>
        <w:numPr>
          <w:ilvl w:val="0"/>
          <w:numId w:val="10"/>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对低频、高影响的选择（职业方向、主要关系、长期路径），延迟但不回避，并确保决策时你有完整的记忆检索和未来预演作为决策基础。不在信息不足时硬选，也不在信息足够后继续拖着不选。</w:t>
      </w:r>
    </w:p>
    <w:p w14:paraId="6DC41354">
      <w:pPr>
        <w:pStyle w:val="4"/>
        <w:keepNext w:val="0"/>
        <w:keepLines w:val="0"/>
        <w:numPr>
          <w:ilvl w:val="0"/>
          <w:numId w:val="0"/>
        </w:numPr>
        <w:kinsoku/>
        <w:wordWrap/>
        <w:overflowPunct/>
        <w:topLinePunct w:val="0"/>
        <w:autoSpaceDE/>
        <w:autoSpaceDN/>
        <w:bidi w:val="0"/>
        <w:adjustRightInd/>
        <w:snapToGrid/>
        <w:spacing w:before="0" w:beforeAutospacing="0" w:afterAutospacing="0" w:line="360" w:lineRule="auto"/>
        <w:ind w:firstLine="0" w:firstLineChars="0"/>
        <w:textAlignment w:val="auto"/>
        <w:outlineLvl w:val="2"/>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1C10C38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是意识在多个可预见的未来路径之间锁定一条，关闭其他所有路径，并承担未选择路径永久消失的代价。它在这条链路里的位置是：记忆提供过去痕迹，想象预演未来可能，辨别筛选可用信号——选择是将这些输出的结果固定为一条可执行的物理路径。</w:t>
      </w:r>
    </w:p>
    <w:p w14:paraId="0A42DD1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活质量不取决于你选了什么，而取决于你是否主动行使了选择权——还是在被外部输入牵引时，以为自己在做选择。主动选择，是你对自己注意力的最终分配权；放弃它，就等于把分配权交给任何经过你的信号源。</w:t>
      </w:r>
    </w:p>
    <w:p w14:paraId="40C29E8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到那条山路——你这辈子不会知道另一条路上开了什么花，这件事本身，恰恰是"你真的选择过"的证据。如果两条路你都能看到花，那说明你根本没有真正选择，你只是同时占着两条路，谁也没有真正走。那条你永远不会知道的路，不是选择的遗憾，是选择存在过的唯一证明。</w:t>
      </w:r>
    </w:p>
    <w:p w14:paraId="0907CAB6">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63" w:name="_Toc77858709"/>
      <w:r>
        <w:rPr>
          <w:rFonts w:hint="eastAsia" w:ascii="Songti SC Black" w:hAnsi="Songti SC Black" w:eastAsia="Songti SC Black" w:cs="Songti SC Black"/>
          <w:sz w:val="52"/>
          <w:szCs w:val="52"/>
          <w:lang w:val="en-US" w:eastAsia="zh-CN"/>
        </w:rPr>
        <w:t>第十一篇 文化之根</w:t>
      </w:r>
      <w:bookmarkEnd w:id="63"/>
    </w:p>
    <w:p w14:paraId="2F367156">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4" w:name="_Toc753781140"/>
      <w:r>
        <w:rPr>
          <w:rFonts w:hint="eastAsia" w:ascii="Songti SC Black" w:hAnsi="Songti SC Black" w:eastAsia="Songti SC Black" w:cs="Songti SC Black"/>
          <w:sz w:val="32"/>
          <w:szCs w:val="32"/>
        </w:rPr>
        <w:t>关于宗祠</w:t>
      </w:r>
      <w:bookmarkEnd w:id="64"/>
    </w:p>
    <w:p w14:paraId="286C386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小时候过年，最热闹的就是老家老屋的那桌饭。 八仙桌擦得发亮，爷爷坐在上首，烟袋锅子磕得桌沿响，叔叔伯伯坐两边，我们小孩挤在条凳最下面。酒喝到一半，就开始说老话：说你太爷爷当年挑着担子逃荒到这，怎么搭的第一个草棚；说你爸小时候偷摘隔壁的枣，被你爷爷追着打了半条街；说你那个在外面当干部的大伯，小时候还尿过炕。 谁家要盖房子，不用喊，大家扛着工具就来了；谁家孩子考上大学，你十块我二十，凑够学费；谁在外面受了委屈回来，本家的哥几个拍着桌子说 "没事，有我们呢"。 那时候只觉得热闹，嫌老人啰嗦。等爷爷不在了，老屋锁了，叔叔伯伯搬去了各个城里，过年再也凑不齐一桌人了，才知道，那桌饭，就是宗祠。</w:t>
      </w:r>
    </w:p>
    <w:p w14:paraId="7AA5C26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宗祠不是摆牌位的房子。宗祠是你在这个世上的根。</w:t>
      </w:r>
    </w:p>
    <w:p w14:paraId="35BD243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我们总觉得宗祠是南方那种雕梁画栋的大院子，是磕头烧香的老规矩，是过时的封建东西。其实不是。 牌位是木头做的，房子是砖盖的，这些都不是宗祠。真正的宗祠，是你知道自己从哪来，是你知道自己不是孤零零飘在世上的一个人。你背后站着几十代人，站着一大家子人，你混得好，有人真心替你高兴；你摔了跤，有人伸手拉你一把；你在外面受了天大的委屈，回来，总有一口热饭给你留着。 有这个根在，你走到哪，心里都踏实。没这个根，你就算住再大的房子，赚再多的钱，心里也是飘着的。</w:t>
      </w:r>
    </w:p>
    <w:p w14:paraId="628F59E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房子塌了不算没，老人说的话没人记得了，才是真的没了。</w:t>
      </w:r>
    </w:p>
    <w:p w14:paraId="11C768C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我们总说现在时代变了，都住楼房了，各过各的，宗祠早就没用了。其实不是。 房子塌了可以再盖，牌位没了可以再做。真正的宗祠，是老人跟你说过的那些过日子的道理，是几辈子人传下来的 "不偷不抢、互帮互助" 的规矩，是你遇到事了不用打欠条就有人帮你的情分。这些东西，要是老人走了，没人记着，没人传了，那才是真的没了。 就像爷爷走了之后，再也没人跟我说我爸小时候偷枣的事了，再也没人坐在上首给我们夹菜了。那个根，就断了一截。</w:t>
      </w:r>
    </w:p>
    <w:p w14:paraId="0042F09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我现在想把这些老人说过的话，这些几辈子传下来的道理，都记下来。不是为了复古，是为了给后人留个根。下面就说说，宗祠这东西，到底是什么，它不是老古董，是我们每个人心里最踏实的那个底。</w:t>
      </w:r>
    </w:p>
    <w:p w14:paraId="4F1889D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宗祠存在的目的</w:t>
      </w:r>
    </w:p>
    <w:p w14:paraId="5C8BFFA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南方</w:t>
      </w:r>
      <w:r>
        <w:rPr>
          <w:rFonts w:hint="eastAsia" w:ascii="Songti SC Regular" w:hAnsi="Songti SC Regular" w:eastAsia="Songti SC Regular" w:cs="Songti SC Regular"/>
          <w:sz w:val="21"/>
          <w:szCs w:val="21"/>
        </w:rPr>
        <w:t>宗祠比北方完整，不是南方人更重传统，是连接网络持续运行的时间更长。北方战乱频繁，社会结构被反复重置，宗祠没来得及完成代际积累。南方冲击更轻，同姓聚居、通婚、地缘关系得以延续数百年，连接网络完成了更深的累积。</w:t>
      </w:r>
    </w:p>
    <w:p w14:paraId="6697309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宗祠的核心优势，在于它是一个持续运行的连接网络，信息在祭祖聚会的间隙自然交换——谁可靠、有机会、值得投入，年轻人无需主动收集就已获得；信任积累被代际传递，同姓提供了共同初始配置参数，使连接启动成本远低于从零开始的识别与验证；它提供了非货币化的备用通道，在紧急时不需要财务审查，只需要你在网络中的连接权重；归属感降低了风险感知的基线，使面对不确定性时的决策与没有宗族归属的人不同；最重要的是，它承载了历代成员投入的持存结构——土地、祠堂、族谱、基金——新成员接入时无需重新积累，可以直接使用一套已经运行了数百年的连接网络和信息通道。宗祠是一个不必重置的初始配置，你的祖父用它，你接入时仍然可用。</w:t>
      </w:r>
    </w:p>
    <w:p w14:paraId="2012FD7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宗祠：一张被时间磨损的社会连接底牌</w:t>
      </w:r>
    </w:p>
    <w:p w14:paraId="225662D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从结构功能看，宗祠是一个自治域内（家族），跨代际的、非货币化的资源交换与信息同步节点。</w:t>
      </w:r>
    </w:p>
    <w:p w14:paraId="0AC5E9C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它不具备暴力垄断权（不是国家），不参与货币定价（不是市场），但它持续运行着一套内部路由表，负责在家族成员之间传递三类东西：</w:t>
      </w:r>
    </w:p>
    <w:p w14:paraId="3251876B">
      <w:pPr>
        <w:keepLines w:val="0"/>
        <w:numPr>
          <w:ilvl w:val="0"/>
          <w:numId w:val="10"/>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信息：谁在做什么、哪里有机会、谁遇到了什么困难</w:t>
      </w:r>
    </w:p>
    <w:p w14:paraId="1E774C84">
      <w:pPr>
        <w:keepLines w:val="0"/>
        <w:numPr>
          <w:ilvl w:val="0"/>
          <w:numId w:val="10"/>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资源：临时周转的钱、人脉引荐、工具借用、土地或住所的临时使用权</w:t>
      </w:r>
    </w:p>
    <w:p w14:paraId="30522923">
      <w:pPr>
        <w:keepLines w:val="0"/>
        <w:numPr>
          <w:ilvl w:val="0"/>
          <w:numId w:val="10"/>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规则：什么行为在家族内被认可、什么行为被禁止、什么情况下可以调用什么资源</w:t>
      </w:r>
    </w:p>
    <w:p w14:paraId="4EE4A74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宗祠本质上是一个去中心化的、基于血缘而非货币的长期互济协议。 它不需要国家暴力背书，不需要市场定价，它的信用基础是血缘关系和代际积累的信任痕迹。</w:t>
      </w:r>
    </w:p>
    <w:p w14:paraId="46080D5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为什么宗祠在传统社会中有效</w:t>
      </w:r>
    </w:p>
    <w:p w14:paraId="5FAFBF3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宗祠之所以能长期运作，是因为它解决了几个核心问题：</w:t>
      </w:r>
    </w:p>
    <w:p w14:paraId="5465AE7F">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它提供了跨代际的信息存储</w:t>
      </w:r>
    </w:p>
    <w:p w14:paraId="79D4FE6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没有书籍、没有档案、没有现代教育系统的时代，一个人如何在很短的生命里积累足够多的、可用的生存知识？宗祠通过祭祀、族谱、口述历史、长辈教诲等方式，把一个家族几十代人的试错经验压缩成可传递的规则。</w:t>
      </w:r>
    </w:p>
    <w:p w14:paraId="6A1B222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你不是在靠自己摸索怎么种地、怎么做生意、怎么处理纠纷——你是在调用一套已经运行了几百年的家族路由表。</w:t>
      </w:r>
    </w:p>
    <w:p w14:paraId="66EAD6FA">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它提供了非货币的信用锚点</w:t>
      </w:r>
    </w:p>
    <w:p w14:paraId="4B9853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在货币不发达、或者货币体系不稳定的时代，资源如何跨时空调配？宗祠提供了一个不依赖货币的信用网络。你今天帮助了同族的某个人，这种帮助被整个家族看到，你的信用记录被写入族人的记忆。未来你需要帮助时，不需要抵押、不需要利息、不需要合同，你只需要调用你积累的家族信任。</w:t>
      </w:r>
    </w:p>
    <w:p w14:paraId="0001C3B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它提供了风险对冲机制</w:t>
      </w:r>
    </w:p>
    <w:p w14:paraId="1F402C3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传统农耕社会中最大的风险是个体失败——收成不好、生病、家里出事。没有保险、没有社会保障体系，这些风险随时可能让一个家庭跌入生存底线。宗祠提供一个风险池：一个家庭遭遇困难时，其他家庭分摊风险；困难过去后，未来再以其他方式回流给给予帮助的家庭。这是一个基于血缘的社会化风险分摊网络，不需要中央银行，不需要财政拨款，只要参与的人还承认这套规则，它就能运转。</w:t>
      </w:r>
    </w:p>
    <w:p w14:paraId="06F5AEC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它提供了共享的坐标系统</w:t>
      </w:r>
    </w:p>
    <w:p w14:paraId="32D906F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你是谁？你和谁是一起的？你遇到了问题可以找谁？你的行为边界在哪里？宗祠提供了一套现成的答案。它降低了每个个体在系统中的不确定性——你知道自己从哪里来，知道自己属于哪里，知道当孤立无援时可以调用哪张备用路由表。</w:t>
      </w:r>
    </w:p>
    <w:p w14:paraId="2B1DD1C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为什么宗祠在当代社会中加速失效</w:t>
      </w:r>
    </w:p>
    <w:p w14:paraId="02860D5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“祖训消失、家族历史被遗忘、各自为战”——是宗祠功能在当前社会结构中逐渐失效的真实反映。</w:t>
      </w:r>
    </w:p>
    <w:p w14:paraId="4EB21EA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失效有几个结构性原因：</w:t>
      </w:r>
    </w:p>
    <w:p w14:paraId="6F36AA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原因一：地理离散</w:t>
      </w:r>
    </w:p>
    <w:p w14:paraId="607660C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宗祠的运转依赖物理接触。当家族成员分散在不同城市、不同国家，定期聚集的成本太高，信息同步的频率降低，信任的更新机制断裂。你不可能每年回一次老家，就不可能维持那种“我知道你是什么样的人”的信任精度。</w:t>
      </w:r>
    </w:p>
    <w:p w14:paraId="295CFD7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原因二：替代协议的出现</w:t>
      </w:r>
    </w:p>
    <w:p w14:paraId="28AF0BE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国家提供了社会保障体系，市场提供了货币信用网络，教育系统提供了跨家族的知识传播。宗祠曾经承载的功能被其他更标准化、更大规模的协议替代了。个体不再需要依赖宗祠来对冲风险、积累知识、建立信用——你可以通过社保、银行贷款、公共教育来完成同样的事情。更高效、更精确、但也更冷。</w:t>
      </w:r>
    </w:p>
    <w:p w14:paraId="5C14123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原因三：信任介质的变化</w:t>
      </w:r>
    </w:p>
    <w:p w14:paraId="2291EF0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宗祠的信任建立在长期、多频次、多场景的互动上。你知道这个人怎么样，因为你见过他处理各种事情。现代社会中，你的互动对象——同事、邻居、网友——大多是短期的、单场景的、可替换的。你和他只共享一个维度的工作关系，你无法知道他在其他场景下的行为模式，因此信任积累的深度无法达到宗祠时代的水平。</w:t>
      </w:r>
    </w:p>
    <w:p w14:paraId="0A98244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原因四：规则获取方式的断裂</w:t>
      </w:r>
    </w:p>
    <w:p w14:paraId="3756C3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你注意到一个关键点：“教育不是学识的输入，是在社会整个资源交换过程中个体存续最大化的学识。”这句话在这里正好能解释宗祠的失效：教育体系提供的是可标准化考试的通用知识，而宗祠传递的是在特定地理、特定行业、特定人际网络中的具体、可操作的生存知识。后者无法被前者的体系容纳，而前者又无法提供后者——知识传递方式改变之后，宗祠所承载的那部分不可标准化的内容没有找到新的载体，就直接丢失了。</w:t>
      </w:r>
    </w:p>
    <w:p w14:paraId="152270E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宗祠的不可替代性</w:t>
      </w:r>
    </w:p>
    <w:p w14:paraId="2306275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宗祠提供的东西里，有一样是无法被国家、市场、教育替代的：非货币的、跨代际的、带有情感厚度的信任连接。</w:t>
      </w:r>
    </w:p>
    <w:p w14:paraId="36209F96">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社保给你钱，但不给你“有人在乎你”的感觉。</w:t>
      </w:r>
    </w:p>
    <w:p w14:paraId="77F81B91">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银行贷款给你信用，但不给你“我知道你会怎么处理这件事”的熟悉感。</w:t>
      </w:r>
    </w:p>
    <w:p w14:paraId="0871A0D0">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教育给你知识，但不给你“我知道这些知识在我这个家族的历史里是怎么被使用”的上下文。</w:t>
      </w:r>
    </w:p>
    <w:p w14:paraId="3643453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族老人的死亡是连接纽带的断裂”——那个老人活着的时候，他是活着的记忆库，是信任的锚点，是连接过去和现在的接口。他一去世，那个接口就断了。他脑子里的知识没有被提取、没有被保存、没有被分发，它们随他一起消散了。</w:t>
      </w:r>
    </w:p>
    <w:p w14:paraId="3F5E042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rPr>
      </w:pPr>
      <w:r>
        <w:rPr>
          <w:rFonts w:hint="eastAsia" w:ascii="Songti SC Black" w:hAnsi="Songti SC Black" w:eastAsia="Songti SC Black" w:cs="Songti SC Black"/>
          <w:sz w:val="28"/>
          <w:szCs w:val="28"/>
          <w:lang w:val="en-US" w:eastAsia="zh-CN"/>
        </w:rPr>
        <w:t>我想做的这件事</w:t>
      </w:r>
    </w:p>
    <w:p w14:paraId="3C60F40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正因为这个道理，我一直想做一件事——把长辈们的生活经验收集起来，整理成册，让它能被更多人看到、传下去。</w:t>
      </w:r>
    </w:p>
    <w:p w14:paraId="3ED3158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不是要恢复宗祠，宗祠原来的物理形态和运转方式已经回不去了——它依赖的那些前提，地理上聚在一起、按农业节奏生活、身处一个封闭的熟人社区，这些条件已经不存在了。我在做的，更像是一次转译：介质从口传变成文字，传播范围从家族内部可能扩大到更多人，运行方式从定期聚集变成随时可以翻看——但核心的功能没有变，还是在传递那些经过一代代人验证过、真正管用的生活规则。</w:t>
      </w:r>
    </w:p>
    <w:p w14:paraId="0AF71DF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说白了，是想把那些"懂的都懂，但从没人正式说过、正式教过，会的人也说不清楚该怎么讲、也没人整理过"的东西，从容易随人一起消失的个人记忆里，挪到一个不会轻易消失的地方存起来。这件事的意义，是能挡住这些经验在我这一代人手里彻底断掉。</w:t>
      </w:r>
    </w:p>
    <w:p w14:paraId="1B9786A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我不需要现在就知道，这些记下来的东西以后能派上什么用场、谁会因此受益。先把它们记下来就好。眼下它们看着可能就是一堆零零碎碎的片段，但这些片段，都是从一个真真切切运转了几十年的生活里提炼出来的观察。攒得够多了，它们自己会连成一个有形状的东西。</w:t>
      </w:r>
    </w:p>
    <w:p w14:paraId="6B4BEEB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52762044">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祠是一张被时间磨损的社会连接底牌。它曾经承载着跨代际的信息存储、非货币的信用锚点、风险对冲和共享坐标的功能。这些功能在现代被国家、市场、教育替代了一部分，但替代不了的是那种非货币、跨代际、带有情感厚度的信任连接。</w:t>
      </w:r>
    </w:p>
    <w:p w14:paraId="54A685F8">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5" w:name="_Toc793586327"/>
      <w:r>
        <w:rPr>
          <w:rFonts w:hint="eastAsia" w:ascii="Songti SC Black" w:hAnsi="Songti SC Black" w:eastAsia="Songti SC Black" w:cs="Songti SC Black"/>
          <w:sz w:val="32"/>
          <w:szCs w:val="32"/>
        </w:rPr>
        <w:t>关于婚姻</w:t>
      </w:r>
      <w:bookmarkEnd w:id="65"/>
    </w:p>
    <w:p w14:paraId="1641B05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i w:val="0"/>
          <w:iCs w:val="0"/>
          <w:caps w:val="0"/>
          <w:color w:val="333333"/>
          <w:spacing w:val="0"/>
          <w:sz w:val="21"/>
          <w:szCs w:val="21"/>
          <w:u w:val="none"/>
          <w:shd w:val="clear" w:fill="FFFFFF"/>
          <w:lang w:val="en-US" w:eastAsia="zh-CN"/>
        </w:rPr>
        <w:t>世人谈论婚姻，常被两种感受困住：一是情投意合，二是相敬如宾。多数年轻人将情投意合当作婚姻全部内核，把相敬如宾视作疏远客套，可抛开情爱滤镜、结合千年家族存续逻辑细看，二者只是婚姻表层的人际感受，婚姻真正底层本质，是宗族或家族、家庭之间资源链接与存续的制度化协议。</w:t>
      </w:r>
    </w:p>
    <w:p w14:paraId="6C396F3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情投意合与相敬如宾：关系的表象，而非根基</w:t>
      </w:r>
    </w:p>
    <w:p w14:paraId="20B2E47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（一）两个成语完整溯源与原始本意</w:t>
      </w:r>
    </w:p>
    <w:p w14:paraId="4182586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相敬如宾：源自正史，专为夫妻长久相处而立的古训 该成语原文出自《左传・僖公三十三年》，春秋大夫臼季出使途中，路过冀地，看见被贬务农的郤缺在田间除草，妻子专程送饭至地头。二人交接餐食时举止郑重，彼此行礼、心怀郑重，对待对方如同招待远道而来的贵客，史书原文记作 “相待如宾”，后世慢慢凝练为 “相敬如宾”。 彼时臼季见此情景大为感慨，向晋文公举荐郤缺，理由是 “敬，德之聚也”—— 心中常怀敬重之人，心性自有分寸、德行稳固。这个成语自诞生起，就不是描写浪漫爱意的辞藻，而是古人从真实农耕日常里总结出的夫妻相处准则。它诞生于平淡琐碎的朝夕相伴，无关轰轰烈烈的心动与激情，核心内核只有一个：分寸、敬畏、体面。</w:t>
      </w:r>
    </w:p>
    <w:p w14:paraId="3285B4F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很多年轻人读到这个词，第一印象是客气疏离，觉得真正相爱的人不必这般拘谨。可春秋古人推崇的 “敬”，从来不是疏远客套，而是三层清醒、落地的相处底线： 第一，敬重对方完整、独立的人格。哪怕朝夕相伴、亲密无间，伴侣也不是依附自己而生的附属品，每个人都拥有独属于自己的人生追求、情绪边界、价值判断。不必强行改造对方迎合自己，不随意否定对方的喜好、选择与人生规划，接纳人与人之间与生俱来的差异，不妄图把另一半完全活成自己期待的模样。 第二，守住情绪的相处分寸，不肆意宣泄负面情绪。人在外人面前总会刻意收敛脾气、克制刻薄言语，却常常把所有疲惫、烦躁、戾气毫无保留倾倒给最亲近的人。相敬，便是懂得自我约束，不拿伴侣当作情绪垃圾桶，不用伤人的狠话肆意刺伤彼此，给对方保留情绪上的体面与喘息空间。 第三，看见彼此所有默默付出，常怀感念之心。一日三餐的操劳、默默分担生活重担、低谷时不离不弃的扶持、常年琐碎的包容，时间久了极易被视作理所当然。心怀敬重的人，永远能看见对方藏在烟火里的辛苦，懂得体谅、主动回馈，不会心安理得单方面索取陪伴、包容与牺牲。 所谓 “如宾”，本质是漫长岁月里不变的温柔底线。热烈的爱意会随心境、新鲜感起伏波动，但发自内心的尊重不会被日常琐碎消磨，它是化解矛盾、抵御平淡消耗最稳定的软性约束。</w:t>
      </w:r>
    </w:p>
    <w:p w14:paraId="2D49AF5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情投意合：出自通俗小说，本是形容知己相交的短期共鸣 词语最早的文字雏形见于汉代文书，写作 “意同情合”，仅用来形容友人志趣相近、三观契合，并未与情爱、婚姻产生关联。直到明代吴承恩《西游记》第二十七回，才固定成型为成语 “情投意合”，原文用来形容镇元大仙与孙悟空一见如故、惺惺相惜，描写两位知己相交投缘，和男女情爱毫无关系。 后经明清话本、戏曲、通俗小说不断普及，才慢慢延伸用来形容男女互生好感、三观契合、聊天投机，自此成为年轻人心中浪漫相遇的代名词。它的核心底色是新鲜感、情绪共振、短期精神共鸣，依托两个人初见时的好奇、审美契合、话题重合存在，天然带有时效性。</w:t>
      </w:r>
    </w:p>
    <w:p w14:paraId="2468A2C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（二）二者在婚恋结构里的真实定位</w:t>
      </w:r>
    </w:p>
    <w:p w14:paraId="0E0241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恋爱阶段，是最容易滋生情投意合的时期。两个人卸下现实压力，只交换审美、喜好、观点、情绪信号，没有资源捆绑、家庭羁绊、育儿责任、生存压力等现实议题，很容易产生 “世间唯有你懂我” 的强烈共鸣。这份契合十分珍贵，它是两个人愿意主动靠近、萌生携手共度余生念头的契机，是开启深度连接最好的入场券，却完全不足以支撑长达数十年、充满现实损耗的婚姻合作系统。 新鲜感会逐年褪去，婚后琐碎家务、经济压力、两代人相处矛盾、各自性格隐藏的短板、人生路上接连不断的挫折，都会一点点冲淡初见时的投机与欢喜。如果一段关系只依靠情投意合维系，当话题聊尽、激情消散，两人便容易陷入无话可说的尴尬；一旦出现利益分歧、现实矛盾，没有成熟的相处底线作为约束，很容易互相指责、心生隔阂，最终走向关系断裂。古往今来，太多年少相知、十分投缘的伴侣走到半路分开，根源便是错把短暂的情绪共鸣，当成了婚姻唯一的支撑，忽略了婚姻需要一套更稳定、更持久的底层运行规则。</w:t>
      </w:r>
    </w:p>
    <w:p w14:paraId="68AFFA5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sz w:val="21"/>
          <w:szCs w:val="21"/>
          <w:lang w:val="en-US" w:eastAsia="zh-CN"/>
        </w:rPr>
        <w:t>而古人推崇的相敬如宾，是两个人完成资源合并、家族网络重叠、共同承担代际责任之后，一套必备的软性约束。当两个人深度绑定，资产、人脉、家庭、后代全部缠绕在一起，摩擦与分歧无可避免，唯有发自内心的尊重与边界感，才能避免单方面依附、掠夺式索取，持续降低婚姻系统内部的资源与情绪损耗。 简单区分二者的作用：情投意合决定你是否愿意主动开启这段深度连接；相敬如宾决定这套合并资源、共担风险的合作系统，能不能平稳运转走完漫长一生。但二者终究只是人际相处的软性感受与修养，无法定义婚姻不可替代的客观价值。抛开情爱滤镜，从家族存续、资源系统的视角拆解，婚姻拥有一套完全独立、标准化、具备社会约束力的底层运行逻辑。</w:t>
      </w:r>
    </w:p>
    <w:p w14:paraId="3AF7B12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婚姻的功能（家族视角）</w:t>
      </w:r>
    </w:p>
    <w:p w14:paraId="722EFEE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i w:val="0"/>
          <w:iCs w:val="0"/>
          <w:caps w:val="0"/>
          <w:color w:val="333333"/>
          <w:spacing w:val="0"/>
          <w:sz w:val="21"/>
          <w:szCs w:val="21"/>
          <w:u w:val="none"/>
          <w:shd w:val="clear" w:fill="FFFFFF"/>
        </w:rPr>
        <w:t>婚姻</w:t>
      </w:r>
      <w:r>
        <w:rPr>
          <w:rFonts w:hint="eastAsia" w:ascii="Songti SC Regular" w:hAnsi="Songti SC Regular" w:eastAsia="Songti SC Regular" w:cs="Songti SC Regular"/>
          <w:i w:val="0"/>
          <w:iCs w:val="0"/>
          <w:caps w:val="0"/>
          <w:color w:val="333333"/>
          <w:spacing w:val="0"/>
          <w:sz w:val="21"/>
          <w:szCs w:val="21"/>
          <w:u w:val="none"/>
          <w:shd w:val="clear" w:fill="FFFFFF"/>
          <w:lang w:val="en-US" w:eastAsia="zh-CN"/>
        </w:rPr>
        <w:t>是</w:t>
      </w:r>
      <w:r>
        <w:rPr>
          <w:rFonts w:hint="eastAsia" w:ascii="Songti SC Regular" w:hAnsi="Songti SC Regular" w:eastAsia="Songti SC Regular" w:cs="Songti SC Regular"/>
          <w:i w:val="0"/>
          <w:iCs w:val="0"/>
          <w:caps w:val="0"/>
          <w:color w:val="333333"/>
          <w:spacing w:val="0"/>
          <w:sz w:val="21"/>
          <w:szCs w:val="21"/>
          <w:u w:val="none"/>
          <w:shd w:val="clear" w:fill="FFFFFF"/>
        </w:rPr>
        <w:t>宗族或家族或家庭资源链接与存续。</w:t>
      </w:r>
    </w:p>
    <w:p w14:paraId="5964478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婚姻不是情感关系的完成形态，而是两个节点连接的稳定化确认——通过社会协议锁定双方在资源合并、支持通道、代际责任上的长期绑定关系。它不单是两个节点之间的连接，更是两个节点各自所在连接网络之间的接口：</w:t>
      </w:r>
    </w:p>
    <w:p w14:paraId="7FC3099E">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资源链接：两个家庭或宗族之间通过新连接的建立，将各自的持有量、信息渠道、连接网络、保护通道扩展至新的节点。婚姻使得原本平行的两个网络发生重叠，资源持有量合并在一个合并后的单位中，信息通道从两套并行路径合并为可交互路径，连接网络中的节点数量增加，保护通道的接入权限扩展到原来不在覆盖范围内的节点。</w:t>
      </w:r>
    </w:p>
    <w:p w14:paraId="0B7D8E8F">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存续确认：新连接的建立为资源持有量向下一代的转移和跨代际的资源通道延续提供了执行框架。当节点不再以个体单位进行资源转移，而是以合并后的单位来进行分配时，资源的流向后继有更稳定的预期和更长的规划周期。</w:t>
      </w:r>
    </w:p>
    <w:p w14:paraId="1994C94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婚姻与恋爱的结构区别</w:t>
      </w:r>
    </w:p>
    <w:p w14:paraId="7F24B24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rPr>
      </w:pPr>
      <w:r>
        <w:rPr>
          <w:rFonts w:hint="eastAsia" w:ascii="Songti SC Regular" w:hAnsi="Songti SC Regular" w:eastAsia="Songti SC Regular" w:cs="Songti SC Regular"/>
          <w:i w:val="0"/>
          <w:iCs w:val="0"/>
          <w:caps w:val="0"/>
          <w:color w:val="333333"/>
          <w:spacing w:val="0"/>
          <w:sz w:val="21"/>
          <w:szCs w:val="21"/>
          <w:u w:val="none"/>
          <w:shd w:val="clear" w:fill="FFFFFF"/>
        </w:rPr>
        <w:t>恋爱是连接的测试期，在这个阶段双方交换信号、对齐边界、评估支持能力，但不承诺长期的资源合并。婚姻是测试期通过后的正式确认，是系统确认这两个节点将进入长期合作状态，并允许它们以合并后的单位参与系统的资源获取和分配。</w:t>
      </w:r>
    </w:p>
    <w:p w14:paraId="3AFABE6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恋爱的退出成本低——终止只需要停止注意力投入，双方不涉及资源合并或连接网络的深度绑定。</w:t>
      </w:r>
    </w:p>
    <w:p w14:paraId="5514B0D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婚姻的退出成本高——连接延续的稳定性意味着双方已经将部分持有量合并（住所、储蓄、共同账户）、双方已经对部分支持通道形成长期依赖（共同决策、共同承担风险、共同规划的未来时间窗口）、双方已经将各自的连接网络部分重叠（家族之间的信息通道、保护通道的交叉覆盖）。解绑需要重新分配共同持有的存量、重建被切断的并行通道、重新配置家族的连接网络。</w:t>
      </w:r>
    </w:p>
    <w:p w14:paraId="6A92FCF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婚姻在家庭与宗族之间的位置</w:t>
      </w:r>
    </w:p>
    <w:p w14:paraId="1BCB50F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在“关于家庭”和“关于宗祠”中定义过两者的功能：</w:t>
      </w:r>
    </w:p>
    <w:p w14:paraId="6DFC933D">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家庭：私有化的、长期的负熵支持系统。提供养育、维持生存、保护教育传承。</w:t>
      </w:r>
    </w:p>
    <w:p w14:paraId="09290E63">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宗祠：跨代际的、非货币化的资源交换与信息同步节点。提供信息存储、非货币信用锚点、风险对冲、共享坐标。</w:t>
      </w:r>
    </w:p>
    <w:p w14:paraId="1D831BE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婚姻位于两者之间，同时承担连接和过渡的功能：</w:t>
      </w:r>
    </w:p>
    <w:p w14:paraId="7E7A3757">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婚姻连接两个独立的节点，使它们能够作为合并后的单位来支持新家庭的形成和存续。</w:t>
      </w:r>
    </w:p>
    <w:p w14:paraId="06470D9F">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婚姻将两个节点各自所在的连接网络进行连接和重叠，使宗族或家族的网络得以扩展和延续。</w:t>
      </w:r>
    </w:p>
    <w:p w14:paraId="4B942EF6">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婚姻为新节点的接入（生育）提供了初始对齐框架，使新接入的节点在降熵能力不足的早期阶段有稳定的资源获取通道。</w:t>
      </w:r>
    </w:p>
    <w:p w14:paraId="2B583A1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婚姻的四种连接形态</w:t>
      </w:r>
    </w:p>
    <w:p w14:paraId="2A7115F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婚姻结构在不同的连接节点之间可能呈现不同的分布：</w:t>
      </w:r>
    </w:p>
    <w:p w14:paraId="57CC224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形态一：</w:t>
      </w:r>
      <w:r>
        <w:rPr>
          <w:rFonts w:hint="eastAsia" w:ascii="Songti SC Regular" w:hAnsi="Songti SC Regular" w:eastAsia="Songti SC Regular" w:cs="Songti SC Regular"/>
          <w:b/>
          <w:bCs/>
          <w:i w:val="0"/>
          <w:iCs w:val="0"/>
          <w:caps w:val="0"/>
          <w:color w:val="333333"/>
          <w:spacing w:val="0"/>
          <w:sz w:val="21"/>
          <w:szCs w:val="21"/>
          <w:u w:val="none"/>
          <w:shd w:val="clear" w:fill="FFFFFF"/>
        </w:rPr>
        <w:t>资源对齐</w:t>
      </w:r>
      <w:r>
        <w:rPr>
          <w:rFonts w:hint="eastAsia" w:ascii="Songti SC Regular" w:hAnsi="Songti SC Regular" w:eastAsia="Songti SC Regular" w:cs="Songti SC Regular"/>
          <w:i w:val="0"/>
          <w:iCs w:val="0"/>
          <w:caps w:val="0"/>
          <w:color w:val="333333"/>
          <w:spacing w:val="0"/>
          <w:sz w:val="21"/>
          <w:szCs w:val="21"/>
          <w:u w:val="none"/>
          <w:shd w:val="clear" w:fill="FFFFFF"/>
        </w:rPr>
        <w:t xml:space="preserve"> 双方的经济持有量和获取能力相当，资源合并后形成比各自独立运行时更大的存量。双方共同决策资源的分配方向，不固定由一方控制。</w:t>
      </w:r>
    </w:p>
    <w:p w14:paraId="262B736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形态二：</w:t>
      </w:r>
      <w:r>
        <w:rPr>
          <w:rFonts w:hint="eastAsia" w:ascii="Songti SC Regular" w:hAnsi="Songti SC Regular" w:eastAsia="Songti SC Regular" w:cs="Songti SC Regular"/>
          <w:b/>
          <w:bCs/>
          <w:i w:val="0"/>
          <w:iCs w:val="0"/>
          <w:caps w:val="0"/>
          <w:color w:val="333333"/>
          <w:spacing w:val="0"/>
          <w:sz w:val="21"/>
          <w:szCs w:val="21"/>
          <w:u w:val="none"/>
          <w:shd w:val="clear" w:fill="FFFFFF"/>
        </w:rPr>
        <w:t>保护对齐</w:t>
      </w:r>
      <w:r>
        <w:rPr>
          <w:rFonts w:hint="eastAsia" w:ascii="Songti SC Regular" w:hAnsi="Songti SC Regular" w:eastAsia="Songti SC Regular" w:cs="Songti SC Regular"/>
          <w:i w:val="0"/>
          <w:iCs w:val="0"/>
          <w:caps w:val="0"/>
          <w:color w:val="333333"/>
          <w:spacing w:val="0"/>
          <w:sz w:val="21"/>
          <w:szCs w:val="21"/>
          <w:u w:val="none"/>
          <w:shd w:val="clear" w:fill="FFFFFF"/>
        </w:rPr>
        <w:t xml:space="preserve"> 一方在初期提供更多的资源投入或支持通道，另一方在后期或不同领域进行补偿，形成不对称的结构。代际交换在其中起着重要作用，跨期流动会在较长的时间窗口内逐步结算，而不是在每个周期内强制对等。</w:t>
      </w:r>
    </w:p>
    <w:p w14:paraId="3612982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形态三：</w:t>
      </w:r>
      <w:r>
        <w:rPr>
          <w:rFonts w:hint="eastAsia" w:ascii="Songti SC Regular" w:hAnsi="Songti SC Regular" w:eastAsia="Songti SC Regular" w:cs="Songti SC Regular"/>
          <w:b/>
          <w:bCs/>
          <w:i w:val="0"/>
          <w:iCs w:val="0"/>
          <w:caps w:val="0"/>
          <w:color w:val="333333"/>
          <w:spacing w:val="0"/>
          <w:sz w:val="21"/>
          <w:szCs w:val="21"/>
          <w:u w:val="none"/>
          <w:shd w:val="clear" w:fill="FFFFFF"/>
        </w:rPr>
        <w:t>信息对齐</w:t>
      </w:r>
      <w:r>
        <w:rPr>
          <w:rFonts w:hint="eastAsia" w:ascii="Songti SC Regular" w:hAnsi="Songti SC Regular" w:eastAsia="Songti SC Regular" w:cs="Songti SC Regular"/>
          <w:i w:val="0"/>
          <w:iCs w:val="0"/>
          <w:caps w:val="0"/>
          <w:color w:val="333333"/>
          <w:spacing w:val="0"/>
          <w:sz w:val="21"/>
          <w:szCs w:val="21"/>
          <w:u w:val="none"/>
          <w:shd w:val="clear" w:fill="FFFFFF"/>
        </w:rPr>
        <w:t xml:space="preserve"> 双方的连接网络不同，通过婚姻使两个网络的信息通道交叉，双方各自获得原来不在自己覆盖范围内的信息获取渠道。</w:t>
      </w:r>
    </w:p>
    <w:p w14:paraId="347066E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形态四：</w:t>
      </w:r>
      <w:r>
        <w:rPr>
          <w:rFonts w:hint="eastAsia" w:ascii="Songti SC Regular" w:hAnsi="Songti SC Regular" w:eastAsia="Songti SC Regular" w:cs="Songti SC Regular"/>
          <w:b/>
          <w:bCs/>
          <w:i w:val="0"/>
          <w:iCs w:val="0"/>
          <w:caps w:val="0"/>
          <w:color w:val="333333"/>
          <w:spacing w:val="0"/>
          <w:sz w:val="21"/>
          <w:szCs w:val="21"/>
          <w:u w:val="none"/>
          <w:shd w:val="clear" w:fill="FFFFFF"/>
        </w:rPr>
        <w:t>代际对齐</w:t>
      </w:r>
      <w:r>
        <w:rPr>
          <w:rFonts w:hint="eastAsia" w:ascii="Songti SC Regular" w:hAnsi="Songti SC Regular" w:eastAsia="Songti SC Regular" w:cs="Songti SC Regular"/>
          <w:i w:val="0"/>
          <w:iCs w:val="0"/>
          <w:caps w:val="0"/>
          <w:color w:val="333333"/>
          <w:spacing w:val="0"/>
          <w:sz w:val="21"/>
          <w:szCs w:val="21"/>
          <w:u w:val="none"/>
          <w:shd w:val="clear" w:fill="FFFFFF"/>
        </w:rPr>
        <w:t xml:space="preserve"> 婚姻为后代的接入和存续提供框架，使后代的初始配置获得来自两个连接网络的资源输入和支持通道。</w:t>
      </w:r>
    </w:p>
    <w:p w14:paraId="4AD95FB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在现实中，婚姻通常同时包含以上若干种对齐形态的组合，只是不同阶段的主导形态不同。</w:t>
      </w:r>
    </w:p>
    <w:p w14:paraId="5B4219D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婚姻与独立的关系</w:t>
      </w:r>
    </w:p>
    <w:p w14:paraId="6823E1F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独立意味着你能够在不需要特定连接的情况下维持生存基线的稳定运行，并拥有足够的备用支持来覆盖在路径转移期间可能出现的通道中断和连接损耗。独立不排斥婚姻，它改变的是你在婚姻中的位置：</w:t>
      </w:r>
    </w:p>
    <w:p w14:paraId="329B6AF4">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依赖婚姻：连接中断会使你的生存基线无法维持，因为你的资源获取、信息通道、保护支持全部依赖于这个连接的持续存在。</w:t>
      </w:r>
    </w:p>
    <w:p w14:paraId="58CAAFE1">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独立婚姻：即使连接中断，你仍然有足够的储备和备用通道来维持生存基线的稳定运行。连接使你的能力边界得到扩展，但不是你维持生存基线的唯一通道。</w:t>
      </w:r>
    </w:p>
    <w:p w14:paraId="125CBD3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i w:val="0"/>
          <w:iCs w:val="0"/>
          <w:caps w:val="0"/>
          <w:color w:val="333333"/>
          <w:spacing w:val="0"/>
          <w:sz w:val="21"/>
          <w:szCs w:val="21"/>
          <w:u w:val="none"/>
          <w:shd w:val="clear" w:fill="FFFFFF"/>
        </w:rPr>
        <w:t>在婚姻连接中，双方都在自己的生存基线之上运行。连接提供扩展而不是替代，提供支持而不是覆盖。如果一方在连接中失去了独立的生存基线维持能力，那么当连接发生中断时，该方的配置权重将会迅速下降——因为系统需要重新为该节点分配它已经长期未使用的资源获取通道和信息接入渠道，而重新获取这些通道的优先级和时间窗口需要重新协商，很可能不会与节点本身的需求周期完全对齐。</w:t>
      </w:r>
    </w:p>
    <w:p w14:paraId="300EEC9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right="0" w:rightChars="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p>
    <w:p w14:paraId="4274454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716A893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婚姻</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两个节点通过社会协议确认的长期绑定关系。它的结构功能是：合并资源持有量、建立共享保护通道、重叠连接网络、为代际延续提供框架。</w:t>
      </w:r>
    </w:p>
    <w:p w14:paraId="0B20A90C">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它与恋爱的区别在于退出成本和绑定深度——婚姻解绑需要重新分配共同持有的存量和重叠的连接网络；恋爱解绑只需要终止注意力投入。</w:t>
      </w:r>
    </w:p>
    <w:p w14:paraId="0E73EE5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它在家庭中的位置是：两个独立节点合并为一个存续单位，为养育后代提供稳定的支持结构。它在宗祠中的位置是：两个连接网络的交叉扩展，使家族资源持有量和信息通道在新的方向上延伸。</w:t>
      </w:r>
    </w:p>
    <w:p w14:paraId="1166E43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在独立关系中的位置是：连接提供扩展，但不替代独立生存基线的维持能力。当连接的延续不与任何一方的生存基线绑定为不可中断的必要条件时，连接的结构稳定性更高，解绑时的损耗也更小。</w:t>
      </w:r>
    </w:p>
    <w:p w14:paraId="3F8E8CCA">
      <w:pPr>
        <w:keepLines w:val="0"/>
        <w:pageBreakBefore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rPr>
      </w:pPr>
    </w:p>
    <w:p w14:paraId="75CB39FA">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6" w:name="_Toc1931950019"/>
      <w:r>
        <w:rPr>
          <w:rFonts w:hint="eastAsia" w:ascii="Songti SC Black" w:hAnsi="Songti SC Black" w:eastAsia="Songti SC Black" w:cs="Songti SC Black"/>
          <w:sz w:val="32"/>
          <w:szCs w:val="32"/>
        </w:rPr>
        <w:t>关于家庭</w:t>
      </w:r>
      <w:bookmarkEnd w:id="66"/>
    </w:p>
    <w:p w14:paraId="4830635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走了一天的路，脚磨出了泡，风把衣服吹透了，饿的腿都软了。 远远看见家里的灯亮着，走到门口，手一推门，没锁，知道你今天回来。 一进门就闻到炖白菜的香味，热气从厨房飘出来。妈听见动静，从厨房探出头，也不问你今天挣了多少钱，也不问你干成了什么事，转身就盛了满满一碗热饭，连筷子都给你摆好了。 你坐下来就吃，不用笑，不用说话，不用撑着说 "我挺好的"。饭是热的，炕是暖的，你就算今天摔了跤，就算什么都没干成，坐在这里，也没人怪你。 就知道，到家了。</w:t>
      </w:r>
    </w:p>
    <w:p w14:paraId="7985531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这就是家。</w:t>
      </w:r>
    </w:p>
    <w:p w14:paraId="57DDB33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家不是房子，不是户口本。家是你不用撑着的地方。</w:t>
      </w:r>
    </w:p>
    <w:p w14:paraId="24766F3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我们总觉得家得是个什么样：得有多大的房子，得有几口人，得结婚生子，得按别人说的样子凑齐了才叫家。其实不是。 房子是租的也好，买的也好，一个人过也好，两个人过也好，只要你推开门，不用端着，不用装着，不用跟谁证明你厉害，不用怕谁看不起你。累了就往床上一躺，饿了就有口热的，受了委屈回来可以哭，摔了跟头回来可以歇，不用解释，不用客套。 有这么个地方，你就是有家的人。</w:t>
      </w:r>
    </w:p>
    <w:p w14:paraId="3BF5787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家不是你的负担。家是你的底。</w:t>
      </w:r>
    </w:p>
    <w:p w14:paraId="5D04CF4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我们总觉得家是牵绊，是要你赚钱养的包袱，是你往前走的累赘。其实不是。 你在外面闯，知道不管你摔得多惨，不管你混得好不好，总有个地方能回去，总有几个人不会不要你，你心里就不慌。你敢去试，敢去闯，敢摔跟头，因为你知道自己摔不到底，后面有人接着你。 没这个底的人，走一步都怕，做什么都瞻前顾后，表面看着再风光，心里也是飘的，风一吹就倒。</w:t>
      </w:r>
    </w:p>
    <w:p w14:paraId="0648219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家不一定非要是什么样子。不用热热闹闹一大家子，不用按别人的标准活。只要有那么个地方，有那么几个人，你在他们面前，能完完全全做你自己，那就够了。 人这一辈子，走再远的路，挣再多的东西，到最后，不就是为了有这么个底吗？家这东西到底是什么，怎么才算有个家。</w:t>
      </w:r>
    </w:p>
    <w:p w14:paraId="3086820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家庭：私有化的长期负熵支持系统</w:t>
      </w:r>
    </w:p>
    <w:p w14:paraId="0249CE9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在已有的框架里，家庭的位置可以被精确定义为一个私有的、长期运行的生存支持系统。</w:t>
      </w:r>
    </w:p>
    <w:p w14:paraId="34A7E24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三个词说清楚了它的硬核功能：维持生存</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rPr>
        <w:t>养育后代、</w:t>
      </w:r>
      <w:r>
        <w:rPr>
          <w:rFonts w:hint="eastAsia" w:ascii="Songti SC Regular" w:hAnsi="Songti SC Regular" w:eastAsia="Songti SC Regular" w:cs="Songti SC Regular"/>
          <w:sz w:val="21"/>
          <w:szCs w:val="21"/>
          <w:lang w:val="en-US" w:eastAsia="zh-CN"/>
        </w:rPr>
        <w:t>提供</w:t>
      </w:r>
      <w:r>
        <w:rPr>
          <w:rFonts w:hint="eastAsia" w:ascii="Songti SC Regular" w:hAnsi="Songti SC Regular" w:eastAsia="Songti SC Regular" w:cs="Songti SC Regular"/>
          <w:sz w:val="21"/>
          <w:szCs w:val="21"/>
        </w:rPr>
        <w:t>保护</w:t>
      </w:r>
      <w:r>
        <w:rPr>
          <w:rFonts w:hint="eastAsia" w:ascii="Songti SC Regular" w:hAnsi="Songti SC Regular" w:eastAsia="Songti SC Regular" w:cs="Songti SC Regular"/>
          <w:sz w:val="21"/>
          <w:szCs w:val="21"/>
          <w:lang w:val="en-US" w:eastAsia="zh-CN"/>
        </w:rPr>
        <w:t>和</w:t>
      </w:r>
      <w:r>
        <w:rPr>
          <w:rFonts w:hint="eastAsia" w:ascii="Songti SC Regular" w:hAnsi="Songti SC Regular" w:eastAsia="Songti SC Regular" w:cs="Songti SC Regular"/>
          <w:sz w:val="21"/>
          <w:szCs w:val="21"/>
        </w:rPr>
        <w:t>教育传承。我给你补上的是一个结构化的理解——家庭以什么方式做这三件事，以及为什么在这个框架里它仍然不可被完全替代。</w:t>
      </w:r>
    </w:p>
    <w:p w14:paraId="3DC230F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家庭在框架中的定位</w:t>
      </w:r>
    </w:p>
    <w:p w14:paraId="265E490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从结构功能看，家庭是社会网络中最小规模、最持久、最不可替代的长期互济节点。它具有以下几个特征：</w:t>
      </w:r>
    </w:p>
    <w:p w14:paraId="108A542F">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私有化：不是公共协议（如社保），而是基于特定血缘/契约关系的定向支持网络。</w:t>
      </w:r>
    </w:p>
    <w:p w14:paraId="46363E6B">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长期性：其他社会连接（同事、邻居、商业伙伴）通常以特定目标或时间窗口存在；家庭连接通常贯穿个体整个生命周期。</w:t>
      </w:r>
    </w:p>
    <w:p w14:paraId="58514271">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低交换条件：家庭内部的资源流动不依赖即时对等回报。父母向子女投入资源时，不要求子女立即偿还。这是一种跨期交换——回报周期以代际计算，而非以月或年计算。</w:t>
      </w:r>
    </w:p>
    <w:p w14:paraId="1ED258C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家庭如何完成这三件事</w:t>
      </w:r>
    </w:p>
    <w:p w14:paraId="729903A1">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养育后代 = 负熵的定向转移</w:t>
      </w:r>
    </w:p>
    <w:p w14:paraId="032D4E9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一个婴儿出生时，是一个极端高熵的系统——无法自我获取食物、无法调节体温、无法识别威胁。他需要持续的外部负熵输入才能维持存续并成长。</w:t>
      </w:r>
    </w:p>
    <w:p w14:paraId="194590D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家庭在这个过程中完成的事是：把成年成员的降熵产出（食物、住所、照料、保护），以极高密度定向转移到这个还不能自我维持的新节点上。</w:t>
      </w:r>
    </w:p>
    <w:p w14:paraId="1FC7C39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这种转移不是市场行为（婴儿没有交换物），不是国家行为（国家不负责个体养育的细节），而是家庭内部完成的私有化负熵投入。</w:t>
      </w:r>
    </w:p>
    <w:p w14:paraId="564EF7E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维持生存 = 代谢延伸的最低保障单元</w:t>
      </w:r>
    </w:p>
    <w:p w14:paraId="0581CA9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家庭是你“没收入时还剩什么”那个问题的一个答案。从你徒步的经验来看，你通过极简化的方式验证了这一点。</w:t>
      </w:r>
    </w:p>
    <w:p w14:paraId="06DA6B2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在正常生存模式下，家庭提供了一个默认的支撑结构：</w:t>
      </w:r>
    </w:p>
    <w:p w14:paraId="51FDF4F4">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当你失去收入时，家庭可能提供临时的住所和食物。</w:t>
      </w:r>
    </w:p>
    <w:p w14:paraId="5CF9BCB6">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当你生病时，家庭可能提供照料和陪护。</w:t>
      </w:r>
    </w:p>
    <w:p w14:paraId="5F259659">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当你无法独立完成日常事务时，家庭可能提供协助。</w:t>
      </w:r>
    </w:p>
    <w:p w14:paraId="62EFD68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这不是每个家庭都能做到，但在功能上，它是家庭被设计出来要承担的那件事——当个体的自我维持系统暂时失效时，家庭提供备用支撑。</w:t>
      </w:r>
    </w:p>
    <w:p w14:paraId="60F6BCDB">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保护教育传承 = 信息与规则的代际迁移</w:t>
      </w:r>
    </w:p>
    <w:p w14:paraId="5BE3235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保护和教育传承这两件事，值得分开来看。</w:t>
      </w:r>
    </w:p>
    <w:p w14:paraId="033AACC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家庭在个体尚未具备自我防御能力时，提供物理和社会的安全边界。孩子在成长期间，还不具备足够的辨别能力和避险能力，家庭通过监护、规则设定、引导来弥补这个缺口，直到个体有能力独立处理自己的安全边界。</w:t>
      </w:r>
    </w:p>
    <w:p w14:paraId="7B4CDEA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教育传承：前面「关于宗祠」已经讲过跨代际的知识传递是怎么运作的，这里的道理是相通的——只是尺度从"整个家族"缩小到了"一个家庭"。家庭是这套传递机制里，离一个人最近、频率最高的那个节点：处理人际冲突的方式、面对困境的反应模式、对资源的态度、对风险的判断，这些东西不靠教科书，只靠日常互动中的示范和反应，一点点传给下一代。</w:t>
      </w:r>
    </w:p>
    <w:p w14:paraId="0F68115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从这个角度看，家庭的功能远超出"提供物质生活条件"。它是一个把过去经验转化为下一代可调用规则的本地服务器。</w:t>
      </w:r>
    </w:p>
    <w:p w14:paraId="475ED96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家庭与宗祠的区别</w:t>
      </w:r>
    </w:p>
    <w:p w14:paraId="299EA39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家庭和宗祠是功能相似但规模不同的两个节点：</w:t>
      </w:r>
    </w:p>
    <w:p w14:paraId="65DBA001">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家庭：</w:t>
      </w:r>
      <w:r>
        <w:rPr>
          <w:rFonts w:hint="eastAsia" w:ascii="Songti SC Regular" w:hAnsi="Songti SC Regular" w:eastAsia="Songti SC Regular" w:cs="Songti SC Regular"/>
          <w:sz w:val="21"/>
          <w:szCs w:val="21"/>
        </w:rPr>
        <w:t>私有化生存单元。规模小，日常运作，成员互动频率高，分工明确。其主要产出是日常性的：持续的照料、即时的资源分配、面对面的规则传递。</w:t>
      </w:r>
    </w:p>
    <w:p w14:paraId="75611775">
      <w:pPr>
        <w:keepLines w:val="0"/>
        <w:numPr>
          <w:ilvl w:val="0"/>
          <w:numId w:val="11"/>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宗祠：家族层级的自治域。规模大，间歇性运作（祭祀、聚会），成员互动频率低但持续跨代。其主要产出是周期性的：共识</w:t>
      </w:r>
      <w:r>
        <w:rPr>
          <w:rFonts w:hint="eastAsia" w:ascii="Songti SC Regular" w:hAnsi="Songti SC Regular" w:eastAsia="Songti SC Regular" w:cs="Songti SC Regular"/>
          <w:i w:val="0"/>
          <w:iCs w:val="0"/>
          <w:caps w:val="0"/>
          <w:color w:val="333333"/>
          <w:spacing w:val="0"/>
          <w:sz w:val="21"/>
          <w:szCs w:val="21"/>
          <w:u w:val="none"/>
          <w:shd w:val="clear" w:fill="FFFFFF"/>
        </w:rPr>
        <w:t>更新、非货币信用积累、家谱（知识遗产）更新。</w:t>
      </w:r>
    </w:p>
    <w:p w14:paraId="7180BB3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如果把家庭看作日常运行的电路，宗祠就是季度检修和软件更新。在宗祠持续运转的文化中，家庭的经验可以在更大的信任网络中共享，而不仅仅是封闭在核心家庭内。</w:t>
      </w:r>
    </w:p>
    <w:p w14:paraId="021AE3B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没有婚姻的人，家庭还剩什么</w:t>
      </w:r>
    </w:p>
    <w:p w14:paraId="220FDBE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如果我没有组建新核心家庭的条件或意愿，家庭还意味着什么？在现有框架里，至少有三层依然成立：</w:t>
      </w:r>
    </w:p>
    <w:p w14:paraId="364B3EE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第一层：原生家庭节点仍然存在</w:t>
      </w:r>
    </w:p>
    <w:p w14:paraId="022E2E4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仍然是从某个家庭中出来的节点。那个家庭的信息库、资源网络、信任积累——无论你与它的实际距离有多远——仍然部分存储在你身上：你对风险的敏感度、对信任的判断、对资源的态度，在很大程度上由最初那个家庭的结构塑造。</w:t>
      </w:r>
    </w:p>
    <w:p w14:paraId="2623E48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即使你不使用这个节点，它已经在你内部留下了痕迹。你身上有那个家庭的配置参数。</w:t>
      </w:r>
    </w:p>
    <w:p w14:paraId="706AB39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第二层：家庭的核心功能可以非血缘地实现</w:t>
      </w:r>
    </w:p>
    <w:p w14:paraId="0EA30F4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的功能——长期互济、低交换条件的支持、代际信息传递——不必然依赖血缘。它也可以出现在其他形式的长期亲密关系中：极其稳定的友谊、共同生活多年但不结婚的伴侣、在某个阶段接收你的成长型共同体。</w:t>
      </w:r>
    </w:p>
    <w:p w14:paraId="10B1381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如果你没有传统意义上的家庭，但拥有上述任何形式的关系，你实际上拥有一个功能相当的结构，只是没有叫它“家庭”。功能比名称重要。</w:t>
      </w:r>
    </w:p>
    <w:p w14:paraId="4342A55F">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第三层：家庭功能的替代方案无法完全对齐</w:t>
      </w:r>
    </w:p>
    <w:p w14:paraId="2A0BAE3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国家不能代替家庭完成养育（标准化福利无法覆盖个体差异，也没有情感匹配度），市场不能代替家庭完成代际传承（知识购买不等于价值观传递），个人关系中的组合也无法完全复制家庭-宗族网络中那种跨代积累的厚度。你无法像进入一个社交群组那样进入一个已经延续了数十年的互济网络，因为那个网络的历史本身就构成了它的一部分功能。</w:t>
      </w:r>
    </w:p>
    <w:p w14:paraId="0B3B70C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这些替代方案各有其功能，但没有一个能完整覆盖家庭的三个核心功能。理解这一点，对于评估自己的生活结构是否足够稳固会有帮助。</w:t>
      </w:r>
    </w:p>
    <w:p w14:paraId="3D8B57B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11D3B7B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是一个私有化的、长期的负熵支持系统。它的核心功能是：在个体无法自我维持的阶段（幼年、病弱、衰退），提供定向的负熵转移；在个体成长的过程中，将已有的生存规则和判断倾向代际传递下去；在个体成年后，提供一个低交换条件的、跨时间的备用信任锚点。</w:t>
      </w:r>
    </w:p>
    <w:p w14:paraId="306111E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婚姻是进入新家庭的一种常见方式，但不是唯一的方式。如果你没有婚姻，你仍然可以从原生家庭中继承一部分配置参数，并在后续生活中通过其他长期关系来替代部分功能。</w:t>
      </w:r>
    </w:p>
    <w:p w14:paraId="443FB53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但有一个东西替代不了：那种被长期、持续、不计回报地投入过的经验积累，以及你对自己在时间中所处位置的认识。它们来自养育、教育、传承的实际过程，而不是来自某个荣誉称号。</w:t>
      </w:r>
    </w:p>
    <w:p w14:paraId="5086A416">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7" w:name="_Toc331226693"/>
      <w:r>
        <w:rPr>
          <w:rFonts w:hint="eastAsia" w:ascii="Songti SC Black" w:hAnsi="Songti SC Black" w:eastAsia="Songti SC Black" w:cs="Songti SC Black"/>
          <w:sz w:val="32"/>
          <w:szCs w:val="32"/>
        </w:rPr>
        <w:t>关于独立</w:t>
      </w:r>
      <w:bookmarkEnd w:id="67"/>
    </w:p>
    <w:p w14:paraId="6C3CB8A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第一次自己一个人走长路的时候，心里是慌的。 之前都是和别人搭伴，有人认路，有人带水，什么时候歇，什么时候走，都有人张罗，你跟着就行，什么都不用想。 真剩自己一个人了，站在岔路口，没人告诉你往左还是往右；水喝完了，没人给你分半瓶；鞋磨破了脚，没人给你创可贴。一开始走两步就回头看，总想着要是有人一起就好了。 就那么硬着头皮走，走错了就绕回来，渴了就敲路边人家的门要口水，脚磨破了就撕块衣服布垫上。走了一天，天黑的时候居然也到地方了。 站在目的地擦着汗，风一吹，突然就觉得，哦，原来我自己也能走。</w:t>
      </w:r>
    </w:p>
    <w:p w14:paraId="56DB1D5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这就是独立。</w:t>
      </w:r>
    </w:p>
    <w:p w14:paraId="230BF75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独立不是你离开谁。独立是你自己能站住。</w:t>
      </w:r>
    </w:p>
    <w:p w14:paraId="5F746FE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我们总觉得独立就是赚了钱不花家里的，就是搬出去自己住，就是跟家里吵一架说 "我不用你们管了"。其实不是。 独立不是你离谁远了，是你不用扶着什么东西也能站得稳。不用别人给你指路你也能找着方向，摔了疼了自己咬咬牙爬起来，选了什么路自己认，做了什么事自己担，不怨别人，不等别人给你收拾烂摊子，不用看着谁的脸色过日子。 你能自己把自己的日子撑起来，饿了有饭吃，难了有办法，天塌下来自己能扛住，就算一个人也能把日子过下去，这才是真的独立。</w:t>
      </w:r>
    </w:p>
    <w:p w14:paraId="703855E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独立不是你不需要别人。是你不用靠着别人才能活。</w:t>
      </w:r>
    </w:p>
    <w:p w14:paraId="0F63C36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我们总觉得独立就是逞能，就是什么都自己扛，谁也不用，六亲不认。其实不是。 你自己能站住了，再和别人搭伴走，那是朋友，是同行，累了可以互相扶一把，难了可以互相帮个忙，大家都是平等的，谁也不欠谁，谁也不用抓着谁不放。 你自己站不住，抓着别人的衣角跟着走，别人给你饭你就吃，别人给你指路你就走，别人一松手你就摔在地上，那不叫独立，那叫依附。 独立不是让你当孤家寡人，是你终于有得选：你想和谁一起走就和谁一起走，不想一起走了，自己也能走下去。</w:t>
      </w:r>
    </w:p>
    <w:p w14:paraId="7D06CCC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独立不是什么了不起的大事，就是你终于知道，你自己能给自己兜底。不用怕谁离开你，不用怕走错路，因为就算只剩你一个人，你也能走到地方。下面就说说，独立到底是怎么回事，怎么才能自己站住，把日子过踏实了。</w:t>
      </w:r>
    </w:p>
    <w:p w14:paraId="15C527A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独立：从被支持到自我支持的转换</w:t>
      </w:r>
    </w:p>
    <w:p w14:paraId="3FDBDBD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360" w:lineRule="auto"/>
        <w:ind w:left="420" w:leftChars="200" w:firstLine="0" w:firstLineChars="0"/>
        <w:jc w:val="both"/>
        <w:textAlignment w:val="auto"/>
        <w:outlineLvl w:val="2"/>
        <w:rPr>
          <w:rFonts w:hint="eastAsia" w:ascii="Songti SC Black" w:hAnsi="Songti SC Black" w:eastAsia="Songti SC Black" w:cs="Songti SC Black"/>
          <w:b/>
          <w:bCs/>
          <w:i w:val="0"/>
          <w:iCs w:val="0"/>
          <w:caps w:val="0"/>
          <w:color w:val="333333"/>
          <w:spacing w:val="0"/>
          <w:sz w:val="28"/>
          <w:szCs w:val="28"/>
          <w:u w:val="none"/>
        </w:rPr>
      </w:pPr>
      <w:r>
        <w:rPr>
          <w:rFonts w:hint="eastAsia" w:ascii="Songti SC Black" w:hAnsi="Songti SC Black" w:eastAsia="Songti SC Black" w:cs="Songti SC Black"/>
          <w:b/>
          <w:bCs/>
          <w:i w:val="0"/>
          <w:iCs w:val="0"/>
          <w:caps w:val="0"/>
          <w:color w:val="333333"/>
          <w:spacing w:val="0"/>
          <w:sz w:val="28"/>
          <w:szCs w:val="28"/>
          <w:u w:val="none"/>
          <w:shd w:val="clear" w:fill="FFFFFF"/>
        </w:rPr>
        <w:t>为什么中国家庭更晚支持孩子独立</w:t>
      </w:r>
    </w:p>
    <w:p w14:paraId="7833A52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w:t>
      </w:r>
      <w:r>
        <w:rPr>
          <w:rFonts w:hint="eastAsia" w:ascii="Songti SC Regular" w:hAnsi="Songti SC Regular" w:eastAsia="Songti SC Regular" w:cs="Songti SC Regular"/>
          <w:sz w:val="21"/>
          <w:szCs w:val="21"/>
        </w:rPr>
        <w:t>观察到的现象是真实的——西方家庭确实更早推动孩子建立自己的独立家庭，而中国家庭倾向于维持更长时间、更紧密的代际联系。</w:t>
      </w:r>
    </w:p>
    <w:p w14:paraId="10B9E07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这背后是两种不同的生存结构设计：</w:t>
      </w:r>
    </w:p>
    <w:p w14:paraId="65C308D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西方的模式：个体化生存模型</w:t>
      </w:r>
    </w:p>
    <w:p w14:paraId="0E14C8EE">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社会基础设施提供较高程度的外部支持（完善的法律、信贷、保险、教育体系）</w:t>
      </w:r>
    </w:p>
    <w:p w14:paraId="5C314849">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个体可以相对独立地获取生存所需的大部分资源</w:t>
      </w:r>
    </w:p>
    <w:p w14:paraId="05592032">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家庭被视为“支持孩子独立的辅助系统”，而非“长期维持的连接节点”</w:t>
      </w:r>
    </w:p>
    <w:p w14:paraId="55609DC3">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孩子成年后被鼓励快速进入社会，建立自己的独立生存回路</w:t>
      </w:r>
    </w:p>
    <w:p w14:paraId="294C5B4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中国的模式：家族化生存模型</w:t>
      </w:r>
    </w:p>
    <w:p w14:paraId="30E8BDCC">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社会基础设施对个体的覆盖较弱，尤其是在医疗、养老、住房等核心领域</w:t>
      </w:r>
    </w:p>
    <w:p w14:paraId="6123A4B0">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个体必须依赖更紧密的家庭或宗族连接来对冲生存风险</w:t>
      </w:r>
    </w:p>
    <w:p w14:paraId="7ED2EC42">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家庭被视为“长期运行的生存支持系统”，而非短暂的过渡单位</w:t>
      </w:r>
    </w:p>
    <w:p w14:paraId="74CB1797">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孩子成年后仍被保留在家庭网络中，以便在需要时能快速调用资源</w:t>
      </w:r>
    </w:p>
    <w:p w14:paraId="7CD9918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所以，这不是文化偏好的问题，而是两套不同的生存风险管理策略。在一个依赖家庭作为生存保障的社会中，过早切断联系意味着把自己暴露在没有备用网络的风险中。</w:t>
      </w:r>
    </w:p>
    <w:p w14:paraId="72505BB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独立的本质：建立自持的生存系统</w:t>
      </w:r>
    </w:p>
    <w:p w14:paraId="73E5B78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个体的生存与维持，不再依赖特定支持系统的持续输入。它不单指经济独立（收入覆盖支出），也不单指生活自理（能做饭、洗衣、租房），而是三重系统的同步脱离：</w:t>
      </w:r>
    </w:p>
    <w:p w14:paraId="6AA1170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i w:val="0"/>
          <w:iCs w:val="0"/>
          <w:caps w:val="0"/>
          <w:color w:val="333333"/>
          <w:spacing w:val="0"/>
          <w:sz w:val="21"/>
          <w:szCs w:val="21"/>
          <w:u w:val="none"/>
          <w:shd w:val="clear" w:fill="FFFFFF"/>
        </w:rPr>
        <w:t xml:space="preserve">1. </w:t>
      </w:r>
      <w:r>
        <w:rPr>
          <w:rFonts w:hint="eastAsia" w:ascii="Songti SC Black" w:hAnsi="Songti SC Black" w:eastAsia="Songti SC Black" w:cs="Songti SC Black"/>
          <w:b/>
          <w:bCs/>
          <w:i w:val="0"/>
          <w:iCs w:val="0"/>
          <w:caps w:val="0"/>
          <w:color w:val="333333"/>
          <w:spacing w:val="0"/>
          <w:sz w:val="21"/>
          <w:szCs w:val="21"/>
          <w:u w:val="none"/>
          <w:shd w:val="clear" w:fill="FFFFFF"/>
        </w:rPr>
        <w:t>经济独立</w:t>
      </w:r>
      <w:r>
        <w:rPr>
          <w:rFonts w:hint="eastAsia" w:ascii="Songti SC Black" w:hAnsi="Songti SC Black" w:eastAsia="Songti SC Black" w:cs="Songti SC Black"/>
          <w:i w:val="0"/>
          <w:iCs w:val="0"/>
          <w:caps w:val="0"/>
          <w:color w:val="333333"/>
          <w:spacing w:val="0"/>
          <w:sz w:val="21"/>
          <w:szCs w:val="21"/>
          <w:u w:val="none"/>
          <w:shd w:val="clear" w:fill="FFFFFF"/>
        </w:rPr>
        <w:t>——你支付的代价，由你的产出自行覆盖，不再需要外部补贴</w:t>
      </w:r>
    </w:p>
    <w:p w14:paraId="0AAE3E4B">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你的收入足以覆盖你的生存成本</w:t>
      </w:r>
    </w:p>
    <w:p w14:paraId="613BF925">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你不需要依赖家庭或他人提供持续的物资或资金支持</w:t>
      </w:r>
    </w:p>
    <w:p w14:paraId="65F31634">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你有能力在失去收入时维持一定时间的运转而不立即寻求支持</w:t>
      </w:r>
    </w:p>
    <w:p w14:paraId="7AD3DCF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i w:val="0"/>
          <w:iCs w:val="0"/>
          <w:caps w:val="0"/>
          <w:color w:val="333333"/>
          <w:spacing w:val="0"/>
          <w:sz w:val="21"/>
          <w:szCs w:val="21"/>
          <w:u w:val="none"/>
          <w:shd w:val="clear" w:fill="FFFFFF"/>
        </w:rPr>
        <w:t xml:space="preserve">2. </w:t>
      </w:r>
      <w:r>
        <w:rPr>
          <w:rFonts w:hint="eastAsia" w:ascii="Songti SC Black" w:hAnsi="Songti SC Black" w:eastAsia="Songti SC Black" w:cs="Songti SC Black"/>
          <w:b/>
          <w:bCs/>
          <w:i w:val="0"/>
          <w:iCs w:val="0"/>
          <w:caps w:val="0"/>
          <w:color w:val="333333"/>
          <w:spacing w:val="0"/>
          <w:sz w:val="21"/>
          <w:szCs w:val="21"/>
          <w:u w:val="none"/>
          <w:shd w:val="clear" w:fill="FFFFFF"/>
        </w:rPr>
        <w:t>决策独立</w:t>
      </w:r>
      <w:r>
        <w:rPr>
          <w:rFonts w:hint="eastAsia" w:ascii="Songti SC Black" w:hAnsi="Songti SC Black" w:eastAsia="Songti SC Black" w:cs="Songti SC Black"/>
          <w:i w:val="0"/>
          <w:iCs w:val="0"/>
          <w:caps w:val="0"/>
          <w:color w:val="333333"/>
          <w:spacing w:val="0"/>
          <w:sz w:val="21"/>
          <w:szCs w:val="21"/>
          <w:u w:val="none"/>
          <w:shd w:val="clear" w:fill="FFFFFF"/>
        </w:rPr>
        <w:t>——你的选择由你自己的判断驱动，不再需要外部确认</w:t>
      </w:r>
    </w:p>
    <w:p w14:paraId="3BE9FFF4">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你为自己选择职业、住所、关系，不依赖家庭的认可</w:t>
      </w:r>
    </w:p>
    <w:p w14:paraId="77D8C5DB">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你为自己的判断承担后果，不将失败归因于外部因素或等待外部意见来确认自己的判断是否正确</w:t>
      </w:r>
    </w:p>
    <w:p w14:paraId="164443A4">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你能够在不经过外部确认的情况下做出决定并实施，同时承担相应的后果</w:t>
      </w:r>
    </w:p>
    <w:p w14:paraId="483126D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i w:val="0"/>
          <w:iCs w:val="0"/>
          <w:caps w:val="0"/>
          <w:color w:val="333333"/>
          <w:spacing w:val="0"/>
          <w:sz w:val="21"/>
          <w:szCs w:val="21"/>
          <w:u w:val="none"/>
          <w:shd w:val="clear" w:fill="FFFFFF"/>
        </w:rPr>
        <w:t xml:space="preserve">3. </w:t>
      </w:r>
      <w:r>
        <w:rPr>
          <w:rFonts w:hint="eastAsia" w:ascii="Songti SC Black" w:hAnsi="Songti SC Black" w:eastAsia="Songti SC Black" w:cs="Songti SC Black"/>
          <w:b/>
          <w:bCs/>
          <w:i w:val="0"/>
          <w:iCs w:val="0"/>
          <w:caps w:val="0"/>
          <w:color w:val="333333"/>
          <w:spacing w:val="0"/>
          <w:sz w:val="21"/>
          <w:szCs w:val="21"/>
          <w:u w:val="none"/>
          <w:shd w:val="clear" w:fill="FFFFFF"/>
        </w:rPr>
        <w:t>情感独立</w:t>
      </w:r>
      <w:r>
        <w:rPr>
          <w:rFonts w:hint="eastAsia" w:ascii="Songti SC Black" w:hAnsi="Songti SC Black" w:eastAsia="Songti SC Black" w:cs="Songti SC Black"/>
          <w:i w:val="0"/>
          <w:iCs w:val="0"/>
          <w:caps w:val="0"/>
          <w:color w:val="333333"/>
          <w:spacing w:val="0"/>
          <w:sz w:val="21"/>
          <w:szCs w:val="21"/>
          <w:u w:val="none"/>
          <w:shd w:val="clear" w:fill="FFFFFF"/>
        </w:rPr>
        <w:t>——你的情绪维持不再依赖于特定对象的实时反馈</w:t>
      </w:r>
    </w:p>
    <w:p w14:paraId="59904890">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你不需要通过他人的认可来确认自己的价值</w:t>
      </w:r>
    </w:p>
    <w:p w14:paraId="606B90C7">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你能够处理自己的情绪波动而不立即寻求外部调节</w:t>
      </w:r>
    </w:p>
    <w:p w14:paraId="0E1C657E">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你能够在没有即时反馈的情况下保持稳定</w:t>
      </w:r>
      <w:r>
        <w:rPr>
          <w:rFonts w:hint="eastAsia" w:ascii="Songti SC Regular" w:hAnsi="Songti SC Regular" w:eastAsia="Songti SC Regular" w:cs="Songti SC Regular"/>
          <w:i w:val="0"/>
          <w:iCs w:val="0"/>
          <w:caps w:val="0"/>
          <w:color w:val="333333"/>
          <w:spacing w:val="0"/>
          <w:sz w:val="21"/>
          <w:szCs w:val="21"/>
          <w:u w:val="none"/>
          <w:shd w:val="clear" w:fill="FFFFFF"/>
        </w:rPr>
        <w:t>的行动节奏</w:t>
      </w:r>
    </w:p>
    <w:p w14:paraId="0E55B5D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三者同时发生，才构成真正的独立。只有经济独立而决策不独立的成年人，他的选择仍然被家庭规则主导——他只是自己付钱按别人的意愿生活。只有决策独立而经济不独立的成年人，他的行动空间受到他人资源的限制——他能决定方向，但无法为方向支付成本。只有情感独立而经济、决策不独立的成年人，他的情绪虽不依赖他人，但他的生活方向和资源来源仍然受制于外部协议。</w:t>
      </w:r>
    </w:p>
    <w:p w14:paraId="161FD8B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独立的难度来源</w:t>
      </w:r>
    </w:p>
    <w:p w14:paraId="1381071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独立之所以难，不只是因为需要挣到足够多的钱，还因为：</w:t>
      </w:r>
    </w:p>
    <w:p w14:paraId="0630912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系统设计不倾向独立</w:t>
      </w:r>
    </w:p>
    <w:p w14:paraId="56E8834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许多社会基础设施（住房、医疗、教育）的定价水平，默认了家庭共同承担成本。如果你一个人承担整个生存成本，实际上是在支付原本设计为多人分摊的账单。这导致独立生存的门槛被人为抬高。</w:t>
      </w:r>
    </w:p>
    <w:p w14:paraId="4F2E4EDE">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独立需要购买全套基础生存设备</w:t>
      </w:r>
    </w:p>
    <w:p w14:paraId="23854CA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独自建立独立生活，需要采购一套完整的“家庭功能基础设施”——锅碗瓢盆、居住空间、交通工具、维修工具、应急储备。这些东西在多人家庭中可以被分摊使用，但独立者必须一次性配置齐全。这意味着独立有很高的前期启动成本，对缺乏初始积累的人来说尤其高。</w:t>
      </w:r>
    </w:p>
    <w:p w14:paraId="32AB6C2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独立意味着承受全部风险波动</w:t>
      </w:r>
    </w:p>
    <w:p w14:paraId="35C4E2F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家庭中，风险是分摊的——你失业了，家庭内部其他收入源仍然稳定。独立后，你个人收入中断就等于整个系统中断。你没有备用节点，没有冗余覆盖，任何方向的冲击都会直接作用于你的生存系统核心。这就是所谓“没有退路”的物理含义。</w:t>
      </w:r>
    </w:p>
    <w:p w14:paraId="7E927A6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独立与连接的关系</w:t>
      </w:r>
    </w:p>
    <w:p w14:paraId="2291C2D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独立不等于不连接。它只是改变了连接的性质：</w:t>
      </w:r>
    </w:p>
    <w:p w14:paraId="5EECBB4B">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非独立状态：连接是结构性的——你缺乏某个功能时，连接会补足那个功能（经济支持、决策参考、情感调节）。</w:t>
      </w:r>
    </w:p>
    <w:p w14:paraId="3028878D">
      <w:pPr>
        <w:keepLines w:val="0"/>
        <w:numPr>
          <w:ilvl w:val="0"/>
          <w:numId w:val="13"/>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独立状态：连接是选择性的——你的结构功能已经完备，但你可以选择在某些场景下接入其他节点以获得扩展能力（合作、交换、情感连接）。</w:t>
      </w:r>
    </w:p>
    <w:p w14:paraId="14488DD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独立者仍然需要社会连接。只是他对这些连接的需求等级变了：</w:t>
      </w:r>
    </w:p>
    <w:p w14:paraId="7518303E">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非独立者：连接是生存必需的。没有连接，生存系统会出现功能缺失。</w:t>
      </w:r>
    </w:p>
    <w:p w14:paraId="548C24F3">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独立者：连接是生存增强的。没有连接，系统仍然能维持基本的自我支持状态。</w:t>
      </w:r>
    </w:p>
    <w:p w14:paraId="68811EFB">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回到最开始那个问题：中国家庭之所以更晚支持孩子独立，说到底是因为前面讲的那两套设计——社会基础设施对个体的覆盖不够充分，独立又需要一次性配齐全套生存设备，还要独自承担全部风险波动。这些不是父母不愿意让子女离开，是两个人在独立之后各自面临的风险都会变大——一旦发生任何一方独自扛不住的冲击，原本可以互相兜底的那张网，会跟着一起变脆弱。晚一点独立，很多时候不是能力不够，是双方都在权衡"有备用网络"这件事划不划算。</w:t>
      </w:r>
    </w:p>
    <w:p w14:paraId="6DDF1AE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360" w:lineRule="auto"/>
        <w:ind w:left="0" w:leftChars="0" w:firstLine="0" w:firstLineChars="0"/>
        <w:jc w:val="both"/>
        <w:textAlignment w:val="auto"/>
        <w:outlineLvl w:val="2"/>
        <w:rPr>
          <w:rFonts w:hint="eastAsia" w:ascii="Songti SC Black" w:hAnsi="Songti SC Black" w:eastAsia="Songti SC Black" w:cs="Songti SC Black"/>
          <w:b/>
          <w:bCs/>
          <w:i w:val="0"/>
          <w:iCs w:val="0"/>
          <w:caps w:val="0"/>
          <w:color w:val="333333"/>
          <w:spacing w:val="0"/>
          <w:sz w:val="28"/>
          <w:szCs w:val="28"/>
          <w:u w:val="none"/>
          <w:lang w:val="en-US" w:eastAsia="zh-CN"/>
        </w:rPr>
      </w:pPr>
      <w:r>
        <w:rPr>
          <w:rFonts w:hint="eastAsia" w:ascii="Songti SC Black" w:hAnsi="Songti SC Black" w:eastAsia="Songti SC Black" w:cs="Songti SC Black"/>
          <w:b/>
          <w:bCs/>
          <w:i w:val="0"/>
          <w:iCs w:val="0"/>
          <w:caps w:val="0"/>
          <w:color w:val="333333"/>
          <w:spacing w:val="0"/>
          <w:sz w:val="28"/>
          <w:szCs w:val="28"/>
          <w:u w:val="none"/>
          <w:shd w:val="clear" w:fill="FFFFFF"/>
          <w:lang w:val="en-US" w:eastAsia="zh-CN"/>
        </w:rPr>
        <w:t>总结</w:t>
      </w:r>
    </w:p>
    <w:p w14:paraId="1C856FF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你的生存系统能够自我维持运转，不依赖于某个特定支持系统的持续输入。它不是“不连接”，而是连接的层级从“结构必需”转为“功能可选”。</w:t>
      </w:r>
    </w:p>
    <w:p w14:paraId="3AF29517">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中国家庭对独立的态度更保守，不是观念问题，是生存风险管理策略——在一个个体生存保障系统较弱的社会中，保持家庭连接是低成本的对冲方式。</w:t>
      </w:r>
    </w:p>
    <w:p w14:paraId="78E7276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独立的价值不在于完全切断连接，而在于：你能有选择地将注意力投向自己关心的方向，而不必时刻注意是否需要回看那个原本占主导的位置。那种选择权本身，就是独立允许你获得的第一份收益。</w:t>
      </w:r>
    </w:p>
    <w:p w14:paraId="4DDBF63D">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68" w:name="_Toc649416227"/>
      <w:r>
        <w:rPr>
          <w:rFonts w:hint="eastAsia" w:ascii="Songti SC Black" w:hAnsi="Songti SC Black" w:eastAsia="Songti SC Black" w:cs="Songti SC Black"/>
          <w:sz w:val="52"/>
          <w:szCs w:val="52"/>
          <w:lang w:val="en-US" w:eastAsia="zh-CN"/>
        </w:rPr>
        <w:t>第十二篇 世情之微</w:t>
      </w:r>
      <w:bookmarkEnd w:id="68"/>
    </w:p>
    <w:p w14:paraId="1BD80F5D">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69" w:name="_Toc1226633135"/>
      <w:r>
        <w:rPr>
          <w:rFonts w:hint="eastAsia" w:ascii="Songti SC Black" w:hAnsi="Songti SC Black" w:eastAsia="Songti SC Black" w:cs="Songti SC Black"/>
          <w:sz w:val="32"/>
          <w:szCs w:val="32"/>
        </w:rPr>
        <w:t>关于消费</w:t>
      </w:r>
      <w:bookmarkEnd w:id="69"/>
    </w:p>
    <w:p w14:paraId="673F334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到一个镇上，背包里的干粮见了底，水壶也快空了。站在小卖部门口，兜里的钱是有限的，接下来要走的路却还长。买多少米、买几瓶水、要不要多带一包盐——这几件事想得比走一天的路还仔细，因为买多了背不动，买少了半路上要饿肚子。买完东西，钱包又轻了一圈，但背包沉了一点，人心里反而踏实了一点。</w:t>
      </w:r>
    </w:p>
    <w:p w14:paraId="3F99A72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这就是消费。</w:t>
      </w:r>
    </w:p>
    <w:p w14:paraId="12344C7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——消费不是花钱买东西。是把你以前挣的力气，换回你现在缺的东西。</w:t>
      </w:r>
    </w:p>
    <w:p w14:paraId="75690E6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有人说，花出去的钱才是自己的，没花出去的钱只是一张欠条——因为你挣来的从来不是"负熵"本身，是一张随时可以拿去兑换负熵的凭证。你辛辛苦苦干一天活，换来的是一沓纸，这沓纸本身不能吃、不能穿、不能挡风遮雨，得拿它去换成实实在在的东西，它才真正变成你的。</w:t>
      </w:r>
    </w:p>
    <w:p w14:paraId="2FA849D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于怎么花这笔钱，每个人有自己的习惯，但总的趋势差不多：日子越过越好，衣食住行占花销的比例就越来越小，剩下的钱去买别的东西——这背后藏着一整套值得掰开看的道理。消费这东西到底是怎么回事，怎么花才算花得明白，往下细说。</w:t>
      </w:r>
    </w:p>
    <w:p w14:paraId="3ACB223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独立的门槛</w:t>
      </w:r>
    </w:p>
    <w:p w14:paraId="6A3F8CF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独立意味着你不再有备用通道。当你不依赖家庭、宗祠或其他非货币支持系统时，你的所有生存所需都必须通过消费获得。消费成为你获取生存负熵的唯一方式——这就是独立的门槛。</w:t>
      </w:r>
    </w:p>
    <w:p w14:paraId="3507AD03">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消费的本质：个体从系统中取回自己过去劳动时间的接口动作。</w:t>
      </w:r>
    </w:p>
    <w:p w14:paraId="010D7C9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通过劳动把降熵能力转化为货币凭证（工资），再通过消费把货币凭证转化为可用的负熵（食物、衣物、住所、服务）。它位于负熵处理链路的接收端，是劳动时间产出与生存实际摄入之间的最后一个转换环节。</w:t>
      </w:r>
    </w:p>
    <w:p w14:paraId="12BC4C3E">
      <w:pPr>
        <w:keepNext w:val="0"/>
        <w:keepLines w:val="0"/>
        <w:widowControl/>
        <w:suppressLineNumber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费同时消耗两种储备：货币（过去的劳动时间，花出去就没有了）和注意力（当下的判断力，选择买什么、比较什么，每做一次决定都在消耗）。两种储备的消耗共同完成一次消费行为，但注意力层面的支出不会体现在任何账单上，它只体现在你还有多少判断力留给下一件事上</w:t>
      </w:r>
      <w:r>
        <w:rPr>
          <w:rFonts w:hint="eastAsia" w:ascii="Songti SC Regular" w:hAnsi="Songti SC Regular" w:eastAsia="Songti SC Regular" w:cs="Songti SC Regular"/>
          <w:sz w:val="21"/>
          <w:szCs w:val="21"/>
          <w:lang w:val="en-US" w:eastAsia="zh-CN"/>
        </w:rPr>
        <w:t>——就像在小卖部门口那几分钟的斟酌，账单上不会记录它，但它确实是你付出的一部分。</w:t>
      </w:r>
    </w:p>
    <w:p w14:paraId="147218D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消费的三个类型：</w:t>
      </w:r>
    </w:p>
    <w:p w14:paraId="5AE40E11">
      <w:pPr>
        <w:keepLines w:val="0"/>
        <w:pageBreakBefore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维持型消费——保持系统现有状态不退化。食物、住所、基础衣物、必要医疗。不增加系统的复杂度，只维持它不向更低的有序状态滑落。</w:t>
      </w:r>
    </w:p>
    <w:p w14:paraId="7EC8CD34">
      <w:pPr>
        <w:keepLines w:val="0"/>
        <w:pageBreakBefore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扩展型消费——增加系统的持存能力。工具、书籍、学习材料、长期储备。它增加你的处理范围，但收益是延后的——今天买的东西不会在今天产生全部效用。</w:t>
      </w:r>
    </w:p>
    <w:p w14:paraId="793637D2">
      <w:pPr>
        <w:keepLines w:val="0"/>
        <w:pageBreakBefore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散型消费——生产感受或信号，不增加持存结构。升级型食物、品牌标识、购买特定体验。资源被消耗了，但没有留下可以继续使用的东西。它只在你消费的那一刻产生了感受或信号，消费结束后，没有留下任何可持存的结构。</w:t>
      </w:r>
    </w:p>
    <w:p w14:paraId="7735F3A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消费的边界在哪里？</w:t>
      </w:r>
    </w:p>
    <w:p w14:paraId="15E1736F">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徒步提供了一个干净的基线：你在路途中采买物资，只买需要的东西，吃完再买，用完了再补。没有多余的选择，没有被引导的购买。消费的边界就是“维持身体在下一个阶段继续运转”。</w:t>
      </w:r>
    </w:p>
    <w:p w14:paraId="4235C2DD">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回到城市后，消费增加了一个新功能：身份维持。你点的外卖、你穿的衣服、你用的手机，也在向外界传递信号，同时也在向自己确认“我是哪种人”。这部分消费往往占据更大的份额，也更难被意识到。</w:t>
      </w:r>
    </w:p>
    <w:p w14:paraId="793703E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区分“必要”和“被引导”的方法很简单：每次消费前问自己——这个购买是为了维持我的生存系统，还是为了维持我在社会中的位置信号？如果你能把自己的每个月支出拆到具体项目上，并且知道每个项目对应的生存用途是什么，你的独立结构就算被自己校准过。</w:t>
      </w:r>
    </w:p>
    <w:p w14:paraId="646AF01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消费质量决定了独立质量。</w:t>
      </w:r>
    </w:p>
    <w:p w14:paraId="4EA4B690">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如果你的消费以消散型为主，你的经济独立会被持续削弱——你不知道自己的生存基线在哪里。如果你的消费以维持型为主，你的生存系统更稳定，你的独立状态也更可持续。</w:t>
      </w:r>
    </w:p>
    <w:p w14:paraId="1F0E0B43">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费的门槛不是钱，是辨别。辨别能力差的人花更多钱买更少实际效用；辨别能力强的人花更少钱买更精准的生存所需。这不是收入问题，是认知问题。收入高的人同样可能被引导消费淹没，收入低的人也能通过精确辨别维持稳定的生存基线。</w:t>
      </w:r>
    </w:p>
    <w:p w14:paraId="09940E1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消费决定了你能独立多久。</w:t>
      </w:r>
    </w:p>
    <w:p w14:paraId="3AA992A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把消费限制在维持型范围内，你的生存成本下降，货币储备可以支撑更长时间。把消费扩展到消散型范围内，你的生存成本上升，支撑时间缩短。消费结构直接决定了你在遭遇收入中断时还能运转多久。</w:t>
      </w:r>
    </w:p>
    <w:p w14:paraId="1F9753D7">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费是你从系统中取回自己过去劳动时间的过程。你取回来的那部分时间，有多少真正转化成了系统的持存能力，有多少在你取回的瞬间就消散为短期感受——这个比率，决定了你的独立是“可持续的”还是“需要不断重新开始”的。</w:t>
      </w:r>
    </w:p>
    <w:p w14:paraId="2A120881">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0" w:name="_Toc180088745"/>
      <w:r>
        <w:rPr>
          <w:rFonts w:hint="eastAsia" w:ascii="Songti SC Black" w:hAnsi="Songti SC Black" w:eastAsia="Songti SC Black" w:cs="Songti SC Black"/>
          <w:sz w:val="32"/>
          <w:szCs w:val="32"/>
        </w:rPr>
        <w:t>关于茶酒</w:t>
      </w:r>
      <w:bookmarkEnd w:id="70"/>
    </w:p>
    <w:p w14:paraId="76E7BAF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走了一上午的路，嗓子渴得冒烟。 路边大槐树下有个老大娘摆的茶摊，粗瓷大碗，晾好了大叶茶，一毛钱一碗。碗边还有个小豁口，茶是苦的，喝下去从嗓子凉到肚子里，真叫舒服。旁边也有歇脚的赶路人，谁也不认识谁，喝着茶就搭上话：前面的路平不平，哪段坡陡，哪个村子的人厚道，前面有没有补鞋的。 都是实在话，没有虚的，你骗我也没用，喝完茶拍拍屁股各走各的路，谁也不欠谁。</w:t>
      </w:r>
    </w:p>
    <w:p w14:paraId="4927F7D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到了晚上，住到山村里的老乡家。老乡从床底下摸出个玻璃瓶子，是自己家酿的玉米酒，倒两大碗，也没什么好菜，就一碟煮花生，一碟腌萝卜。喝着喝着话就多了，说今年的天旱，玉米减了产，说儿子在外面打工，说走路上遇到的难处。白天不好意思说的话，酒一进肚子，就都顺嘴溜出来了，也不怕你笑话。 喝到半夜往炕上一躺，就觉得这一天的累，都散了。</w:t>
      </w:r>
    </w:p>
    <w:p w14:paraId="3A4414C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这就是茶和酒。</w:t>
      </w:r>
    </w:p>
    <w:p w14:paraId="7B2A0DC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茶和酒从来不是用来喝的。是人和人之间说话的由头。</w:t>
      </w:r>
    </w:p>
    <w:p w14:paraId="129D636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我们总觉得茶是雅的，酒是俗的；茶是谈事的，酒是乱性的。其实不是。 人跟人之间，本来就隔着一层。平白无故的，谁也不会跟谁掏心窝子。有碗茶在手里，就有个台阶下，不用没话找话，喝一口茶，话就顺理成章说出来了。喝茶的时候人清醒，不玩虚的，不端着，说的都是明面上的实在话，是真是假，一听就明白。 有碗酒在手里，那层防备就软了。平时端着的架子，不好意思说的软话，藏在心里的难处，酒劲一上来，就都不管不顾了。喝酒的时候人放松，不装着，不设防，说的都是藏在心里的实在话，是真是假，一看眼神就懂。</w:t>
      </w:r>
    </w:p>
    <w:p w14:paraId="31FBE93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真交情，都是先喝茶，再喝酒。</w:t>
      </w:r>
    </w:p>
    <w:p w14:paraId="7942200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我们总觉得喝茶比喝酒高级，茶要和君子喝，酒要和莽夫喝。其实不是。 第一次见面，先坐下来喝碗茶，聊两句实在事，知道这个人靠谱，不坑人，不玩心眼，才敢坐下来和他喝酒；酒喝透了，知道这个人实在，没坏心，才敢再坐下来喝茶，说正事，说掏心窝子的话。 光喝茶不喝酒，永远隔着一层，交不到心；光喝酒不喝茶，永远糊里糊涂，办不成事。</w:t>
      </w:r>
    </w:p>
    <w:p w14:paraId="6C88EF6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这两碗东西，看着是水，其实是桥。没这两碗水，人和人之间就永远是各走各的路，谁也不认识谁。下面就说说，这茶和酒里，藏着多少人和人之间的道理。</w:t>
      </w:r>
    </w:p>
    <w:p w14:paraId="07807AC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eastAsia="zh-CN"/>
        </w:rPr>
      </w:pPr>
      <w:r>
        <w:rPr>
          <w:rFonts w:hint="eastAsia" w:ascii="Songti SC Black" w:hAnsi="Songti SC Black" w:eastAsia="Songti SC Black" w:cs="Songti SC Black"/>
          <w:sz w:val="28"/>
          <w:szCs w:val="28"/>
        </w:rPr>
        <w:t>茶与酒：信息交换的两种信道协议</w:t>
      </w:r>
      <w:r>
        <w:rPr>
          <w:rFonts w:hint="eastAsia" w:ascii="Songti SC Black" w:hAnsi="Songti SC Black" w:eastAsia="Songti SC Black" w:cs="Songti SC Black"/>
          <w:sz w:val="28"/>
          <w:szCs w:val="28"/>
          <w:lang w:eastAsia="zh-CN"/>
        </w:rPr>
        <w:t>。</w:t>
      </w:r>
    </w:p>
    <w:p w14:paraId="2E29AC8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这两种通道礼仪都需要主动掌握，因为这是打开交换通道的两种工具。</w:t>
      </w:r>
    </w:p>
    <w:p w14:paraId="4539B73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茶和酒都是信息交换的场合，但它们的信道特征不同。区分清楚它们，就能理解它们为什么在社会连接中占据不同位置。</w:t>
      </w:r>
    </w:p>
    <w:p w14:paraId="3AADBCA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两种信道的基本参数</w:t>
      </w:r>
    </w:p>
    <w:p w14:paraId="13AFAD48">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茶：清醒信道</w:t>
      </w:r>
      <w:r>
        <w:rPr>
          <w:rFonts w:hint="eastAsia" w:ascii="Songti SC Regular" w:hAnsi="Songti SC Regular" w:eastAsia="Songti SC Regular" w:cs="Songti SC Regular"/>
          <w:sz w:val="21"/>
          <w:szCs w:val="21"/>
          <w:lang w:val="en-US" w:eastAsia="zh-CN"/>
        </w:rPr>
        <w:t>——特征是低速、低噪、稳态；交换的是可验证的信息、逻辑链、经验陈述；参与者保持判断力，可以持续进行事实核对和逻辑推演；时间窗口长，可以持续数小时而不中断；排错成本低——因为交换过程中双方都在低速传输，任何一方发现偏差都可以在传输过程中直接核实。</w:t>
      </w:r>
    </w:p>
    <w:p w14:paraId="4A7BB860">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酒：放松信道</w:t>
      </w:r>
      <w:r>
        <w:rPr>
          <w:rFonts w:hint="eastAsia" w:ascii="Songti SC Regular" w:hAnsi="Songti SC Regular" w:eastAsia="Songti SC Regular" w:cs="Songti SC Regular"/>
          <w:sz w:val="21"/>
          <w:szCs w:val="21"/>
          <w:lang w:val="en-US" w:eastAsia="zh-CN"/>
        </w:rPr>
        <w:t>——特征是中速、高噪、变体；交换的是不可验证的信息、情绪状态、信任试探、软化防御；参与者判断力下降，可验证性降低，但同步情绪的可能性增加；时间窗口有限——过量的输入会导致信道完全中断或进入不可恢复的噪声状态；排错成本高——因为传输的内容在事后难以追溯原样，双方都无法精确还原交换过程中传递的具体信息，偏差在事后几乎无法定位。</w:t>
      </w:r>
    </w:p>
    <w:p w14:paraId="5B6CA03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茶作为信道</w:t>
      </w:r>
    </w:p>
    <w:p w14:paraId="6F9476E3">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茶是低速的、低噪声的信道。它的特征是：信息在传递过程中保持较高的信噪比。</w:t>
      </w:r>
    </w:p>
    <w:p w14:paraId="479FF33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茶席上，双方处于清醒状态，逻辑判断力在线。交换的内容可以包含事实陈述、经验梳理、逻辑推演，而这些内容在传递过程中可以被接收方实时校验和追问。因此茶适合处理需要精确传递的信息——比如方案讨论、背景确认、思路梳理。</w:t>
      </w:r>
    </w:p>
    <w:p w14:paraId="0AADA8D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茶的另一个特征是有续性。一杯接一杯，话题可以持续数小时。时间窗口的宽裕允许信息交换从表层逐步深入，而不需要在短时间内跳过验证环节。</w:t>
      </w:r>
    </w:p>
    <w:p w14:paraId="4D83266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茶在社会连接中的位置：茶是一种低成本、长时间、可延续的关系维护信道。它既适合初次接触时筛选对方的信息确认模式，也适合长期关系中持续交换结构化信息。</w:t>
      </w:r>
    </w:p>
    <w:p w14:paraId="4AABBC7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酒作为信道</w:t>
      </w:r>
    </w:p>
    <w:p w14:paraId="725E893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酒是另一种参数设定的信道。它的特征是：信噪比降低，但同步性提高。</w:t>
      </w:r>
    </w:p>
    <w:p w14:paraId="7CCA6C0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酒桌上，判断力被缓慢降低，可验证性同步下降。交换的内容可能包含情绪表达、间接试探、立场松动——这些内容在清醒状态下往往不会被直接表达，因为它们的准确性无法提前确认。但它们在社会关系中起到的作用是：软化边界，降低防御的持续张力。</w:t>
      </w:r>
    </w:p>
    <w:p w14:paraId="22E9710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在建立信任时具备的功能是：不依赖精确的信息交换，而是通过同步的放松状态来间接判断对方的反应模式。双方在信道扭曲的状态下的互动方式，常常比清醒状态下更接近基线反应——因为在酒的信道中，处于临界状态的人更难维持刻意的表现。</w:t>
      </w:r>
    </w:p>
    <w:p w14:paraId="0B7BAFB0">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在社会连接中的位置：酒是一种高成本、短时间、不可延续的关系启动器。它不适合传递结构化信息，适合在信息交换发生之前或之间，降低双方的信息筛选阈值，使精确信息的交换在清醒信道中更高效地完成。</w:t>
      </w:r>
    </w:p>
    <w:p w14:paraId="0AC4BAC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两种信道的文化负载</w:t>
      </w:r>
    </w:p>
    <w:p w14:paraId="19DF7B0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茶和酒在文化中的位置不同，不是因为某一种“更高”或“更低”，而是因为它们在交换过程中承担了不同的信息传递功能，因而被赋予不同的期待。</w:t>
      </w:r>
    </w:p>
    <w:p w14:paraId="2491C93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的文化负载是持续、可延续、清晰。它代表一种可以长期维护的关系，关系双方可以在持续的信息交换中逐步明确彼此的边界、共识和差异。茶的连接是渐进式的，每一次见面都从上一次中断的地方继续，不需要重新建立基线。</w:t>
      </w:r>
    </w:p>
    <w:p w14:paraId="5ECDF49B">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的文化负载是暂时、可突破、软化。它代表一种在特定场合下降低边界强度的通道，使信息的交换在短时间内更宽松。但它也存在一个问题——在信道扭曲时传递的内容，在信道恢复清醒后需要重新验证。许多在酒桌上达成的“共识”，在清醒后需要重新确认，才能真正进入可执行的阶段。</w:t>
      </w:r>
    </w:p>
    <w:p w14:paraId="58113B8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两者的互补关系</w:t>
      </w:r>
    </w:p>
    <w:p w14:paraId="7DE40367">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茶和酒提供了两种互补的信息交换方式：</w:t>
      </w:r>
    </w:p>
    <w:p w14:paraId="2D74C21E">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茶：适合交换可验证的结构化信息。它使双方在清醒状态下对信息进行校准、追问和确认，适合用于信息在节点之间的精确传递。</w:t>
      </w:r>
    </w:p>
    <w:p w14:paraId="0752CB1B">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酒：适合在信任建立初期或卡顿时，软化边界、降低对方的防御筛选阈值。它使平时不可交换的信息类型（情绪、态度、边界测试）有一个暂时的出口。</w:t>
      </w:r>
    </w:p>
    <w:p w14:paraId="1F508DD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两者在结构上互补，而不是替代。酒把节点的防御降到最低，让信息有机会临时通过；茶在清醒后把这些临时通过的内容进行核实和整理，再决定哪些是可保留的、哪些需要丢弃。</w:t>
      </w:r>
    </w:p>
    <w:p w14:paraId="2FFA5BB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日常观察中，许多关系困在“只能喝酒”的状态里——长期停留在不可验证的情绪交换层，没有进入清醒状态下的信息核实阶段。这种连接在交换过程中产生的信任存续期较短，不足以支撑长期的信息交换需求。而完全“只能喝茶”的关系，则可能缺乏边界软化的机制——双方始终无法突破防御基线进入非结构化信息的交换，关系的扩展在某个阶段就会停滞。</w:t>
      </w:r>
    </w:p>
    <w:p w14:paraId="5E93C81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4EDFA5F7">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茶和酒都是信息交换的信道，参数不同：茶是低速、低噪、可延续的清醒信道，用于可验证信息的精确传递；酒是中速、高噪、有限时间的放松信道，用于边界软化和信任试探。</w:t>
      </w:r>
    </w:p>
    <w:p w14:paraId="47F76F2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val="0"/>
          <w:bCs w:val="0"/>
          <w:sz w:val="21"/>
          <w:szCs w:val="21"/>
        </w:rPr>
        <w:t>茶适合验证，酒适合启动。</w:t>
      </w:r>
      <w:r>
        <w:rPr>
          <w:rFonts w:hint="eastAsia" w:ascii="Songti SC Regular" w:hAnsi="Songti SC Regular" w:eastAsia="Songti SC Regular" w:cs="Songti SC Regular"/>
          <w:sz w:val="21"/>
          <w:szCs w:val="21"/>
        </w:rPr>
        <w:t>两者在连接建立的不同阶段承担不同的功能，共同构成了社会连接中信息交换的完整通道——清醒时核实，放松时试探；核实的内容被保留为结构，试探的边界决定关系能否继续扩展。</w:t>
      </w:r>
    </w:p>
    <w:p w14:paraId="2391AC2B">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71" w:name="_Toc947078592"/>
      <w:r>
        <w:rPr>
          <w:rFonts w:hint="eastAsia" w:ascii="Songti SC Black" w:hAnsi="Songti SC Black" w:eastAsia="Songti SC Black" w:cs="Songti SC Black"/>
          <w:sz w:val="32"/>
          <w:szCs w:val="32"/>
          <w:lang w:val="en-US" w:eastAsia="zh-CN"/>
        </w:rPr>
        <w:t>关于敬酒</w:t>
      </w:r>
      <w:bookmarkEnd w:id="71"/>
    </w:p>
    <w:p w14:paraId="6BE3CDD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不少敬酒的场面——</w:t>
      </w:r>
      <w:r>
        <w:rPr>
          <w:rFonts w:hint="eastAsia" w:ascii="Songti SC Regular" w:hAnsi="Songti SC Regular" w:eastAsia="Songti SC Regular" w:cs="Songti SC Regular"/>
          <w:sz w:val="21"/>
          <w:szCs w:val="21"/>
          <w:lang w:val="en-US" w:eastAsia="zh-CN"/>
        </w:rPr>
        <w:t>部门团建</w:t>
      </w:r>
      <w:r>
        <w:rPr>
          <w:rFonts w:hint="eastAsia" w:ascii="Songti SC Regular" w:hAnsi="Songti SC Regular" w:eastAsia="Songti SC Regular" w:cs="Songti SC Regular"/>
          <w:sz w:val="21"/>
          <w:szCs w:val="21"/>
        </w:rPr>
        <w:t>，</w:t>
      </w:r>
      <w:r>
        <w:rPr>
          <w:rFonts w:hint="eastAsia" w:ascii="Songti SC Regular" w:hAnsi="Songti SC Regular" w:eastAsia="Songti SC Regular" w:cs="Songti SC Regular"/>
          <w:sz w:val="21"/>
          <w:szCs w:val="21"/>
          <w:lang w:val="en-US" w:eastAsia="zh-CN"/>
        </w:rPr>
        <w:t>下属</w:t>
      </w:r>
      <w:r>
        <w:rPr>
          <w:rFonts w:hint="eastAsia" w:ascii="Songti SC Regular" w:hAnsi="Songti SC Regular" w:eastAsia="Songti SC Regular" w:cs="Songti SC Regular"/>
          <w:sz w:val="21"/>
          <w:szCs w:val="21"/>
        </w:rPr>
        <w:t>非要拉着</w:t>
      </w:r>
      <w:r>
        <w:rPr>
          <w:rFonts w:hint="eastAsia" w:ascii="Songti SC Regular" w:hAnsi="Songti SC Regular" w:eastAsia="Songti SC Regular" w:cs="Songti SC Regular"/>
          <w:sz w:val="21"/>
          <w:szCs w:val="21"/>
          <w:lang w:val="en-US" w:eastAsia="zh-CN"/>
        </w:rPr>
        <w:t>领导</w:t>
      </w:r>
      <w:r>
        <w:rPr>
          <w:rFonts w:hint="eastAsia" w:ascii="Songti SC Regular" w:hAnsi="Songti SC Regular" w:eastAsia="Songti SC Regular" w:cs="Songti SC Regular"/>
          <w:sz w:val="21"/>
          <w:szCs w:val="21"/>
        </w:rPr>
        <w:t>喝一杯。看的次数多了，慢慢品出点意思：那些举杯的话，听着五花八门，拆开来看，翻来覆去说的都是同样几件事——你是谁，我是谁，咱俩现在算什么关系，往后打算怎么处。</w:t>
      </w:r>
    </w:p>
    <w:p w14:paraId="4B9EF10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这就是敬酒。</w:t>
      </w:r>
    </w:p>
    <w:p w14:paraId="63F0CE3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——酒桌上的话，都在说这四件事。</w:t>
      </w:r>
    </w:p>
    <w:p w14:paraId="2B0D816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酒桌是语言最赤裸的战场。清醒时语言包装在逻辑和礼貌里，酒后语言直接暴露目的——建立连接、确认地位、表达忠诚、试探边界。敬酒词，是这个战场上最精密的武器。</w:t>
      </w:r>
      <w:r>
        <w:rPr>
          <w:rFonts w:hint="eastAsia" w:ascii="Songti SC Regular" w:hAnsi="Songti SC Regular" w:eastAsia="Songti SC Regular" w:cs="Songti SC Regular"/>
          <w:sz w:val="21"/>
          <w:szCs w:val="21"/>
          <w:lang w:val="en-US" w:eastAsia="zh-CN"/>
        </w:rPr>
        <w:t>所有花哨的敬酒词，说到底都在这四件事之间打转：我是谁、你是谁、我们是什么关系、接下来我们要一起做什么。敬酒这东西，到底藏着多少道理，往下细说。</w:t>
      </w:r>
    </w:p>
    <w:p w14:paraId="252F22F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敬酒的语言，本质上是一套路由协议</w:t>
      </w:r>
    </w:p>
    <w:p w14:paraId="6EE14F0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每一杯酒都是一个数据包。敬酒的动作是发包，回敬是</w:t>
      </w:r>
      <w:r>
        <w:rPr>
          <w:rFonts w:hint="eastAsia" w:ascii="Songti SC Regular" w:hAnsi="Songti SC Regular" w:eastAsia="Songti SC Regular" w:cs="Songti SC Regular"/>
          <w:sz w:val="21"/>
          <w:szCs w:val="21"/>
          <w:lang w:val="en-US" w:eastAsia="zh-CN"/>
        </w:rPr>
        <w:t>消息连接</w:t>
      </w:r>
      <w:r>
        <w:rPr>
          <w:rFonts w:hint="eastAsia" w:ascii="Songti SC Regular" w:hAnsi="Songti SC Regular" w:eastAsia="Songti SC Regular" w:cs="Songti SC Regular"/>
          <w:sz w:val="21"/>
          <w:szCs w:val="21"/>
        </w:rPr>
        <w:t>确认。一敬一回之间，双方完成了对彼此关系的重新定义。</w:t>
      </w:r>
    </w:p>
    <w:p w14:paraId="532280D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酒桌上的话，拆开来看，永远在四件事里打转：</w:t>
      </w:r>
      <w:r>
        <w:rPr>
          <w:rFonts w:hint="eastAsia" w:ascii="Songti SC Regular" w:hAnsi="Songti SC Regular" w:eastAsia="Songti SC Regular" w:cs="Songti SC Regular"/>
          <w:b/>
          <w:bCs/>
          <w:sz w:val="21"/>
          <w:szCs w:val="21"/>
        </w:rPr>
        <w:t>我是谁、你是谁、我们是什么关系、接下来我们要一起做什么</w:t>
      </w:r>
      <w:r>
        <w:rPr>
          <w:rFonts w:hint="eastAsia" w:ascii="Songti SC Regular" w:hAnsi="Songti SC Regular" w:eastAsia="Songti SC Regular" w:cs="Songti SC Regular"/>
          <w:sz w:val="21"/>
          <w:szCs w:val="21"/>
        </w:rPr>
        <w:t>。 所有花哨的敬酒词，都是这四件事的不同包装。</w:t>
      </w:r>
    </w:p>
    <w:p w14:paraId="526076A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敬酒语言的五种底层结构</w:t>
      </w:r>
    </w:p>
    <w:p w14:paraId="4B5A76A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一：抬高对方，放低自己—建立连接的握手协议</w:t>
      </w:r>
    </w:p>
    <w:p w14:paraId="20D7A10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最经典的敬酒模板。核心逻辑：我把自己的姿态降下来，把对方的位置抬上去，用非对称的尊重表达，换取对方对我的接纳。</w:t>
      </w:r>
    </w:p>
    <w:p w14:paraId="29145BC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底层含义：我愿意在你面前放低自己。这意味着我承认你在当前拓扑结构中的节点权重高于我。这是建立新连接的第一步——先承认对方的权重，再请求接入。</w:t>
      </w:r>
    </w:p>
    <w:p w14:paraId="145A8B5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典型话术：</w:t>
      </w:r>
    </w:p>
    <w:p w14:paraId="0AB2D77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“领导在上我在下，您说几下就几下。”（职场酒桌的极端表达，用自嘲换取接纳）</w:t>
      </w:r>
    </w:p>
    <w:p w14:paraId="61C28B1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“这杯我敬您，我干了，您随意。”（我用满杯+全干的代价，换取你只需抿一口的特权。这本身就是一场微型的不平等交换，但这个不平等是我自愿的，我的自愿就是对你的尊重。）</w:t>
      </w:r>
    </w:p>
    <w:p w14:paraId="0A6FDA3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“张总，第一杯必须敬您，没有您，这个项目根本跑不起来。”（把功劳归于对方，把位置让给对方）</w:t>
      </w:r>
    </w:p>
    <w:p w14:paraId="097A533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二：忆旧情，翻旧账——激活存量连接的刷新包</w:t>
      </w:r>
    </w:p>
    <w:p w14:paraId="6BA64C5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敬酒对象是已经建立连接的人——老朋友、老同事、老搭档。这杯酒的目的不是建立新连接，是刷新旧连接的权重，防止路由表因长期不活跃而丢弃这条记录。</w:t>
      </w:r>
    </w:p>
    <w:p w14:paraId="671E019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底层含义：我们的路由表里有彼此的位置，但很久没活跃了。这杯酒是对这条连接重新发包确认——你还在不在，我还在不在，我们还在不在。</w:t>
      </w:r>
    </w:p>
    <w:p w14:paraId="2E32DBC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典型话术：</w:t>
      </w:r>
    </w:p>
    <w:p w14:paraId="2FD2257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“咱俩认识二十年了，什么都不说了，都在酒里。”（二十年这个时间戳，是对连接权重的最高认证。什么都不用说的前提，是以前说过太多，现在只需要一杯酒重新激活。）</w:t>
      </w:r>
    </w:p>
    <w:p w14:paraId="1FE8C6F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年在新疆，零下三十度，咱俩挤一个睡袋。这杯不敬你，敬那个睡袋。”（用极端记忆代替日常寒暄。提起一个只有你们俩知道的瞬间，等于在说：我们之间的连接是唯一的，这个唯一性是别人插不进来的。）</w:t>
      </w:r>
    </w:p>
    <w:p w14:paraId="3CFA318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“当年要不是你拉我一把，我现在还不知道在哪儿。这杯酒，欠了十年。”（用“欠”这个概念，把已经半断开的连接重新接回去。欠，意味着还没结算完，没结算完，关系就不能断。）</w:t>
      </w:r>
    </w:p>
    <w:p w14:paraId="0A773B2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三：找共性，套近乎—缩短陌生连接的握手机制</w:t>
      </w:r>
    </w:p>
    <w:p w14:paraId="6122C1D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跟第一次见面的人喝酒，最难的是打破第一层防火墙。共性，是破解防火墙的最快路径。</w:t>
      </w:r>
    </w:p>
    <w:p w14:paraId="79E5004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底层含义：你我之间没有历史连接。但我们可以找出一个共同点——同乡、同校、同行业、同爱好、同星座——用这个共同点作为临时接入点，快速建立一条临时通道。</w:t>
      </w:r>
    </w:p>
    <w:p w14:paraId="52882B9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典型话术：</w:t>
      </w:r>
    </w:p>
    <w:p w14:paraId="2DDC110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“你也湖南的？那什么都不说了，老乡见老乡，先干三杯。”（老乡，是最廉价的共性，也是最容易启动的连接协议。）</w:t>
      </w:r>
    </w:p>
    <w:p w14:paraId="0BDA259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“我也干过三年销售，知道这行有多苦。这杯敬销售，敬咱俩。”（用共同的职业经历作为连接接口。敬的不是你，是“销售”；但敬了销售，你也在里面。）</w:t>
      </w:r>
    </w:p>
    <w:p w14:paraId="33776B2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“你也是摩羯座？摩羯不轻易喝酒，一喝就是真朋友。”（星座，是最不需要验证的共性。它无法被证伪，所以永远有效。）</w:t>
      </w:r>
    </w:p>
    <w:p w14:paraId="5169F8D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四：定规矩，划边界——权力结构的维护与确认</w:t>
      </w:r>
    </w:p>
    <w:p w14:paraId="1E7D445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领导敬酒、长辈敬酒、主陪敬酒——这些酒的语言不是在建立连接，是在维护已经存在的层级结构。每一杯酒的顺序、每一句话的分量，都在重复确认“谁在上面，谁在下面，谁先动，谁后动”。</w:t>
      </w:r>
    </w:p>
    <w:p w14:paraId="09F927C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底层含义：这杯酒不是商量，是声明。我用敬酒这个动作告诉你，我承认你在这个场景中的节点权重高于我，我也用这个动作提醒所有人，这个权重结构是大家共同维护的。</w:t>
      </w:r>
    </w:p>
    <w:p w14:paraId="372CB3A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典型话术：</w:t>
      </w:r>
    </w:p>
    <w:p w14:paraId="5AEACF2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“这杯酒我敬各位，今年不容易，但咱们挺过来了。明年，继续跟着各位干。”（前半句是集体共情，后半句是表态——跟着干，意味着我不打算挑战现有结构。这杯酒敬的是过去，确认的是未来。）</w:t>
      </w:r>
    </w:p>
    <w:p w14:paraId="016617F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老王是我见过最靠谱的人。这杯酒我干了，老王你看着办。”（这句话拆开看：前半句是高规格夸奖，但后半句把压力推了回去——我干了，你看着办，意味着我完成了我的致敬，现在轮到你了。这不是示弱，是无声的测试。）</w:t>
      </w:r>
    </w:p>
    <w:p w14:paraId="4560799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“在座的各位都是我的前辈。这杯我干了，往后有不懂的，还得厚着脸皮来敲门。”（用敬酒换取未来的接口承诺。我一杯酒换你在路由表里留一个接口给我。这杯酒，是对未来通信权的提前投资。）</w:t>
      </w:r>
    </w:p>
    <w:p w14:paraId="1EBEA6A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五：化尴尬，解冲突——中断错误路由的复位包</w:t>
      </w:r>
    </w:p>
    <w:p w14:paraId="53DFE3E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酒桌上难免有说错话、办错事、冒犯了谁的时候。这时候需要一杯“化尴尬”的酒，用最低成本终止一段已经跑偏的通信。</w:t>
      </w:r>
    </w:p>
    <w:p w14:paraId="19D5437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底层含义：刚才那条消息发错了，不是我的本意。这杯酒是复位信号，请求对方忽略上一条传输，回到正常协议状态。</w:t>
      </w:r>
    </w:p>
    <w:p w14:paraId="368DB4E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典型话术：</w:t>
      </w:r>
    </w:p>
    <w:p w14:paraId="1B8D781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“刚才那话我收回，这杯酒算我赔罪。”（用“赔罪”二字，把错误打包封存，一杯酒就是封条。封条一贴，这事儿翻篇。下次通信从零开始，不追溯。）</w:t>
      </w:r>
    </w:p>
    <w:p w14:paraId="05D8058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“啥也别说了，都在酒里。”（这句话的升级版用途：当解释不清时，放弃语言，用酒的混沌性把所有的错、所有的不好意思、所有的“我不是那个意思”全部装进去。酒咽下去，错误也咽下去了。）</w:t>
      </w:r>
    </w:p>
    <w:p w14:paraId="6B357A5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“来来来，不提了不提了，喝酒喝酒。”（终极转移指令。不提了，是强制结束当前传输线程；喝酒，是启动一个全新的线程覆盖旧线程。这杯酒不是喝的，是砸在旧话题上面的句号。）</w:t>
      </w:r>
    </w:p>
    <w:p w14:paraId="025EA19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解构一杯酒的语言信息量</w:t>
      </w:r>
    </w:p>
    <w:p w14:paraId="47C0EAF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当你举起一杯酒，你在同时发射五层信号：</w:t>
      </w:r>
    </w:p>
    <w:p w14:paraId="3F98945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第一层：</w:t>
      </w:r>
      <w:r>
        <w:rPr>
          <w:rFonts w:hint="eastAsia" w:ascii="Songti SC Regular" w:hAnsi="Songti SC Regular" w:eastAsia="Songti SC Regular" w:cs="Songti SC Regular"/>
          <w:b/>
          <w:bCs/>
          <w:sz w:val="21"/>
          <w:szCs w:val="21"/>
        </w:rPr>
        <w:t>动作本身</w:t>
      </w:r>
      <w:r>
        <w:rPr>
          <w:rFonts w:hint="eastAsia" w:ascii="Songti SC Regular" w:hAnsi="Songti SC Regular" w:eastAsia="Songti SC Regular" w:cs="Songti SC Regular"/>
          <w:sz w:val="21"/>
          <w:szCs w:val="21"/>
        </w:rPr>
        <w:t>——我站了起来，举起杯子，向你倾斜杯口。这个动作在告诉你：在当前这个场景里，我选择你作为这次通信的目标节点。</w:t>
      </w:r>
    </w:p>
    <w:p w14:paraId="025785B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第二层：</w:t>
      </w:r>
      <w:r>
        <w:rPr>
          <w:rFonts w:hint="eastAsia" w:ascii="Songti SC Regular" w:hAnsi="Songti SC Regular" w:eastAsia="Songti SC Regular" w:cs="Songti SC Regular"/>
          <w:b/>
          <w:bCs/>
          <w:sz w:val="21"/>
          <w:szCs w:val="21"/>
        </w:rPr>
        <w:t>称呼的选择</w:t>
      </w:r>
      <w:r>
        <w:rPr>
          <w:rFonts w:hint="eastAsia" w:ascii="Songti SC Regular" w:hAnsi="Songti SC Regular" w:eastAsia="Songti SC Regular" w:cs="Songti SC Regular"/>
          <w:sz w:val="21"/>
          <w:szCs w:val="21"/>
        </w:rPr>
        <w:t>——我叫你“张总”还是“老张”还是“哥”，决定了这杯酒的通信协议是正式商务级、个人私交级还是亲属级。一个称呼，锁死了这杯酒的语言带宽范围。</w:t>
      </w:r>
    </w:p>
    <w:p w14:paraId="77C5923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第三层：</w:t>
      </w:r>
      <w:r>
        <w:rPr>
          <w:rFonts w:hint="eastAsia" w:ascii="Songti SC Regular" w:hAnsi="Songti SC Regular" w:eastAsia="Songti SC Regular" w:cs="Songti SC Regular"/>
          <w:b/>
          <w:bCs/>
          <w:sz w:val="21"/>
          <w:szCs w:val="21"/>
        </w:rPr>
        <w:t>敬酒词的架构</w:t>
      </w:r>
      <w:r>
        <w:rPr>
          <w:rFonts w:hint="eastAsia" w:ascii="Songti SC Regular" w:hAnsi="Songti SC Regular" w:eastAsia="Songti SC Regular" w:cs="Songti SC Regular"/>
          <w:sz w:val="21"/>
          <w:szCs w:val="21"/>
        </w:rPr>
        <w:t>——我在夸你，还是在忆旧，还是在表态。这决定了这杯酒的数据包类型：是连接请求包、维护包，还是确认包。</w:t>
      </w:r>
    </w:p>
    <w:p w14:paraId="16145B8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第四层：</w:t>
      </w:r>
      <w:r>
        <w:rPr>
          <w:rFonts w:hint="eastAsia" w:ascii="Songti SC Regular" w:hAnsi="Songti SC Regular" w:eastAsia="Songti SC Regular" w:cs="Songti SC Regular"/>
          <w:b/>
          <w:bCs/>
          <w:sz w:val="21"/>
          <w:szCs w:val="21"/>
        </w:rPr>
        <w:t>杯子的位置和角度</w:t>
      </w:r>
      <w:r>
        <w:rPr>
          <w:rFonts w:hint="eastAsia" w:ascii="Songti SC Regular" w:hAnsi="Songti SC Regular" w:eastAsia="Songti SC Regular" w:cs="Songti SC Regular"/>
          <w:sz w:val="21"/>
          <w:szCs w:val="21"/>
        </w:rPr>
        <w:t>——我杯口比你低几厘米，意味着我在这次握手协议中主动降级。我杯口和你平齐，意味着我在请求对等连接。这些不是语言，但比语言更诚实地宣告着关系的拓扑结构。</w:t>
      </w:r>
    </w:p>
    <w:p w14:paraId="26DC2B1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第五层：</w:t>
      </w:r>
      <w:r>
        <w:rPr>
          <w:rFonts w:hint="eastAsia" w:ascii="Songti SC Regular" w:hAnsi="Songti SC Regular" w:eastAsia="Songti SC Regular" w:cs="Songti SC Regular"/>
          <w:b/>
          <w:bCs/>
          <w:sz w:val="21"/>
          <w:szCs w:val="21"/>
        </w:rPr>
        <w:t>酒后的延续</w:t>
      </w:r>
      <w:r>
        <w:rPr>
          <w:rFonts w:hint="eastAsia" w:ascii="Songti SC Regular" w:hAnsi="Songti SC Regular" w:eastAsia="Songti SC Regular" w:cs="Songti SC Regular"/>
          <w:sz w:val="21"/>
          <w:szCs w:val="21"/>
        </w:rPr>
        <w:t>——酒喝完了，话还没说完。酒是润滑剂，真正决定这杯酒有没有用的，是酒后我有没有把酒桌上说的话，在清醒的时候做出来。做出来了，那杯酒是凭证。没做，那杯酒是笑话。</w:t>
      </w:r>
    </w:p>
    <w:p w14:paraId="023D3DB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最厉害的语言，是让沉默也能通信</w:t>
      </w:r>
    </w:p>
    <w:p w14:paraId="0920A51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真正的高手，不是话最多的那个。是那个在关键时刻只说了两个字，却把一杯酒的目标、分寸、温度、重量全都校准了的人。</w:t>
      </w:r>
    </w:p>
    <w:p w14:paraId="0D1D3D9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那两个字可能是：</w:t>
      </w:r>
    </w:p>
    <w:p w14:paraId="2634F74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“都在”——都在酒里。我不解释，你知道。</w:t>
      </w:r>
    </w:p>
    <w:p w14:paraId="1516475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“敬您”——没有理由，不需要理由。敬您，因为您是您。</w:t>
      </w:r>
    </w:p>
    <w:p w14:paraId="719727D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“记得”——我不说了，你记得吧。你记得，这杯酒就是开关。你不记得，这杯酒就是酒。</w:t>
      </w:r>
    </w:p>
    <w:p w14:paraId="1ADBA5E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最好的敬酒词，不是把人灌醉，是让清醒时说不出口的话，在酒的温度里，沿着杯子，安全送达。喝完，对方点了点头。那个点头，就是这杯酒的回执。</w:t>
      </w:r>
    </w:p>
    <w:p w14:paraId="2663AF1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2" w:name="_Toc401104180"/>
      <w:r>
        <w:rPr>
          <w:rFonts w:hint="eastAsia" w:ascii="Songti SC Black" w:hAnsi="Songti SC Black" w:eastAsia="Songti SC Black" w:cs="Songti SC Black"/>
          <w:sz w:val="32"/>
          <w:szCs w:val="32"/>
        </w:rPr>
        <w:t>关于礼仪</w:t>
      </w:r>
      <w:bookmarkEnd w:id="72"/>
    </w:p>
    <w:p w14:paraId="22E3231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走在村里的土路上，路窄，只能容一个人过。 对面来了个扛锄头的老大爷，你往旁边草窠里侧侧身，让他先过。他冲你点个头，说声 "小伙子你先走"，你也笑一笑。谁也不认识谁，但是这一下，两个人心里都舒服。 到人家门口借水，不直接推门就闯，站在门外喊一声 "大娘，在家吗"。大娘出来给你舀了碗凉井水，你双手接过来，喝完了说声谢谢。大娘就高兴，拉你坐下来歇会，塞给你个刚煮的玉米。 要是你横冲直撞推门就进，接水一把就夺过来，喝完碗一放转身就走，人家嘴上不说，心里肯定想：这孩子怎么这么不懂事。</w:t>
      </w:r>
    </w:p>
    <w:p w14:paraId="6B910D3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这就是礼仪。</w:t>
      </w:r>
    </w:p>
    <w:p w14:paraId="00DAC83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礼仪从来不是虚礼，是人和人之间不撞疼的那点距离。</w:t>
      </w:r>
    </w:p>
    <w:p w14:paraId="40EA014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我们总觉得礼仪是客套，是繁文缛节，是旧社会绑人的规矩，没用。其实不是。 人和人之间，本来就像各走各的路，离远了生，离近了扎，凑得太近，难免你碰我我碰你。礼仪就是那点恰到好处的分寸：路窄了让一让，进门敲个门，接东西说声谢谢，吃饭等长辈先动筷子。这些事一点都不复杂，也不委屈你，就是让大家都不尴尬，都有面子，都舒服。 没这点分寸，就像走路直愣愣往人身上撞，你不觉得疼，人家还疼呢。</w:t>
      </w:r>
    </w:p>
    <w:p w14:paraId="6E9E3C0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礼仪从来不是装出来的，是心里装着别人。</w:t>
      </w:r>
    </w:p>
    <w:p w14:paraId="0AC717A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我们总觉得礼仪是做样子，是表面功夫，是演给别人看的。其实不是。 你不用背多少规矩，不用学多少场面话，只要你心里想着别人：知道扛锄头的人走路沉，所以让一让；知道人家家里可能有不方便的时候，所以敲个门；知道人家给你水是好意，所以说声谢谢。心里装着别人，自然就知道该怎么做，说出来的话、做出来的事，让人舒服。 心里只有自己的人，才觉得所有的礼都是多余的，都是装的。</w:t>
      </w:r>
    </w:p>
    <w:p w14:paraId="53AFBC9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祖宗传下来的规矩，从来不是为了难为人。就是告诉你，人和人相处，你敬我一尺，我敬你一丈，大家都让一点，路就宽了。你心里有别人，别人心里自然有你。这点事看着小，没它，路就走不顺，事就办不成。这些不起眼的小规矩里，藏着多少人和人之间的道理。</w:t>
      </w:r>
    </w:p>
    <w:p w14:paraId="2C0F0BF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礼仪：社会连接的初始配置协议</w:t>
      </w:r>
    </w:p>
    <w:p w14:paraId="4E28C86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说白了，礼仪就是程式化的社会连接建立过程中，必须走的那几步规则。从结构功能的角度看，礼仪是一套预先配置好的、标准化的初始连接参数。</w:t>
      </w:r>
    </w:p>
    <w:p w14:paraId="77B42E6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两个节点在首次接触时，双方都不知道对方的边界、偏好、信号解读方式。如果没有共享规则，每一次接触都需要从零开始探测——耗费大量注意力和时间，且出错成本高。</w:t>
      </w:r>
    </w:p>
    <w:p w14:paraId="2D044E04">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礼仪提供了一套低成本解决方案：双方按照预设模板执行规定的动作序列，无需在接触初期进行大量判断和选择，就能完成信任积累的启动阶段。</w:t>
      </w:r>
    </w:p>
    <w:p w14:paraId="23730573">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它有点像社会网络中的一种'预先约定的验证方式</w:t>
      </w:r>
      <w:r>
        <w:rPr>
          <w:rFonts w:hint="eastAsia" w:ascii="Songti SC Regular" w:hAnsi="Songti SC Regular" w:eastAsia="Songti SC Regular" w:cs="Songti SC Regular"/>
          <w:sz w:val="21"/>
          <w:szCs w:val="21"/>
        </w:rPr>
        <w:t>——你不需要事先了解对方，只要双方都按照同一套模板执行，就能在信息不对称的条件下完成一次低成本的接触测试。</w:t>
      </w:r>
    </w:p>
    <w:p w14:paraId="53439F9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礼仪的三个功能</w:t>
      </w:r>
    </w:p>
    <w:p w14:paraId="7B0E441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功能一：降低初始连接的判断成本</w:t>
      </w:r>
    </w:p>
    <w:p w14:paraId="1D277CE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在没有礼仪的接触中，节点需要判断：对方是什么样的人？边界在哪里？什么行为会被接受？什么行为会被排斥？这些判断消耗大量注意力。</w:t>
      </w:r>
    </w:p>
    <w:p w14:paraId="7B54D4F8">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提供了一个操作层面上的最小约定：双方都不需要猜测对方的行为预期，只需完成规定的动作序列（问候、称呼、座次、敬酒顺序等）。这些动作的完成本身不保证连接的深度或质量，但它能确保接触在开始的阶段不会因为解读差异而中断。</w:t>
      </w:r>
    </w:p>
    <w:p w14:paraId="1805D942">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功能二：提供可见的信任进度条</w:t>
      </w:r>
    </w:p>
    <w:p w14:paraId="18DCCF9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是序列化的——它有固定的顺序和节奏。完成第一步，才能进入第二步；完成第二步，才能进入第三步。这个顺序使得双方都能看到连接建立到了哪一阶段，而不需要在接触过程中反复确认“我们进行到哪了”。</w:t>
      </w:r>
    </w:p>
    <w:p w14:paraId="73D7D512">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在已经建立过信任的熟人关系中，礼仪会被简化或省略，因为双方已经有足够的共同历史来替代模板。而在尚未建立信任的初次或低频接触中，礼仪提供了一条可见的、双方都能同步追踪的进度线索。</w:t>
      </w:r>
    </w:p>
    <w:p w14:paraId="006340F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功能三：提供低风险的边界测试通道</w:t>
      </w:r>
    </w:p>
    <w:p w14:paraId="5E51381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中包含了允许测试对方反应但代价较低的动作——敬酒、奉茶、寒暄、递物方式等。这些动作如果被执行，对方无论接受还是拒绝，都不会造成不可逆的关系断裂；但它们的执行结果向双方传递了边界信息：对方愿意配合到哪一步，对方在什么位置会停下来。</w:t>
      </w:r>
    </w:p>
    <w:p w14:paraId="60E66B3E">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通过一套标准动作序列，双方可以在不承担高违约成本的前提下，测试对方的反应模式和边界位置。这种测试的有效性依赖于双方都对同一套动作序列有共同的预期——如果一方不知道某个动作的含义，测试结果就是噪声而非信号。</w:t>
      </w:r>
    </w:p>
    <w:p w14:paraId="27D660A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礼仪的代价与边界</w:t>
      </w:r>
    </w:p>
    <w:p w14:paraId="18939D2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代价一：信息传输效率降低</w:t>
      </w:r>
    </w:p>
    <w:p w14:paraId="6AF05F94">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要求按照固定顺序执行规定动作，而不是自由跳跃式地交换所需信息。在你已经判断出对方可信任、可以跳过某些步骤直接交换信息时，礼仪的完整执行会拉长连接建立的时间。但这种“低效”在初次接触中是有理由的——因为你认为“可信任”的判断，恰恰可能是你在前一次接触中通过礼仪确认过的结果，而只是你已经忘了那个确认过程。</w:t>
      </w:r>
    </w:p>
    <w:p w14:paraId="7A815232">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代价二：存在被误用的可能</w:t>
      </w:r>
    </w:p>
    <w:p w14:paraId="0DADD0A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可以被用来模拟信任——一个人可以精确执行整套动作序列而不具备对应的意图。在这种情况下，接收方可能误判对方的状态，因为执行的规范性给出了信任的预期信号，而实际意图与执行并不匹配。这是一个信道内固有的不对称信息问题：发送方和接收方对信号的含义可能有不同的理解，但约定的动作本身不能消除这种差异。</w:t>
      </w:r>
    </w:p>
    <w:p w14:paraId="0CF1A984">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代价三：需要持续消耗能量来维持</w:t>
      </w:r>
    </w:p>
    <w:p w14:paraId="1914EF5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的格式需要在每次接触中重新执行或至少部分执行。即使在长期关系中已经积累了足够的信任和共享历史，仍然无法完全绕过它的存在——大多数连接形式中都保留了一定程度的初始模板调用，以确认当前接触仍处于可识别的操作区间。</w:t>
      </w:r>
    </w:p>
    <w:p w14:paraId="6C41491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礼仪在“茶-酒”双信道中的位置</w:t>
      </w:r>
    </w:p>
    <w:p w14:paraId="6CAFFD34">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茶与酒是信息交换的两种不同信道。礼仪位于两个信道之前，是进入任一信道之前必须通过的初始配置阶段。</w:t>
      </w:r>
    </w:p>
    <w:p w14:paraId="1661E4E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没有礼仪的情况下，进入茶或酒信道时，双方缺乏共同的基础参数——不知道对话的边界在哪里，不知道对方会按什么节奏推进，不知道哪些话题可以先开启。这些参数的缺位会导致接触在开始阶段就产生大量非结构化的试探和确认，消耗本可用于信息交换的注意力和时间。</w:t>
      </w:r>
    </w:p>
    <w:p w14:paraId="5783104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礼仪完成了参数配置的功能，使双方在进入茶或酒之前就同步了初始状态。在此基础上，茶和酒的交换才能以较低噪声启动。</w:t>
      </w:r>
    </w:p>
    <w:p w14:paraId="3D8CC9F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礼仪与“悟性”的连接</w:t>
      </w:r>
    </w:p>
    <w:p w14:paraId="5E54D0D8">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前面「关于悟性」讲过悟性的五个因子：</w:t>
      </w:r>
      <w:r>
        <w:rPr>
          <w:rFonts w:hint="eastAsia" w:ascii="Songti SC Regular" w:hAnsi="Songti SC Regular" w:eastAsia="Songti SC Regular" w:cs="Songti SC Regular"/>
          <w:sz w:val="21"/>
          <w:szCs w:val="21"/>
        </w:rPr>
        <w:t>采集精度 × 迁移跨度 × 归因精度 × 固化深度 × 代谢余量。</w:t>
      </w:r>
    </w:p>
    <w:p w14:paraId="282F781C">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礼仪在悟性中的对应是：它是不需要重新采集、不需要迁移匹配、不需要归因判断的预制执行序列。 在接触初期，你不需要调用悟性来处理每一步，只需要按顺序执行即可。</w:t>
      </w:r>
    </w:p>
    <w:p w14:paraId="4EA0AF3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sz w:val="21"/>
          <w:szCs w:val="21"/>
        </w:rPr>
        <w:t>悟性在礼仪中的使用时机是：在执行序列的过程中，分辨对方是否也在按相同格式执行——以及，如果对方偏离了预设格式，你是应该继续执行标准序列，还是根据</w:t>
      </w:r>
      <w:r>
        <w:rPr>
          <w:rFonts w:hint="eastAsia" w:ascii="Songti SC Regular" w:hAnsi="Songti SC Regular" w:eastAsia="Songti SC Regular" w:cs="Songti SC Regular"/>
          <w:i w:val="0"/>
          <w:iCs w:val="0"/>
          <w:caps w:val="0"/>
          <w:color w:val="333333"/>
          <w:spacing w:val="0"/>
          <w:sz w:val="21"/>
          <w:szCs w:val="21"/>
          <w:u w:val="none"/>
          <w:shd w:val="clear" w:fill="FFFFFF"/>
        </w:rPr>
        <w:t>偏离迹象调整后续执行方式。辨别执行状态仍然是悟性的功能，只是执行动作本身不需要重新编译。</w:t>
      </w:r>
    </w:p>
    <w:p w14:paraId="2DD6975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0CC7B34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社会接触中预先配置的、用于降低初始连接判断成本的标准化动作序列。它不负责保证连接质量，它只负责使连接建立过程可以不经过大量即时判断就开始。</w:t>
      </w:r>
    </w:p>
    <w:p w14:paraId="2D5AD330">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它的作用是：使两个陌生节点之间的第一次信息交换能以可预测的格式启动，而无需双方事先知道对方的边界和偏好。在此基础上，信任的积累、信息的交换、连接的发展才能在被降低了初始摩擦的路径上进行。</w:t>
      </w:r>
    </w:p>
    <w:p w14:paraId="123BEFB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当它被理解为格式而非实质时，它是可靠的初始接口；当它被误认为实质本身时，它就会变成没有内容的空模板。</w:t>
      </w:r>
    </w:p>
    <w:p w14:paraId="29EB6598">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73" w:name="_Toc406785327"/>
      <w:r>
        <w:rPr>
          <w:rFonts w:hint="eastAsia" w:ascii="Songti SC Black" w:hAnsi="Songti SC Black" w:eastAsia="Songti SC Black" w:cs="Songti SC Black"/>
          <w:sz w:val="32"/>
          <w:szCs w:val="32"/>
          <w:lang w:val="en-US" w:eastAsia="zh-CN"/>
        </w:rPr>
        <w:t>关于送礼</w:t>
      </w:r>
      <w:bookmarkEnd w:id="73"/>
    </w:p>
    <w:p w14:paraId="2FBDDAA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送礼，和敬酒一样，是一种语言。但它是一种比酒更安静、更持久、也更复杂的语言。酒是在桌上说的，礼是在时间里说的。</w:t>
      </w:r>
    </w:p>
    <w:p w14:paraId="5D1EB5C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送礼的本质：用负熵换取连接权</w:t>
      </w:r>
    </w:p>
    <w:p w14:paraId="3822106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送礼，是一个人把自己的负熵（时间、能量、心思、金钱）打包成一个产品，无偿转让给另一个人，以此换取与那个人之间连接的建立、维护或升级</w:t>
      </w:r>
      <w:r>
        <w:rPr>
          <w:rFonts w:hint="eastAsia" w:ascii="Songti SC Regular" w:hAnsi="Songti SC Regular" w:eastAsia="Songti SC Regular" w:cs="Songti SC Regular"/>
          <w:sz w:val="21"/>
          <w:szCs w:val="21"/>
          <w:lang w:val="en-US" w:eastAsia="zh-CN"/>
        </w:rPr>
        <w:t>。这套"无偿投入、不要求即时回报"的逻辑，前面「关于家庭」「关于宗祠」里其实已经见过——父母养育子女、家族互济，走的都是同一条路子，只是送礼把这套逻辑，搬到了家庭和家族之外更广的人际关系里。</w:t>
      </w:r>
    </w:p>
    <w:p w14:paraId="5B00499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送礼，不是送东西。你是送了你生命里的一部分。你花了时间挑选，花了能量购买或制作，花了心思判断对方需要什么。这些时间、能量、心思，就是你从自己系统中调取出来的负熵。你把它打包好，写上对方的名字，递过去。这个动作在说：我愿意把我生命的一部分，无偿转让给你。</w:t>
      </w:r>
    </w:p>
    <w:p w14:paraId="0677EBC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无偿，是这个动作最核心的特征。一旦标了价、签了合同、要求回报，那就不是送礼，是交易。交易在两个系统的接口处各取所需，交易完成，接口关闭。送礼不同。送礼是主动放下一部分负熵，不要求当场结算。对方收了，接口就打开了。这个接口是活的，它在未来的某个不确定的时间点，可能会激活——可能是一份回礼，可能是一次帮助，可能只是一个更深的信任。</w:t>
      </w:r>
    </w:p>
    <w:p w14:paraId="055555E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但这个不确定性，正是送礼的魔力所在。</w:t>
      </w:r>
    </w:p>
    <w:p w14:paraId="00F92E3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送礼三态：维护、建立、升级</w:t>
      </w:r>
    </w:p>
    <w:p w14:paraId="5BA0065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送礼的语言，按连接状态不同，有三种截然不同的语法。</w:t>
      </w:r>
    </w:p>
    <w:p w14:paraId="3107EEA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第一态：维护——给已有的连接浇水</w:t>
      </w:r>
    </w:p>
    <w:p w14:paraId="5927A63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是最日常的送礼。过年走亲戚，中秋送月饼，朋友生日送礼物。你们之间已经有连接了。连接的历史很长，权重重，稳定性高。这时的礼物，不是用来做任何改变，只是用来告诉对方：我还在，你还在，我们之间的链路还在。</w:t>
      </w:r>
    </w:p>
    <w:p w14:paraId="1403DD6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种礼物的语言，重点不在礼物本身，而在“我记住了”。过年你带了两瓶普通的酒给舅舅，舅舅不喝酒，但舅舅笑了。那两瓶酒其实是一句问候：舅舅，我又过了一年，这一年里我挺好的，我想你了。那酒最后被摆在柜子里，落灰，第二年春节还在。没有用，但有用。它的功能是刷新连接状态——发包，回执，连接时间戳更新。</w:t>
      </w:r>
    </w:p>
    <w:p w14:paraId="18B61F9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第二态：建立——向陌生的节点请求接入</w:t>
      </w:r>
    </w:p>
    <w:p w14:paraId="2EC6A7D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最难的送礼。你和新认识的人之间没有连接。防火墙是开着的。这时候送礼，是一个破冰信号：我向你发出连接请求。这份礼物必须轻。太贵重了，防火墙会升级，对方会警惕：你有什么目的？你在图我什么？</w:t>
      </w:r>
    </w:p>
    <w:p w14:paraId="24C2985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好的建立期礼物，是“不经意的好意”和“正当的理由”。“上次听你提了一句在找某本书，正好看到，顺手带了。”顺手，是不经意，不刻意，你不必因此有负担。听你提了一句，是我记得，我把你放在了我的关注列表里。这份礼物在说：我注意到了你，我愿意为你花一点心思，但我没有目的，我只是想接上这条线。</w:t>
      </w:r>
    </w:p>
    <w:p w14:paraId="405F8C9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第三态：升级——把浅连接推入深连接</w:t>
      </w:r>
    </w:p>
    <w:p w14:paraId="02232E2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你们已经认识了，但只是点头之交。一起开过会，一起吃过工作餐，但信任只停留在表层。这时候送礼，是在说：我想往前推一步。</w:t>
      </w:r>
    </w:p>
    <w:p w14:paraId="0810D04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份礼物必须精准。不是贵重，是精准。精准，是发射一个强烈的信号：我了解你，我注意到了你自己都未必注意到的偏好。精准意味着投入了大量心思——心思是最贵的负熵，因为它是不可替代的。你给一个喝茶的同事送了一罐名贵咖啡，咖啡很贵，但信号是：我不了解你。你送了一小块你老家的陈年普洱，说“听你说过喜欢喝普洱，这块是我爸存的，我不懂茶，给你懂的喝”。普洱茶不贵，但信号极其精准——我记住了你喜欢什么，我把我爸的珍藏分给你。这杯茶还没喝，连接已经升级了。</w:t>
      </w:r>
    </w:p>
    <w:p w14:paraId="048916F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送礼的三大禁忌：穿错衣服的信号</w:t>
      </w:r>
    </w:p>
    <w:p w14:paraId="67F1D525">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禁忌一：交易伪装成礼物</w:t>
      </w:r>
    </w:p>
    <w:p w14:paraId="7CB17D4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典型的错误，是送礼的时候告诉对方“这个很贵”“我花了很多钱”。你在用交易的语言说礼物。对方不得不开始计算：我的还礼预算该是多少？下次我必须还等值的，不然欠了人情。你把一份礼物变成了一项债务，它不再是连接，是负担。送礼的快乐在于忘记价格，只在打开礼物那一刻感觉到“有人懂我”。</w:t>
      </w:r>
    </w:p>
    <w:p w14:paraId="6300EC8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禁忌二：礼物穿错了“关系”的衣服</w:t>
      </w:r>
    </w:p>
    <w:p w14:paraId="61276E9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给合作方送了一件过于亲密的礼物，对方不敢收——这件礼物在说“我想升级成深度连接”，但对方的系统告诉你“我们还在业务连接的层级上，请不要越界”。你给老朋友送了一件冷冰冰的公事化礼物，老朋友收下了，但他的系统自动将你的连接从“老友”降级到了“业务伙伴”——因为你用一件公事化的礼物告诉他：我们的关系，现在只值一套标准礼品册。送礼的语言精确度，取决于你如何校准你与对方当前所处的距离。</w:t>
      </w:r>
    </w:p>
    <w:p w14:paraId="2872834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禁忌三：礼物太重，压断了连接</w:t>
      </w:r>
    </w:p>
    <w:p w14:paraId="5DA7D58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给一个无法回礼的人送了过于贵重的礼物。对方收了，但你们的关系失衡了。他欠了一份他还不清的负熵债。下次你开口，他无法拒绝，因为他还没还清。这份礼物没有建立连接，它把平等的连接变成了一道债务锁链。真正的连接，是两个独立节点之间自由选择的高带宽通道，而不是一条拴着链子的依赖路径。</w:t>
      </w:r>
    </w:p>
    <w:p w14:paraId="1CE0571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最好的礼物，是让沉默也能通信</w:t>
      </w:r>
    </w:p>
    <w:p w14:paraId="1C7A732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最好的礼物，往往不是最贵的。是你说过一句话，忘了；对方记住了，把它变成了礼物。这份礼物在说：你说过的每一句话，在我这里都有回响。</w:t>
      </w:r>
    </w:p>
    <w:p w14:paraId="753AE78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去年冬天，你随口说了一句“手脚总是凉的”。一个星期后，朋友送了你一个巴掌大的暖手宝。不贵，不值钱。但你接过来的时候，心里那个暖意，比暖手宝本身的温度更高。那份礼物的真正内容不是暖手宝，是“我记得你说过你冷”。</w:t>
      </w:r>
    </w:p>
    <w:p w14:paraId="262EE12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送礼最顶级的语言，不是用礼物说话，是用礼物告诉对方：你一直在我的世界里，被认真对待。这份礼物到了，连接就永远在了。往后你走过再长的路，回过头，那盏灯还在柴门外举着。光不大，但能照见你回家的脚印。</w:t>
      </w:r>
    </w:p>
    <w:p w14:paraId="1BCFEE0F">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4" w:name="_Toc1400542488"/>
      <w:r>
        <w:rPr>
          <w:rFonts w:hint="eastAsia" w:ascii="Songti SC Black" w:hAnsi="Songti SC Black" w:eastAsia="Songti SC Black" w:cs="Songti SC Black"/>
          <w:sz w:val="32"/>
          <w:szCs w:val="32"/>
        </w:rPr>
        <w:t>关于情商</w:t>
      </w:r>
      <w:bookmarkEnd w:id="74"/>
    </w:p>
    <w:p w14:paraId="56EA47D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一起搭伴走长路的人，最能看出谁靠谱。 有的人嘴甜，见谁都笑，哥长姐短的，话说的比蜜甜，热乎得像认识了十年。真到你水喝完了渴得冒烟，脚磨破了走不动，他装没看见，头也不回往前走，生怕你耽误他的事。 有的人话不多，也不会说什么漂亮话，闷头走路。但是歇脚的时候，看你水壶空了，默默把自己的水倒给你半瓶；看你脚一瘸一拐的，没等你开口，就把你肩上的包摘过去他背着；你想家了坐在路边发呆，他也不跟你说 "加油"" 坚持 " 那些没用的，就坐你旁边，递根烟，陪你看着天，什么也不说。 走的时间长了，大家都愿意和后一种人搭伴，走再远的路，心里也踏实。</w:t>
      </w:r>
    </w:p>
    <w:p w14:paraId="2BF7499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这就是情商。</w:t>
      </w:r>
    </w:p>
    <w:p w14:paraId="1C652D6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情商根本不是会说话。是你不用说话，就看得见别人的难处。</w:t>
      </w:r>
    </w:p>
    <w:p w14:paraId="2863B9F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我们总觉得情商高是能说会道，是左右逢源，是见人说人话见鬼说鬼话，把人哄得团团转。其实不是。 嘴甜是最容易的，漂亮话谁都会说。难的是别人不说，你就能看见他的难：他渴了，你递水；他累了，你说歇会；他难堪的时候，你别戳他痛处；他下不来台的时候，你给他个台阶。这些事不用你说什么漂亮话，做了，别人心里就暖，就记着你的好。 那些只会耍嘴皮子的，看着聪明，其实谁也不傻，时间长了，谁都知道他是什么人。</w:t>
      </w:r>
    </w:p>
    <w:p w14:paraId="067F35E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情商高不是圆滑，是让人舒服。</w:t>
      </w:r>
    </w:p>
    <w:p w14:paraId="3914636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我们总觉得情商高是世故，是没脾气，是谁都不得罪，是装出来的。其实不是。 情商高不是让你讨好所有人，不是让你委屈自己成全别人。就是你跟人在一块的时候，别光想着自己，多想着点别人：别让人家难堪，别让人家为难，能帮一把就帮一把，帮不了也别落井下石。 你不用八面玲珑，不用跟谁都称兄道弟，只要你跟人在一起的时候，人家觉得自在，觉得不别扭，觉得你这个人实在，就够了。</w:t>
      </w:r>
    </w:p>
    <w:p w14:paraId="677B87D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我以前总觉得自己情商低，不会来事，只会闷头干活。后来才明白，那些油腔滑调、左右逢源，都不是真的情商。你踏实，你实在，你心里装着别人，比说一万句漂亮话都强。人这一辈子路长着呢，光靠嘴走不远，靠的是将心比心。下面就说说，和人相处到底是怎么回事，不用学那些虚头巴脑的，怎么踏踏实实把路走顺了。</w:t>
      </w:r>
    </w:p>
    <w:p w14:paraId="470A0D7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情商的本质：需求的识别与响应</w:t>
      </w:r>
    </w:p>
    <w:p w14:paraId="598E258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感知情绪，只是接收到了一个信号。真正的连接，发生在你从这个情绪里，读出对方背后那份需求、并且做出回应的那一刻。一句话说出来的时候，其实已经同时带着两层意思——"这句话说了什么"和"这句话想让我做什么"。多数人只接住了第一层，情商高的人，习惯性地会往下多走一步，把第二层也接住。这不是天赋比别人高，是脑子里多装了一道"识别需求"的工序——每次听完一句话，多问自己一句"他想要我做什么"，然后再看自己有没有能力、愿不愿意去接。接不接是你的选择，但至少要先看见，这才是关键的一步。</w:t>
      </w:r>
    </w:p>
    <w:p w14:paraId="520F12A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说白了，情商就是：个体在社会连接建立和维护过程中，对自身及对方信号状态的识别与调节能力。它不是"会说话""会讨好""会看眼色"，而是——对内，识别自身当前的情绪状态，判断它是由什么引起的，以及它如何影响当前的判断、表达、决策；对外，识别对方的情绪状态，推断其底层的需求指向（被认可？被支持？被确认？资源诉求？边界测试？），并根据这个推断调整后续交流的节奏和内容。</w:t>
      </w:r>
    </w:p>
    <w:p w14:paraId="5A64D89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情商处理的对象是情绪信号——一种信噪比低、解读方式多样、且在不同个体之间解读规则不一致的信号类型。</w:t>
      </w:r>
    </w:p>
    <w:p w14:paraId="1946667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情绪信号的两个特征</w:t>
      </w:r>
    </w:p>
    <w:p w14:paraId="08D7CAF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特征一：情绪信号是复合的，而不是单一的</w:t>
      </w:r>
    </w:p>
    <w:p w14:paraId="59B019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愤怒可能对应边界被侵犯、也可能对应恐惧被激活、也可能对应资源被不公分配。同样一个表面信号，对应完全不同的底层需求。如果接收端只识别了表面情绪而没有定位到底层需求，他的反应就无法与对方的实际状态对齐。</w:t>
      </w:r>
    </w:p>
    <w:p w14:paraId="2F9400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特征二：情绪信号的信噪比不稳定</w:t>
      </w:r>
    </w:p>
    <w:p w14:paraId="4410832C">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在低应激状态下，信号清晰，接收端容易识别和定位其来源。在高应激状态下，信号扭曲，表面信号可能与底层状态相反或偏离。一个人表现出愤怒时，他实际需要的是确认边界。一个人表现出沉默时，他可能正在处理需要后续表达的信息。如果接收端按照表面信号直接反应，就会偏离对方当前的实际状态。</w:t>
      </w:r>
    </w:p>
    <w:p w14:paraId="23799CA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情商的三个操作层面</w:t>
      </w:r>
    </w:p>
    <w:p w14:paraId="41E7AB8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层面一：识别（信号采集）</w:t>
      </w:r>
    </w:p>
    <w:p w14:paraId="6D37C34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对方当前处于什么状态？他的语速、音调、音量、用词、身体方向——这些信号的组合指向什么状态？我当前的状态是什么？我的情绪来源是否与当前互动有关，还是来自互动之前的其他来源？信号采集是情商运作的基础环节。如果采集错误，后续的判断和执行都会偏离。</w:t>
      </w:r>
    </w:p>
    <w:p w14:paraId="06698BA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层面二：解码（信号翻译）</w:t>
      </w:r>
    </w:p>
    <w:p w14:paraId="6DCCF2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这个状态通常对应什么需求？当前情境下，这种状态的典型含义是什么？对方的表达方式与他的实际需求之间是否存在偏移？如果有偏移，是什么原因导致了这种偏移？解码的核心是能够区分表面情绪和底层需求之间的差距，并将底层需求识别为可操作的信息。</w:t>
      </w:r>
    </w:p>
    <w:p w14:paraId="5F52755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层面三：调节（响应选择）</w:t>
      </w:r>
    </w:p>
    <w:p w14:paraId="2DC52E8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根据解码结果，我应该继续沿用当前的互动节奏，还是需要调整？调整的方向是什么——加快、减慢、转向、暂停？我自己的状态与对方状态之间的差距有多大？在什么范围内维持现有节奏、什么范围内必须调整、什么范围内只能中断？调节的目的是使互动的节奏与双方状态之间的差距保持在一个可操作的区间内，而不是通过放大差距来加剧中断的风险。</w:t>
      </w:r>
    </w:p>
    <w:p w14:paraId="788C9EC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情商与悟性的区别</w:t>
      </w:r>
    </w:p>
    <w:p w14:paraId="62B0354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前面「关于悟性」讲的悟性，是系统在反馈信号的驱动下，将偏差信号压缩为可迁移规则的能力，处理的是与外部环境的匹配问题——如何识别结构的底层规则、如何在不同系统之间迁移执行方式。</w:t>
      </w:r>
    </w:p>
    <w:p w14:paraId="1A9230C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情商处理的是与他人状态的匹配问题——如何在信息不对称的情况下识别对方实际所处的位置、如何调整自身节奏以便信号能被接收端有效接收。悟性让你能看懂结构和规则，情商让你能看懂人——知道对方此刻在哪个状态、需要什么、如何被接近而不触发多余的信号干扰。</w:t>
      </w:r>
    </w:p>
    <w:p w14:paraId="7CB8B33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情商与礼仪的关系</w:t>
      </w:r>
    </w:p>
    <w:p w14:paraId="5C7611B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前面「关于礼仪」讲过，礼仪是社会连接的初始配置协议，提供了标准化的动作序列，使双方在第一次接触时可以快速建立基础对齐，而不需要在信号识别上耗费大量注意力。</w:t>
      </w:r>
    </w:p>
    <w:p w14:paraId="26B4318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情商，是在礼仪框架之外，调节互动节奏和方式的实时能力。当礼仪不再能覆盖不断变化的实际状态时，情商取代了它的位置——通过识别对方状态的变化、定位需求的变化、调整互动节奏的变化，使连接在后续接触中保持在可操作的范围内，而不是随着信号的偏移而逐渐偏离标准格式。</w:t>
      </w:r>
    </w:p>
    <w:p w14:paraId="24B7C96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礼仪负责初次接触的稳定性。情商负责后续接触的可持续调节——当对方状态开始偏离初始预设时，仍能通过识别信号的实际变化来调整执行方式，使互动的同步性不随时间衰减。</w:t>
      </w:r>
    </w:p>
    <w:p w14:paraId="70E3765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情商的两个常见误解</w:t>
      </w:r>
    </w:p>
    <w:p w14:paraId="5B469C3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误解一：情商高 = 讨人喜欢</w:t>
      </w:r>
    </w:p>
    <w:p w14:paraId="0E8603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讨人喜欢是特定场景中的输出。情商是识别和调节自身与对方状态之间差距的能力，它的结果之一可能是让人感到被理解或被支持，但不一定是讨人喜欢——在某些情境下，准确地定位对方的需求并据此调整自己的行为，反而会产生张力。</w:t>
      </w:r>
    </w:p>
    <w:p w14:paraId="0772001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误解二：情商高 = 善于掩饰自身状态</w:t>
      </w:r>
    </w:p>
    <w:p w14:paraId="7940161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掩饰是输出端调节的一种方式。情商真正的操作核心是识别自身状态、识别对方状态、调节响应方式。掩饰本身不改变你对自身状态的识别精度，它只是改变了你对对方的信号输出。持续掩饰而不识别自身状态，会在后续的互动中积累更大的偏差，导致信号调节机制失效。</w:t>
      </w:r>
    </w:p>
    <w:p w14:paraId="251EA2E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35385062">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情商</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在社会连接中，识别自身和对方当前状态、定位底层需求、调节互动节奏以维持信号对齐的能力。</w:t>
      </w:r>
    </w:p>
    <w:p w14:paraId="2921980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它不保证连接成功，但它保证在连接过程中，发送端和接收端之间的偏差可以被持续修正，而不需要中断信道重新对齐。</w:t>
      </w:r>
    </w:p>
    <w:p w14:paraId="527849AC">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在信息交换的场合中，它是茶桌上持续识别对方位置的能力，是酒桌上判断对方边界是否在移动的能力，是在礼仪模板逐渐失效后仍然能保持连接不被中断的调节能力。</w:t>
      </w:r>
    </w:p>
    <w:p w14:paraId="25473DD8">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它不直接产生可交换的资源，但它降低了交换过程中因信号错位而产生的损耗，使其他所有协议——谈判、合作、信任积累——能在更低的摩擦系数下运行。</w:t>
      </w:r>
    </w:p>
    <w:p w14:paraId="67E865E3">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5" w:name="_Toc349341049"/>
      <w:r>
        <w:rPr>
          <w:rFonts w:hint="eastAsia" w:ascii="Songti SC Black" w:hAnsi="Songti SC Black" w:eastAsia="Songti SC Black" w:cs="Songti SC Black"/>
          <w:sz w:val="32"/>
          <w:szCs w:val="32"/>
        </w:rPr>
        <w:t>关于潜规则</w:t>
      </w:r>
      <w:bookmarkEnd w:id="75"/>
    </w:p>
    <w:p w14:paraId="5DEB61E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走的路多了，就知道很多规矩，是不用写在牌子上，也不用人特意跟你说的。 挑担子的人走过来，你主动往旁边草窠里让一让，不用他开口说 "借过"；在人家屋檐下避雨，别往人家门口一堵，留出来过人的道；老乡给你指了近路，你递根烟，说声麻烦了，不用他跟你要什么好处；搭伴走长路，谁带的水多就分着点，谁买了馒头大家掰着吃，不用明说算钱，下次你有了，自然也会分给别人。 你要是不懂这些，挑担子的过来你不让，避雨堵着人家门，别人帮了你你觉得理所当然，一次两次，下次再走这条路，就没人理你了，甚至平白无故碰钉子。 这些事没人教你，也没人写在墙上，但是走的人多了，就都这么做。你做对了，路就顺；做错了，撞了墙，才知道原来还有这么个规矩。</w:t>
      </w:r>
    </w:p>
    <w:p w14:paraId="31EF26E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这就是潜规则。</w:t>
      </w:r>
    </w:p>
    <w:p w14:paraId="4B4F743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潜规则不是什么见不得人的东西。是人和人之间不用说破的默契。</w:t>
      </w:r>
    </w:p>
    <w:p w14:paraId="5DB2AB3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我们总觉得潜规则就是走后门、送礼、暗箱操作，是上不了台面的坏东西。其实不是。 纸面上能写下来的规矩，永远是少数。哪条路该让谁，哪件事该怎么做，哪个人该怎么处，不可能什么都写在纸上，什么都签合同，什么都掰扯得明明白白。大家一起走的路久了，自然就有了默契：你让我一步，我帮你一把，你给我方便，我给你留面子，不用明说，大家心里都有数。 这些默契不是谁定的，也不是为了坑谁，就是为了大家都方便，都舒服，省得什么事都较真，累得慌。</w:t>
      </w:r>
    </w:p>
    <w:p w14:paraId="5DF66ED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潜规则最厉害的地方，是它不用明说。</w:t>
      </w:r>
    </w:p>
    <w:p w14:paraId="66A62C4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懂的人，一个眼神，一个动作，就知道是什么意思，该怎么做，事就办了，路就顺了。不懂的人，人家话里有话你听不出来，人家给你台阶你不下，人家给你递信号你接不住，碰了一鼻子灰，都不知道自己错在哪。 当然，也有那种见不得人的潜规则，是坏人攒出来坑人的，那种东西不能碰，碰了早晚要摔。但是大部分老百姓过日子的潜规则，没那么多坏心眼，就是祖祖辈辈走下来，踩出来的经验。</w:t>
      </w:r>
    </w:p>
    <w:p w14:paraId="6899977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在世上走，就像走在村里的土路上，明面上的路牌要看，那些大家都默认的规矩，也得懂。不是让你去玩心眼，去钻空子，是让你别平白无故撞墙，别让人家觉得你不懂事，路走得顺一点。这些不用说破的规矩，到底是怎么回事，哪些该守，哪些不能碰。</w:t>
      </w:r>
    </w:p>
    <w:p w14:paraId="2B06961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潜规则：高密度语言无法覆盖的交易同步协议</w:t>
      </w:r>
    </w:p>
    <w:p w14:paraId="29120C3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说白了，潜规则就是正式的、高密度语言无法覆盖或不愿覆盖的部分，由低密度语言承担的交易同步功能。</w:t>
      </w:r>
    </w:p>
    <w:p w14:paraId="437C1D9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所谓"语言密度"，指单位表达中携带的可验证、可追溯信息的含量。</w:t>
      </w:r>
    </w:p>
    <w:p w14:paraId="499AA97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高密度语言：法律条文、合同条款、财务报告、操作规程。这类语言的特点是：表达精确、可复核、可追溯、可被第三方验证。它适合处理需要跨时间、跨节点保持一致性的交易。</w:t>
      </w:r>
    </w:p>
    <w:p w14:paraId="3A4FE8A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低密度语言：暗示、惯例、默契、“你懂的”、不言自明的规则、仪式化表达。这类语言的特点是：表达模糊、不可复核、难以追溯、难以被第三方验证。它适合处理需要在节点间快速同步但不需要正式记录的交易。</w:t>
      </w:r>
    </w:p>
    <w:p w14:paraId="36EB498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潜规则是在节点之间、高密度语言覆盖范围之外的交易同步通道。它在法律、合同、正式协议没有写进去的地方运转，以约定俗成的方式传递着“实际上应该怎么做”的信息。</w:t>
      </w:r>
    </w:p>
    <w:p w14:paraId="78031CE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潜规则存在的结构原因</w:t>
      </w:r>
    </w:p>
    <w:p w14:paraId="42A71F3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原因一：高密度语言的覆盖成本太高</w:t>
      </w:r>
    </w:p>
    <w:p w14:paraId="14E3676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正式的规则（法律、合同、规程）需要明确的表述、可验证的标准、可执行的后果。在规则的制定和修订过程中，必须投入专门的时间来起草、审核、达成共识。对于任何一次特定的交易，将潜在的不确定性全部覆盖，都需要消耗比交易本身更大的注意力和协调成本。</w:t>
      </w:r>
    </w:p>
    <w:p w14:paraId="233B3ED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提供了替代方案：通过低密度的暗示和惯例来同步对未写明情况的预期。节点之间不需要重新起草协议，只需要调用已有的共享模板，即能就交易中未明确说明的部分达成同步预期。维护成本低、更新快、不需要正式修订流程，但也不保证每次都能准确对齐——它依赖参与节点对同一种低密度语言有一致的解读。</w:t>
      </w:r>
    </w:p>
    <w:p w14:paraId="0E9027B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原因二：高密度语言无法覆盖情境变量</w:t>
      </w:r>
    </w:p>
    <w:p w14:paraId="0337B6B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任何正式规则都是对过去典型情况的抽象。在规则被制定之后、新的情境出现之前，正式语言无法对这些情境做出明确的规定。规则的执行会留下大量待处理的空白区域。</w:t>
      </w:r>
    </w:p>
    <w:p w14:paraId="39DFDD3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在空白区域中即时生成。它是节点之间、在没有新增正式规则的情况下，通过调整现有模板的适用边界来应对新情境的通道。它能够覆盖那些无法被预先写入高密度语言的情境变量，因为它的成文成本几乎为零——当一个节点识别到新的边界情况时，它可以通过暗示或调整行为来传递新的预期，而不需要等待规则修订周期。</w:t>
      </w:r>
    </w:p>
    <w:p w14:paraId="5900D0B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原因三：高密度语言的交易成本不匹配所有关系类型</w:t>
      </w:r>
    </w:p>
    <w:p w14:paraId="341A2AC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长期关系、非正式关系、或信任已积累到一定程度的节点之间，正式规则的高密度执行成本远高于维持关系运转的常规成本。如果每一次交易都按照合同条款逐条核对、每一项偏差都启动正式追溯程序，信任的成本结构会迅速超过关系本身的产出。</w:t>
      </w:r>
    </w:p>
    <w:p w14:paraId="41640A6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潜规则在信任已积累的关系中，替代正式规则承担交易同步功能。节点之间已有足够的共享历史来预测对方的反应，不需要通过高密度语言来约束对方的行为——低密度信号已经足够完成同步。</w:t>
      </w:r>
    </w:p>
    <w:p w14:paraId="2C2481D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潜规则的运作方式</w:t>
      </w:r>
    </w:p>
    <w:p w14:paraId="6A47090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潜规则以低密度语言作为传输载体，依赖于共享的解码能力。</w:t>
      </w:r>
    </w:p>
    <w:p w14:paraId="12B8914E">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发送端：通过一</w:t>
      </w:r>
      <w:r>
        <w:rPr>
          <w:rFonts w:hint="eastAsia" w:ascii="Songti SC Regular" w:hAnsi="Songti SC Regular" w:eastAsia="Songti SC Regular" w:cs="Songti SC Regular"/>
          <w:sz w:val="21"/>
          <w:szCs w:val="21"/>
        </w:rPr>
        <w:t>个低密度的、不完整编码的信号，传递一个完整的交易预期。</w:t>
      </w:r>
    </w:p>
    <w:p w14:paraId="2343D8D1">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接收端：根据共享的上下文和过往连接积累的解读路径，将这个不完整的信号解码为完整的预期。</w:t>
      </w:r>
    </w:p>
    <w:p w14:paraId="541A9FB3">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交易同步：当双方对同一</w:t>
      </w:r>
      <w:r>
        <w:rPr>
          <w:rFonts w:hint="eastAsia" w:ascii="Songti SC Regular" w:hAnsi="Songti SC Regular" w:eastAsia="Songti SC Regular" w:cs="Songti SC Regular"/>
          <w:i w:val="0"/>
          <w:iCs w:val="0"/>
          <w:caps w:val="0"/>
          <w:color w:val="333333"/>
          <w:spacing w:val="0"/>
          <w:sz w:val="21"/>
          <w:szCs w:val="21"/>
          <w:u w:val="none"/>
          <w:shd w:val="clear" w:fill="FFFFFF"/>
        </w:rPr>
        <w:t>信号解码的结果一致时，交易可以在不经过正式协议的情况下完成。</w:t>
      </w:r>
    </w:p>
    <w:p w14:paraId="37141D2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同步失败的条件是：接收端的解码结果偏离发送端的编码意图。这种偏离发生在共享上下文不足、过往连接积累的解读路径不一致、或接收端的情商（状态识别与调节能力）不足以定位信号指向的方向时。</w:t>
      </w:r>
    </w:p>
    <w:p w14:paraId="601B73A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在正常状态下，潜规则传输的是编码信号，接收端对信号做出共识性解读，使各方能够在没有显式指令的情况下，对彼此的行动方向形成一致预期，从而维持行动节奏的同步性。</w:t>
      </w:r>
    </w:p>
    <w:p w14:paraId="62C5AB3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潜规则与“茶酒”信道的连接</w:t>
      </w:r>
    </w:p>
    <w:p w14:paraId="3B611BD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前面「关于茶酒」讲过，茶是清醒信道，适合高密度语言的交易同步，合同法、商业计划、事实陈述在茶桌上完成；酒是放松信道，适合低密度语言的交易同步，暗示、边界测试、偏好推测在酒桌上完成。</w:t>
      </w:r>
    </w:p>
    <w:p w14:paraId="6ED617B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潜规则：运</w:t>
      </w:r>
      <w:r>
        <w:rPr>
          <w:rFonts w:hint="eastAsia" w:ascii="Songti SC Regular" w:hAnsi="Songti SC Regular" w:eastAsia="Songti SC Regular" w:cs="Songti SC Regular"/>
          <w:sz w:val="21"/>
          <w:szCs w:val="21"/>
        </w:rPr>
        <w:t>行在酒信道及社交间隙中的同步协议。它不直接进入清醒信道的正式交易，但调节着交易发生前的预期对齐和交易发生后的偏差修正。</w:t>
      </w:r>
    </w:p>
    <w:p w14:paraId="225C2AC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喝酒办事”的结构意义：在酒这个松弛信道中，低密度信号更容易被发送和接收，共享上下文也更容易被建立。潜规则在酒桌上被激活的概率高于在清醒茶桌上被激活的概率，因为酒信道允许边界模糊的试探，而不需要立即产生可记录、可追溯的输出。正式的协议在清醒后签署，但同步的前提在酒桌上已被校准。</w:t>
      </w:r>
    </w:p>
    <w:p w14:paraId="25D08F6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潜规则与“情商”的连接</w:t>
      </w:r>
    </w:p>
    <w:p w14:paraId="1D7036C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面「关于情商」讲过情商的三个操作层面——识别、解码、调节。潜规则的接收，恰好也要靠这三步：识别到一个低密度信号时，能意识到"这里有信号"；能定位这个信号指向的底层需求或预期是什么；能根据解码结果调整自己的行动，使交易在不需要正式确认的情况下保持同步。</w:t>
      </w:r>
    </w:p>
    <w:p w14:paraId="7DA0C9D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如果接收端情商不足，低密度信号会被忽略或被错误解码，导致交易无法同步。发送端要么升级为高密度语言（进入正式合同/协议），要么终止交易、延迟到有更易解码的信号时再处理。</w:t>
      </w:r>
    </w:p>
    <w:p w14:paraId="4E04E4B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也解释了为什么潜规则在某些环境下被指责——当发送端使用的低密度信号与接收端的共享上下文不匹配时，同步就会失败，而失败时双方都可能无法精确定位失败位置。发送端认为“你懂的”但接收端没有共享解码能力时，交易预期就只在其中一方形成，另一方完全处于被暴露在交易不对称中的状态。</w:t>
      </w:r>
    </w:p>
    <w:p w14:paraId="2864A57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潜规则的效率与边界</w:t>
      </w:r>
    </w:p>
    <w:p w14:paraId="25D86E6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效率：低密度信号传递交易预期的成本远低于正式协议的起草、确认、签署、执行成本。</w:t>
      </w:r>
      <w:r>
        <w:rPr>
          <w:rFonts w:hint="eastAsia" w:ascii="Songti SC Regular" w:hAnsi="Songti SC Regular" w:eastAsia="Songti SC Regular" w:cs="Songti SC Regular"/>
          <w:b/>
          <w:bCs/>
          <w:i w:val="0"/>
          <w:iCs w:val="0"/>
          <w:caps w:val="0"/>
          <w:color w:val="333333"/>
          <w:spacing w:val="0"/>
          <w:sz w:val="21"/>
          <w:szCs w:val="21"/>
          <w:u w:val="none"/>
          <w:shd w:val="clear" w:fill="FFFFFF"/>
        </w:rPr>
        <w:t>在信任已积累的关系中，潜规则使交易速率保持在不需要重新校准的节奏上持续运行</w:t>
      </w:r>
      <w:r>
        <w:rPr>
          <w:rFonts w:hint="eastAsia" w:ascii="Songti SC Regular" w:hAnsi="Songti SC Regular" w:eastAsia="Songti SC Regular" w:cs="Songti SC Regular"/>
          <w:i w:val="0"/>
          <w:iCs w:val="0"/>
          <w:caps w:val="0"/>
          <w:color w:val="333333"/>
          <w:spacing w:val="0"/>
          <w:sz w:val="21"/>
          <w:szCs w:val="21"/>
          <w:u w:val="none"/>
          <w:shd w:val="clear" w:fill="FFFFFF"/>
        </w:rPr>
        <w:t>。</w:t>
      </w:r>
    </w:p>
    <w:p w14:paraId="66316C7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边界：</w:t>
      </w:r>
      <w:r>
        <w:rPr>
          <w:rFonts w:hint="eastAsia" w:ascii="Songti SC Regular" w:hAnsi="Songti SC Regular" w:eastAsia="Songti SC Regular" w:cs="Songti SC Regular"/>
          <w:b/>
          <w:bCs/>
          <w:i w:val="0"/>
          <w:iCs w:val="0"/>
          <w:caps w:val="0"/>
          <w:color w:val="333333"/>
          <w:spacing w:val="0"/>
          <w:sz w:val="21"/>
          <w:szCs w:val="21"/>
          <w:u w:val="none"/>
          <w:shd w:val="clear" w:fill="FFFFFF"/>
        </w:rPr>
        <w:t>当参与节点不具备共享解码路径、或信任积累不足以支撑低密度信号的同步时，潜规则失败</w:t>
      </w:r>
      <w:r>
        <w:rPr>
          <w:rFonts w:hint="eastAsia" w:ascii="Songti SC Regular" w:hAnsi="Songti SC Regular" w:eastAsia="Songti SC Regular" w:cs="Songti SC Regular"/>
          <w:i w:val="0"/>
          <w:iCs w:val="0"/>
          <w:caps w:val="0"/>
          <w:color w:val="333333"/>
          <w:spacing w:val="0"/>
          <w:sz w:val="21"/>
          <w:szCs w:val="21"/>
          <w:u w:val="none"/>
          <w:shd w:val="clear" w:fill="FFFFFF"/>
        </w:rPr>
        <w:t>。在这种情况下，交易同步需要通过高密度语言重新建立，才能继续推进。</w:t>
      </w:r>
    </w:p>
    <w:p w14:paraId="0519052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不是正式规则的替代品，而是在正式规则覆盖范围边缘与信任积累重叠区域运作的补充通道。它无法完全覆盖所有的交易需求，但它在正式规则到达成本过高或到达时间过晚的领域提供了低成本的同步选项。</w:t>
      </w:r>
    </w:p>
    <w:p w14:paraId="246292B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6758A47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在正式协议未覆盖的领域，节点之间通过低密度语言完成交易预期同步的协议。它存在的结构原因是：高密度语言的覆盖成本和更新成本较高，并且无法提前覆盖所有情境变量。在信任已积累的关系中，低密度信号比高密度协议更能以低成本维持交易节奏的同步性。</w:t>
      </w:r>
    </w:p>
    <w:p w14:paraId="750703E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rPr>
        <w:t>它的接收依赖于</w:t>
      </w:r>
      <w:r>
        <w:rPr>
          <w:rFonts w:hint="eastAsia" w:ascii="Songti SC Regular" w:hAnsi="Songti SC Regular" w:eastAsia="Songti SC Regular" w:cs="Songti SC Regular"/>
          <w:b/>
          <w:bCs/>
          <w:i w:val="0"/>
          <w:iCs w:val="0"/>
          <w:caps w:val="0"/>
          <w:color w:val="333333"/>
          <w:spacing w:val="0"/>
          <w:sz w:val="21"/>
          <w:szCs w:val="21"/>
          <w:u w:val="none"/>
        </w:rPr>
        <w:t>共享的上下文和接收端的情商</w:t>
      </w:r>
      <w:r>
        <w:rPr>
          <w:rFonts w:hint="eastAsia" w:ascii="Songti SC Regular" w:hAnsi="Songti SC Regular" w:eastAsia="Songti SC Regular" w:cs="Songti SC Regular"/>
          <w:i w:val="0"/>
          <w:iCs w:val="0"/>
          <w:caps w:val="0"/>
          <w:color w:val="333333"/>
          <w:spacing w:val="0"/>
          <w:sz w:val="21"/>
          <w:szCs w:val="21"/>
          <w:u w:val="none"/>
        </w:rPr>
        <w:t>——识别低密度信号、定位其指向的预期、调整自身响应以维持同步的能力。</w:t>
      </w:r>
    </w:p>
    <w:p w14:paraId="29AC3C5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它不保证交易的公开性和可追溯性，但它保证了在正式规则无法写进去的地方，交易仍然能够发生。</w:t>
      </w:r>
    </w:p>
    <w:p w14:paraId="22F526C6">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6" w:name="_Toc154719645"/>
      <w:r>
        <w:rPr>
          <w:rFonts w:hint="eastAsia" w:ascii="Songti SC Black" w:hAnsi="Songti SC Black" w:eastAsia="Songti SC Black" w:cs="Songti SC Black"/>
          <w:sz w:val="32"/>
          <w:szCs w:val="32"/>
        </w:rPr>
        <w:t>关于欺诈</w:t>
      </w:r>
      <w:bookmarkEnd w:id="76"/>
    </w:p>
    <w:p w14:paraId="7610F90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走的路多了，总会遇到几个想骗你的。 有次在山里走，累的腿都抬不起来，过来个骑摩托的，拦着我说前面塌方了，路断了，绕小路要多走二十里，他拉我到镇上，收五十块钱。我当时差点就掏钱了，结果咬咬牙又走了五百米，转个弯就看见柏油路了，平平整整的，半块塌方的石头都没有。 还有次在村口买水，老板说前面三十里荒无人烟，连个人家都没有，让我多买三瓶带着，结果走了不到二里地，就看见个大超市，水比他卖的便宜一半。 还有那种坐在路边哭的，说钱包丢了要两块钱买馒头，你给他十块，转头就看见他跟下一个路人说同样的话。 这些骗术都不高明，甚至笨的可笑，但是总有人上当，我也上过当。</w:t>
      </w:r>
    </w:p>
    <w:p w14:paraId="29A75A3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这就是欺诈。</w:t>
      </w:r>
    </w:p>
    <w:p w14:paraId="040313A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骗子从来不是比你聪明。他只是比你多知道一点。</w:t>
      </w:r>
    </w:p>
    <w:p w14:paraId="63DBED9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我们总觉得骗子都是聪明人，能说会道，骗术高明，把你绕得云里雾里就把钱掏了。其实不是。 所有的骗，说穿了都简单：他知道的，你不知道。他知道前面五百米就有路，你不知道；他知道前面二里地就有超市，你不知道；他知道他说的都是编的，你不知道。他就赚这一点信息差的钱，没有什么高明的。 你要是多走两步，多问一句，知道了他知道的事，他就骗不了你了。</w:t>
      </w:r>
    </w:p>
    <w:p w14:paraId="28FBF84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骗子骗的从来不是贪小便宜的人，是着急的人。</w:t>
      </w:r>
    </w:p>
    <w:p w14:paraId="6027D8A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说被骗都是因为贪，想天上掉馅饼。其实不全是。更多的时候，是你累了，是你怕了，是你着急了。你怕真的塌方要多走二十里，你怕真的没水喝渴死在路上，你怕错过了这个机会就没了，你不想多费那个事，不想多走那几步路。 骗子最会抓的就是你这个劲。他不用编得多像，只要把你吓住了，把你催急了，让你来不及想，来不及问，来不及多走两步看看，你自己就把钱掏出来了。</w:t>
      </w:r>
    </w:p>
    <w:p w14:paraId="0E1B407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实防骗也简单，没那么多复杂的技巧。就是别着急，别害怕，别人说什么，先停一停，慢半拍。他说前面路断了，你自己往前走两步看看；他说这个东西好，你别急着买，多问问别人；他说天塌下来了，你先抬头看看天。 这世上的坑，翻来覆去就那几招，不是利用你贪，就是利用你怕，利用你懒。你慢一点，稳一点，多走两步，多问一句，大部分的坑，你就绕过去了。走路是这样，过日子也是这样。下面就说说，欺诈这东西到底是怎么回事，怎么不稀里糊涂踩坑。</w:t>
      </w:r>
    </w:p>
    <w:p w14:paraId="467EADA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欺诈：信息不对称下的利益获取通道</w:t>
      </w:r>
    </w:p>
    <w:p w14:paraId="7F3F3A2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说白了，欺诈就是：发送端利用与接收端之间的信息差，使接收端在信息不完整的情况下做出决策，而决策的执行结果向发送端转移资源。</w:t>
      </w:r>
    </w:p>
    <w:p w14:paraId="119AD4E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在已有的框架中，欺诈位于一个明确的位置：发送端利用与接收端之间的信息差，使接收端在信息不完整的情况下做出决策，而决策的执行结果向发送端转移资源。</w:t>
      </w:r>
    </w:p>
    <w:p w14:paraId="45FC9D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欺诈不涉及暴力（没有强制），不涉及合同违约（没有显式承诺的违反），它是通过信道污染完成的一类特殊的交换行为——接收端在不知道信号已被污染的情况下，仍然信任了信号的内容，并据此做出了决策。</w:t>
      </w:r>
    </w:p>
    <w:p w14:paraId="355C68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它之所以可能，是因为交换过程中存在两个无法被完全消除的结构条件：信息不对称和决策时间差。发送端掌握接收端不掌握的信息，且有权决定在什么时候提供、以什么方式提供、提供哪些部分；接收端必须在信息不完整的情况下做出决策，因为等待信息完整需要时间，而在许多交换中，时间本身就是一种不可积累的消耗。如果接收端等到全部信息到位才决策，许多交换窗口已经关闭。</w:t>
      </w:r>
    </w:p>
    <w:p w14:paraId="3563893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欺诈的结构条件</w:t>
      </w:r>
    </w:p>
    <w:p w14:paraId="285E5E9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欺诈的运作依赖几个结构性条件同时存在：</w:t>
      </w:r>
    </w:p>
    <w:p w14:paraId="581498F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条件一：信息差的不对称性</w:t>
      </w:r>
    </w:p>
    <w:p w14:paraId="0C10605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发送端掌握接收端无法自行验证或获取的信息。这个差可以是：</w:t>
      </w:r>
    </w:p>
    <w:p w14:paraId="1218CBA6">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质量信息（这件商品的实际状态与描述之间的差距）</w:t>
      </w:r>
    </w:p>
    <w:p w14:paraId="7E623857">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状态信息（交易另一方的真实意图与所声明内容之间的差距）</w:t>
      </w:r>
    </w:p>
    <w:p w14:paraId="48A84B19">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时间信息（交换的实际完成时间与承诺时</w:t>
      </w:r>
      <w:r>
        <w:rPr>
          <w:rFonts w:hint="eastAsia" w:ascii="Songti SC Regular" w:hAnsi="Songti SC Regular" w:eastAsia="Songti SC Regular" w:cs="Songti SC Regular"/>
          <w:i w:val="0"/>
          <w:iCs w:val="0"/>
          <w:caps w:val="0"/>
          <w:color w:val="333333"/>
          <w:spacing w:val="0"/>
          <w:sz w:val="21"/>
          <w:szCs w:val="21"/>
          <w:u w:val="none"/>
          <w:shd w:val="clear" w:fill="FFFFFF"/>
        </w:rPr>
        <w:t>间之间的差距）</w:t>
      </w:r>
    </w:p>
    <w:p w14:paraId="0629FF0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当接收端缺乏自行验证这些信息的通道时，它就依赖发送端提供的信息来决策。在依赖状态下，接收端的判断必须基于发送端的传输内容，而不具备独立的二次确认能力。</w:t>
      </w:r>
    </w:p>
    <w:p w14:paraId="004B119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条件二：决策必须在有限时间内完成</w:t>
      </w:r>
    </w:p>
    <w:p w14:paraId="017A52E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如果接收端有无限时间来完成决策，它可以收集信息、交叉验证、延迟决定，</w:t>
      </w:r>
      <w:r>
        <w:rPr>
          <w:rFonts w:hint="eastAsia" w:ascii="Songti SC Regular" w:hAnsi="Songti SC Regular" w:eastAsia="Songti SC Regular" w:cs="Songti SC Regular"/>
          <w:sz w:val="21"/>
          <w:szCs w:val="21"/>
        </w:rPr>
        <w:t>直到确认信号未被污染。欺诈在无限时间的决策过程中无法持续存在——接收端有足够的时间完成验证，而验证所需的时间窗口不会与发送端的执行窗口重叠。</w:t>
      </w:r>
    </w:p>
    <w:p w14:paraId="5C9E0E3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sz w:val="21"/>
          <w:szCs w:val="21"/>
        </w:rPr>
        <w:t>欺诈依赖的时间条件是：接收端必</w:t>
      </w:r>
      <w:r>
        <w:rPr>
          <w:rFonts w:hint="eastAsia" w:ascii="Songti SC Regular" w:hAnsi="Songti SC Regular" w:eastAsia="Songti SC Regular" w:cs="Songti SC Regular"/>
          <w:i w:val="0"/>
          <w:iCs w:val="0"/>
          <w:caps w:val="0"/>
          <w:color w:val="333333"/>
          <w:spacing w:val="0"/>
          <w:sz w:val="21"/>
          <w:szCs w:val="21"/>
          <w:u w:val="none"/>
          <w:shd w:val="clear" w:fill="FFFFFF"/>
        </w:rPr>
        <w:t>须在信息验证完成之前就做出决策。这个时间压力可能来自发送端的陈述、环境的变化、或者交换本身的性质——某些资源只在有限窗口内可获取，超过窗口就失效。</w:t>
      </w:r>
    </w:p>
    <w:p w14:paraId="148A07F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条件三：接收端不具备解码低密度信号的能力（情商不足）</w:t>
      </w:r>
    </w:p>
    <w:p w14:paraId="3ED13F4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前面「关于情商」讲过：识别信号、定位需求、调节响应。欺诈信号往往以低密度信号的形式传输——暗示、过度承诺、可信度的表演、边界模糊的陈述。</w:t>
      </w:r>
    </w:p>
    <w:p w14:paraId="47CBF8B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接收端的情商决定了它能否识别这些信号的非正常模式。当接收端对可疑信号的识别能力不足时，它在被污染的信道中无法分辨正常信号与污染信号的边界。</w:t>
      </w:r>
    </w:p>
    <w:p w14:paraId="2794B55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欺诈与潜规则的区别</w:t>
      </w:r>
    </w:p>
    <w:p w14:paraId="4DEC9CD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潜规则」讲过：潜规则是信息不对称下的交易同步协议，发送端和接收端在共享的解码路径上运行，双方都知道信号是低密度的，且各自依赖共享上下文来解码。潜规则的风险在于接收端是否具备解码路径，而不在于发送端是否蓄意污染信道。</w:t>
      </w:r>
    </w:p>
    <w:p w14:paraId="5496CDF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欺诈不一样：发送端蓄意污染信道，使接收端在不知情的情况下做出与其自身状态不符的决策。欺诈不需要共享解码路径，它需要的是接收端在不知道污染存在的情况下，仍然信任信号的真实性。</w:t>
      </w:r>
    </w:p>
    <w:p w14:paraId="593CB1A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潜规则依靠解码路径的共享来运作。欺诈利用解码路径的缺口来运作——它需要一个接收端在信道被污染时仍然按照正常模式完成解码。</w:t>
      </w:r>
    </w:p>
    <w:p w14:paraId="2E431BF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欺诈的两种类型</w:t>
      </w:r>
    </w:p>
    <w:p w14:paraId="178FBA7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类型一：高密度欺诈</w:t>
      </w:r>
    </w:p>
    <w:p w14:paraId="603C141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发送端提供高密度但完全虚假的信息。合同、数据、证书、资质、检测报告——这些在形式上满足高密度语言的可验证要求，但在内容上是伪造的。</w:t>
      </w:r>
    </w:p>
    <w:p w14:paraId="32F4A2A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收端的验证成本极高——为了核实一份证书的真伪，可能需要联系发证机构、查证历史记录、对比多个来源。当验证成本超过接收端的可承受范围，而伪造的证书在形式上完全满足高密度语言的规范时，接收端就会被引导到错误的决策路径上。</w:t>
      </w:r>
    </w:p>
    <w:p w14:paraId="594DB70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类型二：低密度欺诈</w:t>
      </w:r>
    </w:p>
    <w:p w14:paraId="16E04BF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发送端不提供任何可验证的高密度信息，而是利用低密度信号制造信任的预期。自信的语气、熟络的称呼、与权威机构或已经建立信任的节点之间的看似关联——这些低密度信号不需要被证明，只需要接收端在信息不足时把它们当作可信度的依据。</w:t>
      </w:r>
    </w:p>
    <w:p w14:paraId="6C34BD8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接收端的情商在这里起关键作用：它能否识别低密度信号中的异常模式——过于自信的陈述、不匹配的权威引用、过于接近边界而不愿明确承诺的表达方式。</w:t>
      </w:r>
    </w:p>
    <w:p w14:paraId="67BC369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欺诈的持续存在原因</w:t>
      </w:r>
    </w:p>
    <w:p w14:paraId="37E7AB7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欺诈之所以在任何交换系统中都存在，是因为验证成本与信息获取成本之间存在持续的不匹配。</w:t>
      </w:r>
    </w:p>
    <w:p w14:paraId="6FAE1F7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伪造一条高密度信息所需的成本，通常低于核实这条信息真伪的成本。</w:t>
      </w:r>
    </w:p>
    <w:p w14:paraId="038843BA">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发送一条低密度信号的成本接近于零，而核实这条信号可靠性的成本可能涉及多个节点的交叉验证。</w:t>
      </w:r>
    </w:p>
    <w:p w14:paraId="5E334FE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当系统的验证机制运行成本高于欺诈的制造成本时，欺诈就持续存在。系统无法将验证成本降到零——因为任何验证机制都需要消耗注意力和时间，而这两者的总量有限。</w:t>
      </w:r>
    </w:p>
    <w:p w14:paraId="5594FBA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结构的调整方向是：让验证成本更多地由发送端承担（如履约保证金、信誉积累机制、可追溯的负面后果），而不是由接收端在每次交换中从零开始验证。但即使在这样的结构中，欺诈仍然会在验证成本的边界之外持续存在。</w:t>
      </w:r>
    </w:p>
    <w:p w14:paraId="3FE2872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1476CF9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欺诈</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发送端利用与接收端之间的信息差，使接收端在信息不完整且缺乏验证通道的情况下做出决策，导致资源向发送端单向转移的行为。</w:t>
      </w:r>
    </w:p>
    <w:p w14:paraId="57D0923B">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它的结构条件是信息差、决策时间压力、以及接收端在污染信道中按正常模式解码的低密度信号识别能力不足。</w:t>
      </w:r>
    </w:p>
    <w:p w14:paraId="6C8FB57D">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它与潜规则的区别在于：潜规则依赖共享的解码路径，欺诈利用解码路径的缺口。潜规则是多方在同一边界上同步预期，欺诈是单方利用边界模糊来获取输出。</w:t>
      </w:r>
    </w:p>
    <w:p w14:paraId="4705C5D0">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欺诈在任何交换系统中都存在，因为它始终处于验证成本与造假成本不平衡的间隙中。那个间隙可以被压缩，但无法完全消除。</w:t>
      </w:r>
    </w:p>
    <w:p w14:paraId="4B61C49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7" w:name="_Toc1917860645"/>
      <w:r>
        <w:rPr>
          <w:rFonts w:hint="eastAsia" w:ascii="Songti SC Black" w:hAnsi="Songti SC Black" w:eastAsia="Songti SC Black" w:cs="Songti SC Black"/>
          <w:sz w:val="32"/>
          <w:szCs w:val="32"/>
        </w:rPr>
        <w:t>关于保护</w:t>
      </w:r>
      <w:bookmarkEnd w:id="77"/>
    </w:p>
    <w:p w14:paraId="6FE26F9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我们总觉得保护是强者对弱者的施舍，是给你钱，给你东西，替你出头，是天大的恩情。其实不是。 真正的保护，从来都不是轰轰烈烈的。是他走过的坑，告诉你别踩；是他吃过的苦，告诉你别再吃；是下雨的时候给你挡点雨，是刮风的时候给你挡点风，是你难的时候扶你一把，不用你说谢谢，也不用你记着他的好。 他甚至都不会让你感觉到他在保护你，你就安安全全、顺顺利利走过去了，这才是最好的保护。</w:t>
      </w:r>
    </w:p>
    <w:p w14:paraId="3050983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 会保护人的人，不是软，是心里装着别人。</w:t>
      </w:r>
    </w:p>
    <w:p w14:paraId="032DD0E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我以前总羡慕那些有弟弟妹妹的人，觉得他们天生就会照顾人。后来才明白，不是他们天生脾气好，是他们从小就知道，走在前面的时候，要回头看看后面的人；自己摔过的坑，要告诉后面的人别踩。 这样的人，走到哪里都有人愿意跟着他走。不是因为他厉害，不是因为他有钱，是因为跟着他走，放心 —— 不用怕摔，不用怕被坑，不用怕他把你扔在半路上。你护着别人，别人自然也会护着你。</w:t>
      </w:r>
    </w:p>
    <w:p w14:paraId="64C4AF9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shd w:val="clear" w:fill="FFFFFF"/>
          <w:lang w:val="en-US" w:eastAsia="zh-CN"/>
        </w:rPr>
      </w:pPr>
      <w:r>
        <w:rPr>
          <w:rFonts w:hint="eastAsia" w:ascii="Songti SC Regular" w:hAnsi="Songti SC Regular" w:eastAsia="Songti SC Regular" w:cs="Songti SC Regular"/>
          <w:sz w:val="21"/>
          <w:szCs w:val="21"/>
          <w:lang w:val="en-US" w:eastAsia="zh-CN"/>
        </w:rPr>
        <w:t>人这一辈子，路不好走。能遇到几个愿意给你指坑的人，是福气；你愿意给别人指几个坑，也是积德。保护不是什么伟大的事，就是自己淋过雨，就想着给别人也撑把伞。你能护着多少人，你的路就有多宽。下面就说说，保护这回事，怎么给自己兜底，怎么给身边的人撑伞。</w:t>
      </w:r>
    </w:p>
    <w:p w14:paraId="4411A0B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360" w:lineRule="auto"/>
        <w:ind w:left="420" w:leftChars="200" w:right="0" w:rightChars="0" w:firstLine="0" w:firstLineChars="0"/>
        <w:jc w:val="both"/>
        <w:textAlignment w:val="auto"/>
        <w:outlineLvl w:val="2"/>
        <w:rPr>
          <w:rFonts w:hint="eastAsia" w:ascii="Songti SC Black" w:hAnsi="Songti SC Black" w:eastAsia="Songti SC Black" w:cs="Songti SC Black"/>
          <w:b/>
          <w:bCs/>
          <w:i w:val="0"/>
          <w:iCs w:val="0"/>
          <w:caps w:val="0"/>
          <w:color w:val="333333"/>
          <w:spacing w:val="0"/>
          <w:sz w:val="28"/>
          <w:szCs w:val="28"/>
          <w:u w:val="none"/>
        </w:rPr>
      </w:pPr>
      <w:r>
        <w:rPr>
          <w:rFonts w:hint="eastAsia" w:ascii="Songti SC Black" w:hAnsi="Songti SC Black" w:eastAsia="Songti SC Black" w:cs="Songti SC Black"/>
          <w:b/>
          <w:bCs/>
          <w:i w:val="0"/>
          <w:iCs w:val="0"/>
          <w:caps w:val="0"/>
          <w:color w:val="333333"/>
          <w:spacing w:val="0"/>
          <w:sz w:val="28"/>
          <w:szCs w:val="28"/>
          <w:u w:val="none"/>
          <w:shd w:val="clear" w:fill="FFFFFF"/>
        </w:rPr>
        <w:t>保护：系统维持自身边界和内部状态的机制</w:t>
      </w:r>
    </w:p>
    <w:p w14:paraId="4E40F86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i w:val="0"/>
          <w:iCs w:val="0"/>
          <w:caps w:val="0"/>
          <w:color w:val="333333"/>
          <w:spacing w:val="0"/>
          <w:kern w:val="2"/>
          <w:sz w:val="21"/>
          <w:szCs w:val="21"/>
          <w:u w:val="none"/>
          <w:shd w:val="clear" w:fill="FFFFFF"/>
          <w:lang w:val="en-US" w:eastAsia="zh-CN" w:bidi="ar-SA"/>
        </w:rPr>
        <w:t>保护这件事，可以从两个核心操作说起：</w:t>
      </w:r>
      <w:r>
        <w:rPr>
          <w:rFonts w:hint="eastAsia" w:ascii="Songti SC Regular" w:hAnsi="Songti SC Regular" w:eastAsia="Songti SC Regular" w:cs="Songti SC Regular"/>
          <w:b/>
          <w:bCs/>
          <w:sz w:val="21"/>
          <w:szCs w:val="21"/>
        </w:rPr>
        <w:t>保护</w:t>
      </w:r>
      <w:r>
        <w:rPr>
          <w:rFonts w:hint="eastAsia" w:ascii="Songti SC Regular" w:hAnsi="Songti SC Regular" w:eastAsia="Songti SC Regular" w:cs="Songti SC Regular"/>
          <w:b/>
          <w:bCs/>
          <w:sz w:val="21"/>
          <w:szCs w:val="21"/>
          <w:lang w:val="en-US" w:eastAsia="zh-CN"/>
        </w:rPr>
        <w:t>是</w:t>
      </w:r>
      <w:r>
        <w:rPr>
          <w:rFonts w:hint="eastAsia" w:ascii="Songti SC Regular" w:hAnsi="Songti SC Regular" w:eastAsia="Songti SC Regular" w:cs="Songti SC Regular"/>
          <w:b/>
          <w:bCs/>
          <w:sz w:val="21"/>
          <w:szCs w:val="21"/>
        </w:rPr>
        <w:t>消除信息不对称</w:t>
      </w:r>
      <w:r>
        <w:rPr>
          <w:rFonts w:hint="eastAsia" w:ascii="Songti SC Regular" w:hAnsi="Songti SC Regular" w:eastAsia="Songti SC Regular" w:cs="Songti SC Regular"/>
          <w:b/>
          <w:bCs/>
          <w:sz w:val="21"/>
          <w:szCs w:val="21"/>
          <w:lang w:eastAsia="zh-CN"/>
        </w:rPr>
        <w:t>，</w:t>
      </w:r>
      <w:r>
        <w:rPr>
          <w:rFonts w:hint="eastAsia" w:ascii="Songti SC Regular" w:hAnsi="Songti SC Regular" w:eastAsia="Songti SC Regular" w:cs="Songti SC Regular"/>
          <w:b/>
          <w:bCs/>
          <w:sz w:val="21"/>
          <w:szCs w:val="21"/>
          <w:lang w:val="en-US" w:eastAsia="zh-CN"/>
        </w:rPr>
        <w:t>加上</w:t>
      </w:r>
      <w:r>
        <w:rPr>
          <w:rFonts w:hint="eastAsia" w:ascii="Songti SC Regular" w:hAnsi="Songti SC Regular" w:eastAsia="Songti SC Regular" w:cs="Songti SC Regular"/>
          <w:b/>
          <w:bCs/>
          <w:sz w:val="21"/>
          <w:szCs w:val="21"/>
        </w:rPr>
        <w:t>提供生存资源</w:t>
      </w:r>
      <w:r>
        <w:rPr>
          <w:rFonts w:hint="eastAsia" w:ascii="Songti SC Regular" w:hAnsi="Songti SC Regular" w:eastAsia="Songti SC Regular" w:cs="Songti SC Regular"/>
          <w:b/>
          <w:bCs/>
          <w:sz w:val="21"/>
          <w:szCs w:val="21"/>
          <w:lang w:eastAsia="zh-CN"/>
        </w:rPr>
        <w:t>。</w:t>
      </w:r>
      <w:r>
        <w:rPr>
          <w:rFonts w:hint="eastAsia" w:ascii="Songti SC Regular" w:hAnsi="Songti SC Regular" w:eastAsia="Songti SC Regular" w:cs="Songti SC Regular"/>
          <w:i w:val="0"/>
          <w:iCs w:val="0"/>
          <w:caps w:val="0"/>
          <w:color w:val="333333"/>
          <w:spacing w:val="0"/>
          <w:sz w:val="21"/>
          <w:szCs w:val="21"/>
          <w:u w:val="none"/>
          <w:shd w:val="clear" w:fill="FFFFFF"/>
        </w:rPr>
        <w:t>在这套框架里，</w:t>
      </w:r>
      <w:r>
        <w:rPr>
          <w:rFonts w:hint="eastAsia" w:ascii="Songti SC Regular" w:hAnsi="Songti SC Regular" w:eastAsia="Songti SC Regular" w:cs="Songti SC Regular"/>
          <w:i w:val="0"/>
          <w:iCs w:val="0"/>
          <w:caps w:val="0"/>
          <w:color w:val="333333"/>
          <w:spacing w:val="0"/>
          <w:sz w:val="21"/>
          <w:szCs w:val="21"/>
          <w:u w:val="none"/>
          <w:shd w:val="clear" w:fill="FFFFFF"/>
          <w:lang w:val="en-US" w:eastAsia="zh-CN"/>
        </w:rPr>
        <w:t>可以</w:t>
      </w:r>
      <w:r>
        <w:rPr>
          <w:rFonts w:hint="eastAsia" w:ascii="Songti SC Regular" w:hAnsi="Songti SC Regular" w:eastAsia="Songti SC Regular" w:cs="Songti SC Regular"/>
          <w:i w:val="0"/>
          <w:iCs w:val="0"/>
          <w:caps w:val="0"/>
          <w:color w:val="333333"/>
          <w:spacing w:val="0"/>
          <w:sz w:val="21"/>
          <w:szCs w:val="21"/>
          <w:u w:val="none"/>
          <w:shd w:val="clear" w:fill="FFFFFF"/>
        </w:rPr>
        <w:t>补上第三个维度</w:t>
      </w:r>
      <w:r>
        <w:rPr>
          <w:rFonts w:hint="eastAsia" w:ascii="Songti SC Regular" w:hAnsi="Songti SC Regular" w:eastAsia="Songti SC Regular" w:cs="Songti SC Regular"/>
          <w:i w:val="0"/>
          <w:iCs w:val="0"/>
          <w:caps w:val="0"/>
          <w:color w:val="333333"/>
          <w:spacing w:val="0"/>
          <w:sz w:val="21"/>
          <w:szCs w:val="21"/>
          <w:u w:val="none"/>
          <w:shd w:val="clear" w:fill="FFFFFF"/>
          <w:lang w:eastAsia="zh-CN"/>
        </w:rPr>
        <w:t>：</w:t>
      </w:r>
      <w:r>
        <w:rPr>
          <w:rFonts w:hint="eastAsia" w:ascii="Songti SC Regular" w:hAnsi="Songti SC Regular" w:eastAsia="Songti SC Regular" w:cs="Songti SC Regular"/>
          <w:b/>
          <w:bCs/>
          <w:sz w:val="21"/>
          <w:szCs w:val="21"/>
        </w:rPr>
        <w:t>维持系统边界和内部状态的可持续性。</w:t>
      </w:r>
    </w:p>
    <w:p w14:paraId="35E3C5B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在系统中的位置是：它不直接参与负熵的生产（那是劳动/工作），不直接参与负熵的获取（那是消费），也不直接参与负熵的交换（那是交易/连接）。它做的是确保系统在生产和获取负熵的过程中，自身不被外部冲击中断，不被内部状态瓦解，不因信息不足而做出不可逆的错误选择。</w:t>
      </w:r>
    </w:p>
    <w:p w14:paraId="19F5A02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它的功能不是“给予”，而是“维持维持的条件”。</w:t>
      </w:r>
    </w:p>
    <w:p w14:paraId="0DD818B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保护的三个层面</w:t>
      </w:r>
    </w:p>
    <w:p w14:paraId="08830234">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第一层：物理保护——维持生存基线的稳定输入</w:t>
      </w:r>
    </w:p>
    <w:p w14:paraId="3ED1D0F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“提供生存资源”</w:t>
      </w:r>
    </w:p>
    <w:p w14:paraId="2F021B3A">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当系统无法自行获取资源时，保护通道提供最低可运行的负熵输入（食物、住所、医疗）。</w:t>
      </w:r>
    </w:p>
    <w:p w14:paraId="17B765D1">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当系统的资源获取通道被外部中断时（收入中断、市场关闭、流动性丧失），保护通道提供备用接入路径。</w:t>
      </w:r>
    </w:p>
    <w:p w14:paraId="2ED80DDF">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当系统处于无法对外做功的状态时（病弱、衰退、年幼、老年），保护通道暂时替代其资源获取功能，直到系统恢复自持能力或进入自然终止状态。</w:t>
      </w:r>
    </w:p>
    <w:p w14:paraId="76B3731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这一层保护在家庭结构中表现为父母对子女的供养、子女对年长父母的赡养、亲属间的应急互济。在社会结构中表现为社会保障体系、医疗保险、失业救济——虽然它们的形式不同，但功能指向相同：在系统无法自持时，保持其生存基线的稳定性，不使其因单次中断而从网络中脱落。</w:t>
      </w:r>
    </w:p>
    <w:p w14:paraId="4B2BA143">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第二层：信息保护——降低接收端的暴露面</w:t>
      </w:r>
    </w:p>
    <w:p w14:paraId="176CA80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消除信息不对称”</w:t>
      </w:r>
    </w:p>
    <w:p w14:paraId="2185D4CF">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在接触发生之前，保护者向系统提供关于外部节点的状态信息（这个人是否可信任？这个交换是否安全？这个通道过去的行为记录如何？），减少系统在信息不足时进入交换暴露的风险。</w:t>
      </w:r>
    </w:p>
    <w:p w14:paraId="6DE7E6F9">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在接触进行中，保护者控制外部节点接触系统的范围，防止接收端在缺乏验证能力时暴露于高风险的交换环境中（接触边界保护、信号内容过滤、交换对象筛选）。</w:t>
      </w:r>
    </w:p>
    <w:p w14:paraId="631263D5">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在接触完成后，保护者协助系统评估已接收信息的真伪和可信度，识别其中哪些可以保留、哪些可能存在污染，降低因信息不对称导致的后续决策偏离。</w:t>
      </w:r>
    </w:p>
    <w:p w14:paraId="4655E76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家族对后辈的引导、教育系统对学生的知识筛选、正式规则对签约双方的约束——它们都在操作上承担类似的功能：通过预先提供信息或设定接触边界，降低系统在信息不足时暴露于高风险交换的程度。</w:t>
      </w:r>
    </w:p>
    <w:p w14:paraId="148565E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第三层：结构保护——维持系统内核心组件的功能</w:t>
      </w:r>
    </w:p>
    <w:p w14:paraId="3A28D00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这是保护最深的一层，也是徒步中直接感受到的一个维度。</w:t>
      </w:r>
    </w:p>
    <w:p w14:paraId="5FC3B77F">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保护不是无限地持续供给资源，而是维持系统核心组件（判断力、感知力、行动意愿、主要社会连接）在接触外部环境后仍能保持功能运行。</w:t>
      </w:r>
    </w:p>
    <w:p w14:paraId="369EE9B9">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当系统遇到损伤（身体受伤、信任被破坏、重大判断失误）时，保护通道提供恢复接口（医疗、关系修复、决策复盘）。</w:t>
      </w:r>
    </w:p>
    <w:p w14:paraId="210B42FD">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当系统边界被外部力量过度挤压时，保护通道帮助调整边界的配置参数，使系统不至于在压力下迅速失去结构稳定性。</w:t>
      </w:r>
    </w:p>
    <w:p w14:paraId="27972D0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一层保护在家庭中表现为陪伴、照料、精神支持；在宗族中表现为人际网络的冗余连接；在社会中表现为法律救济、社会保障的长期稳定性和可预期性。它不直接提供资源，但它使系统在失去资源后还能有足够的时间寻找新的资源获取方式。</w:t>
      </w:r>
    </w:p>
    <w:p w14:paraId="1C2B0D7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保护在框架中的位置</w:t>
      </w:r>
    </w:p>
    <w:p w14:paraId="6D8DB4B2">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与消费的关系</w:t>
      </w:r>
    </w:p>
    <w:p w14:paraId="157B516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消费是获取资源的通道。保护是在获取通道中断时，维持系统最低生存基线的备用通道。消费与保护交替运行：当消费通道正常时，系统通过消费获取资源，保护通道处于备用状态；当消费通道中断或不足以维持生存基线时，保护通道临时替代消费通道的功能。</w:t>
      </w:r>
    </w:p>
    <w:p w14:paraId="41AF3ED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与独立的关系</w:t>
      </w:r>
    </w:p>
    <w:p w14:paraId="6196D9B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立意味着你将保护通道从外部支持系统逐步转移到内部——从依赖家庭、宗祠、国家提供的保护，转向建立自持的保护机制（应急储备、备用收入、备用连接）。独立不是不需要保护，而是你的保护不再依赖特定的外部支持系统，而是内化在你的系统结构中——你拥有自己的备用通道，而不再需要等待外部协议来确认你是否满足接入条件。</w:t>
      </w:r>
    </w:p>
    <w:p w14:paraId="4701E2D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与关系的关系</w:t>
      </w:r>
    </w:p>
    <w:p w14:paraId="37AC8B9D">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是关系中的不对称流动。提供保护的一方消耗自己的资源或注意力，接收保护的一方暂时维持了生存基线。在健康的长期关系中，保护不是单向的——承担保护的一方会在一段时间内获得某种形式的回报，可能是信息、情感支持、或后续的资源回流；在不对称的短期关系中，保护可能只在一个方向上流动，接收方并不参与回流。</w:t>
      </w:r>
    </w:p>
    <w:p w14:paraId="40AE542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在这个意义上，保护与“福利”的区别在于：福利是系统的正式设置，不需要回流；保护是关系中的不对称流动，它的延续要求在某些时间点上完成回流的确认或补偿。</w:t>
      </w:r>
    </w:p>
    <w:p w14:paraId="42D6D33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保护的边界与代价</w:t>
      </w:r>
    </w:p>
    <w:p w14:paraId="227D788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保护的边界</w:t>
      </w:r>
    </w:p>
    <w:p w14:paraId="714CA1D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不能无限持续。任何保护通道的持续运行都需要消耗资源——保护者自身的注意力、时间、储备。如果保护通道长期单向运行而没有回流，保护者的资源储备会逐渐消耗到无法维持自身的基线。保护通道的维持必须依赖网络结构的持续更新——无论是通过回流形成循环交换，还是通过新的保护者加入来分担运行成本。</w:t>
      </w:r>
    </w:p>
    <w:p w14:paraId="7D2A174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保护的代价</w:t>
      </w:r>
    </w:p>
    <w:p w14:paraId="1D00844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接收保护本身也消耗注意力。长期处于被保护状态的人，需要持续处理“我需要接受保护”这个事实，并安排自己的行动节奏以适应保护方的调度周期。这种状态需要一定的注意力来处理，原本可以用于独立获取资源的部分注意力被转移到了维持保护关系上。因此，保护本身也会降低系统对外做功的积极性——当备用通道长期可用时，主要通道的维护优先级会自然降低。</w:t>
      </w:r>
    </w:p>
    <w:p w14:paraId="509B5BB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保护与欺诈的对立关系</w:t>
      </w:r>
    </w:p>
    <w:p w14:paraId="2BC189C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前面「关于欺诈」讲过：欺诈是利用信息不对称，使接收端在信息不足时做出偏离自身利益的决策。保护，恰好是欺诈的反面：消除信息不对称，使接收端在进入交换前拥有足够的信息来做决策。</w:t>
      </w:r>
    </w:p>
    <w:p w14:paraId="04F8ADB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两者处理的是同一个变量：信息在节点之间的分布状态。保护操作使信息从持有节点向接收节点转移，使接收端在决策前拥有足够的可验证信息来降低不确定性。欺诈操作使信息在持有节点与接收节点之间的差距进一步扩大，使接收端在决策时处于信息不足的状态，从而做出偏向持有节点的决策。</w:t>
      </w:r>
    </w:p>
    <w:p w14:paraId="66DECEA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sz w:val="21"/>
          <w:szCs w:val="21"/>
        </w:rPr>
        <w:t>保护与欺诈都改变了信息分布的状态——一个使其更均衡，一个使其更不均衡。它们的运行方向相反，但使用同一套结构性条件：信息差的存在、验证时间的有限性、接收端对发送端信号的依赖程度。</w:t>
      </w:r>
    </w:p>
    <w:p w14:paraId="05FFD0C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保护在“值得追求的生活”中的位置</w:t>
      </w:r>
    </w:p>
    <w:p w14:paraId="60F82E3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徒步中，你处在保护通道被压缩到最低限度的状态——几乎没有来自家庭或宗族的备用支持，消费通道是唯一的资源获取方式。这是独立状态下的生存结构：保护主要依靠自己建立的应急储备和备用路径，而非依赖外部支持系统的持续输入。</w:t>
      </w:r>
    </w:p>
    <w:p w14:paraId="28E619F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在更完整的生存结构中，保护有两个来源：</w:t>
      </w:r>
    </w:p>
    <w:p w14:paraId="3E9BD49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外部来源：家庭、宗族、国家、长期关系提供的备用通道。内部来源：自身建立的应急储备（货币储备、可迁移技能、备用连接、低能耗生存基线）。</w:t>
      </w:r>
    </w:p>
    <w:p w14:paraId="6D143CB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面「关于生活」讲过"值得追求的生活"这个概念——它不要求完全切断外部保护来源，但它要求你有一个至少在部分外部来源中断时仍能维持运转的内部保护系统。它不要求你完全自给自足，它要求你在外部支持系统波动时不会立即崩溃。</w:t>
      </w:r>
    </w:p>
    <w:p w14:paraId="084B534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075F24E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系统维持自身边界和内部状态不至于在外部冲击中中断的机制。它的三个操作层面是：物理保护（提供生存资源）、信息保护（消除信息不对称）、结构保护（维持内部组件的功能）。</w:t>
      </w:r>
    </w:p>
    <w:p w14:paraId="5DB66F1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与消费的区别在于：消费是系统的资源获取通道，保护是通道中断时的备用支持；与独立的区别在于：独立意味着保护从外部支持系统逐步内化为系统自身的结构；与欺诈的关系在于：两者处理同一个变量（信息在节点之间的分布状态），但方向相反——保护减少信息差，欺诈扩大信息差。</w:t>
      </w:r>
    </w:p>
    <w:p w14:paraId="4DC806C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在任何值得追求的生活中，保护都不是完全靠外部输入维持的——它需要有一个内部积累的备用通道，使系统在外部通道中断时仍能维持生存基线。</w:t>
      </w:r>
    </w:p>
    <w:p w14:paraId="2DF608DC">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78" w:name="_Toc1901802692"/>
      <w:r>
        <w:rPr>
          <w:rFonts w:hint="eastAsia" w:ascii="Songti SC Black" w:hAnsi="Songti SC Black" w:eastAsia="Songti SC Black" w:cs="Songti SC Black"/>
          <w:sz w:val="52"/>
          <w:szCs w:val="52"/>
          <w:lang w:val="en-US" w:eastAsia="zh-CN"/>
        </w:rPr>
        <w:t>第十三篇 亲密之系</w:t>
      </w:r>
      <w:bookmarkEnd w:id="78"/>
    </w:p>
    <w:p w14:paraId="126AD78E">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79" w:name="_Toc451242496"/>
      <w:r>
        <w:rPr>
          <w:rFonts w:hint="eastAsia" w:ascii="Songti SC Black" w:hAnsi="Songti SC Black" w:eastAsia="Songti SC Black" w:cs="Songti SC Black"/>
          <w:sz w:val="32"/>
          <w:szCs w:val="32"/>
        </w:rPr>
        <w:t>关于连接</w:t>
      </w:r>
      <w:bookmarkEnd w:id="79"/>
    </w:p>
    <w:p w14:paraId="4C5B5D19">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一个人走长路，总觉得自己孤零零的。前不着村后不着店的时候，那种孤零零的感觉最重。</w:t>
      </w:r>
    </w:p>
    <w:p w14:paraId="6B6CDCF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才发现，不对。你走累了，路边歇脚的大爷会给你指条近道；你水喝完了，村口的人家给你舀一瓢井水；你迷了路，问一句，总有人愿意搭句话。你以为自己是一个人在走，其实一路上，全是别人递过来的这些小小的帮衬，才让你走得下去。</w:t>
      </w:r>
    </w:p>
    <w:p w14:paraId="638C5008">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这就是连接。</w:t>
      </w:r>
    </w:p>
    <w:p w14:paraId="648CCB6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——你不是一个人在走。你是被一路上无数只手，接力送到了这儿。</w:t>
      </w:r>
    </w:p>
    <w:p w14:paraId="1082711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以前一直觉得自己是那种"低能量输出"的人，跟人打交道，基本只在工作这种非交不可的场合里应付一下，平时能不见人就不见人。有人说这是性格问题，有人说是干的这行太封闭。我自己琢磨了很久，觉得可能都不是根子——根子是我很少主动往外递东西，也很少主动去接别人递过来的东西。人跟人之间的这条线，你不递，它就一直是空的。走长路让我看明白了这件事：那些愿意搭把手的人，不是因为我多招人喜欢，是因为我开了口、伸了手，那条线才通了。这本书讲了这么多，说到底最想说清楚的，除了怎么把信息用明白，就是这件事——怎么让自己一直有劲儿往外递东西，怎么把这些线接起来、用起来。</w:t>
      </w:r>
    </w:p>
    <w:p w14:paraId="6F1BF1E3">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——连接不是你认识多少人。是你和这个世界之间，通了多少条道。</w:t>
      </w:r>
    </w:p>
    <w:p w14:paraId="36E387D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们总觉得，认识的人越多，路子越广，就越厉害。其实不完全对。你认识一千个人，但一千条道都是细的、堵的，遇到事一条都用不上，那还不如就通那么几条粗的、活的道。连接这东西，广度是一方面，但真正顶用的，从来是那几条你真能用得上的道。这一点，下一章「关于朋友」会具体展开——朋友，正是所有连接里，质量要求最高的那一种。连接这东西，到底是怎么回事，怎么才能把该通的道都通了，往下细说。</w:t>
      </w:r>
    </w:p>
    <w:p w14:paraId="2898B5F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连接的本质</w:t>
      </w:r>
    </w:p>
    <w:p w14:paraId="1CC0AAA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社会连接的本质，是价值输出与价值获取之间的双向通道。连接多少人，某种程度上反映了你和这个世界打交道的广度——你能触达多少节点、能被多少节点触达。但广度不等于质量：通道再多，如果每一条都细、都浅、都用不上，广度本身并不能直接转化成你能调用的实际资源。这一点，下一章会具体展开。</w:t>
      </w:r>
    </w:p>
    <w:p w14:paraId="07F1186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人的连接密度，反映了他在系统中的可寻址程度——有多少节点能在需要时找到他，也反映了他自身价值输出能力的市场认可度——有多少节点认为值得与他建立通道。但连接密度和连接质量是两个独立的变量：密度高但每条通道都很浅的人，看起来"人脉很广"，实际能调用的资源可能非常有限。</w:t>
      </w:r>
    </w:p>
    <w:p w14:paraId="307CF9F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连接的四个要素</w:t>
      </w:r>
    </w:p>
    <w:p w14:paraId="049FF8A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任何一条连接，要真正建立并维持，都依赖四个要素：</w:t>
      </w:r>
    </w:p>
    <w:p w14:paraId="26E4B06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识别</w:t>
      </w:r>
      <w:r>
        <w:rPr>
          <w:rFonts w:hint="eastAsia" w:ascii="Songti SC Regular" w:hAnsi="Songti SC Regular" w:eastAsia="Songti SC Regular" w:cs="Songti SC Regular"/>
          <w:sz w:val="21"/>
          <w:szCs w:val="21"/>
        </w:rPr>
        <w:t>：你能不能准确判断，眼前这个节点是不是值得建立连接——他手里有什么、需要什么、可靠不可靠。识别错了，后面的投入都会打水漂。</w:t>
      </w:r>
    </w:p>
    <w:p w14:paraId="34C7769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对齐</w:t>
      </w:r>
      <w:r>
        <w:rPr>
          <w:rFonts w:hint="eastAsia" w:ascii="Songti SC Regular" w:hAnsi="Songti SC Regular" w:eastAsia="Songti SC Regular" w:cs="Songti SC Regular"/>
          <w:sz w:val="21"/>
          <w:szCs w:val="21"/>
        </w:rPr>
        <w:t>：双方对这条连接的性质、边界、预期，是不是有一个大致同步的理解。前面「关于礼仪」讲的初始配置、「关于潜规则」讲的低密度信号同步，做的都是这件事。</w:t>
      </w:r>
    </w:p>
    <w:p w14:paraId="434DDF7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交换</w:t>
      </w:r>
      <w:r>
        <w:rPr>
          <w:rFonts w:hint="eastAsia" w:ascii="Songti SC Regular" w:hAnsi="Songti SC Regular" w:eastAsia="Songti SC Regular" w:cs="Songti SC Regular"/>
          <w:sz w:val="21"/>
          <w:szCs w:val="21"/>
        </w:rPr>
        <w:t>：连接要能持续存在，就得有东西在这条通道里真的流动起来——信息、资源、情绪、时间，任何一种都行，但不能是空的。</w:t>
      </w:r>
    </w:p>
    <w:p w14:paraId="0D02579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记忆</w:t>
      </w:r>
      <w:r>
        <w:rPr>
          <w:rFonts w:hint="eastAsia" w:ascii="Songti SC Regular" w:hAnsi="Songti SC Regular" w:eastAsia="Songti SC Regular" w:cs="Songti SC Regular"/>
          <w:sz w:val="21"/>
          <w:szCs w:val="21"/>
        </w:rPr>
        <w:t>：这条连接的历史被双方记住多少，决定了它下一次能不能被快速重新激活。前面「关于记忆」讲过，记忆不是原样复制，是每次调用都重新拼装——你和一个人的关系，也是每次见面重新拼装出来的，不是从上次结束的地方原封不动接上。</w:t>
      </w:r>
    </w:p>
    <w:p w14:paraId="7E525C6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连接的各种形式</w:t>
      </w:r>
    </w:p>
    <w:p w14:paraId="2374AEA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把前面几章讲过的东西放在一起看，会发现"连接"这个概念，其实贯穿了很多章：</w:t>
      </w:r>
    </w:p>
    <w:p w14:paraId="32D3939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茶和酒，是两种不同信道下的连接维护方式——茶是清醒信道下的结构化连接，酒是放松信道下的边界软化连接。</w:t>
      </w:r>
    </w:p>
    <w:p w14:paraId="685D62D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礼仪，是连接建立初期的标准化配置协议，降低双方在不了解彼此时的判断成本。</w:t>
      </w:r>
    </w:p>
    <w:p w14:paraId="5B8C245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交易，是一种以即时对等回报为条件的连接，接口用完就关闭。</w:t>
      </w:r>
    </w:p>
    <w:p w14:paraId="0728B9F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保护，是一种不对称流动的连接，一方持续投入而不要求立即回流。</w:t>
      </w:r>
    </w:p>
    <w:p w14:paraId="2DDBE8A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欺诈，是伪装成正常连接、实际单向抽取资源的通道。</w:t>
      </w:r>
    </w:p>
    <w:p w14:paraId="000501C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血缘（家庭、宗祠），是一种不需要重新建立信任、天然自带初始配置参数的连接，也是所有连接类型里，唯一一种不需要主动选择就已经存在的。</w:t>
      </w:r>
    </w:p>
    <w:p w14:paraId="4ED6171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形式看起来很不一样，但底层用的是同一套结构——识别、对齐、交换、记忆，只是每种形式里，这四要素的权重分配不一样。茶偏重"对齐"，交易偏重"交换"，血缘偏重"记忆"，保护则允许"交换"长期失衡而不中断连接。</w:t>
      </w:r>
    </w:p>
    <w:p w14:paraId="20F4325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046CD5B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连接，是你和这个世界之间，一条条能让价值双向流动的通道。你能触达多少人，是广度；这些通道里有多少条真正流得动、用得上，才是深度。这本书前面讲的茶酒、礼仪、交易、保护、欺诈、血缘，说到底都是"连接"这一件事的不同侧面——学会怎么识别、怎么对齐、怎么持续交换、怎么让记忆帮你降低下一次重新连接的成本，你才算真正懂了连接这回事。至于这些通道里，哪一种最精、最值得你花心思去经营，下一章「关于朋友」会具体讲。</w:t>
      </w:r>
    </w:p>
    <w:p w14:paraId="3CF7E36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80" w:name="_Toc1267872715"/>
      <w:r>
        <w:rPr>
          <w:rFonts w:hint="eastAsia" w:ascii="Songti SC Black" w:hAnsi="Songti SC Black" w:eastAsia="Songti SC Black" w:cs="Songti SC Black"/>
          <w:sz w:val="32"/>
          <w:szCs w:val="32"/>
          <w:lang w:val="en-US" w:eastAsia="zh-CN"/>
        </w:rPr>
        <w:t>关于识人</w:t>
      </w:r>
      <w:bookmarkEnd w:id="80"/>
    </w:p>
    <w:p w14:paraId="212C784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识人，是采集精度在人这块的直接应用。我在悟性那章写过，高悟性者在采集瞬间自动降噪——剥离语气、立场、无关细节，直接捕捉结构性的冲突点和未满足的前提假设。识人，就是把这种降噪能力，专门用在人身上。</w:t>
      </w:r>
    </w:p>
    <w:p w14:paraId="21A42BB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人是最复杂的信息源。一个人站在你面前，输出的信号是多层的——他说的话、他的表情、他的姿态、他做的事、他没做的事、他做的事和他说的话之间的缝隙。大多数人识人，只看最表面那层——他说了什么。他说他靠谱，你就信他靠谱。他说他把你当朋友，你就把他当朋友。这不是识人，这是接收对方的自我广告。真正的识人，不是听对方说了什么，是对齐对方在不同通道上输出的信号，找出不一致的那个缝隙。</w:t>
      </w:r>
    </w:p>
    <w:p w14:paraId="64B734C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欲速则不达</w:t>
      </w:r>
    </w:p>
    <w:p w14:paraId="52063C1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最容易掉的坑，是急于看清。一急，动作就变形。你会忍不住追问，忍不住试探，忍不住把对方逼到一个必须表态的位置上。你一逼，对方就防御。防御一旦启动，你采集到的就不再是他真实的样子，而是他防御时的样子。你拿到的数据全是噪音，你以为你看清了，其实你只是看到了一个人在压力下的应激反应。你不是在看人，你是在逼人表演。</w:t>
      </w:r>
    </w:p>
    <w:p w14:paraId="6D626FA4">
      <w:pPr>
        <w:keepLines w:val="0"/>
        <w:kinsoku/>
        <w:wordWrap/>
        <w:overflowPunct/>
        <w:topLinePunct w:val="0"/>
        <w:autoSpaceDE/>
        <w:autoSpaceDN/>
        <w:bidi w:val="0"/>
        <w:adjustRightInd/>
        <w:spacing w:line="240" w:lineRule="auto"/>
        <w:ind w:right="0" w:rightChars="0"/>
        <w:jc w:val="both"/>
        <w:textAlignment w:val="auto"/>
        <w:rPr>
          <w:rFonts w:hint="eastAsia" w:ascii="Songti SC Regular" w:hAnsi="Songti SC Regular" w:eastAsia="Songti SC Regular" w:cs="Songti SC Regular"/>
          <w:sz w:val="21"/>
          <w:szCs w:val="21"/>
          <w:lang w:val="en-US" w:eastAsia="zh-CN"/>
        </w:rPr>
      </w:pPr>
    </w:p>
    <w:p w14:paraId="1D18D6D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此时无声胜有声</w:t>
      </w:r>
    </w:p>
    <w:p w14:paraId="5EE7841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所以识人这件事，急不得。你要留出空间，让对方自己走出来。这就是留白。留白就是不填满。你问了一个问题，点到为止，不追问。你抛了一个话题，看他接不接，不催。你给他一个可以靠近也可以退后的距离，不堵他的退路。你在等他自己做出选择——在完全没有压力的情况下，在没有人盯着他的时候，在他以为你根本没注意的时候——他怎么动，他就是什么样的人。人只有在不被观察的时候，才会卸下所有的社交面具。你真正需要采集的信号，不在你们对话的那几分钟里。在散会之后他怎么议论没在场的人，在没人组织的时候他主动做了什么，在没人看见的时候他做了什么，在一件对他没有任何好处的事上他愿不愿意伸手。这些信号，没有一个是被你问出来的，都是他自己流出来的。留白，就是把采集窗口拉长，把采集压力降到零，让信号自己流出来。</w:t>
      </w:r>
    </w:p>
    <w:p w14:paraId="6390E92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在留白的过程中，你要重点对齐五个通道。</w:t>
      </w:r>
    </w:p>
    <w:p w14:paraId="0267D309">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口是心非</w:t>
      </w:r>
    </w:p>
    <w:p w14:paraId="5D50720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嘴上的信号最便宜。任何人都可以低成本输出高价值承诺——我支持你、我理解你、我会帮你、这事包在我身上。嘴上的信号不需要任何资源支撑，只需要声带振动。所以识人的第一步，是永远不让嘴上的信号单独作为判断依据。嘴上说的话，只能作为一个待验证的假设。</w:t>
      </w:r>
    </w:p>
    <w:p w14:paraId="6374DFA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听其言而观其行</w:t>
      </w:r>
    </w:p>
    <w:p w14:paraId="3F04DB2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行动的信号贵得多。一个人说把你当朋友，但他的行动里从来没有为你付出过任何额外的时间、精力和资源，那他说的“朋友”和你理解的“朋友”不是同一个词。不是他在骗你，是他对“朋友”这个词的定义和你不同频。行动信号和语言信号之间的缝隙，就是你对这个人认知校准的第一个参数。</w:t>
      </w:r>
    </w:p>
    <w:p w14:paraId="19107DC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喜怒不形于色</w:t>
      </w:r>
    </w:p>
    <w:p w14:paraId="52533B9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情绪的信号更隐蔽，但更诚实。一个人嘴上说不在乎，但他听到某个名字时瞳孔缩了一下，嘴角紧了一下，呼吸浅了半秒。这些信号转瞬即逝，但它们是身体自己发出的，不受意志控制。一个人能在嘴上撒谎，但他的微表情、他的身体姿态、他声音频率的细微变化，很难同时撒谎。情绪信号和语言信号之间的缝隙，是识人的高阶能力——采集精度足够高的人，能在对方自己都没意识到的时候，已经采集到了他真实的反应。</w:t>
      </w:r>
    </w:p>
    <w:p w14:paraId="530FE05E">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天下熙熙，皆为利来</w:t>
      </w:r>
    </w:p>
    <w:p w14:paraId="0CA942A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金钱的信号是所有信号里最硬的。一个人把钱花在哪里，他就在意什么。他说他重视健康，但他的支出里没有任何与健康相关的项目，他的重视就只停留在嘴上。他说他把家人放在第一位，但他的钱全花在了外面，家人的生活条件没有任何改善，他的“第一位”就需要重新定义。钱是流向一个人真正在意的地方的，嘴可以骗人，钱不骗人。钱的流向就是人的真相。</w:t>
      </w:r>
    </w:p>
    <w:p w14:paraId="63B05DC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lang w:val="en-US" w:eastAsia="zh-CN"/>
        </w:rPr>
      </w:pPr>
      <w:r>
        <w:rPr>
          <w:rFonts w:hint="eastAsia" w:ascii="Songti SC Black" w:hAnsi="Songti SC Black" w:eastAsia="Songti SC Black" w:cs="Songti SC Black"/>
          <w:sz w:val="21"/>
          <w:szCs w:val="21"/>
          <w:lang w:val="en-US" w:eastAsia="zh-CN"/>
        </w:rPr>
        <w:t>逝者如斯夫</w:t>
      </w:r>
    </w:p>
    <w:p w14:paraId="2634E2D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时间的信号比钱更硬。钱可以再赚，时间一去不回。一个人把时间花在哪里，他就在哪里。他说他最在乎你，但他一周里没有留出任何一段不受打扰的时间给你，他的“在乎”就是空的。时间分配是人对所有事物优先级的最终排序——不是他嘴上说的排序，是他用生命投票的排序。看一个人的时间流向，你就知道了他的真实路由表——哪些节点是默认优先的，哪些节点是永远排在后面的。你在他的时间分配里排第几，你就是第几。</w:t>
      </w:r>
    </w:p>
    <w:p w14:paraId="709BB84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五个通道全部对齐的人，极少。大多数人在这五个通道之间有缝隙。那个缝隙，就是他真实的样子。</w:t>
      </w:r>
    </w:p>
    <w:p w14:paraId="2AF9C9D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君子求诸己，小人求诸人</w:t>
      </w:r>
    </w:p>
    <w:p w14:paraId="170E209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比五通道更深一层的，是看一个人的归因方向。他在遇到问题时，第一反应是把原因指向外部还是内部。出了事永远是别人害的、环境差的、运气不好的——这个人还没建立起基本的内部归因能力。他的认知系统没有自我修正的接口，他会把同样的错误重复一生，而且每一次都觉得是别人的问题。这种人不是坏，是结构性的不稳定。你把能量投在他身上，不会有任何反馈回路帮你校正。与之相反的另一种归因方向也值得注意：出了事永远怪自己的人，归因路径太短，永远把外部系统的错误归结为自己的问题，内部消耗极大，长期处于能量赤字，他身边的人是舒服的，但他自己是塌的。看一个人怎么归因，就是看他系统的自愈能力和自毁倾向分别占多少比例。</w:t>
      </w:r>
    </w:p>
    <w:p w14:paraId="70BA7E7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不以善小而不为</w:t>
      </w:r>
    </w:p>
    <w:p w14:paraId="30D6633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还有一个极少有人提的判断维度：看一个人怎么对待他不需要的人。服务员、快递员、清洁工、在公共场合挡了他路的老太太——这些人在他当前的社会路由表里权重为零，他永远不需要求他们办任何事。他怎么对待他们，就是他卸下所有社交面具之后真实的样子。对强者恭恭敬敬是本能，对弱者客客气气是修养。对弱者粗暴的人，不是脾气不好，是他的系统没有“尊重无权重节点”这条底层约束。这种人迟早有一天会用同样的方式对你——当你在他路由表里的权重下降的那天。</w:t>
      </w:r>
    </w:p>
    <w:p w14:paraId="0FC8C74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投石问路</w:t>
      </w:r>
    </w:p>
    <w:p w14:paraId="551651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大部分时间，留白就够了。你让对方在你的白里自由行走，你只采集，只观察，只等待。但少数关键时刻，你需要主动放一个极轻的探测包——这就是试探。你故意抛出一个模糊的信号，看对方怎么解读。你故意制造一个小到不构成实际损失的机会，看对方占不占这个便宜。你故意在一个人面前提到另一个人的秘密，看他的眼神往哪飘。你什么都不说破，但他每一个反应都在回答你最想问的那个问题。试探是留白的主动版，是在低压力条件下主动发射一个探测包，然后观察对方的应答延迟、应答方向和应答质量。信号不回，就是一种应答。回得太快，也是一种应答。回得滴水不漏、毫无缝隙，也是一种应答——说明他在你这套探测系统面前，已经启动了全频段干扰。</w:t>
      </w:r>
    </w:p>
    <w:p w14:paraId="200553A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适可而止</w:t>
      </w:r>
    </w:p>
    <w:p w14:paraId="189C3DB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但试探有一个铁的边界。试探的目的是采集信号，不是改变信号。你只观察，不干预。你只接收，不发射第二包。一旦你忍不住追问、忍不住拆穿、忍不住把他逼到一个他回不去的位置上，试探就变成了试探者的失控。试探是手术刀，不是斧头。你的手术刀落下去之前，先确认自己愿意承担这个结果。如果这段关系对你还有别的价值，就不要做那个逼自己看见全貌的人。你只需要在最关键的那个维度上，验证你已经形成的判断。验证完，收手。重新退回留白。</w:t>
      </w:r>
    </w:p>
    <w:p w14:paraId="11EDDBF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大智若愚</w:t>
      </w:r>
    </w:p>
    <w:p w14:paraId="2E27D6B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些东西说下来，好像识人是一件很累的事。其实不是。它只是你采集精度的一个子模块，日常低功耗运行就可以了。大多数人的信号是稳定的——你会凭直觉觉得跟某人相处舒服，跟某人说话总觉得哪里不对。那个直觉不是玄学，是你大脑里的模式识别系统在自动对齐多通道信号之后给的一个快速判断。你只需要对自己诚实，不忽略那个判断就行。</w:t>
      </w:r>
    </w:p>
    <w:p w14:paraId="2D086F1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自知者明</w:t>
      </w:r>
    </w:p>
    <w:p w14:paraId="45BD832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识人最难的地方，从来不是看不清别人。是不愿意看清楚。你已经觉得不对劲了，但你需要这段关系，所以你把不对劲的地方自己捂住了。你已经有判断了，但你怕说出来就没了。所有被人伤害的故事，不是对方隐藏得太深，是你自己在关键信号亮红灯的时候选择了忽略。</w:t>
      </w:r>
    </w:p>
    <w:p w14:paraId="3F4DAE6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所以识人到了最后，不是技术问题。是你有没有足够坚固的内部结构，让自己在需要看清一个人的时候，敢于看清。敢于看清，敢于认，敢于在被伤害之前，先做出选择。识人从来不是为了把所有人看透，是为了在最重要的时候，不做那个最后才知道的人。</w:t>
      </w:r>
    </w:p>
    <w:p w14:paraId="15074A62">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81" w:name="_Toc1803975471"/>
      <w:r>
        <w:rPr>
          <w:rFonts w:hint="eastAsia" w:ascii="Songti SC Black" w:hAnsi="Songti SC Black" w:eastAsia="Songti SC Black" w:cs="Songti SC Black"/>
          <w:sz w:val="32"/>
          <w:szCs w:val="32"/>
        </w:rPr>
        <w:t>关于朋友</w:t>
      </w:r>
      <w:bookmarkEnd w:id="81"/>
    </w:p>
    <w:p w14:paraId="6D1924D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走长路的时候，除了捎你一段的大爷、给你舀水的大娘，还总会遇到那么几个同路的背包客。 一开始你们只是并排走了半里地，有一搭没一搭聊两句坡陡不陡、前面还有多远能歇脚；后来发现接下来的几十里、上百里，你们居然方向差不多。不用特意约着搭伙，也不用签什么结伴协议，走累了就一起找块石头坐，分半块干粮；下雨了就凑一块躲躲雨，骂两句这鬼天气；晚上扎营的时候围着火堆，说点没营养的废话，吐槽吐槽以前遇到的糟心事，也不用怕对方笑话。 你们不用凑钱过日子，不用给对方什么承诺，也没想着要从对方身上捞什么好处。到了岔路口，要是方向还一致就接着走，要是方向不一样了，就道一句 “一路顺风”，可能接下来半年一年都不联系，但是下次再在哪个路口遇上，还是能递根烟，坐下来聊半小时，就像昨天才分开一样。</w:t>
      </w:r>
    </w:p>
    <w:p w14:paraId="1679523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这种连接，就是朋友。</w:t>
      </w:r>
    </w:p>
    <w:p w14:paraId="7D4E216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朋友，到底是一种什么样的连接</w:t>
      </w:r>
    </w:p>
    <w:p w14:paraId="1D26096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在整个社会连接的体系里，朋友是最特殊的一种存在。 如果说血缘是你出生就被焊死的初始接口，恋爱是指向长期资源合并与可能代际延续的测试协议，交易是明码标价的即时转发信道，保护是不对称的兜底备用链路，那么朋友的定义就是：</w:t>
      </w:r>
    </w:p>
    <w:p w14:paraId="35DF7B8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朋友，是两个独立节点之间，无强制义务、无预设终点、基于自愿对等交换，通过持续记忆累积形成的高密度选择性连接。</w:t>
      </w:r>
    </w:p>
    <w:p w14:paraId="2C1A0AB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它是你在获得独立之后，唯一一种完全凭自己的心意选择、没有任何外力绑定、甚至可以以 “连接本身” 为目的的连接。你不需要为了生存必须维持它，不需要为了责任必须延续它，不需要为了利益必须讨好它 —— 你选择和一个人做朋友，唯一的原因就是：和他待在一起的时候，你舒服，你踏实，你愿意把自己的一部分时间和情绪，和他共享。</w:t>
      </w:r>
    </w:p>
    <w:p w14:paraId="20CDC79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朋友连接的根在稳定性和密度，这是最本质的判断。所有靠利益、靠契约、靠辈分、靠场景绑住的关系，都可能因为外力消失而断裂；只有朋友的稳定性，完完全全来自连接本身的密度 —— 是你们在时间里攒下的交换频次、共享记忆、关键节点的在场率。密度到了，相隔千里、多年不见，一接就通；密度没到，天天称兄道弟、酒肉不离，遇事一推就倒。</w:t>
      </w:r>
    </w:p>
    <w:p w14:paraId="3836D9D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朋友在连接谱系中的位置</w:t>
      </w:r>
    </w:p>
    <w:p w14:paraId="38C7B46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要搞懂朋友是什么，得先把它和其他相似的连接分清楚，才不会把别的关系错当成朋友：</w:t>
      </w:r>
    </w:p>
    <w:p w14:paraId="41B36CD0">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和血缘连接的区别</w:t>
      </w:r>
      <w:r>
        <w:rPr>
          <w:rFonts w:hint="eastAsia" w:ascii="Songti SC Regular" w:hAnsi="Songti SC Regular" w:eastAsia="Songti SC Regular" w:cs="Songti SC Regular"/>
          <w:sz w:val="21"/>
          <w:szCs w:val="21"/>
        </w:rPr>
        <w:t>：血缘是不可选的，从你出生开始连接就存在，带着天生的义务和责任，断开的成本极高 —— 哪怕你和父母兄弟姐妹三观完全不合，血缘的纽带也断不干净。但朋友是完全可选的，合则来不合则去，没有天生的义务，也没有道德上的强制，断开连接只需要慢慢减少交换就好，没有结构性的代价。</w:t>
      </w:r>
    </w:p>
    <w:p w14:paraId="0FAF94FB">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和恋爱 / 婚姻连接的区别</w:t>
      </w:r>
      <w:r>
        <w:rPr>
          <w:rFonts w:hint="eastAsia" w:ascii="Songti SC Regular" w:hAnsi="Songti SC Regular" w:eastAsia="Songti SC Regular" w:cs="Songti SC Regular"/>
          <w:sz w:val="21"/>
          <w:szCs w:val="21"/>
        </w:rPr>
        <w:t>：恋爱是有明确 “升级方向” 的测试期 —— 要么通过测试进入资源合并、共同生活的长期合作，要么测试失败断开连接，且天然带有排他性的边界预期。但朋友没有预设的终点，不需要合并财产，不需要承担共同的生存压力，不需要对对方的人生负责，也没有排他性 —— 你可以同时有好几个朋友，朋友之间也可以互相成为朋友，没有 “必须走到哪一步” 的 KPI，能走多远算多远。</w:t>
      </w:r>
    </w:p>
    <w:p w14:paraId="424A1792">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和交易连接的区别</w:t>
      </w:r>
      <w:r>
        <w:rPr>
          <w:rFonts w:hint="eastAsia" w:ascii="Songti SC Regular" w:hAnsi="Songti SC Regular" w:eastAsia="Songti SC Regular" w:cs="Songti SC Regular"/>
          <w:sz w:val="21"/>
          <w:szCs w:val="21"/>
        </w:rPr>
        <w:t>：</w:t>
      </w:r>
      <w:r>
        <w:rPr>
          <w:rFonts w:hint="eastAsia" w:ascii="Songti SC Regular" w:hAnsi="Songti SC Regular" w:eastAsia="Songti SC Regular" w:cs="Songti SC Regular"/>
          <w:b/>
          <w:bCs/>
          <w:sz w:val="21"/>
          <w:szCs w:val="21"/>
        </w:rPr>
        <w:t>交易的核心是对价明确，交换的内容、边界、回报在连接启动时就已经对齐，钱货两讫之后连接就可以暂时终止，记忆只是下次交易的信用凭证。但朋友的交换是没有账本的</w:t>
      </w:r>
      <w:r>
        <w:rPr>
          <w:rFonts w:hint="eastAsia" w:ascii="Songti SC Regular" w:hAnsi="Songti SC Regular" w:eastAsia="Songti SC Regular" w:cs="Songti SC Regular"/>
          <w:sz w:val="21"/>
          <w:szCs w:val="21"/>
        </w:rPr>
        <w:t>，这次你帮我，下次我帮你，不会算得清清楚楚，也不会要求即时回报；交换的内容也是弥散的，从信息、资源到情绪、废话，没有明确的价目表，甚至很多交换本身就是目的 —— 比如分享一个没用的笑话，只是为了让对方知道 “我想起你了”。</w:t>
      </w:r>
    </w:p>
    <w:p w14:paraId="494C9A7B">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b/>
          <w:bCs/>
          <w:sz w:val="21"/>
          <w:szCs w:val="21"/>
        </w:rPr>
        <w:t>和 “一面之缘的热乎气” 的区别</w:t>
      </w:r>
      <w:r>
        <w:rPr>
          <w:rFonts w:hint="eastAsia" w:ascii="Songti SC Regular" w:hAnsi="Songti SC Regular" w:eastAsia="Songti SC Regular" w:cs="Songti SC Regular"/>
          <w:sz w:val="21"/>
          <w:szCs w:val="21"/>
        </w:rPr>
        <w:t>：路上大爷捎你、大娘给你玉米，这是单次的善意连接，</w:t>
      </w:r>
      <w:r>
        <w:rPr>
          <w:rFonts w:hint="eastAsia" w:ascii="Songti SC Regular" w:hAnsi="Songti SC Regular" w:eastAsia="Songti SC Regular" w:cs="Songti SC Regular"/>
          <w:b/>
          <w:bCs/>
          <w:sz w:val="21"/>
          <w:szCs w:val="21"/>
        </w:rPr>
        <w:t>交换只发生一次，记忆是浅的，之后你们大概率不会再有交集</w:t>
      </w:r>
      <w:r>
        <w:rPr>
          <w:rFonts w:hint="eastAsia" w:ascii="Songti SC Regular" w:hAnsi="Songti SC Regular" w:eastAsia="Songti SC Regular" w:cs="Songti SC Regular"/>
          <w:sz w:val="21"/>
          <w:szCs w:val="21"/>
        </w:rPr>
        <w:t>。但朋友是多次连接的持续累积，是一条稳定的、长期在线的路由 —— 不是这次帮完就结束，而是你知道以后你再需要的时候，这条信道大概率是通的。</w:t>
      </w:r>
    </w:p>
    <w:p w14:paraId="101F380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朋友连接的四个核心环节</w:t>
      </w:r>
    </w:p>
    <w:p w14:paraId="28728B5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和所有连接一样，朋友也逃不开识别、对齐、交换、记忆四个要素，但每一步都带着朋友独有的 “非强制” 属性：</w:t>
      </w:r>
    </w:p>
    <w:p w14:paraId="137BC02E">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 识别：找同路人，不是找有用的人</w:t>
      </w:r>
    </w:p>
    <w:p w14:paraId="3AE1010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朋友的识别，从来看的不是 “他能给我带来什么”，而是 “我们是不是同路人”。 就像徒步路上看背包客，你不用翻他的包看有多少干粮多少水，就看他走路的节奏、遇到陡坡时是先抱怨还是先伸手扶一把、聊两句天对路上的事判断是不是和你对路 —— 三言两语，你就知道这个人能不能一起走。</w:t>
      </w:r>
    </w:p>
    <w:p w14:paraId="2DB6A54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社会里的朋友也是一样：不用看他的职位、他的资源、他能帮你办什么事，就看你们说废话的时候他会不会不耐烦，看你狼狈的时候他是先笑话你还是先伸手，看你得意的时候他是凑上来蹭好处还是真心替你高兴。识别的本质是信号格式的兼容 —— 你们对世界的基本判断、对人对事的底线、说话的节奏，是不是在一个频道上。 那些一上来就跟你拍肩膀说 “以后有事找哥” 的，多半不是想跟你做朋友，是把你当成了待开发的交易节点。</w:t>
      </w:r>
    </w:p>
    <w:p w14:paraId="2833D3F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 对齐：处出来的边界，不是谈出来的规则</w:t>
      </w:r>
    </w:p>
    <w:p w14:paraId="49669E1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朋友之间从来不会坐下来签个 “朋友协议”，说清楚 “你要对我怎么样，我要对你怎么样”，所有的边界都是在相处里慢慢磨出来的。 第一次开玩笑他脸色不对，你就知道这个梗不能碰；第一次找他帮忙他二话没说就来了，你就知道这个人靠得住；你在他最难的时候没走，他就知道你不是酒肉朋友。这个对齐是动态的，不是一劳永逸的：二十岁的时候你们可以一起通宵喝酒骂街，三十岁的时候你们可以一起安静喝茶聊孩子，四十岁的时候你们坐一下午不说话也不觉得尴尬 —— 边界会变，节奏会变，但是你们会跟着对方慢慢调整，不用刻意说，处久了自然就懂了。</w:t>
      </w:r>
    </w:p>
    <w:p w14:paraId="18C4FD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好的朋友对齐，从来不是要求对方变成自己喜欢的样子，而是知道对方是什么样子，仍然愿意和他相处。</w:t>
      </w:r>
    </w:p>
    <w:p w14:paraId="07653D8D">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 交换：不算账的往来，才是真往来</w:t>
      </w:r>
    </w:p>
    <w:p w14:paraId="580150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朋友的交换，最核心的特点就是 “非即时清算”。 交易是你给我五块钱我给你一瓶水，当场点清，互不相欠；但朋友是你失业了我拎着酒去你家陪你坐半宿，不会提 “我陪你了你要还我什么”；我被人欺负了你二话不说过来帮忙，不会说 “这次我帮了你下次你得帮我”；你看到一本好书顺手给我寄一本，我看到一个好笑的视频第一时间发给你 —— 没有账本，没有价码，不会在一两件事上计较谁付出得多谁付出得少。</w:t>
      </w:r>
    </w:p>
    <w:p w14:paraId="6C7097A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很多人觉得朋友之间就要 “算清楚”，不然容易有矛盾，其实恰恰相反，算得太清楚的都不是朋友。真朋友的交换是拉长期看的，十年二十年下来，大家心里都有数，不会让一直付出的人寒心，也不会一直占对方便宜。而且朋友之间交换最多的，恰恰是那些 “没用的东西”：不是只有借钱、救命才叫交换，分享一朵奇怪的云，吐槽一句傻逼的领导，说一句 “我最近有点累”，这些没有任何实际价值的情绪和废话，才是朋友连接里最核心的流量 —— 交易只交换有用的价值，朋友交换 “我在，我记得你” 的信号。</w:t>
      </w:r>
    </w:p>
    <w:p w14:paraId="1AD63188">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 记忆：连接的根，全在攒下来的旧时光里</w:t>
      </w:r>
    </w:p>
    <w:p w14:paraId="1B988CA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记忆是朋友连接的核心</w:t>
      </w:r>
      <w:r>
        <w:rPr>
          <w:rFonts w:hint="eastAsia" w:ascii="Songti SC Regular" w:hAnsi="Songti SC Regular" w:eastAsia="Songti SC Regular" w:cs="Songti SC Regular"/>
          <w:sz w:val="21"/>
          <w:szCs w:val="21"/>
          <w:lang w:val="en-US" w:eastAsia="zh-CN"/>
        </w:rPr>
        <w:t xml:space="preserve">，也就是“密度”的载体。 </w:t>
      </w:r>
    </w:p>
    <w:p w14:paraId="0ECA823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什么是朋友之间的记忆？不是你记得他的生日、他的手机号，是你们一起经历过的那些 “没用的破事”：是上学的时候一起翻围墙去上网被教导主任抓，是刚工作的时候挤在十平米的出租屋分吃一碗泡面，是你失恋的时候他陪你在操场坐了一整夜没说几句话，是他创业失败的时候你把仅有的三万块积蓄打给他没让他打欠条。</w:t>
      </w:r>
    </w:p>
    <w:p w14:paraId="41C07BC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这些记忆是你们两个人独有的加密信道，外人插不进来，也拿不走。为什么很多老朋友十年八年不见，一见面还是亲？因为这些沉积下来的共享记忆，已经把连接的带宽拉满了 —— 你们不用重新寒暄、不用互相试探、不用重新介绍自己是谁，一开口就能直接连上，就像昨天才刚一起坐下来喝过酒一样。 记忆越厚，带宽越宽，连接就越稳。那些只能一起享福不能一起吃苦的朋友，本质上就是没有共同困境的记忆，带宽太窄，承载不了太重的交换。</w:t>
      </w:r>
    </w:p>
    <w:p w14:paraId="0B0478F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朋友的带宽分层：不是所有朋友都要过命</w:t>
      </w:r>
    </w:p>
    <w:p w14:paraId="5CC176D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很多人对朋友的误解，就是拿一个标准要求所有认识的人，最后要么觉得 “朋友都靠不住”，要么自己累得要死。其实就像网线有百兆、千兆、万兆，朋友也按密度和带宽分成不同的层级，各有各的用处，不用强求：</w:t>
      </w:r>
    </w:p>
    <w:p w14:paraId="3EA39681">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场景带宽（百兆）：酒肉 / 场景朋友</w:t>
      </w:r>
      <w:r>
        <w:rPr>
          <w:rFonts w:hint="eastAsia" w:ascii="Songti SC Regular" w:hAnsi="Songti SC Regular" w:eastAsia="Songti SC Regular" w:cs="Songti SC Regular"/>
          <w:sz w:val="21"/>
          <w:szCs w:val="21"/>
        </w:rPr>
        <w:t>。就是酒局上认识的、一起打球的、一个公司的同事，你们只在特定的场景里交换轻松的情绪，一起玩、一起乐、一起吐槽没问题，但是别谈钱、别谈脆弱、别指望他帮你扛事。这种连接密度低，记忆薄，场景没了连接就淡了，但这不是虚伪 —— 人活着需要很多这种轻连接，它们让你在日常里觉得轻松，不用所有关系都掏心掏肺。</w:t>
      </w:r>
    </w:p>
    <w:p w14:paraId="6176F2A1">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事务带宽（千兆）：事上的朋友</w:t>
      </w:r>
      <w:r>
        <w:rPr>
          <w:rFonts w:hint="eastAsia" w:ascii="Songti SC Regular" w:hAnsi="Songti SC Regular" w:eastAsia="Songti SC Regular" w:cs="Songti SC Regular"/>
          <w:sz w:val="21"/>
          <w:szCs w:val="21"/>
        </w:rPr>
        <w:t>。你们一起扛过事、共过难，知道对方的人品和做事的底线，你可以放心跟他合作、找他帮忙、跟他交换资源，他不会坑你，你也不会骗他。但是你们不一定会聊最深处的情绪，你不会跟他说你最近抑郁到想跳楼，他也不会跟你说他婚姻里的一地鸡毛，你们的交换落地在具体的事上，靠谱、稳当，这就够了。</w:t>
      </w:r>
    </w:p>
    <w:p w14:paraId="605A090B">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b/>
          <w:bCs/>
          <w:sz w:val="21"/>
          <w:szCs w:val="21"/>
        </w:rPr>
        <w:t>核心带宽（万兆）：知心 / 过命的朋友</w:t>
      </w:r>
      <w:r>
        <w:rPr>
          <w:rFonts w:hint="eastAsia" w:ascii="Songti SC Regular" w:hAnsi="Songti SC Regular" w:eastAsia="Songti SC Regular" w:cs="Songti SC Regular"/>
          <w:sz w:val="21"/>
          <w:szCs w:val="21"/>
        </w:rPr>
        <w:t>。这种朋友一辈子可能也就一两个。你在他面前不用装、不用撑、不用怕被笑话，你最不堪的样子他见过，你最傻逼的时候他陪过，你风光的时候他不会凑上来蹭好处，你落难的时候他第一个到。你们不用天天联系，不用刻意维护，你知道只要你开口，他能帮的一定帮，帮不了的也会想办法帮。这种朋友是可遇不可求的，遇到了是运气，遇不到也正常，不用逼自己必须有。</w:t>
      </w:r>
    </w:p>
    <w:p w14:paraId="4538E0C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朋友与独立：好的朋友，从来不会绑住你</w:t>
      </w:r>
    </w:p>
    <w:p w14:paraId="4E89548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很多人说 “多个朋友多条路”，这句话其实把朋友当成了工具 —— 交朋友是为了以后自己有路可走。但真的朋友从来不是你的 “路”，是你走在路上的时候，旁边和你一起走的人。</w:t>
      </w:r>
    </w:p>
    <w:p w14:paraId="4929E41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而且，真朋友一定是两个独立的人才能交上的。如果你自己不独立，你交的不是朋友，是靠山：你指望他养你，指望他帮你解决所有问题，指望他为你的情绪负责，这本质上是保护连接，是依附，时间长了要么你把他拖垮，要么他把你控制住，根本不会有平等的交换。</w:t>
      </w:r>
    </w:p>
    <w:p w14:paraId="4520FBA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两个独立的人做朋友，逻辑是 “我一个人也能把路走下去，但是有你一起走，这条路更有意思”：我们不用绑在一起，你有你的方向，我有我的方向，同路的时候我们真心相待，互相帮衬；不同路的时候我们好好道别，互不拖累。我不会要求你为我放弃你的路，你也不会要求我跟着你走，我们各自把自己的日子过好，偶尔停下来一起喝口水，聊聊路上的风景，这就够了。</w:t>
      </w:r>
    </w:p>
    <w:p w14:paraId="0339FEE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好的朋友从来不会用 “义气” 绑架你，不会要求你按照他的想法活，不会因为你选了和他不一样的路就跟你翻脸。他会看着你往前走，你走得好他真心高兴，你走岔了他提醒你一句，你摔了他拉你一把，然后你们继续各走各的 —— 不用道谢，也不用觉得亏欠，因为你知道，换做是他摔了，你也会这么做。</w:t>
      </w:r>
    </w:p>
    <w:p w14:paraId="2422664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关于朋友的三个误区</w:t>
      </w:r>
    </w:p>
    <w:p w14:paraId="3130CA5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人这一辈子在交朋友上踩的坑，大多逃不开这三个执念： </w:t>
      </w:r>
    </w:p>
    <w:p w14:paraId="38093C0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第一个误区：朋友越多越好。</w:t>
      </w:r>
      <w:r>
        <w:rPr>
          <w:rFonts w:hint="eastAsia" w:ascii="Songti SC Regular" w:hAnsi="Songti SC Regular" w:eastAsia="Songti SC Regular" w:cs="Songti SC Regular"/>
          <w:sz w:val="21"/>
          <w:szCs w:val="21"/>
          <w:lang w:val="en-US" w:eastAsia="zh-CN"/>
        </w:rPr>
        <w:t xml:space="preserve"> 微信里五千个好友，天天有酒局，走到哪都有人叫哥，这不叫朋友多，这叫浅连接多。人的能量是有限的，维持高密度连接是要花时间、花精力、花真心的，你不可能对一百个人都掏心掏肺，就像你不可能同时和一百个人走一辈子的路。把浪费在无效社交上的时间，花在少数几个真朋友身上，比认识一千个泛泛之交有用得多。 </w:t>
      </w:r>
    </w:p>
    <w:p w14:paraId="0EDCBA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第二个误区：朋友必须天天联系。</w:t>
      </w:r>
      <w:r>
        <w:rPr>
          <w:rFonts w:hint="eastAsia" w:ascii="Songti SC Regular" w:hAnsi="Songti SC Regular" w:eastAsia="Songti SC Regular" w:cs="Songti SC Regular"/>
          <w:sz w:val="21"/>
          <w:szCs w:val="21"/>
          <w:lang w:val="en-US" w:eastAsia="zh-CN"/>
        </w:rPr>
        <w:t xml:space="preserve"> 很多人觉得多久没说话就是感情淡了，必须靠天天点赞、经常凑局才能维持关系。其实需要刻意维持的朋友，都是因为密度不够、记忆太薄，一旦停止场景交换，连接马上就断了。真正的厚连接，是 “不联系也不会忘” 的 —— 你们各自在自己的生活里忙活，半年一年不说话，但是看到他喜欢的东西还是会想起他，他遇到事第一个想到的还是你，一见面还是有说不完的废话，根本不会觉得生疏。好的朋友从来不会用 “你多久没找我了” 道德绑架你，因为你们的信任在共享的记忆里，不在聊天记录的长度里。</w:t>
      </w:r>
    </w:p>
    <w:p w14:paraId="674B354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kern w:val="0"/>
          <w:sz w:val="21"/>
          <w:szCs w:val="21"/>
          <w:lang w:val="en-US" w:eastAsia="zh-CN" w:bidi="ar"/>
        </w:rPr>
      </w:pPr>
      <w:r>
        <w:rPr>
          <w:rFonts w:hint="eastAsia" w:ascii="Songti SC Regular" w:hAnsi="Songti SC Regular" w:eastAsia="Songti SC Regular" w:cs="Songti SC Regular"/>
          <w:b/>
          <w:bCs/>
          <w:sz w:val="21"/>
          <w:szCs w:val="21"/>
          <w:lang w:val="en-US" w:eastAsia="zh-CN"/>
        </w:rPr>
        <w:t>第三个误区：朋友就要走一辈子。</w:t>
      </w:r>
      <w:r>
        <w:rPr>
          <w:rFonts w:hint="eastAsia" w:ascii="Songti SC Regular" w:hAnsi="Songti SC Regular" w:eastAsia="Songti SC Regular" w:cs="Songti SC Regular"/>
          <w:sz w:val="21"/>
          <w:szCs w:val="21"/>
          <w:lang w:val="en-US" w:eastAsia="zh-CN"/>
        </w:rPr>
        <w:t xml:space="preserve"> 很多人因为和老朋友走散了难过，觉得是自己哪里做得不好，或者是对方变了心。其实就像徒步的时候，有人同路走十里，有人同路走一百里，到了岔路口，他要往东，你要往西，方向不一样了，共同的话题少了，交换的密度慢慢降下来了，连接自然就淡了。这不是背叛，也不是谁错了，只是路不同了而已。不用强求，也不用诋毁，你们一起走过的那段路是真的，那些互相帮过的忙是真的，那些围着火堆说过的废话是真的，这就够了。朋友从来没有 “必须陪你走一辈子” 的义务，能走一段，就已经是很好的缘分了。</w:t>
      </w:r>
    </w:p>
    <w:p w14:paraId="77AF18D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3E00826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从连接的框架看，朋友是独立个体能拥有的最自由的连接。 它没有血缘的天生绑定，没有婚姻的契约责任，没有交易的明码标价，也没有保护连接的不对等依附。它唯一的纽带，是两个自愿的人，在彼此的生命里投入了实打实的时间，攒下了一段段独属于彼此的记忆，交换了一份份不算计的热乎气。</w:t>
      </w:r>
    </w:p>
    <w:p w14:paraId="2A8877F5">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你不用八面玲珑，不用刻意讨好，不用勉强自己融不适合的圈子，不用怕没朋友就活不下去。你只要实实在在走自己的路，遇到同路的人就真心相待，能处就处，处不来就散，真心换真心，换不来就转身。</w:t>
      </w:r>
    </w:p>
    <w:p w14:paraId="62CF7C5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人这一辈子，真的不需要太多朋友。有那么一两个，在你累的时候能陪你坐会儿，在你难的时候能拉你一把，在你说废话的时候愿意听，在你不用装的时候能让你松下来，就已经是天大的运气了。 毕竟走长路的时候，有个不用设防的同路人，总比一个人闷头走强。哪怕只走一段，那点热乎气，也够你记好久。</w:t>
      </w:r>
    </w:p>
    <w:p w14:paraId="1F45648A">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82" w:name="_Toc1241612751"/>
      <w:r>
        <w:rPr>
          <w:rFonts w:hint="eastAsia" w:ascii="Songti SC Black" w:hAnsi="Songti SC Black" w:eastAsia="Songti SC Black" w:cs="Songti SC Black"/>
          <w:sz w:val="32"/>
          <w:szCs w:val="32"/>
        </w:rPr>
        <w:t>关于恋爱</w:t>
      </w:r>
      <w:bookmarkEnd w:id="82"/>
    </w:p>
    <w:p w14:paraId="7BC54A4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“关关雎鸠，在河之洲。窈窕淑女，君子好逑。” 《诗经》开篇第一首，写的便是人心最本能的欢喜。孤身行走世间，忽然撞见一个契合的人，心底生出无处安放的悸动，日夜惦念，寤寐求之，辗转反侧。三千年前古人藏在诗句里的心动，放到今天依旧分毫不差，我们同样会为一个眼神、一句闲谈、一次并肩心动，在深夜反复回想，甘愿为一份相逢倾注温柔与期待。这份本能的奔赴，便是世人常说的情投意合，是恋爱最动人、最温柔的底色。</w:t>
      </w:r>
    </w:p>
    <w:p w14:paraId="27ACC01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是动人的心意之外，恋爱自有一层客观运行的框架。浓烈的好感从不是凭空降临，所谓一见钟情、怦然心动，本质是两个独立的人，下意识完成了一场快速的信号匹配。你们的审美、三观、处事节奏、对生活的期待恰好同频，意识还来不及理清缘由，身体先给出了热烈回应 —— 心跳慌乱、心生欢喜，这份合拍，便是情投意合最直观的来源。</w:t>
      </w:r>
    </w:p>
    <w:p w14:paraId="7541A18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情投意合是恋爱的起点，是推开彼此世界的钥匙，却不是恋爱的全部答案。 很多人误以为，只要心意相通、处处投机，两个人便能顺理成章走完一生。可真正长久的相处，从来不止依靠初见时的默契。恋爱剥开所有诗意滤镜，本质是两个独立节点，以低消耗、低退出成本的方式相伴同行，慢慢验证：这份情投意合，能不能扛住现实琐碎、观念分歧与人生变数，是否值得走向排他、深度绑定的长久关系。</w:t>
      </w:r>
    </w:p>
    <w:p w14:paraId="3DEC348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有人觉得这番解读太过冰冷，冲淡了情爱里的温柔，实则恰恰相反。看清恋爱底层的逻辑，反而更能珍惜难得的情投意合。心意相合是可遇不可求的缘分，而长久相伴，需要在这份合拍之上，慢慢完成双向的磨合与检验。</w:t>
      </w:r>
    </w:p>
    <w:p w14:paraId="3F151A2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恋爱：依托情投意合而生的兼容性验证阶段</w:t>
      </w:r>
    </w:p>
    <w:p w14:paraId="6E35C70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情投意合，是启动一段恋爱的先决动力。正是因为彼此相处舒心、言语投机、心生爱慕，我们才愿意分出大量时间、注意力，开启一段专属二人的相处测试。 恋爱本身，是双方正式踏入婚姻、共同生活、共同承担养育责任前的缓冲期。核心意义，便是在分开代价尚且微小的时候，完整展露真实的自我，检验这份 “情投意合” 能否落地于柴米油盐、矛盾挫折之中，规避深度绑定后才发现彼此难以适配的遗憾。</w:t>
      </w:r>
    </w:p>
    <w:p w14:paraId="1C27B9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份逻辑能够解释恋爱里所有寻常小事：我们愿意一同奔赴陌生旅途、尝试新鲜事物，不只是贪恋相伴的浪漫，更是在多样场景里观察对方应对压力、分配取舍的模样，看清抛开合拍的表象，二人的处事模式能否兼容；适度争吵也从不是感情的破坏者，冲突最能褪去伪装，看清彼此处理矛盾的方式，检验温柔投机之外，双方能否包容分歧；长久的陪伴必不可少，一时的默契容易伪装，日复一日的相处才会暴露本性，时间会客观检验，这份情投意合究竟是短暂新鲜感，还是刻在骨子里的同频。</w:t>
      </w:r>
    </w:p>
    <w:p w14:paraId="162BCAC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恋爱与其他人际连接的根本区别：独一份的排他偏爱</w:t>
      </w:r>
    </w:p>
    <w:p w14:paraId="5ADDB8F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前文聊过交易、挚友、血缘、互助保护等各类人际连接，唯有恋爱，以情投意合为根基，自带独一无二的排他属性。 交易无需专一，我们可以同时和多家商户往来；朋友不分唯一，不同知己能分担我们不同的情绪与需求；血缘与生俱来，无从选择。但恋爱不同，当你认定一人、心生情投意合的欢喜，便会主动停下对其他人的观望，自愿把全部温柔、空闲与心意，独独交付给眼前人。</w:t>
      </w:r>
    </w:p>
    <w:p w14:paraId="65A41CA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份专一，本身要付出不小代价：我们放弃其他潜在相逢的可能，把所有期待押在尚未完全熟悉的人身上。也正因如此，心动、情投意合才会拥有如此强大的感染力。理智会计算投入与风险，但心底那份合拍的欢喜会推着人放下顾虑，勇敢奔赴一段未知的相处，甘愿为了难得的契合，承担不确定的试错成本。</w:t>
      </w:r>
    </w:p>
    <w:p w14:paraId="7D00ED3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一段恋爱，在情投意合之外，悄悄积攒三样珍贵事物</w:t>
      </w:r>
    </w:p>
    <w:p w14:paraId="4F3DCFD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心动带来一时的合拍，长久的恋爱会在默契之上，慢慢沉淀三类无法替代的积累，支撑关系走得更远：</w:t>
      </w:r>
    </w:p>
    <w:p w14:paraId="0BAB89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兼容性数据 情投意合只能证明表层喜好、观念相合，而长久生活要面对资源分配、未来规划、家庭相处等现实问题。一次次沟通、磨合、妥协，都是在记录二人的适配程度，判断这份心意相通，是否足以支撑往后数十年的并肩。</w:t>
      </w:r>
    </w:p>
    <w:p w14:paraId="046ECA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信任额度 投缘只能带来好感，信任却要靠一件件小事慢慢积攒。许下的承诺如约兑现，脆弱时刻被温柔接纳，失意之时彼此扶持，每一次双向的善待，都会为感情储蓄信任。往后人生遭遇风浪时，这份信任便是关系最坚实的底气。</w:t>
      </w:r>
    </w:p>
    <w:p w14:paraId="7906937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独属于二人的共同记忆 世间能让人感到情投意合的人或许不止一个，但专属的回忆无法复制。一同走过的路、分享过的心事、熬过的低谷、共享过的细碎欢喜，层层堆叠成独属于彼此的羁绊。这份厚重的过往，是单纯的心意契合永远无法替代的。</w:t>
      </w:r>
    </w:p>
    <w:p w14:paraId="7163010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恋爱在所有人际连接谱系中的独特位置</w:t>
      </w:r>
    </w:p>
    <w:p w14:paraId="4BFF3C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各类人际连接各有边界，恋爱融合多种关系特质，却又独一无二： 它带有交易的影子：二人互相交付时间、情绪、陪伴，交换温暖与理解，在相处中评估彼此的底气与支撑能力； 它藏着互相保护的底色：因为情投意合而生出偏爱，愿意主动包容、安抚对方，测试彼此能否成为对方的避风港； 它具备血缘的前置属性：若二人磨合顺利、心意始终契合，这段关系会走向婚姻，孕育新的生命，搭建属于自己的血脉小家； 它保留挚友的松弛感：相处初期不必背负沉重责任，仅凭心意相合自在闲谈、彼此慰藉。</w:t>
      </w:r>
    </w:p>
    <w:p w14:paraId="307F772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恋爱最特殊之处在于：依托情投意合开启相伴，却不提前许诺终身捆绑。在合并资产、共担人生重担之前，两个人拥有充足空间试探、磨合，确认这份契合能否支撑长期同行。测试顺利，便可升级为婚姻的深度绑定；若磨合后发现难以长久适配，分开也不必付出巨大代价。</w:t>
      </w:r>
    </w:p>
    <w:p w14:paraId="2826F51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恋爱四大核心结构功能</w:t>
      </w:r>
    </w:p>
    <w:p w14:paraId="52533BB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功能一：边界对齐，守住情投意合里的分寸</w:t>
      </w:r>
    </w:p>
    <w:p w14:paraId="001FDB3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初见的投机只会展露浅层喜好，随着信任加深，两人会慢慢袒露自己的底线、诉求与期待：什么可以包容，什么无法妥协，什么能够协商退让。 倘若核心边界冲突无法调和，再浓烈的情投意合也会慢慢消耗殆尽，关系自然走向落幕；若双方愿意彼此迁就、对齐底线，原本的心意相通，便会沉淀为稳定长久的温柔。</w:t>
      </w:r>
    </w:p>
    <w:p w14:paraId="3BF0C1A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功能二：双向资源评估，让合拍落地现实</w:t>
      </w:r>
    </w:p>
    <w:p w14:paraId="1F31857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心动只看精神契合，生活离不开现实支撑。相处过程中，我们会不自觉观察对方的责任心、谋生能力、待人处事的可靠程度。这份评估从来不是功利算计，而是确认：眼前这个与我情投意合的人，能否在往后岁月里，与我一同分担生活风雨。评估是双向的，我们审视对方的同时，也把真实的自己交付对方评判。</w:t>
      </w:r>
    </w:p>
    <w:p w14:paraId="605EBF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功能三：低代价退出机制，给不合适的合拍留余地</w:t>
      </w:r>
    </w:p>
    <w:p w14:paraId="0C70696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婚姻绑定资产、家族、后代，分开损耗巨大；而恋爱依托情绪与心意存续，没有共同资产、绑定责任的束缚。哪怕曾经十分投缘，若磨合后发现难以同行，只需收回注意力、停止相伴，便能体面告别，不必承担撕裂式的损失。也正因这份低门槛的退场权，我们才敢放心依靠一时的情投意合，大胆开启一段相处。</w:t>
      </w:r>
    </w:p>
    <w:p w14:paraId="56F1773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功能四：长期信号验证，分辨一时好感与长久契合</w:t>
      </w:r>
    </w:p>
    <w:p w14:paraId="7620183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初见的情投意合或许源于伪装，日复一日的相处会不断验证对方的言行：承诺是否兑现、情绪是否稳定、逆境之中是否依旧保有温柔。只有长期相处里持续稳定的正向反馈，才能证明这份合拍不是一时新鲜感，而是稳定可靠的长久适配。</w:t>
      </w:r>
    </w:p>
    <w:p w14:paraId="728763A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恋爱的两种前行方向，情投意合贯穿始终</w:t>
      </w:r>
    </w:p>
    <w:p w14:paraId="59343AB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方向一：走向婚姻与代际延续</w:t>
      </w:r>
    </w:p>
    <w:p w14:paraId="19131E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当二人经过长期磨合，确认彼此高度适配，这份情投意合便会延伸至组建家庭、养育后代。 养育子女需要长期稳定的资源、陪伴与扶持，所以恋爱阶段的磨合、信任积累格外重要。若仅靠一时心动，没有完成边界、资源、观念的对齐，新生的孩子只会放大二人之间的矛盾；唯有在合拍的基础上完成完整测试，才能携手搭建安稳的小家，共同承担代际传承的责任。</w:t>
      </w:r>
    </w:p>
    <w:p w14:paraId="3CEEB69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rPr>
        <w:t>方向二：止于相伴，不追求家庭与生育</w:t>
      </w:r>
    </w:p>
    <w:p w14:paraId="3F252F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也有一部分恋爱，初心与终点都只是彼此陪伴。二人性情相合、心意相通，享受彼此带来的情绪支撑与精神共鸣，却无意合并资产、孕育后代。 此时情投意合便是关系全部的意义，不必强行推进至婚姻结构。只要双方愿意持续交换情绪、彼此慰藉，这份依托默契而生的陪伴，就能长久延续。</w:t>
      </w:r>
    </w:p>
    <w:p w14:paraId="2DF6ADF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情感与心动：情投意合是恋爱的续航燃料</w:t>
      </w:r>
    </w:p>
    <w:p w14:paraId="0CD6487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很多人分不清心动、情投意合与相处磨合的区别，二者各司其职，缺一不可。 初见的怦然心动、言语投机的情投意合，是开启关系的点火开关，一瞬间完成匹配，告诉我们 “这个人值得靠近”； 但长久的磨合、边界对齐、信任积累，是一套缓慢漫长的验证过程，短期很难看到明确结果，理智常常会觉得投入大于回报。而心底那份情投意合带来的欢喜、眷恋，便是支撑我们坚持走完漫长磨合期的燃料，避免关系在尚未看清彼此适配度时，就因理智权衡草草结束。</w:t>
      </w:r>
    </w:p>
    <w:p w14:paraId="20EC9F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只是温柔的心意只能提供动力，无法抹平现实分歧。当相处推进到共同规划、分摊生活压力时，仅靠精神层面的合拍远远不够，资源观念、矛盾处理方式、责任担当的契合，才是关系能否走下去的核心标尺。</w:t>
      </w:r>
    </w:p>
    <w:p w14:paraId="64079B8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总结</w:t>
      </w:r>
    </w:p>
    <w:p w14:paraId="7C9A752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恋爱，始于一见倾心的情投意合，是两个独立个体，以情绪共鸣为起点，开展长期同行可行性测试的专属连接。 它四大核心作用为：对齐彼此边界、双向评估现实适配、保留低成本退出通道、长期验证对方言行一致性。 心动与心意相通，是支撑恋爱初期持续投入的精神燃料；但一段关系能否跨过测试期，走向婚姻深度绑定，最终要看二人能否在资源、责任、矛盾处理层面达成长期兼容。 若磨合后双向适配，这份始于情投意合的相伴，便能升级为资源合并、共担代际责任的婚姻；若磨合后分歧难以调和，也能趁着退出成本尚低体面分开，留存当初相遇时那份合拍的温柔。</w:t>
      </w:r>
    </w:p>
    <w:p w14:paraId="67BEC633">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p>
    <w:p w14:paraId="106B856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83" w:name="_Toc686908158"/>
      <w:r>
        <w:rPr>
          <w:rFonts w:hint="eastAsia" w:ascii="Songti SC Black" w:hAnsi="Songti SC Black" w:eastAsia="Songti SC Black" w:cs="Songti SC Black"/>
          <w:sz w:val="32"/>
          <w:szCs w:val="32"/>
        </w:rPr>
        <w:t>关于养育</w:t>
      </w:r>
      <w:bookmarkEnd w:id="83"/>
    </w:p>
    <w:p w14:paraId="29DAD90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长江流域还存在母系氏族，走婚的形式养育的任务交由女方家庭实现，男方提供生存资源。这是哺乳动物普遍的共性，女方抚养后代。这种女性地位的产生由生育价值和实现成本决定。</w:t>
      </w:r>
    </w:p>
    <w:p w14:paraId="3040B51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养育成本</w:t>
      </w:r>
    </w:p>
    <w:p w14:paraId="5D67E4E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母系氏族不是文化选择，是对生物学成本-收益不对称的路径依赖。</w:t>
      </w:r>
    </w:p>
    <w:p w14:paraId="585864B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在哺乳动物普遍的结构中，雌性承担了大部分抚养成本：妊娠、分娩、哺乳。这些是物理层面的投入，不可转让，不可延迟。雄性提供的是资源输入，不参与抚养过程本身。</w:t>
      </w:r>
    </w:p>
    <w:p w14:paraId="6FC1128C">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这意味着：</w:t>
      </w:r>
      <w:r>
        <w:rPr>
          <w:rFonts w:hint="eastAsia" w:ascii="Songti SC Regular" w:hAnsi="Songti SC Regular" w:eastAsia="Songti SC Regular" w:cs="Songti SC Regular"/>
          <w:b/>
          <w:bCs/>
          <w:sz w:val="21"/>
          <w:szCs w:val="21"/>
        </w:rPr>
        <w:t>成本承担者在谁那里，决策权就在谁那里</w:t>
      </w:r>
      <w:r>
        <w:rPr>
          <w:rFonts w:hint="eastAsia" w:ascii="Songti SC Regular" w:hAnsi="Songti SC Regular" w:eastAsia="Songti SC Regular" w:cs="Songti SC Regular"/>
          <w:sz w:val="21"/>
          <w:szCs w:val="21"/>
        </w:rPr>
        <w:t>。</w:t>
      </w:r>
    </w:p>
    <w:p w14:paraId="38D8522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女性能决定是否继续妊娠、如何分配资源、让谁接入这个新节点。这些决策权来自她承担了不可转移的成本——不是“女性地位高”，而是“系统在谁那里承载了更多成本，谁就掌握该节点的初始配置权限”。</w:t>
      </w:r>
    </w:p>
    <w:p w14:paraId="54162E2E">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走婚制是这一结构的社会化延续：抚养留在女方家庭，男方提供资源。女方家庭控制新节点的初始配置，男方通过资源供给获得连接权和访问权。权力不在“谁的地位高”，而在“谁控制抚养过程的持续输出”。</w:t>
      </w:r>
    </w:p>
    <w:p w14:paraId="289013BC">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val="0"/>
          <w:bCs w:val="0"/>
          <w:i w:val="0"/>
          <w:iCs w:val="0"/>
          <w:caps w:val="0"/>
          <w:color w:val="0F1115"/>
          <w:spacing w:val="0"/>
          <w:sz w:val="21"/>
          <w:szCs w:val="21"/>
          <w:shd w:val="clear" w:fill="FFFFFF"/>
        </w:rPr>
        <w:t>同样的法则</w:t>
      </w:r>
      <w:r>
        <w:rPr>
          <w:rFonts w:hint="eastAsia" w:ascii="Songti SC Regular" w:hAnsi="Songti SC Regular" w:eastAsia="Songti SC Regular" w:cs="Songti SC Regular"/>
          <w:sz w:val="21"/>
          <w:szCs w:val="21"/>
        </w:rPr>
        <w:t>，在彩礼文化中被反向执行：</w:t>
      </w:r>
    </w:p>
    <w:p w14:paraId="02A379F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当婚姻作为连接结构成立时，生育成本仍然由女方承担。为了在决策权分配上实现新的平衡，男方需要提前支付一笔不可退出的成本——彩礼。</w:t>
      </w:r>
    </w:p>
    <w:p w14:paraId="4E96F9C8">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彩礼不是“买断”，不是“补偿”。它的结构功能是：在男方投入方向上也制造一笔不可退出的沉没成本。男方支付彩礼后，连接断裂意味着资源无法收回。女方承担生物学上不可转移的生育成本，男方承担经济上不可收回的彩礼成本。两笔不可退出的成本形成对等关系，使结构从单方面分配承担转向双方对齐。</w:t>
      </w:r>
    </w:p>
    <w:p w14:paraId="416CAE5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这个结构在不同地区的强度差异，取决于宗族势力能否维持彩礼作为不可退出成本的地位：</w:t>
      </w:r>
    </w:p>
    <w:p w14:paraId="3C17578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宗族弱的地方，婚姻退回个体决策，彩礼失去了“家族契约”的功能，沦为可协商、可退还的象征性程序。城市化完成的地方，连接网络从宗族转向职业网络，彩礼的信任锚点地位被替代，刚性消失。</w:t>
      </w:r>
    </w:p>
    <w:p w14:paraId="7B8FD6C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走婚制下，从来就没有彩礼这个协议，成本由女方承担，资源由男方周期性输入。</w:t>
      </w:r>
    </w:p>
    <w:p w14:paraId="3DEFF787">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收入高的地方，彩礼在家庭总财富中的比重下降，退出成本功能已被稀释。彩礼强，意味着宗族网络足够强，能够把彩礼约定为不可退出的沉没成本并强制执行。彩礼弱，意味着宗族网络已经弱化，无法维持这一结构，或者城市化已经完成，婚姻决策从家族让渡给个体。</w:t>
      </w:r>
    </w:p>
    <w:p w14:paraId="283EC57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养育：家庭系统的代际负熵转移</w:t>
      </w:r>
    </w:p>
    <w:p w14:paraId="1054359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养育在框架中的精确定位</w:t>
      </w:r>
    </w:p>
    <w:p w14:paraId="0A1DFB9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从家庭来看，养育是家庭系统将其持有的降熵能力、信息积累、保护结构向新接入节点的定向输出。</w:t>
      </w:r>
    </w:p>
    <w:p w14:paraId="3D147CA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新节点（婴儿）接入系统时的状态：高熵——无法自我获取资源、无法识别威胁、无法维持体温、无法完成代谢调节。任何系统的运作都面临一个基本要求：新接入的节点只有在获得足够的负熵输入后才能完成初始配置，使其能够在后续时间里独立获取资源。</w:t>
      </w:r>
    </w:p>
    <w:p w14:paraId="5095853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养育是家庭系统为新节点在初始配置完成之前，持续提供资源输入、信息输入和保护输入的操作。</w:t>
      </w:r>
    </w:p>
    <w:p w14:paraId="0F5E042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养育的四个输出维度</w:t>
      </w:r>
    </w:p>
    <w:p w14:paraId="1440521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第一维度：资源输出</w:t>
      </w:r>
    </w:p>
    <w:p w14:paraId="149775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新节点在接入后的前几年，完全不具备独立获取生存资源的能力。食物、住所、衣物、医疗——这些都是由家庭系统的其他成员提供的。</w:t>
      </w:r>
    </w:p>
    <w:p w14:paraId="34738B1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这个输出不是一次性的，而是持续的、随时间递减的。随着新节点的生长，它逐步获得自我获取的能力：自主进食、识别危险、表达需求、与外部进行交易连接。家庭系统的资源输出随着新节点的能力增长而逐步减少，直到新节点能够完全接入社会的资源获取通道。</w:t>
      </w:r>
    </w:p>
    <w:p w14:paraId="775645C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第二维度：信息输出</w:t>
      </w:r>
    </w:p>
    <w:p w14:paraId="42955AE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新节点的初始信息持有量为零——它不知道什么是威胁、什么是食物、什么是连接、什么是边界。它通过家庭系统获得关于外部世界的初始认知：什么东西可以接近、什么行为会导致什么后果、哪些信号可以被信任。</w:t>
      </w:r>
    </w:p>
    <w:p w14:paraId="5A4A2EE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这个输出决定了新节点的默认识别模式。如果家庭系统在早期输出的信息是“外部世界是危险的、连接是不可靠的”，新节点在接入社会连接时会更倾向于高风险识别、更长的验证周期。如果输出的信息是“外部世界是可接近的、连接是有回报的”，新节点在接入社会连接时会更倾向于信号检测和主动接触。</w:t>
      </w:r>
    </w:p>
    <w:p w14:paraId="3853313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第三维度：保护输出</w:t>
      </w:r>
    </w:p>
    <w:p w14:paraId="1715845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新节点在接入初期没有自我维持边界的能力。它不知道什么是安全的接触范围，不知道与外部节点的连接深度应该如何控制，不知道在什么条件下需要退出连接。</w:t>
      </w:r>
    </w:p>
    <w:p w14:paraId="19E26A3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家庭系统通过直接的物理监护（提供固定的、可预测的外部接触范围、限制新节点的连接深度）、信号识别训练（什么信号意味着危险、什么信号意味着可继续接触、什么信号意味着终止接触）来完成保护输出。随着新节点的自我保护机制逐步形成，家庭系统的保护输出从直接控制转向信号识别和接触范围调整。</w:t>
      </w:r>
    </w:p>
    <w:p w14:paraId="5C062B2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b/>
          <w:bCs/>
          <w:i w:val="0"/>
          <w:iCs w:val="0"/>
          <w:caps w:val="0"/>
          <w:color w:val="333333"/>
          <w:spacing w:val="0"/>
          <w:sz w:val="21"/>
          <w:szCs w:val="21"/>
          <w:u w:val="none"/>
        </w:rPr>
      </w:pPr>
      <w:r>
        <w:rPr>
          <w:rFonts w:hint="eastAsia" w:ascii="Songti SC Regular" w:hAnsi="Songti SC Regular" w:eastAsia="Songti SC Regular" w:cs="Songti SC Regular"/>
          <w:b/>
          <w:bCs/>
          <w:i w:val="0"/>
          <w:iCs w:val="0"/>
          <w:caps w:val="0"/>
          <w:color w:val="333333"/>
          <w:spacing w:val="0"/>
          <w:sz w:val="21"/>
          <w:szCs w:val="21"/>
          <w:u w:val="none"/>
          <w:shd w:val="clear" w:fill="FFFFFF"/>
        </w:rPr>
        <w:t>第四维度：规则</w:t>
      </w:r>
      <w:r>
        <w:rPr>
          <w:rFonts w:hint="eastAsia" w:ascii="Songti SC Regular" w:hAnsi="Songti SC Regular" w:eastAsia="Songti SC Regular" w:cs="Songti SC Regular"/>
          <w:b/>
          <w:bCs/>
          <w:i w:val="0"/>
          <w:iCs w:val="0"/>
          <w:caps w:val="0"/>
          <w:color w:val="333333"/>
          <w:spacing w:val="0"/>
          <w:sz w:val="21"/>
          <w:szCs w:val="21"/>
          <w:u w:val="none"/>
          <w:shd w:val="clear" w:fill="FFFFFF"/>
          <w:lang w:val="en-US" w:eastAsia="zh-CN"/>
        </w:rPr>
        <w:t>与归属</w:t>
      </w:r>
      <w:r>
        <w:rPr>
          <w:rFonts w:hint="eastAsia" w:ascii="Songti SC Regular" w:hAnsi="Songti SC Regular" w:eastAsia="Songti SC Regular" w:cs="Songti SC Regular"/>
          <w:b/>
          <w:bCs/>
          <w:i w:val="0"/>
          <w:iCs w:val="0"/>
          <w:caps w:val="0"/>
          <w:color w:val="333333"/>
          <w:spacing w:val="0"/>
          <w:sz w:val="21"/>
          <w:szCs w:val="21"/>
          <w:u w:val="none"/>
          <w:shd w:val="clear" w:fill="FFFFFF"/>
        </w:rPr>
        <w:t>输出</w:t>
      </w:r>
    </w:p>
    <w:p w14:paraId="4041AB9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新节点在接入初期没有决策参照系——它不知道哪些行为在连接中是可接受的、哪些行为会触发送达端异常、哪些决策会带来持续的通道成本上升或保护衰减。</w:t>
      </w:r>
    </w:p>
    <w:p w14:paraId="1517CFD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i w:val="0"/>
          <w:iCs w:val="0"/>
          <w:caps w:val="0"/>
          <w:color w:val="333333"/>
          <w:spacing w:val="0"/>
          <w:sz w:val="21"/>
          <w:szCs w:val="21"/>
          <w:u w:val="none"/>
          <w:shd w:val="clear" w:fill="FFFFFF"/>
        </w:rPr>
        <w:t>家庭系统通过直接的反馈和持续的示范来完成规则输出：什么是允许的、什么是禁止的、什么是协商后可以调整的、什么是不可协商的。规则输出为初始决策建立了可运行的参照系——新节点在形成自己的决策参照系之前，需要一套可用的默认规则来支持初始决策。</w:t>
      </w:r>
    </w:p>
    <w:p w14:paraId="2E9D762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sz w:val="21"/>
          <w:szCs w:val="21"/>
          <w:lang w:val="en-US" w:eastAsia="zh-CN"/>
        </w:rPr>
        <w:t>同时，这些规则的传递始终伴随着归属信号的释放。新节点不仅在接收“什么能做、什么不能做”，还在接收“你是被接纳的、你是被需要的”这个底层信号。规则告诉它如何不被系统排斥，归属感告诉它它已经属于这个系统。两者在传递过程中同时生效：规则提供可运行的参照系，归属感提供“我在这里是被允许存在的”这一底层确认，使新节点在接入社会连接时拥有更稳定的初始立场——它知道自己是被系统识别为有效的节点，它的存在本身已被确认，而不需要先证明自己值得被允许进入系统才能开始运行。</w:t>
      </w:r>
    </w:p>
    <w:p w14:paraId="28866F7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养育的成本结构</w:t>
      </w:r>
    </w:p>
    <w:p w14:paraId="49B8392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养育的成本不仅来自资源的直接消耗，还来自家庭系统其他功能在养育期间被占用的部分：</w:t>
      </w:r>
    </w:p>
    <w:p w14:paraId="7A2C546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注意力占用：养育期间，家庭系统需要将大量注意力投入到新节点的监测、识别、响应上。这个输出会占用系统用于其他功能的带宽——信息获取、连接扩展、资源获取效率的优化——导致这些功能的输出减少或停顿。</w:t>
      </w:r>
    </w:p>
    <w:p w14:paraId="2B3E508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资源重新分配：家庭系统在养育期间需要将一部分原本用于其他用途的资源转移到新节点上——原本用于连接扩展的持有量可能被重新分配给新节点的维持成本，原本用于保护储备的资源可能被重新分配给新节点在早期运行的消耗。</w:t>
      </w:r>
    </w:p>
    <w:p w14:paraId="5B24A4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时间重新分配：养育期间，家庭系统中的其他节点需要将一部分原本用于其他活动的时间重新分配给新节点的照料和支持——这些时间无法同时用于连接扩展、信息获取、资源获取的优化，系统的其他功能输出会在养育期间受到压缩。</w:t>
      </w:r>
    </w:p>
    <w:p w14:paraId="2C0E226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养育的目标：新节点达到独立运行状态</w:t>
      </w:r>
    </w:p>
    <w:p w14:paraId="27F4EF4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养育的终止条件不是“新节点达到法定成年年龄”，而是“新节点能够在不依赖家庭系统持续输入的情况下，独立维持生存基线、独立接入连接网络、独立更新决策参照系、独立进行资源获取和保护分配”。</w:t>
      </w:r>
    </w:p>
    <w:p w14:paraId="6F8E017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在达到这个状态之前，新节点的运行依赖于家庭系统的持续输出。在达到这个状态之后，家庭系统的输出可以转为备用支持——新节点在独立运行的基础上，可以根据自己的选择在需要时与家庭系统进行联系，而家庭系统的配置也能够支持新节点在不使用备用支持的情况下持续运转。</w:t>
      </w:r>
    </w:p>
    <w:p w14:paraId="29FCDDB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养育与家庭的关系</w:t>
      </w:r>
    </w:p>
    <w:p w14:paraId="557E3DA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家庭是养育的承载体。家庭系统的结构完整性决定了养育的可持续性：</w:t>
      </w:r>
    </w:p>
    <w:p w14:paraId="3FDD57B5">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如果家庭系统的连接网络宽，养育过程中的信息获取和资源输入可以来自多个方向，不会因为单条通道的封闭而中断。</w:t>
      </w:r>
    </w:p>
    <w:p w14:paraId="120CB1ED">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如果家庭系统的保护结构完善，养育过程中的故障处理可以分配给多个备用通道，不会因为主要保护通道的失效而丢失。</w:t>
      </w:r>
    </w:p>
    <w:p w14:paraId="0B150BA2">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i w:val="0"/>
          <w:iCs w:val="0"/>
          <w:caps w:val="0"/>
          <w:color w:val="333333"/>
          <w:spacing w:val="0"/>
          <w:sz w:val="21"/>
          <w:szCs w:val="21"/>
          <w:u w:val="none"/>
          <w:shd w:val="clear" w:fill="FFFFFF"/>
        </w:rPr>
        <w:t>如果家庭系统的持有量充足，养育过程中的资源消耗不会过度压缩家庭系统的其他功能，家庭系统可以在运行其他功能的同时维持养育输出的稳定性。</w:t>
      </w:r>
    </w:p>
    <w:p w14:paraId="2D7F7155">
      <w:pPr>
        <w:pStyle w:val="12"/>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firstLineChars="0"/>
        <w:jc w:val="both"/>
        <w:textAlignment w:val="auto"/>
        <w:rPr>
          <w:rFonts w:hint="eastAsia" w:ascii="Songti SC Regular" w:hAnsi="Songti SC Regular" w:eastAsia="Songti SC Regular" w:cs="Songti SC Regular"/>
          <w:i w:val="0"/>
          <w:iCs w:val="0"/>
          <w:caps w:val="0"/>
          <w:color w:val="333333"/>
          <w:spacing w:val="0"/>
          <w:sz w:val="21"/>
          <w:szCs w:val="21"/>
          <w:u w:val="none"/>
        </w:rPr>
      </w:pPr>
      <w:r>
        <w:rPr>
          <w:rFonts w:hint="eastAsia" w:ascii="Songti SC Regular" w:hAnsi="Songti SC Regular" w:eastAsia="Songti SC Regular" w:cs="Songti SC Regular"/>
          <w:i w:val="0"/>
          <w:iCs w:val="0"/>
          <w:caps w:val="0"/>
          <w:color w:val="333333"/>
          <w:spacing w:val="0"/>
          <w:sz w:val="21"/>
          <w:szCs w:val="21"/>
          <w:u w:val="none"/>
          <w:shd w:val="clear" w:fill="FFFFFF"/>
        </w:rPr>
        <w:t>养育的质量取决于家庭系统能够分配到新节点上的输出密度。这个密度由系统总持有量和其他功能占用量的差额决定。</w:t>
      </w:r>
    </w:p>
    <w:p w14:paraId="1EF3A45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2A3628F9">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养育</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是</w:t>
      </w:r>
      <w:r>
        <w:rPr>
          <w:rFonts w:hint="eastAsia" w:ascii="Songti SC Regular" w:hAnsi="Songti SC Regular" w:eastAsia="Songti SC Regular" w:cs="Songti SC Regular"/>
          <w:sz w:val="21"/>
          <w:szCs w:val="21"/>
        </w:rPr>
        <w:t>家庭系统对新接入节点在完成初始配置之前的定向输出。</w:t>
      </w:r>
    </w:p>
    <w:p w14:paraId="7864A4DF">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输出内容为四个维度：资源、信息、保护、规则。输出的密度取决于家庭系统的总持有量和其他功能占用量的差额。输出的持续时间取决于新节点达到独立运行状态所需的配置周期。</w:t>
      </w:r>
    </w:p>
    <w:p w14:paraId="52977DA1">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养育的结束不是新节点离开家庭系统，而是新节点能够在不需要家庭系统持续输入的情况下独立维持生存基线、接入连接网络、更新决策参照系。当它能够独立完成识别、决策、获取、保护时，养育的定向输出阶段就结束了。</w:t>
      </w:r>
    </w:p>
    <w:p w14:paraId="50FF79A5">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在此之前，新节点的存活和维持依赖于家庭系统的持续输出。在此之后，家庭系统与新节点的连接关系从定向输出转为可选连接。</w:t>
      </w:r>
    </w:p>
    <w:p w14:paraId="521ADFE4">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84" w:name="_Toc2140808881"/>
      <w:r>
        <w:rPr>
          <w:rFonts w:hint="eastAsia" w:ascii="Songti SC Black" w:hAnsi="Songti SC Black" w:eastAsia="Songti SC Black" w:cs="Songti SC Black"/>
          <w:sz w:val="32"/>
          <w:szCs w:val="32"/>
          <w:lang w:val="en-US" w:eastAsia="zh-CN"/>
        </w:rPr>
        <w:t>关于教育</w:t>
      </w:r>
      <w:bookmarkEnd w:id="84"/>
    </w:p>
    <w:p w14:paraId="221BA96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很多人根本没意识到学校到底在做什么——等意识到的时候，已经离了学校，站在社会门口，手里攥着一张成绩单，却发现它买不了任何一张自己真正想要的门票。</w:t>
      </w:r>
    </w:p>
    <w:p w14:paraId="1B4A84C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学校的第一重身份：国家选拔人才的筛子</w:t>
      </w:r>
    </w:p>
    <w:p w14:paraId="65E8545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学校教你的第一件事，不是知识，是服从。按时到校，按时交作业，按时考试。答案要写在规定的位置，字数要在规定的范围内。做对了加分，做错了扣分。这套规则的底层逻辑不是教育，是筛选。国家需要通过一个标准化的、可比较的、看起来公平的机制，把人口里最适合继续往上走的那一批挑出来，把不适合的留在下面。高考是这台机器最终的出口——所有人的十二年，最后浓缩成一张成绩单，然后被分流到不同的层级上。</w:t>
      </w:r>
    </w:p>
    <w:p w14:paraId="74DD72C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不是阴谋。任何一个现代国家都必须这么干。问题是，这套筛选机制不是为你设计的。它是为国家的人力资源规划设计的。你在这套系统里是一个数据点，不是一个具体的人。你在学校的每一天，不是在“学”，是在被测量。测量你的记忆力、服从性、抗压能力、在规定时间内完成规定任务的速度。这些都是工业社会需要的基础素质，但它们不是一个人安身立命的全部。</w:t>
      </w:r>
    </w:p>
    <w:p w14:paraId="552AD02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学校的第二重身份：你把生存技术外包给它</w:t>
      </w:r>
    </w:p>
    <w:p w14:paraId="1BC8789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你进了学校，你就天然地以为——学校教什么，我就学什么。学校考的，就是重要的。学校不考的，就是不重要的。</w:t>
      </w:r>
    </w:p>
    <w:p w14:paraId="1226BDA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外包。你把“我该学什么”这个问题的答案，完全交给了学校。学校说历史要背年份，你就背年份。学校说数学要刷题，你就刷题。你从来没问过自己：这个年份对我以后活得好不好，有什么用？这道题除了让我在考试里得两分，还留给我什么？你不问，是因为你信任这套系统。你相信它给你的，就是你需要的。</w:t>
      </w:r>
    </w:p>
    <w:p w14:paraId="0507AFF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但学校不给你的东西，恰恰是你最需要的。学校不教你怎么赚钱。不教你怎么跟人谈判。不教你怎么识别别人的谎言，也不教你怎么说一个不伤害关系但能保护自己的谎。不教你怎么谈恋爱，怎么分手，怎么在分手之后还能吃饭睡觉。不教你怎么应对失败——不是考试考砸了那种失败，是整个人生方向都被打翻的那种失败。不教你怎么照顾一个生病的人，不教你怎么面对死亡，不教你在一个没有标准答案的世界里做出一个你愿意承担的决策。</w:t>
      </w:r>
    </w:p>
    <w:p w14:paraId="783B9CB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这些东西，学校不教，不是因为它们不重要。是因为它们没法被标准化，没法被考试，没法被纳入筛子的孔径。它们不能帮你过分数线，所以它们不在课表里。</w:t>
      </w:r>
    </w:p>
    <w:p w14:paraId="509C6BE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学校的第三重身份：它夺走了学”</w:t>
      </w:r>
    </w:p>
    <w:p w14:paraId="71C084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小孩子天生是会学的。你看一个三岁的小孩，他对世界的好奇心是满格的。他什么都想摸，什么都想尝，什么都想问为什么。他不需要任何人教他“怎么学”——学是他的本能。</w:t>
      </w:r>
    </w:p>
    <w:p w14:paraId="43BB0FE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但上了几年学之后，他不问了。因为他发现，问问题不会加分，背答案才会。他发现，好奇不会让他被表扬，安静才会。他发现，老师说的“你怎么想的”其实只有一个标准答案，他的想法如果不在那个答案上，就是错的。他从一个主动的探索者，被训练成一个被动的接收器。他最关心的不再是世界本身，而是“这个考不考”。不考的，他就不学了。一辈子都不学。</w:t>
      </w:r>
    </w:p>
    <w:p w14:paraId="477B163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育人本源的丧失。育人是把人育成他自己——育成一个有好奇心、有判断力、有生存能力、有与自己和解能力的人。而学校批量生产的是标准件——能通过考试、能完成任务、能在系统里运转但不一定能在系统外生存的人。</w:t>
      </w:r>
    </w:p>
    <w:p w14:paraId="04835B5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认识到这一层，不是让你恨学校</w:t>
      </w:r>
    </w:p>
    <w:p w14:paraId="4985398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学校完成了它该完成的任务——给你一个基础的知识框架，给你一张进入社会的入场券。但你不能让它替你完成它没有能力完成的事。它是一台筛子，不是一座温室。它是一份套餐，不是你自己点的菜。你吃了它给你的，你活下来了。但你想活得更好，你得自己去点菜。</w:t>
      </w:r>
    </w:p>
    <w:p w14:paraId="5AA19FA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什么是育人？育人是自己养自己。是你在学校之外，重新把“学”这个本能找回来。是你意识到：学校里不教的东西，不是不重要的东西，是必须自己教自己的东西。是你在被社会毒打之后，回过头来补课——补人际关系的课，补金钱的课，补情绪管理的课，补如何面对失败、背叛、孤独、死亡的课。</w:t>
      </w:r>
    </w:p>
    <w:p w14:paraId="3D6F0AB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这些课没有老师，没有课表，没有考试。但你必须修。不修，你的生活就会在某一天忽然变成一张你答不了的试卷。</w:t>
      </w:r>
    </w:p>
    <w:p w14:paraId="60D65B3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现代教</w:t>
      </w:r>
      <w:r>
        <w:rPr>
          <w:rStyle w:val="22"/>
          <w:rFonts w:hint="eastAsia" w:ascii="Songti SC Black" w:hAnsi="Songti SC Black" w:eastAsia="Songti SC Black" w:cs="Songti SC Black"/>
          <w:b/>
          <w:bCs/>
          <w:sz w:val="28"/>
          <w:szCs w:val="28"/>
        </w:rPr>
        <w:t>育现状：标准化灌入，而非完整成人</w:t>
      </w:r>
    </w:p>
    <w:p w14:paraId="5613B20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我常在安静的时候追问：现代教育真正的缺失，究竟是内容的疏漏，还是底层逻辑的偏颇？世人皆言当下教育重应试、轻德行，这只是表象。真正的问题，是现代公立教育体系，完成了</w:t>
      </w:r>
      <w:r>
        <w:rPr>
          <w:rFonts w:hint="eastAsia" w:ascii="Songti SC Regular" w:hAnsi="Songti SC Regular" w:eastAsia="Songti SC Regular" w:cs="Songti SC Regular"/>
          <w:b/>
          <w:bCs/>
          <w:sz w:val="21"/>
          <w:szCs w:val="21"/>
          <w:lang w:val="en-US" w:eastAsia="zh-CN"/>
        </w:rPr>
        <w:t>知识的公共制度化</w:t>
      </w:r>
      <w:r>
        <w:rPr>
          <w:rFonts w:hint="eastAsia" w:ascii="Songti SC Regular" w:hAnsi="Songti SC Regular" w:eastAsia="Songti SC Regular" w:cs="Songti SC Regular"/>
          <w:sz w:val="21"/>
          <w:szCs w:val="21"/>
          <w:lang w:val="en-US" w:eastAsia="zh-CN"/>
        </w:rPr>
        <w:t>，却消解了</w:t>
      </w:r>
      <w:r>
        <w:rPr>
          <w:rFonts w:hint="eastAsia" w:ascii="Songti SC Regular" w:hAnsi="Songti SC Regular" w:eastAsia="Songti SC Regular" w:cs="Songti SC Regular"/>
          <w:b/>
          <w:bCs/>
          <w:sz w:val="21"/>
          <w:szCs w:val="21"/>
          <w:lang w:val="en-US" w:eastAsia="zh-CN"/>
        </w:rPr>
        <w:t>存在的个体秩序化</w:t>
      </w:r>
      <w:r>
        <w:rPr>
          <w:rFonts w:hint="eastAsia" w:ascii="Songti SC Regular" w:hAnsi="Songti SC Regular" w:eastAsia="Songti SC Regular" w:cs="Songti SC Regular"/>
          <w:sz w:val="21"/>
          <w:szCs w:val="21"/>
          <w:lang w:val="en-US" w:eastAsia="zh-CN"/>
        </w:rPr>
        <w:t>。</w:t>
      </w:r>
    </w:p>
    <w:p w14:paraId="6AEB3FB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系统哲学与熵变逻辑来看，公立教育是社会为整体系统降熵的公共工程。它以统一教材、统一范式、统一评价的标准化体系，为所有新生个体节点供给海量、稳定、可复刻的符号化低熵信息。文字、公式、定理、逻辑范式，都是人类文明沉淀的公共秩序，能够快速填补个体的认知空白，让无序的自然人，快速适配社会系统的协作规则。</w:t>
      </w:r>
    </w:p>
    <w:p w14:paraId="36EE897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但公共系统的本质是</w:t>
      </w:r>
      <w:r>
        <w:rPr>
          <w:rFonts w:hint="eastAsia" w:ascii="Songti SC Regular" w:hAnsi="Songti SC Regular" w:eastAsia="Songti SC Regular" w:cs="Songti SC Regular"/>
          <w:b/>
          <w:bCs/>
          <w:sz w:val="21"/>
          <w:szCs w:val="21"/>
          <w:lang w:val="en-US" w:eastAsia="zh-CN"/>
        </w:rPr>
        <w:t>平均化、工具化、去个体化的</w:t>
      </w:r>
      <w:r>
        <w:rPr>
          <w:rFonts w:hint="eastAsia" w:ascii="Songti SC Regular" w:hAnsi="Songti SC Regular" w:eastAsia="Songti SC Regular" w:cs="Songti SC Regular"/>
          <w:sz w:val="21"/>
          <w:szCs w:val="21"/>
          <w:lang w:val="en-US" w:eastAsia="zh-CN"/>
        </w:rPr>
        <w:t>。它只负责给个体植入“适配社会的工具程序”，不负责建构“支撑自我的存在根基”。于是我们陷入一种深刻的现代悖论：整个社会的知识熵值持续降低，个体内心的存在熵值却持续升高。体系越来越规整，人的内心越来越散乱；认知越来越丰富，生命秩序越来越残缺。</w:t>
      </w:r>
    </w:p>
    <w:p w14:paraId="5DDC7EC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放在遗产传承的哲学框架中审视：现代教育只完成了</w:t>
      </w:r>
      <w:r>
        <w:rPr>
          <w:rFonts w:hint="eastAsia" w:ascii="Songti SC Regular" w:hAnsi="Songti SC Regular" w:eastAsia="Songti SC Regular" w:cs="Songti SC Regular"/>
          <w:b/>
          <w:bCs/>
          <w:sz w:val="21"/>
          <w:szCs w:val="21"/>
          <w:lang w:val="en-US" w:eastAsia="zh-CN"/>
        </w:rPr>
        <w:t>公共信息遗产的代际交付</w:t>
      </w:r>
      <w:r>
        <w:rPr>
          <w:rFonts w:hint="eastAsia" w:ascii="Songti SC Regular" w:hAnsi="Songti SC Regular" w:eastAsia="Songti SC Regular" w:cs="Songti SC Regular"/>
          <w:sz w:val="21"/>
          <w:szCs w:val="21"/>
          <w:lang w:val="en-US" w:eastAsia="zh-CN"/>
        </w:rPr>
        <w:t>，却切断了</w:t>
      </w:r>
      <w:r>
        <w:rPr>
          <w:rFonts w:hint="eastAsia" w:ascii="Songti SC Regular" w:hAnsi="Songti SC Regular" w:eastAsia="Songti SC Regular" w:cs="Songti SC Regular"/>
          <w:b/>
          <w:bCs/>
          <w:sz w:val="21"/>
          <w:szCs w:val="21"/>
          <w:lang w:val="en-US" w:eastAsia="zh-CN"/>
        </w:rPr>
        <w:t>个体心性遗产、人格秩序遗产的持续转译</w:t>
      </w:r>
      <w:r>
        <w:rPr>
          <w:rFonts w:hint="eastAsia" w:ascii="Songti SC Regular" w:hAnsi="Songti SC Regular" w:eastAsia="Songti SC Regular" w:cs="Songti SC Regular"/>
          <w:sz w:val="21"/>
          <w:szCs w:val="21"/>
          <w:lang w:val="en-US" w:eastAsia="zh-CN"/>
        </w:rPr>
        <w:t>。它教人掌握改造世界的工具，却不再教人认识世界的规则、认识自我、建构自我、安顿自我。这不是教育内容的缺失，是教育哲学的底层错位。</w:t>
      </w:r>
    </w:p>
    <w:p w14:paraId="2212CEE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外部工具秩序与内部存在秩序</w:t>
      </w:r>
    </w:p>
    <w:p w14:paraId="217F558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从存在哲学与熵结构的底层逻辑区分：</w:t>
      </w:r>
      <w:r>
        <w:rPr>
          <w:rFonts w:hint="eastAsia" w:ascii="Songti SC Regular" w:hAnsi="Songti SC Regular" w:eastAsia="Songti SC Regular" w:cs="Songti SC Regular"/>
          <w:b/>
          <w:bCs/>
          <w:sz w:val="21"/>
          <w:szCs w:val="21"/>
          <w:lang w:val="en-US" w:eastAsia="zh-CN"/>
        </w:rPr>
        <w:t>知识是外部世界的工具秩序，修身是内部自我的存在秩序</w:t>
      </w:r>
      <w:r>
        <w:rPr>
          <w:rFonts w:hint="eastAsia" w:ascii="Songti SC Regular" w:hAnsi="Songti SC Regular" w:eastAsia="Songti SC Regular" w:cs="Songti SC Regular"/>
          <w:sz w:val="21"/>
          <w:szCs w:val="21"/>
          <w:lang w:val="en-US" w:eastAsia="zh-CN"/>
        </w:rPr>
        <w:t>。二者看似互补，实则分属两套完全不同的系统维度，这是现代教育最核心的认知盲区。</w:t>
      </w:r>
    </w:p>
    <w:p w14:paraId="4C14860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课本知识属于</w:t>
      </w:r>
      <w:r>
        <w:rPr>
          <w:rFonts w:hint="eastAsia" w:ascii="Songti SC Regular" w:hAnsi="Songti SC Regular" w:eastAsia="Songti SC Regular" w:cs="Songti SC Regular"/>
          <w:b/>
          <w:bCs/>
          <w:sz w:val="21"/>
          <w:szCs w:val="21"/>
          <w:lang w:val="en-US" w:eastAsia="zh-CN"/>
        </w:rPr>
        <w:t>可编码的公共低熵</w:t>
      </w:r>
      <w:r>
        <w:rPr>
          <w:rFonts w:hint="eastAsia" w:ascii="Songti SC Regular" w:hAnsi="Songti SC Regular" w:eastAsia="Songti SC Regular" w:cs="Songti SC Regular"/>
          <w:sz w:val="21"/>
          <w:szCs w:val="21"/>
          <w:lang w:val="en-US" w:eastAsia="zh-CN"/>
        </w:rPr>
        <w:t>。它具备完全的客体性：不依附学习者的主体心性、不依赖个体生命体验、不绑定个人存在状态。它可以被拆解、量化、复刻、灌输、考核、批量复制，本质是人类集体理性沉淀的工具符号。任何人只要投入时间、完成训练，就能完成信息录入，实现认知层面的“降熵”。这种降熵，是</w:t>
      </w:r>
      <w:r>
        <w:rPr>
          <w:rFonts w:hint="eastAsia" w:ascii="Songti SC Regular" w:hAnsi="Songti SC Regular" w:eastAsia="Songti SC Regular" w:cs="Songti SC Regular"/>
          <w:b/>
          <w:bCs/>
          <w:sz w:val="21"/>
          <w:szCs w:val="21"/>
          <w:lang w:val="en-US" w:eastAsia="zh-CN"/>
        </w:rPr>
        <w:t>对外适配的秩序完善</w:t>
      </w:r>
      <w:r>
        <w:rPr>
          <w:rFonts w:hint="eastAsia" w:ascii="Songti SC Regular" w:hAnsi="Songti SC Regular" w:eastAsia="Songti SC Regular" w:cs="Songti SC Regular"/>
          <w:sz w:val="21"/>
          <w:szCs w:val="21"/>
          <w:lang w:val="en-US" w:eastAsia="zh-CN"/>
        </w:rPr>
        <w:t>，与个体人格的完整度无关。</w:t>
      </w:r>
    </w:p>
    <w:p w14:paraId="37D9FDC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而古人所言的修身，是</w:t>
      </w:r>
      <w:r>
        <w:rPr>
          <w:rFonts w:hint="eastAsia" w:ascii="Songti SC Regular" w:hAnsi="Songti SC Regular" w:eastAsia="Songti SC Regular" w:cs="Songti SC Regular"/>
          <w:b/>
          <w:bCs/>
          <w:sz w:val="21"/>
          <w:szCs w:val="21"/>
          <w:lang w:val="en-US" w:eastAsia="zh-CN"/>
        </w:rPr>
        <w:t>不可编码的主体低熵秩序</w:t>
      </w:r>
      <w:r>
        <w:rPr>
          <w:rFonts w:hint="eastAsia" w:ascii="Songti SC Regular" w:hAnsi="Songti SC Regular" w:eastAsia="Songti SC Regular" w:cs="Songti SC Regular"/>
          <w:sz w:val="21"/>
          <w:szCs w:val="21"/>
          <w:lang w:val="en-US" w:eastAsia="zh-CN"/>
        </w:rPr>
        <w:t>。自律、敬畏、分寸、定力、担当、谦卑与自持，并非外在的行为规范，而是个体在长期生命实践中，对抗本能熵增、欲望混沌、情绪无序后，自我建构的</w:t>
      </w:r>
      <w:r>
        <w:rPr>
          <w:rFonts w:hint="eastAsia" w:ascii="Songti SC Regular" w:hAnsi="Songti SC Regular" w:eastAsia="Songti SC Regular" w:cs="Songti SC Regular"/>
          <w:b/>
          <w:bCs/>
          <w:sz w:val="21"/>
          <w:szCs w:val="21"/>
          <w:lang w:val="en-US" w:eastAsia="zh-CN"/>
        </w:rPr>
        <w:t>存在稳态结构</w:t>
      </w:r>
      <w:r>
        <w:rPr>
          <w:rFonts w:hint="eastAsia" w:ascii="Songti SC Regular" w:hAnsi="Songti SC Regular" w:eastAsia="Songti SC Regular" w:cs="Songti SC Regular"/>
          <w:sz w:val="21"/>
          <w:szCs w:val="21"/>
          <w:lang w:val="en-US" w:eastAsia="zh-CN"/>
        </w:rPr>
        <w:t>。</w:t>
      </w:r>
    </w:p>
    <w:p w14:paraId="70C3157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世间一切自然系统天然趋向熵增：人本能趋乐避苦、放纵欲望、随波逐流、躁动无序。修身的哲学本质，就是</w:t>
      </w:r>
      <w:r>
        <w:rPr>
          <w:rFonts w:hint="eastAsia" w:ascii="Songti SC Regular" w:hAnsi="Songti SC Regular" w:eastAsia="Songti SC Regular" w:cs="Songti SC Regular"/>
          <w:b/>
          <w:bCs/>
          <w:sz w:val="21"/>
          <w:szCs w:val="21"/>
          <w:lang w:val="en-US" w:eastAsia="zh-CN"/>
        </w:rPr>
        <w:t>逆自然熵增的主体自建行为</w:t>
      </w:r>
      <w:r>
        <w:rPr>
          <w:rFonts w:hint="eastAsia" w:ascii="Songti SC Regular" w:hAnsi="Songti SC Regular" w:eastAsia="Songti SC Regular" w:cs="Songti SC Regular"/>
          <w:sz w:val="21"/>
          <w:szCs w:val="21"/>
          <w:lang w:val="en-US" w:eastAsia="zh-CN"/>
        </w:rPr>
        <w:t>——在无尽的欲望流动、情绪波动、境遇变动中，人为自己建立一套稳定、自洽、可持续的内在秩序。这套秩序无法被符号化、无法被灌输、无法被速成，更无法被批量生产。它不是知识点，是生命本身的存在形态。</w:t>
      </w:r>
    </w:p>
    <w:p w14:paraId="409C03F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sz w:val="21"/>
          <w:szCs w:val="21"/>
          <w:lang w:val="en-US" w:eastAsia="zh-CN"/>
        </w:rPr>
        <w:t>由此可证现代教育的根本缺陷：</w:t>
      </w:r>
      <w:r>
        <w:rPr>
          <w:rFonts w:hint="eastAsia" w:ascii="Songti SC Regular" w:hAnsi="Songti SC Regular" w:eastAsia="Songti SC Regular" w:cs="Songti SC Regular"/>
          <w:b/>
          <w:bCs/>
          <w:sz w:val="21"/>
          <w:szCs w:val="21"/>
          <w:lang w:val="en-US" w:eastAsia="zh-CN"/>
        </w:rPr>
        <w:t>它教会个体掌握部分外部秩序，却放弃了个体建构内部秩序；它训练人的工具理性，却荒芜人的存在理性。</w:t>
      </w:r>
    </w:p>
    <w:p w14:paraId="3747B31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知识是外部加载的临时程序，可随时更新、替换；修身是底层搭建的系统基座，决定生命能否持续稳态运行。程序可由他人代办安装，基座只能由自我亲手浇筑。</w:t>
      </w:r>
    </w:p>
    <w:p w14:paraId="2ECAC3A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工具优先，还是存在优先</w:t>
      </w:r>
    </w:p>
    <w:p w14:paraId="50A312F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古今教育的分歧，从来不是“学不学知识、修不修身”的表层差异，而是</w:t>
      </w:r>
      <w:r>
        <w:rPr>
          <w:rFonts w:hint="eastAsia" w:ascii="Songti SC Regular" w:hAnsi="Songti SC Regular" w:eastAsia="Songti SC Regular" w:cs="Songti SC Regular"/>
          <w:b/>
          <w:bCs/>
          <w:sz w:val="21"/>
          <w:szCs w:val="21"/>
          <w:lang w:val="en-US" w:eastAsia="zh-CN"/>
        </w:rPr>
        <w:t>教育本体论的根本对立</w:t>
      </w:r>
      <w:r>
        <w:rPr>
          <w:rFonts w:hint="eastAsia" w:ascii="Songti SC Regular" w:hAnsi="Songti SC Regular" w:eastAsia="Songti SC Regular" w:cs="Songti SC Regular"/>
          <w:sz w:val="21"/>
          <w:szCs w:val="21"/>
          <w:lang w:val="en-US" w:eastAsia="zh-CN"/>
        </w:rPr>
        <w:t>。</w:t>
      </w:r>
    </w:p>
    <w:p w14:paraId="62C57C5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传统家学、私塾与修身教育，遵循的是</w:t>
      </w:r>
      <w:r>
        <w:rPr>
          <w:rFonts w:hint="eastAsia" w:ascii="Songti SC Regular" w:hAnsi="Songti SC Regular" w:eastAsia="Songti SC Regular" w:cs="Songti SC Regular"/>
          <w:b/>
          <w:bCs/>
          <w:sz w:val="21"/>
          <w:szCs w:val="21"/>
          <w:lang w:val="en-US" w:eastAsia="zh-CN"/>
        </w:rPr>
        <w:t>存在先于工具</w:t>
      </w:r>
      <w:r>
        <w:rPr>
          <w:rFonts w:hint="eastAsia" w:ascii="Songti SC Regular" w:hAnsi="Songti SC Regular" w:eastAsia="Songti SC Regular" w:cs="Songti SC Regular"/>
          <w:sz w:val="21"/>
          <w:szCs w:val="21"/>
          <w:lang w:val="en-US" w:eastAsia="zh-CN"/>
        </w:rPr>
        <w:t>的哲学逻辑。教育的第一目的，是立人、立心、立命，先完成个体内部的低熵秩序建构，再加载外部的工具技能。品行、定力、格局、敬畏，是人生的本体结构；技艺、学识、谋生手段，是人生的外延工具。本体稳固，外延方能有序生长；本心澄澈，技能方能为善所用。这是古人教育能够长久传承、世家文脉绵延百年的底层原理。</w:t>
      </w:r>
    </w:p>
    <w:p w14:paraId="5E301B9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现代公立教育遵循的是</w:t>
      </w:r>
      <w:r>
        <w:rPr>
          <w:rFonts w:hint="eastAsia" w:ascii="Songti SC Regular" w:hAnsi="Songti SC Regular" w:eastAsia="Songti SC Regular" w:cs="Songti SC Regular"/>
          <w:b/>
          <w:bCs/>
          <w:sz w:val="21"/>
          <w:szCs w:val="21"/>
          <w:lang w:val="en-US" w:eastAsia="zh-CN"/>
        </w:rPr>
        <w:t>工具先于存在</w:t>
      </w:r>
      <w:r>
        <w:rPr>
          <w:rFonts w:hint="eastAsia" w:ascii="Songti SC Regular" w:hAnsi="Songti SC Regular" w:eastAsia="Songti SC Regular" w:cs="Songti SC Regular"/>
          <w:sz w:val="21"/>
          <w:szCs w:val="21"/>
          <w:lang w:val="en-US" w:eastAsia="zh-CN"/>
        </w:rPr>
        <w:t>的社会适配逻辑。为满足社会系统高效运转的需求，优先培养适配分工、适配协作、适配生产的工具型个体，默认省略了“自我建构、心性安顿、存在立命”的本体教育。</w:t>
      </w:r>
    </w:p>
    <w:p w14:paraId="33B6554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从继承哲学的角度看，这是当代最致命的</w:t>
      </w:r>
      <w:r>
        <w:rPr>
          <w:rFonts w:hint="eastAsia" w:ascii="Songti SC Regular" w:hAnsi="Songti SC Regular" w:eastAsia="Songti SC Regular" w:cs="Songti SC Regular"/>
          <w:b/>
          <w:bCs/>
          <w:sz w:val="21"/>
          <w:szCs w:val="21"/>
          <w:lang w:val="en-US" w:eastAsia="zh-CN"/>
        </w:rPr>
        <w:t>信息遗产断层</w:t>
      </w:r>
      <w:r>
        <w:rPr>
          <w:rFonts w:hint="eastAsia" w:ascii="Songti SC Regular" w:hAnsi="Songti SC Regular" w:eastAsia="Songti SC Regular" w:cs="Songti SC Regular"/>
          <w:sz w:val="21"/>
          <w:szCs w:val="21"/>
          <w:lang w:val="en-US" w:eastAsia="zh-CN"/>
        </w:rPr>
        <w:t>。社会的公共知识遗产可以通过体系强制传递、完整复刻，但家族与个体的</w:t>
      </w:r>
      <w:r>
        <w:rPr>
          <w:rFonts w:hint="eastAsia" w:ascii="Songti SC Regular" w:hAnsi="Songti SC Regular" w:eastAsia="Songti SC Regular" w:cs="Songti SC Regular"/>
          <w:b/>
          <w:bCs/>
          <w:sz w:val="21"/>
          <w:szCs w:val="21"/>
          <w:lang w:val="en-US" w:eastAsia="zh-CN"/>
        </w:rPr>
        <w:t>主体性精神遗产、秩序遗产、心性遗产</w:t>
      </w:r>
      <w:r>
        <w:rPr>
          <w:rFonts w:hint="eastAsia" w:ascii="Songti SC Regular" w:hAnsi="Songti SC Regular" w:eastAsia="Songti SC Regular" w:cs="Songti SC Regular"/>
          <w:sz w:val="21"/>
          <w:szCs w:val="21"/>
          <w:lang w:val="en-US" w:eastAsia="zh-CN"/>
        </w:rPr>
        <w:t>，无法进入标准化课堂。公共体系能批量交付“谋生的能力”，却无法代际传递“立身的根基”。</w:t>
      </w:r>
    </w:p>
    <w:p w14:paraId="343A21C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知识是公共的、普世的、可替代的社会资源，属于系统的集体低熵；修身是私人的、独有的、不可复制的个体存在，属于生命的专属低熵。知识可由社会代为传承，修身只能由个体亲历、家族浸润、代际转译，无人可以代办。</w:t>
      </w:r>
    </w:p>
    <w:p w14:paraId="286EC25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工具秩序习得，存在秩序自建</w:t>
      </w:r>
    </w:p>
    <w:p w14:paraId="0E3F29B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以系统哲学与存在哲学统合审视，真正完整的教育，必然是双重降熵工程，缺一不可、不可偏废。</w:t>
      </w:r>
    </w:p>
    <w:p w14:paraId="17C04AE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第一层：</w:t>
      </w:r>
      <w:r>
        <w:rPr>
          <w:rFonts w:hint="eastAsia" w:ascii="Songti SC Regular" w:hAnsi="Songti SC Regular" w:eastAsia="Songti SC Regular" w:cs="Songti SC Regular"/>
          <w:b/>
          <w:bCs/>
          <w:sz w:val="21"/>
          <w:szCs w:val="21"/>
          <w:lang w:val="en-US" w:eastAsia="zh-CN"/>
        </w:rPr>
        <w:t>外部降熵——学堂工具教育</w:t>
      </w:r>
      <w:r>
        <w:rPr>
          <w:rFonts w:hint="eastAsia" w:ascii="Songti SC Regular" w:hAnsi="Songti SC Regular" w:eastAsia="Songti SC Regular" w:cs="Songti SC Regular"/>
          <w:sz w:val="21"/>
          <w:szCs w:val="21"/>
          <w:lang w:val="en-US" w:eastAsia="zh-CN"/>
        </w:rPr>
        <w:t>。通过系统化知识灌入，习得公共符号、科学逻辑、社会规则、专业技能，消解个体对外部世界的认知混沌，让个体具备接入社会系统、参与价值创造、实现生存独立的能力。这是个体的</w:t>
      </w:r>
      <w:r>
        <w:rPr>
          <w:rFonts w:hint="eastAsia" w:ascii="Songti SC Regular" w:hAnsi="Songti SC Regular" w:eastAsia="Songti SC Regular" w:cs="Songti SC Regular"/>
          <w:b/>
          <w:bCs/>
          <w:sz w:val="21"/>
          <w:szCs w:val="21"/>
          <w:lang w:val="en-US" w:eastAsia="zh-CN"/>
        </w:rPr>
        <w:t>社会性存续基</w:t>
      </w:r>
      <w:r>
        <w:rPr>
          <w:rFonts w:hint="eastAsia" w:ascii="Songti SC Regular" w:hAnsi="Songti SC Regular" w:eastAsia="Songti SC Regular" w:cs="Songti SC Regular"/>
          <w:sz w:val="21"/>
          <w:szCs w:val="21"/>
          <w:lang w:val="en-US" w:eastAsia="zh-CN"/>
        </w:rPr>
        <w:t>础，解决的是“如何活着、如何成事”的问题。</w:t>
      </w:r>
    </w:p>
    <w:p w14:paraId="1DA7241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第二层：</w:t>
      </w:r>
      <w:r>
        <w:rPr>
          <w:rFonts w:hint="eastAsia" w:ascii="Songti SC Regular" w:hAnsi="Songti SC Regular" w:eastAsia="Songti SC Regular" w:cs="Songti SC Regular"/>
          <w:b/>
          <w:bCs/>
          <w:sz w:val="21"/>
          <w:szCs w:val="21"/>
          <w:lang w:val="en-US" w:eastAsia="zh-CN"/>
        </w:rPr>
        <w:t>内部降熵——心性修身教育</w:t>
      </w:r>
      <w:r>
        <w:rPr>
          <w:rFonts w:hint="eastAsia" w:ascii="Songti SC Regular" w:hAnsi="Songti SC Regular" w:eastAsia="Songti SC Regular" w:cs="Songti SC Regular"/>
          <w:sz w:val="21"/>
          <w:szCs w:val="21"/>
          <w:lang w:val="en-US" w:eastAsia="zh-CN"/>
        </w:rPr>
        <w:t>。通过自律、自省、克制、历练、躬身实践，对抗人性本能的熵增溃散，建立稳定的人格秩序、价值体系与精神内核，让个体在境遇起伏、欲望诱惑、人生动荡中，始终自稳、自洽、自持。这是个体的</w:t>
      </w:r>
      <w:r>
        <w:rPr>
          <w:rFonts w:hint="eastAsia" w:ascii="Songti SC Regular" w:hAnsi="Songti SC Regular" w:eastAsia="Songti SC Regular" w:cs="Songti SC Regular"/>
          <w:b/>
          <w:bCs/>
          <w:sz w:val="21"/>
          <w:szCs w:val="21"/>
          <w:lang w:val="en-US" w:eastAsia="zh-CN"/>
        </w:rPr>
        <w:t>本体性存续根基</w:t>
      </w:r>
      <w:r>
        <w:rPr>
          <w:rFonts w:hint="eastAsia" w:ascii="Songti SC Regular" w:hAnsi="Songti SC Regular" w:eastAsia="Songti SC Regular" w:cs="Songti SC Regular"/>
          <w:sz w:val="21"/>
          <w:szCs w:val="21"/>
          <w:lang w:val="en-US" w:eastAsia="zh-CN"/>
        </w:rPr>
        <w:t>，解决的是“如何好好活着、如何长久立身”的问题。</w:t>
      </w:r>
    </w:p>
    <w:p w14:paraId="6AF0C11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现代教育的最大弊病，是彻底失衡的单向降熵：只完成了外部世界的秩序建构，放任内部自我的彻底熵增。最终培养出大量“工具成熟、本体残缺”的个体：能力极强、心性极弱；认知极广、定力极差；擅长改造世界、无力安顿自我。</w:t>
      </w:r>
    </w:p>
    <w:p w14:paraId="48DDBAE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认知决定上限，秩序守住永恒</w:t>
      </w:r>
    </w:p>
    <w:p w14:paraId="5C39BEA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站在遗产与人生的终极哲学维度总结：</w:t>
      </w:r>
      <w:r>
        <w:rPr>
          <w:rFonts w:hint="eastAsia" w:ascii="Songti SC Regular" w:hAnsi="Songti SC Regular" w:eastAsia="Songti SC Regular" w:cs="Songti SC Regular"/>
          <w:b/>
          <w:bCs/>
          <w:sz w:val="21"/>
          <w:szCs w:val="21"/>
          <w:lang w:val="en-US" w:eastAsia="zh-CN"/>
        </w:rPr>
        <w:t>知识的厚度，决定人生的发展上限；修身的秩序，决定生命的存续下限</w:t>
      </w:r>
      <w:r>
        <w:rPr>
          <w:rFonts w:hint="eastAsia" w:ascii="Songti SC Regular" w:hAnsi="Songti SC Regular" w:eastAsia="Songti SC Regular" w:cs="Songti SC Regular"/>
          <w:sz w:val="21"/>
          <w:szCs w:val="21"/>
          <w:lang w:val="en-US" w:eastAsia="zh-CN"/>
        </w:rPr>
        <w:t>。</w:t>
      </w:r>
    </w:p>
    <w:p w14:paraId="7C6C365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没有知识降外部之熵，人无法融入系统、创造价值、安身立命，人生只会困于愚昧与贫瘠；没有修身降内部之熵，人无法约束欲望、稳住本心、笃定前行，人生终将毁于躁动与无序。</w:t>
      </w:r>
    </w:p>
    <w:p w14:paraId="4DFA8D1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有可被他人传授、灌输、复刻的学识技能，都是外在的工具性遗产，可替代、可流转、可更迭；唯有自我日复一日修来的自持、定力、格局、秩序，是内在的本体性遗产，独属于自我、可支撑一生、可代际薪火相传。</w:t>
      </w:r>
    </w:p>
    <w:p w14:paraId="69676E4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世人终其一生的教育修行，终究是两件事：</w:t>
      </w:r>
      <w:r>
        <w:rPr>
          <w:rFonts w:hint="eastAsia" w:ascii="Songti SC Regular" w:hAnsi="Songti SC Regular" w:eastAsia="Songti SC Regular" w:cs="Songti SC Regular"/>
          <w:b/>
          <w:bCs/>
          <w:sz w:val="21"/>
          <w:szCs w:val="21"/>
          <w:lang w:val="en-US" w:eastAsia="zh-CN"/>
        </w:rPr>
        <w:t>向外习得秩序，以谋生存；向内自建秩序，以立本心。</w:t>
      </w:r>
      <w:r>
        <w:rPr>
          <w:rFonts w:hint="eastAsia" w:ascii="Songti SC Regular" w:hAnsi="Songti SC Regular" w:eastAsia="Songti SC Regular" w:cs="Songti SC Regular"/>
          <w:sz w:val="21"/>
          <w:szCs w:val="21"/>
          <w:lang w:val="en-US" w:eastAsia="zh-CN"/>
        </w:rPr>
        <w:t>向外成才靠学识，向内成人靠修身。</w:t>
      </w:r>
    </w:p>
    <w:p w14:paraId="05BFE1F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育人的终极本源</w:t>
      </w:r>
    </w:p>
    <w:p w14:paraId="4808CC8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若追问教育的本源到底在哪里，答案从来不在课本、不在课堂、不在文凭。育人的真正起点，是人彻底放弃对外归因、独自承接生存秩序的那一刻。</w:t>
      </w:r>
    </w:p>
    <w:p w14:paraId="2655337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是不再说“学校没教过我”的那一天，是终于明白世间没有人欠自己一套完整生存法则的那一刻。公共体系只会赠予你标准化的工具，而真实人生的分寸、取舍、定力、存续，从来都需要自己去拼、去试、去经历疼痛、去从一次次失衡与纠偏里，长出属于自己的精神肌肉与内在低熵结构。</w:t>
      </w:r>
    </w:p>
    <w:p w14:paraId="12A6B97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从系统哲学视角看，</w:t>
      </w:r>
      <w:r>
        <w:rPr>
          <w:rFonts w:hint="eastAsia" w:ascii="Songti SC Regular" w:hAnsi="Songti SC Regular" w:eastAsia="Songti SC Regular" w:cs="Songti SC Regular"/>
          <w:b/>
          <w:bCs/>
          <w:sz w:val="21"/>
          <w:szCs w:val="21"/>
          <w:lang w:val="en-US" w:eastAsia="zh-CN"/>
        </w:rPr>
        <w:t>学校教育只是前十八年的外部程序预装，自我教育才是终身的内部系统搭建</w:t>
      </w:r>
      <w:r>
        <w:rPr>
          <w:rFonts w:hint="eastAsia" w:ascii="Songti SC Regular" w:hAnsi="Songti SC Regular" w:eastAsia="Songti SC Regular" w:cs="Songti SC Regular"/>
          <w:sz w:val="21"/>
          <w:szCs w:val="21"/>
          <w:lang w:val="en-US" w:eastAsia="zh-CN"/>
        </w:rPr>
        <w:t>。学校是人生短暂的背景板，它负责批量完成“为学日益”的知识叠加；真正的教育，是走出标准化考场、失去标准答案庇护后，个体独自面对无序世界的自我重建。离开学校那一刻，统一供给的公共低熵终止，人生真实的熵增考验，才刚刚开始。</w:t>
      </w:r>
    </w:p>
    <w:p w14:paraId="79ECC4C7">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1、两种学习路径：标准答案，与真实生存</w:t>
      </w:r>
    </w:p>
    <w:p w14:paraId="0637BBA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很多人误以为早退学、脱离体制就是停止学习，这是最大的认知误区。脱离标准化教育体系，只是退出了</w:t>
      </w:r>
      <w:r>
        <w:rPr>
          <w:rFonts w:hint="eastAsia" w:ascii="Songti SC Regular" w:hAnsi="Songti SC Regular" w:eastAsia="Songti SC Regular" w:cs="Songti SC Regular"/>
          <w:b/>
          <w:bCs/>
          <w:sz w:val="21"/>
          <w:szCs w:val="21"/>
          <w:lang w:val="en-US" w:eastAsia="zh-CN"/>
        </w:rPr>
        <w:t>公共知识的被动供给线</w:t>
      </w:r>
      <w:r>
        <w:rPr>
          <w:rFonts w:hint="eastAsia" w:ascii="Songti SC Regular" w:hAnsi="Songti SC Regular" w:eastAsia="Songti SC Regular" w:cs="Songti SC Regular"/>
          <w:sz w:val="21"/>
          <w:szCs w:val="21"/>
          <w:lang w:val="en-US" w:eastAsia="zh-CN"/>
        </w:rPr>
        <w:t>，却提前进入了</w:t>
      </w:r>
      <w:r>
        <w:rPr>
          <w:rFonts w:hint="eastAsia" w:ascii="Songti SC Regular" w:hAnsi="Songti SC Regular" w:eastAsia="Songti SC Regular" w:cs="Songti SC Regular"/>
          <w:b/>
          <w:bCs/>
          <w:sz w:val="21"/>
          <w:szCs w:val="21"/>
          <w:lang w:val="en-US" w:eastAsia="zh-CN"/>
        </w:rPr>
        <w:t>真实处境的主动反馈场</w:t>
      </w:r>
      <w:r>
        <w:rPr>
          <w:rFonts w:hint="eastAsia" w:ascii="Songti SC Regular" w:hAnsi="Songti SC Regular" w:eastAsia="Songti SC Regular" w:cs="Songti SC Regular"/>
          <w:sz w:val="21"/>
          <w:szCs w:val="21"/>
          <w:lang w:val="en-US" w:eastAsia="zh-CN"/>
        </w:rPr>
        <w:t>。</w:t>
      </w:r>
    </w:p>
    <w:p w14:paraId="5A012B9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留在体系内的人，长期训练的是“解题能力”——在既定框架、固定答案、标准规则里求得正确结果；</w:t>
      </w:r>
      <w:r>
        <w:rPr>
          <w:rFonts w:hint="eastAsia" w:ascii="Songti SC Regular" w:hAnsi="Songti SC Regular" w:eastAsia="Songti SC Regular" w:cs="Songti SC Regular"/>
          <w:b/>
          <w:bCs/>
          <w:sz w:val="21"/>
          <w:szCs w:val="21"/>
          <w:lang w:val="en-US" w:eastAsia="zh-CN"/>
        </w:rPr>
        <w:t>提早走出体系的人，提前训练的是“生存能力”</w:t>
      </w:r>
      <w:r>
        <w:rPr>
          <w:rFonts w:hint="eastAsia" w:ascii="Songti SC Regular" w:hAnsi="Songti SC Regular" w:eastAsia="Songti SC Regular" w:cs="Songti SC Regular"/>
          <w:sz w:val="21"/>
          <w:szCs w:val="21"/>
          <w:lang w:val="en-US" w:eastAsia="zh-CN"/>
        </w:rPr>
        <w:t>——在无模板、无标准答案、充满不确定性的现实里，完成判断、权衡、取舍、担责。前者学习的是“这道题怎么解”，后者修炼的是“这件事怎么办”。</w:t>
      </w:r>
    </w:p>
    <w:p w14:paraId="46B2C1F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体制教育会反复强化“系统内的正确”，让人容易混淆制度正确与世界真实。被标准答案喂养太久的人，会默认世间万事皆有模板、皆有解法，一旦身处无序境遇，便极易迷茫失序。而缺少标准化背书的人，反而更早破除教条，在一次次试错、承担后果、自我修正中，搭建起适配真实世界的判断体系。</w:t>
      </w:r>
    </w:p>
    <w:p w14:paraId="17D812A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这也解释了一类典型人格缺陷：许多高学识者，有才、有技、有智，却无品、无定、无根。这并非道德缺陷，而是</w:t>
      </w:r>
      <w:r>
        <w:rPr>
          <w:rFonts w:hint="eastAsia" w:ascii="Songti SC Regular" w:hAnsi="Songti SC Regular" w:eastAsia="Songti SC Regular" w:cs="Songti SC Regular"/>
          <w:b/>
          <w:bCs/>
          <w:sz w:val="21"/>
          <w:szCs w:val="21"/>
          <w:lang w:val="en-US" w:eastAsia="zh-CN"/>
        </w:rPr>
        <w:t>外部工具系统过度完备，内部存在结构彻底缺失</w:t>
      </w:r>
      <w:r>
        <w:rPr>
          <w:rFonts w:hint="eastAsia" w:ascii="Songti SC Regular" w:hAnsi="Songti SC Regular" w:eastAsia="Songti SC Regular" w:cs="Songti SC Regular"/>
          <w:sz w:val="21"/>
          <w:szCs w:val="21"/>
          <w:lang w:val="en-US" w:eastAsia="zh-CN"/>
        </w:rPr>
        <w:t>。工具装备充足，心性底座空置，人生的秩序支撑彻底断裂，最终沦为可被系统随时替换的功能工具，而非自稳自持的完整个体。</w:t>
      </w:r>
    </w:p>
    <w:p w14:paraId="769FDCD2">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2、格物致知为器，诚意正心为体</w:t>
      </w:r>
    </w:p>
    <w:p w14:paraId="121F754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古人早已勘破教育的双层次第，《大学》八条目早已划定永恒的育人逻辑：格物、致知、诚意、正心、修身、齐家、治国、平天下。</w:t>
      </w:r>
    </w:p>
    <w:p w14:paraId="3894A54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格物、致知，是现代教育唯一在坚持的事——向外探索、积累认知、习得事理、叠加知识，是对外界秩序的吸纳，是工具层面的成长。但诚意、正心，是当代教育彻底缺失的内核——端正心念、克制私欲、安顿自我、建立主体性秩序，是对内层混沌的降熵，是存在层面的立根。</w:t>
      </w:r>
    </w:p>
    <w:p w14:paraId="1A8F9C3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知识永远只是前置条件，绝不等于修身。一个人可以博览群书、学识渊博、格物致知极尽完备，但若缺失诚意正心的内化功夫，心性便无基座、行为便无边界、人生便无定力。知多而心乱，技高而品浮，正是当代多数人的教育困境。</w:t>
      </w:r>
    </w:p>
    <w:p w14:paraId="048F814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传统家学之所以能薪火绵延，核心是坚守</w:t>
      </w:r>
      <w:r>
        <w:rPr>
          <w:rFonts w:hint="eastAsia" w:ascii="Songti SC Regular" w:hAnsi="Songti SC Regular" w:eastAsia="Songti SC Regular" w:cs="Songti SC Regular"/>
          <w:b/>
          <w:bCs/>
          <w:sz w:val="21"/>
          <w:szCs w:val="21"/>
          <w:lang w:val="en-US" w:eastAsia="zh-CN"/>
        </w:rPr>
        <w:t>先立人、后立事</w:t>
      </w:r>
      <w:r>
        <w:rPr>
          <w:rFonts w:hint="eastAsia" w:ascii="Songti SC Regular" w:hAnsi="Songti SC Regular" w:eastAsia="Songti SC Regular" w:cs="Songti SC Regular"/>
          <w:sz w:val="21"/>
          <w:szCs w:val="21"/>
          <w:lang w:val="en-US" w:eastAsia="zh-CN"/>
        </w:rPr>
        <w:t>的本体逻辑。修身是人生的底层基座，学识是上层建筑。基座稳固，技能学识方能为善所用、长久存续；基座虚空，所有的才华与技艺，终将在欲望与风浪中反噬自身。</w:t>
      </w:r>
    </w:p>
    <w:p w14:paraId="132DB886">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3、可编码的知识，不可言传的道：分寸无法被继承</w:t>
      </w:r>
    </w:p>
    <w:p w14:paraId="25B8741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庄子轮扁斫轮的典故，道尽了信息遗产与修身遗产的终极差异，也印证了现代教育的先天壁垒。</w:t>
      </w:r>
    </w:p>
    <w:p w14:paraId="2E0DA54C">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轮扁斫轮，不徐不疾，得之于手而应于心，口不能言，有数存焉于其间。七十年手艺，熟能生巧的分寸、张弛、节奏、研判，是长期实践沉淀的隐性秩序。它无法文字编码、无法口头复刻、无法亲子传承。可见，</w:t>
      </w:r>
      <w:r>
        <w:rPr>
          <w:rStyle w:val="16"/>
          <w:rFonts w:hint="eastAsia" w:ascii="Songti SC Regular" w:hAnsi="Songti SC Regular" w:eastAsia="Songti SC Regular" w:cs="Songti SC Regular"/>
          <w:kern w:val="0"/>
          <w:sz w:val="21"/>
          <w:szCs w:val="21"/>
          <w:lang w:val="en-US" w:eastAsia="zh-CN" w:bidi="ar"/>
        </w:rPr>
        <w:t>所有可传承的文本都是知识，所有不可传承的体悟都是道行</w:t>
      </w:r>
      <w:r>
        <w:rPr>
          <w:rFonts w:hint="eastAsia" w:ascii="Songti SC Regular" w:hAnsi="Songti SC Regular" w:eastAsia="Songti SC Regular" w:cs="Songti SC Regular"/>
          <w:kern w:val="0"/>
          <w:sz w:val="21"/>
          <w:szCs w:val="21"/>
          <w:lang w:val="en-US" w:eastAsia="zh-CN" w:bidi="ar"/>
        </w:rPr>
        <w:t>。</w:t>
      </w:r>
    </w:p>
    <w:p w14:paraId="32C4093B">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圣人典籍留存的，是可批量传递的公共低熵知识；而成就圣人的，是那些无法外化、只能自证、自悟、自修的生命秩序。知识可由他人代办灌输，心性分寸、处世道行，永远只能自己亲历、自己沉淀、自己承接。这也是为何世家可传书籍、可传资产，却难传格局、定力与智慧。</w:t>
      </w:r>
    </w:p>
    <w:p w14:paraId="4E9A8610">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r>
        <w:rPr>
          <w:rFonts w:hint="eastAsia" w:ascii="Songti SC Black" w:hAnsi="Songti SC Black" w:eastAsia="Songti SC Black" w:cs="Songti SC Black"/>
          <w:sz w:val="21"/>
          <w:szCs w:val="21"/>
        </w:rPr>
        <w:t>4、为学日益，为道日损：现代教育只做加法不做减法</w:t>
      </w:r>
    </w:p>
    <w:p w14:paraId="6AE96B8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《道德经》所言“为学日益，为道日损”，是教育最深刻的辩证真理，也是古今教育的核心分野。</w:t>
      </w:r>
    </w:p>
    <w:p w14:paraId="20E5437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为学日益</w:t>
      </w:r>
      <w:r>
        <w:rPr>
          <w:rFonts w:hint="eastAsia" w:ascii="Songti SC Regular" w:hAnsi="Songti SC Regular" w:eastAsia="Songti SC Regular" w:cs="Songti SC Regular"/>
          <w:sz w:val="21"/>
          <w:szCs w:val="21"/>
          <w:lang w:val="en-US" w:eastAsia="zh-CN"/>
        </w:rPr>
        <w:t>，是现代教育的全部内核：不断叠加知识、积累技能、填充认知，做无尽的加法，持续丰富外部工具库，降低个体对外部世界的认知混沌。</w:t>
      </w:r>
    </w:p>
    <w:p w14:paraId="6771215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lang w:val="en-US" w:eastAsia="zh-CN"/>
        </w:rPr>
        <w:t>为道日损</w:t>
      </w:r>
      <w:r>
        <w:rPr>
          <w:rFonts w:hint="eastAsia" w:ascii="Songti SC Regular" w:hAnsi="Songti SC Regular" w:eastAsia="Songti SC Regular" w:cs="Songti SC Regular"/>
          <w:sz w:val="21"/>
          <w:szCs w:val="21"/>
          <w:lang w:val="en-US" w:eastAsia="zh-CN"/>
        </w:rPr>
        <w:t>，是修身教育的核心本质：删减偏见、祛除私欲、剥落浮躁、放空执念，做精准的减法，持续清理内部的熵增混乱，搭建稳固的自我秩序。</w:t>
      </w:r>
    </w:p>
    <w:p w14:paraId="21671AE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代人的精神困境，正在于只会日益、不会日损。学识越积越多，遮蔽判断力的执念、偏见、浮躁也越积越多；认知圈层越来越广，内心的通透与笃定越来越少。知识成了覆盖本心的遮蔽层，而非支撑人生的底座。只会加载程序，不会清理垃圾，最终导致整个生命系统卡顿、紊乱、崩塌。</w:t>
      </w:r>
    </w:p>
    <w:p w14:paraId="2F97602C">
      <w:pPr>
        <w:pStyle w:val="5"/>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Black" w:hAnsi="Songti SC Black" w:eastAsia="Songti SC Black" w:cs="Songti SC Black"/>
          <w:sz w:val="21"/>
          <w:szCs w:val="21"/>
        </w:rPr>
      </w:pPr>
      <w:bookmarkStart w:id="103" w:name="_GoBack"/>
      <w:r>
        <w:rPr>
          <w:rFonts w:hint="eastAsia" w:ascii="Songti SC Black" w:hAnsi="Songti SC Black" w:eastAsia="Songti SC Black" w:cs="Songti SC Black"/>
          <w:sz w:val="21"/>
          <w:szCs w:val="21"/>
        </w:rPr>
        <w:t>5、君子不器：教育的终极目的，是成全完整的人</w:t>
      </w:r>
    </w:p>
    <w:bookmarkEnd w:id="103"/>
    <w:p w14:paraId="4072778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《论语》“君子不器”，一语道破标准化教育的终极弊端。</w:t>
      </w:r>
    </w:p>
    <w:p w14:paraId="622ADEA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器皿者，局限一用、固定功能、可被替代。现代工业化教育，本质是批量造“器”：细分专业、固化技能、限定功能，将人打磨为社会系统里标准化、可替换、可复用的功能模块，只求适配分工、服务生产、创造价值。</w:t>
      </w:r>
    </w:p>
    <w:p w14:paraId="684616F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而古人追求的君子，是完整、立体、自洽、可应变、可自持的独立节点。不困于一技、不囿于一域、不执于一理，拥有稳定的内在结构、自主的价值判断、恒定的处世分寸。</w:t>
      </w:r>
    </w:p>
    <w:p w14:paraId="7DEA190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知识让人成“器”，修身让人成“人”。成器者可被系统征用，成人者可自稳自持、代代传承。</w:t>
      </w:r>
    </w:p>
    <w:p w14:paraId="491FF88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最终回望教育与遗产的整套逻辑，一切豁然开朗：</w:t>
      </w:r>
      <w:r>
        <w:rPr>
          <w:rFonts w:hint="eastAsia" w:ascii="Songti SC Regular" w:hAnsi="Songti SC Regular" w:eastAsia="Songti SC Regular" w:cs="Songti SC Regular"/>
          <w:b/>
          <w:bCs/>
          <w:sz w:val="21"/>
          <w:szCs w:val="21"/>
          <w:lang w:val="en-US" w:eastAsia="zh-CN"/>
        </w:rPr>
        <w:t>知识是向外谋生的工具遗产，修身是向内立命的本体遗产</w:t>
      </w:r>
      <w:r>
        <w:rPr>
          <w:rFonts w:hint="eastAsia" w:ascii="Songti SC Regular" w:hAnsi="Songti SC Regular" w:eastAsia="Songti SC Regular" w:cs="Songti SC Regular"/>
          <w:sz w:val="21"/>
          <w:szCs w:val="21"/>
          <w:lang w:val="en-US" w:eastAsia="zh-CN"/>
        </w:rPr>
        <w:t>。</w:t>
      </w:r>
    </w:p>
    <w:p w14:paraId="55F6606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无人能替你完成修身，无人能替你降内心之熵，无人能替你搭建一生的精神基座。学校赠你谋生的本领，岁月自予你立身的底气。真正可跨越节点终止、可代代传递、恒久存续的低熵遗产，从来不是试卷上的标准答案，而是你历经世事、自我修持后，那份笃定、自持、通透、有序的完整人格。</w:t>
      </w:r>
    </w:p>
    <w:p w14:paraId="539DFC3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站在遗产与人生的终极哲学维度总结：知识的厚度，决定人生的发展上限；修身的秩序，决定生命的存续下限。</w:t>
      </w:r>
    </w:p>
    <w:p w14:paraId="4E7A995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没有知识降外部之熵，人无法融入系统、创造价值、安身立命，人生只会困于愚昧与贫瘠；没有修身降内部之熵，人无法约束欲望、稳住本心、笃定前行，人生终将毁于躁动与无序。</w:t>
      </w:r>
    </w:p>
    <w:p w14:paraId="306B56E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有可被他人传授、灌输、复刻的学识技能，都是外在的工具性遗产，可替代、可流转、可更迭；唯有自我日复一日修来的自持、定力、格局、秩序，是内在的本体性遗产，独属于自我、可支撑一生、可代际薪火相传。</w:t>
      </w:r>
    </w:p>
    <w:p w14:paraId="749558F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世人终其一生的教育修行，终究是两件事：</w:t>
      </w:r>
      <w:r>
        <w:rPr>
          <w:rFonts w:hint="eastAsia" w:ascii="Songti SC Regular" w:hAnsi="Songti SC Regular" w:eastAsia="Songti SC Regular" w:cs="Songti SC Regular"/>
          <w:b/>
          <w:bCs/>
          <w:sz w:val="21"/>
          <w:szCs w:val="21"/>
          <w:lang w:val="en-US" w:eastAsia="zh-CN"/>
        </w:rPr>
        <w:t>向外习得秩序，以谋生存；向内自建秩序，以立本心</w:t>
      </w:r>
      <w:r>
        <w:rPr>
          <w:rFonts w:hint="eastAsia" w:ascii="Songti SC Regular" w:hAnsi="Songti SC Regular" w:eastAsia="Songti SC Regular" w:cs="Songti SC Regular"/>
          <w:sz w:val="21"/>
          <w:szCs w:val="21"/>
          <w:lang w:val="en-US" w:eastAsia="zh-CN"/>
        </w:rPr>
        <w:t>。向外成才靠学识，向内成人靠修身。</w:t>
      </w:r>
    </w:p>
    <w:p w14:paraId="66854D68">
      <w:pPr>
        <w:pStyle w:val="2"/>
        <w:keepNext w:val="0"/>
        <w:keepLines w:val="0"/>
        <w:pageBreakBefore/>
        <w:widowControl w:val="0"/>
        <w:numPr>
          <w:ilvl w:val="0"/>
          <w:numId w:val="0"/>
        </w:numPr>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85" w:name="_Toc1633841129"/>
      <w:r>
        <w:rPr>
          <w:rFonts w:hint="eastAsia" w:ascii="Songti SC Black" w:hAnsi="Songti SC Black" w:eastAsia="Songti SC Black" w:cs="Songti SC Black"/>
          <w:sz w:val="52"/>
          <w:szCs w:val="52"/>
          <w:lang w:val="en-US" w:eastAsia="zh-CN"/>
        </w:rPr>
        <w:t>第十四篇 终局之思</w:t>
      </w:r>
      <w:bookmarkEnd w:id="85"/>
    </w:p>
    <w:p w14:paraId="2DEA46C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b/>
          <w:bCs/>
          <w:caps w:val="0"/>
          <w:color w:val="0F1115"/>
          <w:spacing w:val="0"/>
          <w:sz w:val="32"/>
          <w:szCs w:val="32"/>
        </w:rPr>
      </w:pPr>
      <w:bookmarkStart w:id="86" w:name="_Toc94460914"/>
      <w:r>
        <w:rPr>
          <w:rFonts w:hint="eastAsia" w:ascii="Songti SC Black" w:hAnsi="Songti SC Black" w:eastAsia="Songti SC Black" w:cs="Songti SC Black"/>
          <w:sz w:val="32"/>
          <w:szCs w:val="32"/>
          <w:lang w:val="en-US" w:eastAsia="zh-CN"/>
        </w:rPr>
        <w:t>关于男性</w:t>
      </w:r>
      <w:bookmarkEnd w:id="86"/>
    </w:p>
    <w:p w14:paraId="59D1745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将人还原为自然界的哺乳动物，男性的底层操作系统便清晰起来。</w:t>
      </w:r>
    </w:p>
    <w:p w14:paraId="52C76E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先说清楚：接下来这五层，是我借进化心理学这把尺子量出来的一种解释，不是唯一的答案。把人放回哺乳动物的谱系里看，能看出一条很硬的底层逻辑；但一个具体的人，还要叠加成长环境、文化、性格、经历——这些同样会决定他最终活成什么样子。生物学给的是一副骨架，不是一张判决书。</w:t>
      </w:r>
    </w:p>
    <w:p w14:paraId="633CBCBB">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57538DA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第一层：资源积累——不是为了谁，是为了活</w:t>
      </w:r>
    </w:p>
    <w:p w14:paraId="6ABC588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在进化史上，资源积累能力从来不只是为了吸引异性。它首先是为了让自己活下来。一个雄性个体，如果无法独立获取食物、搭建庇护所、抵御捕食者，他连进入求偶市场的资格都没有，就已经被淘汰了。求偶是后来的事。活着，才是第一优先级。</w:t>
      </w:r>
    </w:p>
    <w:p w14:paraId="20B33C6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所以，男性对资源积累的执念，根植于比繁殖更古老的生存本能。赚钱、建房子、囤粮食、升级工具、掌握技能——这些行为本身就能激活大脑的奖赏回路，不需要异性在场。一个男人独自修好一台机器、完成一笔交易、建起一座房子，他会感到一种深层的满足。这种满足不是性的满足，是生存能力被自己验证的满足。男人需要“有用”。不是对谁有用，是对自己有用。是确认自己有能力独立解决生存问题。这个确认，不需要观众。</w:t>
      </w:r>
    </w:p>
    <w:p w14:paraId="656A34E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很多男性在脱离求偶市场之后——中年已婚、事业稳定——仍然会继续积累资源、提升技能、扩展领地。他们不是为了吸引谁，他们只是停不下来。因为资源积累本身就是他们与生俱来的底层程序：不断加固自己在这个世界上独立存活的能力。</w:t>
      </w:r>
    </w:p>
    <w:p w14:paraId="07F921E5">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就是求偶行为最底层的驱动力来源。男性在恋爱中展示的一切——财富、能力、地位、资源获取潜力——本质上都是在向对方发出一个信号：我有能力为你和我们的后代提供长期、稳定、可靠的生存资源。但这个信号不是表演，它是他日常生存状态的自然溢出。一个真正有生存能力的男性，不需要刻意展示什么，他的生活方式本身就在向周围广播这条信息。而一个生存能力薄弱的男性，无论他学会多少技巧，他的信号在近距离长时间扫描下一定会露出缝隙——因为资源可以短期伪装，但获取资源的能力无法长期伪装。</w:t>
      </w:r>
    </w:p>
    <w:p w14:paraId="7312748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这也解释了为什么男性在恋爱中最深的恐惧不是被拒绝，而是“我没用”。被拒绝是伤自尊，被认定“没用”是伤根基。自尊可以修复，根基动摇则整个系统都会晃。</w:t>
      </w:r>
    </w:p>
    <w:p w14:paraId="4CCE9C2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第二层：同性竞争——贯穿一生的排序战</w:t>
      </w:r>
    </w:p>
    <w:p w14:paraId="763659D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求偶是雄性间竞争的一个特定阶段。真正的竞争，是一生的。</w:t>
      </w:r>
    </w:p>
    <w:p w14:paraId="1AE4032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在自然界，雄性争夺的不只是交配权，还有领地、食物、水源、在族群中的位次。在人类社会里，这些转化为财富、职位、话语权、行业地位、社会影响力。男性之间的竞争，从少年时代的体能较量，到职场上的资源争夺，到中年之后的话语权博弈，从来不会因为恋爱成功或婚姻稳定而停止。</w:t>
      </w:r>
    </w:p>
    <w:p w14:paraId="1B4A582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种竞争不是为了异性，是为了排序。雄性哺乳动物的神经系统里，有一套古老的算法：在同类雄性群体中确定自己的相对位置。这个位置决定了你能优先获取多少资源、在危机中有多少话语权、在群体决策中你的意见会被多大程度采纳。这个排序不是一次性的，是动态的，是终身的。一个男人在三十岁时在某个圈子里排到了前面，换一个圈子就重新洗牌。换了行业、换了城市、换了社会阶层，排序全部重来。</w:t>
      </w:r>
    </w:p>
    <w:p w14:paraId="6587D8C1">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所以男性对“地位”的敏感，不是虚荣。是在任何给定的群体里，他都需要知道自己站在哪里。站得靠前，他的生存概率就高。站得靠后，他就容易被边缘化、被忽视、被牺牲。这种对排序的持续关注，贯穿男性一生，和是否有伴侣无关。</w:t>
      </w:r>
    </w:p>
    <w:p w14:paraId="79FA21F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套排序本能，直接塑造了男性在恋爱中的行为模式。男性在追求一个女性时，他不仅仅是在向她展示资源，他同时是在与其他男性竞争。他需要知道自己在这个女性周围的潜在竞争者中排第几。他需要的不是绝对的“好”，而是相对的“更好”。一个女性身边如果没有其他追求者，男性的竞争本能就不会被激活。一旦出现竞争者——哪怕是潜在的、想象出来的——他的投入意愿会急剧上升。这不是理性计算，是进化刻在神经系统里的排序算法在自动响应。</w:t>
      </w:r>
    </w:p>
    <w:p w14:paraId="5C5B62B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同时，排序本能也是男性在恋爱中最容易出问题的部分。他可能已经赢得了一个女性的认可，但他的排序系统不允许他停下来——他需要继续在事业上证明自己，继续在社会地位上往上爬，继续在同性群体中保持领先位置。如果他的伴侣不理解这套程序，她会觉得他在恋爱稳定之后“变了”——不是变了，是他进入了另一条跑道。那条跑道与恋爱无关，与“我是谁”有关。</w:t>
      </w:r>
    </w:p>
    <w:p w14:paraId="056B587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第三层：从“被需要”到“被记住”——生存意义的跃迁</w:t>
      </w:r>
    </w:p>
    <w:p w14:paraId="7CDA3C5E">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当生存问题基本解决、繁殖任务完成之后，男性会面对一个更深的问题：我存在的意义是什么？</w:t>
      </w:r>
    </w:p>
    <w:p w14:paraId="4F8C887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这个问题的出现，本身就标志着一个人从“生物性生存”跨入了“意义性生存”。你不再只是为了活而活，你开始追问：我活过了，留下了什么？</w:t>
      </w:r>
    </w:p>
    <w:p w14:paraId="778B19B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有些男性转向创造——写作、发明、创业、建筑，把能量固化成可以持续存在的负熵结构。有些男性转向传承——把自己的技能、心法、价值观，传递给下一代或年轻人群体。有些男性转向守护——用自己的资源、地位、判断力，为一个家庭、一个团队、一个社区提供长期庇护。这些都是同一个底层程序在人生后半程的升级版本：把积累了一辈子的生存资源，转化成可以超越自身寿命的影响力。</w:t>
      </w:r>
    </w:p>
    <w:p w14:paraId="5B6303A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一层在恋爱中也有对应的表达。当男性进入“意义性生存”阶段后，他对伴侣的需求会发生变化。年轻时他需要的是繁殖价值的信号——健康、美丽、活力。中年之后，他需要的是一种更深层的确认：我这一生积累的东西，有人看见，有人理解，有人愿意和我一起把它传下去。他不再只是想找一个能为他生孩子的女性，他想找一个能和他共同守护一段叙事的人。</w:t>
      </w:r>
    </w:p>
    <w:p w14:paraId="2A68998D">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是为什么许多中年男性在事业有成之后，会重新审视自己的婚姻。不是他变心了，是他的需求层次变了。他年轻时追逐的，他已经有了。他年轻时不在乎的，现在缺了。他的伴侣如果仍然用年轻时的标准来评估他——挣多少钱、有没有用——她会发现她无法理解他为什么突然开始想一些“没用”的事：想退休之后去哪里、想把年轻时的手艺再捡起来、想跟孩子们讲自己当年是怎么过来的。这些“没用”的事，恰恰是他在意义层面的需求。他需要的不是一个观众，是一个共同叙事者。</w:t>
      </w:r>
    </w:p>
    <w:p w14:paraId="7811962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第四层：沉浸与热爱——在无人注视处降熵</w:t>
      </w:r>
    </w:p>
    <w:p w14:paraId="2030948F">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当男性不再需要向任何人证明什么、也不再需要从任何排序中获取反馈时，他会进入一种更纯粹的状态：沉浸。</w:t>
      </w:r>
    </w:p>
    <w:p w14:paraId="68BA2C3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沉浸，是不计回报地投入一件事。修复一件旧物、研究一个冷门领域、打磨一门手艺、探索一片荒野。这些事不产生经济回报，不增加社会地位，不吸引任何异性注意。但它们能让人进入一种高度专注的、时间消失的、自我意识消散的状态。我在悟性那章写过代谢冗余和离线模拟，沉浸就是代谢冗余最奢侈的使用方式——把能量投在一个只有你自己在乎的事情上。</w:t>
      </w:r>
    </w:p>
    <w:p w14:paraId="085D59D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种沉浸不需要任何外部验证。它本身就是回报。一个男人独自在车库里拆了一夜发动机，修好了，点火，听到引擎稳定的声音，他笑了一下，熄火，洗手，上楼睡觉。没有人知道，也不需要有人知道。那个笑容，就是这件事对他的全部意义。这是男性最深的享受之一：在无人注视处，用自己的手、自己的判断、自己的耐心，完成了一次从混乱到秩序的转化。不是为了证明什么，只是因为它在那里，而他能修好它。</w:t>
      </w:r>
    </w:p>
    <w:p w14:paraId="115A9116">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沉浸的能力，直接决定了一个男性在恋爱中的独立性。一个有沉浸能力的男性，不会把全部情感重量压在伴侣身上。他不需要伴侣时刻回应他，不需要伴侣填充他的每一段空白时间，不需要伴侣成为他唯一的快乐来源。他自己能在独处中获得满足，所以他的伴侣不需要承担“让你开心”的义务。这种独立性，恰恰是长期关系中最稀缺的品质。</w:t>
      </w:r>
    </w:p>
    <w:p w14:paraId="139D0D3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很多恋爱关系的崩塌，不是因为一方不够爱另一方，是因为其中一方——或双方——都没有自己的沉浸领地。他们把所有对意义、对满足、对自我确认的需求，全部寄托在对方身上。一个人承受不了两个人的重量。两个没有自己领地的人在一起，不是互相滋养，是互相消耗。而一个有沉浸能力的男性，他在恋爱中提供的不只是资源，更是一种安全的空间感：我不需要你变成我的全部，你只需要是你自己。我在的时候，我们在一起。我不在的时候，我也在某个你不需要理解的地方，好好地活着。</w:t>
      </w:r>
    </w:p>
    <w:p w14:paraId="51C4E1B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第五层：无声的连接——男性友谊的独特语法</w:t>
      </w:r>
    </w:p>
    <w:p w14:paraId="063AEFAA">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男性的情感连接，和恋爱完全不同。它不是通过深度交谈建立的，不是通过互相袒露脆弱建立的。它往往建立在共同做事、共同经历、共同沉默的基础上。</w:t>
      </w:r>
    </w:p>
    <w:p w14:paraId="60ABF375">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两个男人可以并肩工作一整天，彼此说不到十句话，但收工后坐下来喝一杯，什么都不说，只是坐着。那个沉默里没有任何尴尬，没有任何需要被填充的空白。他们在这一天的共同劳动里，已经完成了所有需要交换的信号。你递给我一个扳手，我知道你要几号。我按住这块板子，你钉钉子。这些微小的协同动作，就是他们之间的语言。</w:t>
      </w:r>
    </w:p>
    <w:p w14:paraId="267EE7C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就是男性友谊的独特语法：连接不是在对话中建立的，是在行动中自然生成的。他们不需要说“我支持你”，他们只需要在你需要的时候出现在那里。他们不需要说“我理解你”，他们只需要在你沉默的时候，不追问。这种连接在进化史上同样古老：雄性需要在狩猎、防御、迁徙中协同配合，这种配合需要的不是语言，是信任。信任不是你说了什么，是你做了什么。你做到了，连接就建立了。</w:t>
      </w:r>
    </w:p>
    <w:p w14:paraId="0897F94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层能力，在恋爱中有极其隐秘但关键的价值。一个没有男性友谊的男性，他所有的情感需求都压在伴侣一个人身上。他需要她同时扮演爱人、朋友、战友、知己、听众、情绪的垃圾桶。一个人承担不了这么多角色。而有兄弟的男性，他的情绪有自己的出口——不是出轨，不是暧昧，是他在自己的同性社交网络里，已经完成了一部分情感的代谢。他不需要把所有的脆弱、所有的压力、所有的负面情绪全部倒给伴侣。他不是在隐瞒，是他已经有处理这些情绪的独立管道。这些管道不是不让她知道，是他在进去之前就已经自己处理好了，进去之后才能给她一个干净的状态。</w:t>
      </w:r>
    </w:p>
    <w:p w14:paraId="4495946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同时也解释了为什么很多女性会误解男性之间的友谊。她们觉得他们“什么都不说”，觉得他们不亲密。但他们的亲密不是通过说建立的，是通过做建立的。他们之间的信任，不需要语言来维护。她可以问：你们到底聊了什么？他说：没聊什么。她说：那你们在一起待了五个小时干了什么？他想了想，只能回答：待着。她不懂“待着”是什么。但对他来说，那是他这辈子最珍贵的友谊——能在一起待五个小时什么都不需要说，什么都不需要做，只是待着。</w:t>
      </w:r>
    </w:p>
    <w:p w14:paraId="29D796F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求偶：五层程序的集中表达</w:t>
      </w:r>
    </w:p>
    <w:p w14:paraId="71B211CB">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以上五层是男性生活哲学的完整地貌。求偶不是独立的一层，是这五层程序在特定时间窗口内的集中表达。</w:t>
      </w:r>
    </w:p>
    <w:p w14:paraId="5376220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资源积累让你有东西可以展示。同性竞争让你知道自己的相对位置，并驱动你不断提升那个位置。意义追求让你在展示之外还有更深的方向——你展示的不只是你拥有的，更是你相信的。沉浸与热爱让你在恋爱之外还有一个完整的世界，让伴侣不需要承担你全部的生命重量。无声的连接让你有自己的情感代谢管道，让你进入恋爱时是一个已经满足的人，而不是一个饿着肚子来找饭吃的人。</w:t>
      </w:r>
    </w:p>
    <w:p w14:paraId="2CDB9C6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五层共同决定了一个男性在恋爱中的表现：他有多稳定、他有多深的底盘、他的吸引力能持续多久、他在长期关系中能不能扛住。所以，关于恋爱，说到底是关于你怎么活。你活成了一座能自转的行星，自然会有人沿着你的轨道靠近你。你活成了一颗需要别人提供引力的卫星，你永远在追，永远在累，永远在被甩脱之后找不到自己的轨道。</w:t>
      </w:r>
    </w:p>
    <w:p w14:paraId="2739041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恋爱不是你的外挂。你是你自己的飞船。飞船修好了，飞得够稳了，你再邀请一个人上来一起看星星。她愿不愿意上来，那是她的选择。但无论她上不上来，这艘飞船都继续飞。这艘飞船的方向、速度、轨道，是你自己的事。飞到哪儿，是你自己的事。飞多远，是你自己的事。她上来之后，方向还是你的方向。只是多了一个人，和你一起看舷窗外的星空。那是最好的状态——两个独立运转的系统，在同一个轨道上，共享同一段旅程。</w:t>
      </w:r>
    </w:p>
    <w:p w14:paraId="6585C9F1">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25CD7EE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792CBB6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87" w:name="_Toc614166465"/>
      <w:r>
        <w:rPr>
          <w:rFonts w:hint="eastAsia" w:ascii="Songti SC Black" w:hAnsi="Songti SC Black" w:eastAsia="Songti SC Black" w:cs="Songti SC Black"/>
          <w:sz w:val="32"/>
          <w:szCs w:val="32"/>
          <w:lang w:val="en-US" w:eastAsia="zh-CN"/>
        </w:rPr>
        <w:t>关于女性</w:t>
      </w:r>
      <w:bookmarkEnd w:id="87"/>
    </w:p>
    <w:p w14:paraId="580514D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将女性还原为自然界的哺乳动物，事情就变得清晰起来，但清晰的方向与男性截然不同。在进化史上，雌性哺乳动物承担着远高于雄性的繁殖成本——怀孕、分娩、哺乳，每一个环节都是巨大的能量投入和生存风险。一个错误的配偶选择，对雄性来说只是一次交配机会的浪费，对雌性来说可能意味着长达数年的资源错付，甚至自身和后代的死亡。</w:t>
      </w:r>
    </w:p>
    <w:p w14:paraId="41E273AF">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3FB809CA">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这决定了女性拥有一套与男性完全不同的底层操作系统。它不是一套，是五层互相嵌套、彼此制衡的古老程序。求偶只是其中最被看见的那一层，但不是最深的那一层。</w:t>
      </w:r>
    </w:p>
    <w:p w14:paraId="5A4900E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第一层：安全优先—生存评估是永不关闭的后台程序</w:t>
      </w:r>
    </w:p>
    <w:p w14:paraId="4432BE40">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女性对安全的敏感，不是性格，是进化刻在神经系统里的底层约束。</w:t>
      </w:r>
    </w:p>
    <w:p w14:paraId="5779AB10">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在远古环境中，一个怀孕或哺乳期的女性，行动能力大幅下降，对食物、庇护所、掠食者防御的依赖成倍增加。如果她选择的伴侣在关键时刻不能提供稳定的保护和资源供给，她和孩子的生存概率就会断崖式下跌。几万年下来，那些在选择配偶时不够谨慎、对危险信号不够敏感的女性，基因都被淘汰了。留下来的，全是安全评估系统高度灵敏的后代。</w:t>
      </w:r>
    </w:p>
    <w:p w14:paraId="6267F88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345B4DA0">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套安全评估系统，在现代女性的日常生活中仍然永不关闭。它不是只在选择伴侣时才启动，而是持续扫描周围环境中的所有男性——同事、朋友、陌生人、社交媒体上的关注者。谁是可靠的，谁是不可靠的；谁在压力下还能保持稳定，谁在顺境中就已经暴露出攻击性；谁的语言和行动是一致的，谁的承诺是廉价的——这套系统在后台持续运转，消耗的认知能量极少，但输出的判断极其精准。</w:t>
      </w:r>
    </w:p>
    <w:p w14:paraId="2268A89D">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就是为什么女性在接触一个男性时，第一反应不是“他有没有钱”，而是“他安不安全”。不是因为她在算计什么，是因为她的底层程序在自动运行。一个男性在展示生存价值之前，必须先通过这套安全评估。展示财富但情绪不稳定、随时可能爆发的男性，在女性系统中会触发最高级别的警报——你提供的资源越多，你的不可控性造成的威胁就越大。你是一头披着西装的野兽，但她不确定你这头野兽会不会在某个夜晚把牙齿转向她。所以，绅士的外壳不是锦上添花，是敲门砖。你首先要证明你是安全的，然后你才有资格展示你拥有什么。</w:t>
      </w:r>
    </w:p>
    <w:p w14:paraId="24FBAF3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安全评估的另一个维度，是情绪的稳定性。女性在进化史上需要长时间依赖伴侣的资源供给和庇护，如果伴侣的情绪不可预测——今天温柔，明天暴怒——她的生存就处于不确定状态。一个情绪反复无常的男性，即使拥有再多的资源，在女性底层系统里也是高风险选项，因为他的资源供给不具备持续性。你不知道他什么时候会因为情绪波动而中断供给，甚至将资源转化为伤害。</w:t>
      </w:r>
    </w:p>
    <w:p w14:paraId="3CC1E3DC">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所以，男性在恋爱中最容易犯的错误，是把“我有钱”“我有能力”“我地位高”当成全部的答案。这些东西确实重要，但它们是在安全评估通过之后才被纳入计算的变量。如果安全评估亮了红灯，后面的变量根本不进入计算。</w:t>
      </w:r>
    </w:p>
    <w:p w14:paraId="2184A98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第二层：资源验证——不是贪图物质，是评估承诺的兑现能力</w:t>
      </w:r>
    </w:p>
    <w:p w14:paraId="4013626D">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安全评估通过之后，女性系统的下一个扫描模块才会启动：这个男性提供的生存资源，是真实的，还是表演的？</w:t>
      </w:r>
    </w:p>
    <w:p w14:paraId="7764F437">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女性的繁殖成本极高。一个人类幼崽从出生到独立，需要十几年持续不断的食物、庇护、教育、医疗。在这十几年里，女性自身的生存和获取资源的能力会因育儿而大幅受限。如果她选择的伴侣只在追求阶段展示资源、在关系稳定后就停止供给，她就会陷入巨大的生存危机。所以，女性在进化中被筛选出的，不是贪图物质的本能，而是精准评估男性资源兑现能力的本能。</w:t>
      </w:r>
    </w:p>
    <w:p w14:paraId="4A4FF50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嘴上说的，不算。追你时花的钱，不算。真正算的，是他在你不需要他的时候做了什么，是他在压力下是否仍然愿意分配资源，是他在你生病、疲惫、脆弱时的反应。这些时刻，是他资源兑现能力的真实暴露。追你时送花是低成本信号，你生病时放下工作来照顾你才是高成本信号。前者只需要钱，后者需要的是他把自己最稀缺的资源——时间、注意力、精力——重新分配给你。</w:t>
      </w:r>
    </w:p>
    <w:p w14:paraId="63E2AFBA">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与我在关于识人那章写的五通道对齐完全吻合。嘴上说在乎你，行动没有付出额外的时间精力和资源，那就是嘴上的信号和行动的信号之间有缝隙。女性大脑里的安全评估系统，天然就是一套高精度的五通道对齐检测仪。它不需要刻意运作，缝隙自己就会发出警报。</w:t>
      </w:r>
    </w:p>
    <w:p w14:paraId="3B0DA4C3">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很多男性不理解为什么女性会反复测试一段关系。不是她不信任你，是她的系统在自动运行验证程序。你今天通过了，不代表明天还能通过。环境会变，压力会变，男人在顺境中的慷慨可能是真实的，但在逆境中的自私同样也是真实的。女性需要反复验证，不是因为她作，是因为她输不起。她一旦选错，代价不是一次约会，是十几年的育儿资源和自身安全。</w:t>
      </w:r>
    </w:p>
    <w:p w14:paraId="5EB02AF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解释了为什么女性对男性的“不上进”容忍度极低。不只是一个男性现在的资源存量，更是他获取资源的未来能力。一个现在穷但拼命努力的男性，他的资源曲线是向上的。一个现在有存款但得过且过的男性，他的资源曲线是平的甚至向下的。女性系统不是在计算你有多少，是在推断你未来会有多少。她需要的是长期的稳定供给，不是一次性的高额支付。一个在事业上没有方向感的男性，无论他现在拥有多少，在女性底层系统里都是高风险选项——因为他的资源输入不具备可持续性。</w:t>
      </w:r>
    </w:p>
    <w:p w14:paraId="591F55D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第三层：情感连接——从资源供给到精神共鸣的跃迁</w:t>
      </w:r>
    </w:p>
    <w:p w14:paraId="28A5130C">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当安全评估通过、资源验证初步完成之后，女性会面对一个更深的需求：情感连接。</w:t>
      </w:r>
    </w:p>
    <w:p w14:paraId="52ED568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个需求在进化史上出现得较晚，但它是人类独有的、将人类与所有其他哺乳动物区分开来的核心特征。一个女性不仅需要一个能提供资源和安全感的伴侣，她需要一个能理解她、看见她、与她共享内心世界的伴侣。这不是浪漫小说灌输的幻想，是人类大脑高度发达的社会认知能力带来的必然需求。</w:t>
      </w:r>
    </w:p>
    <w:p w14:paraId="2B18518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在漫长的育儿过程中，女性不仅需要物质资源，还需要心理支持。育儿是孤独的、消耗巨大的、充满不确定性的。一个能理解她疲惫的伴侣，一个能看见她付出的伴侣，一个能在她无助时提供解决方案而坐在她身边的伴侣——这些不是奢侈品，是她在心理上存活下去的必要条件。</w:t>
      </w:r>
    </w:p>
    <w:p w14:paraId="759A0D2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是为什么女性在恋爱中会说“你不懂我”。这句话在男性听起来像是一种模糊的抱怨，但在女性系统里，它是一个精确的诊断：你听到了我的语言，你没有理解我的情感信号。你在用解决问题的逻辑回应我，而我需要的是情感共鸣的逻辑。</w:t>
      </w:r>
    </w:p>
    <w:p w14:paraId="2C1E7ADE">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男性更容易听到“问题”，女性更在意“感受”。她说“今天好累”，不是需要你告诉她怎么合理安排时间，是希望你回应她的疲惫——一句“你今天辛苦了”远比十条时间管理建议更有效。这两套逻辑没有谁对谁错，是两套完全不同的通信协议。能跨协议通信的男性，在女性系统中的连接深度会远高于其他竞争者。</w:t>
      </w:r>
    </w:p>
    <w:p w14:paraId="5E00307F">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情感连接的另一个维度，是被真正看见。女性在社会中扮演多重角色——职业女性、母亲、妻子、女儿、照顾者。她的大部分能量输出是外向的，是照顾别人的。她很少有机会被反过来照顾、被反过来理解、被反过来看见。一个能让她卸下所有角色、只是她自己的人，会在她心里占据一个别人无法替代的位置。</w:t>
      </w:r>
    </w:p>
    <w:p w14:paraId="20C2F01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是为什么女性对幽默的偏好如此强烈。幽默意味着两个人在同一个协议层上通信——你不需要解释为什么好笑，他已经懂了。这种不需要翻译的连接，是所有连接中延迟最低的。它绕过了一切社交礼仪、性别角色、权力关系，直接触达了她作为人的核心部分。</w:t>
      </w:r>
    </w:p>
    <w:p w14:paraId="3D78C6C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第四层：社交网络——连接编织的生存冗余</w:t>
      </w:r>
    </w:p>
    <w:p w14:paraId="46790E02">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在进化史上，女性的生存从来不只是靠一个伴侣。她是靠一整个社交网络活下来的。</w:t>
      </w:r>
    </w:p>
    <w:p w14:paraId="53A922D1">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远古环境中，男性负责狩猎和防御，但日常的食物采集、儿童看护、伤病照料、信息交换，全部发生在女性之间的社交网络中。一个失去伴侣的女性，如果她有强大的女性社交网络，她和孩子的生存概率仍然很高。一个只有伴侣没有网络的女性，一旦伴侣出事，她就陷入绝境。</w:t>
      </w:r>
    </w:p>
    <w:p w14:paraId="20650B1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所以，女性对人际关系的敏感、对社交网络的维护、对关系中细微变化的察觉，不是八卦，是进化留下的生存技能。她们通过分享信息来确认彼此的状态——我还在，你还在，我们的网络还在。她们通过互相倾诉来分担压力——我不需要你帮我解决问题，我只需要你听我说话。她们通过维系连接来确保在危难时刻有人可以依靠——今天我听你倾诉，明天我需要时你可以听我倾诉。</w:t>
      </w:r>
    </w:p>
    <w:p w14:paraId="0CCF11B5">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套社交网络本能，在现代女性的生活中仍然无处不在。女性之间的友谊，比男性之间的友谊更依赖于语言和情感的交换。这不是因为她们更感性，是因为她们在进化史上需要这些交换来维持网络的紧密度。一个男性可以通过并肩做一件事来建立友谊——一起干活、一起打球、一起加班——因为他的信任不需要语言表达。女性的信任同样不需要语言表达，但连接本身是通过语言和情感信号来维持的。</w:t>
      </w:r>
    </w:p>
    <w:p w14:paraId="091F99E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套网络在恋爱中有极其重要的补充功能。一个有健康社交网络的女性，不会把全部情感重量压在伴侣身上。她有自己独立的出口——姐妹、闺蜜、女性同伴。她在这些网络里完成了一部分情感的代谢，不会把所有的脆弱、所有的不安、所有需要被安慰的时刻全部倒给伴侣。她不是因为不爱他才不告诉他全部，是她已经在自己网络里处理过了，进入关系时是一个更干净的状态。</w:t>
      </w:r>
    </w:p>
    <w:p w14:paraId="0601D9E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男性需要理解这一点：她的社交网络不是对你关系的威胁，是对你关系的保护。她的朋友不是在取代你，是在替你承担一部分你不擅长承担的功能。你不可能同时成为她的爱人、朋友、姐妹、心理医生。她有别的出口，才能在你面前保持一个更稳定、更干净的状态。想挤进她全部社交空间的人，最终会把她憋死。</w:t>
      </w:r>
    </w:p>
    <w:p w14:paraId="22B5FE8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第五层：自我完成——从“被需要”到“成为自己”</w:t>
      </w:r>
    </w:p>
    <w:p w14:paraId="1ED6572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当安全有了保障、资源不再紧缺、情感连接建立稳固之后，女性会面对一个和男性同样深刻的问题：我是谁？</w:t>
      </w:r>
    </w:p>
    <w:p w14:paraId="2ED2F756">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个问题在历史上很长一段时间内没有被允许问出来。女性被定义为他人的附属——父亲的女儿、丈夫的妻子、孩子的母亲。她的价值是由她对他人的贡献来定义的，而不是由她作为一个独立系统来定义的。但现代社会的发展，让越来越多的女性有条件进入这个最深层的需求：自我完成。</w:t>
      </w:r>
    </w:p>
    <w:p w14:paraId="496E458F">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自我完成不是自私。是一个系统从“依赖外部定义”升级为“内部自稳定”的过程。她不再需要别人告诉她她是谁，她不再依赖别人的认可来确认自己的价值。她有自己的事业、自己的热爱、自己的沉浸领地、自己的方向和意义。她开始追问自己这一生想留下什么，而不是仅仅为别人留下了什么。</w:t>
      </w:r>
    </w:p>
    <w:p w14:paraId="6A02070D">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层需求的觉醒，是女性生活中最深刻的变化。它不是在否定前面的四层，是在前面四层的基础上，打开了一个全新的维度。一个完成了自我建设的女性，她不是不需要伴侣，是不需要伴侣来定义她。她的恋爱不再是一种填补空缺的行为，而是一种两个完整系统之间的互相看见。</w:t>
      </w:r>
    </w:p>
    <w:p w14:paraId="1AB7B8B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p>
    <w:p w14:paraId="751A4EE0">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这也是为什么现代女性在择偶时越来越看重“他是否支持我成为我自己”。她需要的不只是一个能提供资源和安全感的男性，她需要的是一个不会因为她变得强大而感到威胁的男性。一个能看见她的野心、支持她的方向、不把她的事业当成次要事件的男性。这种男性在进化史上是新的，因为历史上大部分时间，女性的价值被锁定在家庭内部。但现在，当一个女性有机会把能量投向更广阔的世界时，她需要的伴侣是一个能与她并肩而行的盟友，不是一座要求她留在原地的港湾。</w:t>
      </w:r>
    </w:p>
    <w:p w14:paraId="5A59566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kern w:val="0"/>
          <w:sz w:val="28"/>
          <w:szCs w:val="28"/>
          <w:lang w:val="en-US" w:eastAsia="zh-CN" w:bidi="ar"/>
        </w:rPr>
      </w:pPr>
      <w:r>
        <w:rPr>
          <w:rFonts w:hint="eastAsia" w:ascii="Songti SC Black" w:hAnsi="Songti SC Black" w:eastAsia="Songti SC Black" w:cs="Songti SC Black"/>
          <w:sz w:val="28"/>
          <w:szCs w:val="28"/>
          <w:lang w:val="en-US" w:eastAsia="zh-CN"/>
        </w:rPr>
        <w:t>求偶：五层程序的逆向扫描</w:t>
      </w:r>
    </w:p>
    <w:p w14:paraId="1871F35C">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以上五层，是女性生活哲学的完整地貌。求偶不是独立的一层，是这五层程序在一个男性身上由下至上、逐层扫描的逆向验证过程。</w:t>
      </w:r>
    </w:p>
    <w:p w14:paraId="5916EF74">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安全评估是第一道闸门。通不过，后面的全部不进入计算。通过了，资源验证启动——你的资源不是你现在有多少，是你未来持续获取的能力、你在压力下是否仍然愿意分配。通过了，情感连接的需求浮现——你是否能看到她的情绪信号、是否能跨协议通信、是否能让她在你面前只是她自己。通过了，她会在自己的社交网络里为你开放一个位置——她的朋友、她的家人、她的核心关系圈，你是否能与这些节点建立稳定的连接。通过了，最终的验证来自第五层——你是否支持她成为她自己，你是否容得下她自我完成的野心，你是否在看到她变得强大时仍然能稳稳地站在那里、不退缩、不贬低、不害怕。</w:t>
      </w:r>
    </w:p>
    <w:p w14:paraId="15EA7019">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一个能通五关的人，在她心里的位置是极稳固的。不是因为他完美，是因为他在每一个她最在乎的维度上都给出了可信的信号。这不是靠技巧能做到的。是你能在压力下保持稳定吗？你有自己独立的事业和方向吗？你听得懂她没说的半句话吗？你有自己的沉浸领地和情感代谢管道吗？你自己是不是一个自运转的系统——不是因为你孤僻不与人来往，是你有能力独自处理自己的情绪和意义，不需要她来替你承担。这些都不是求偶技术，是个人修行的结果。你把自己修到了什么程度，你就能在哪个层级被扫描通过。</w:t>
      </w:r>
    </w:p>
    <w:p w14:paraId="3F7E763A">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最好的恋爱关系，是两个完整系统之间的互相识别</w:t>
      </w:r>
    </w:p>
    <w:p w14:paraId="0A61AD48">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女性对恋爱最深的需求，不是被供养，不是被照顾，是被看见。被当成一个完整的、复杂的、有野心有脆弱有热爱有恐惧的立体的人来看，而不是一个性别角色。</w:t>
      </w:r>
    </w:p>
    <w:p w14:paraId="7629961F">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社会习惯于把女性简化成标签——贤惠的、强势的、温柔的、独立的。但任何一个真实的女人，都是所有这些标签的混合体，她在不同时间、不同处境下展现出完全不同的侧面。一个能看见她全部侧面的伴侣，不需要喜欢每一个侧面，但需要接受每一个侧面都是她的一部分。</w:t>
      </w:r>
    </w:p>
    <w:p w14:paraId="70C98F2B">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所以，关于女性的恋爱，说到底是关于她如何在安全、资源、连接、网络和自我完成这五层里，逐步建起一个完整的、自运转的、不依赖外部定义的生命系统。当她活成了自己，她不会再急于找一个能救她的人，因为她不需要被救。她找的是一个能和她并肩站在同一高度、看向同一方向的人。那个人不是来弥补她的缺陷的，因为她的缺陷是她自己修的。那个人不是来提供她缺少的东西的，因为她缺少的东西她已经自己补上了。那个人的到来，只是让她本来已经完整的世界里多出一种颜色。多出来的，是锦上添花。她的人生锦缎，是她自己一针一线织的。</w:t>
      </w:r>
    </w:p>
    <w:p w14:paraId="1ACE82DA">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88" w:name="_Toc1489369773"/>
      <w:r>
        <w:rPr>
          <w:rFonts w:hint="eastAsia" w:ascii="Songti SC Black" w:hAnsi="Songti SC Black" w:eastAsia="Songti SC Black" w:cs="Songti SC Black"/>
          <w:sz w:val="32"/>
          <w:szCs w:val="32"/>
        </w:rPr>
        <w:t>关于死亡</w:t>
      </w:r>
      <w:bookmarkEnd w:id="88"/>
    </w:p>
    <w:p w14:paraId="3CDB89B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徒步路过一处山坳，坟头压着块青石，没刻字，草已经没过石头一半。同行的老乡说，这坟快六十年了，是他爷爷的爷爷。没人再上坟，可路过的人还是会绕开脚下这片土，不去踩。</w:t>
      </w:r>
    </w:p>
    <w:p w14:paraId="7D04FED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我站了很久，忽然想，这个人活着的时候，也得每天决定先迈哪只脚，要不要多喝一碗粥。这些决定，此刻一个都不剩了。剩下的只有这块没字的石头，和一片没人敢踩的草。</w:t>
      </w:r>
    </w:p>
    <w:p w14:paraId="08E3ADD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——死亡不是没了什么东西，是不能再往前挑一步了。</w:t>
      </w:r>
    </w:p>
    <w:p w14:paraId="0EF39FBA">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庄子的妻子死时，他鼓盆而歌。人问他怎么不哭，他说人本是气聚成形，形变成生，如今不过是又变了一次，跟四季轮转是一回事。这不是说死不值得难过，是说把死也看作一种"变"，人才不至于被"没了"这两个字彻底吓住。</w:t>
      </w:r>
    </w:p>
    <w:p w14:paraId="57AE196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套回全书的说法，死亡就是这么回事：所有权的放弃，选择的终止——你不再能决定资源给谁、连接留不留。但你做过的选择，早就在别人身上留了痕迹，这部分不会因为你停了，就跟着停。</w:t>
      </w:r>
    </w:p>
    <w:p w14:paraId="631CC67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死亡</w:t>
      </w:r>
      <w:r>
        <w:rPr>
          <w:rFonts w:hint="eastAsia" w:ascii="Songti SC Black" w:hAnsi="Songti SC Black" w:eastAsia="Songti SC Black" w:cs="Songti SC Black"/>
          <w:sz w:val="28"/>
          <w:szCs w:val="28"/>
          <w:lang w:val="en-US" w:eastAsia="zh-CN"/>
        </w:rPr>
        <w:t>是</w:t>
      </w:r>
      <w:r>
        <w:rPr>
          <w:rFonts w:hint="eastAsia" w:ascii="Songti SC Black" w:hAnsi="Songti SC Black" w:eastAsia="Songti SC Black" w:cs="Songti SC Black"/>
          <w:sz w:val="28"/>
          <w:szCs w:val="28"/>
        </w:rPr>
        <w:t>所有权的放弃与选择体验的终结</w:t>
      </w:r>
    </w:p>
    <w:p w14:paraId="536EB370">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死亡 = 所有权的放弃 + 选择体验的终结。</w:t>
      </w:r>
    </w:p>
    <w:p w14:paraId="518F577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在物理层面，死亡是系统终止运行——负熵摄入停止，内部熵增失控，有序结构逐步向高熵状态过渡。</w:t>
      </w:r>
    </w:p>
    <w:p w14:paraId="437CCF17">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在连接层面，死亡是节点从网络中被移除——资源重新分配，连接被标记为中断，信息通道关闭，系统重新配置路由表。</w:t>
      </w:r>
    </w:p>
    <w:p w14:paraId="5325E59B">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但真正触及死亡本质的是这两点：所有权的放弃和选择体验的终结。</w:t>
      </w:r>
    </w:p>
    <w:p w14:paraId="7F70B52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所有权的放弃</w:t>
      </w:r>
    </w:p>
    <w:p w14:paraId="3083F33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在系统运行期间，节点持有：</w:t>
      </w:r>
    </w:p>
    <w:p w14:paraId="69DD96C1">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对资源的支配权：它持有的生存资源、它在连接中积累的持有量、它通过劳动交换获得的资源通道，在其运行期间受其支配。</w:t>
      </w:r>
    </w:p>
    <w:p w14:paraId="2BC26A09">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对连接的控制权：它可以决定与哪些节点建立连接、维持多久、在什么条件下退出。</w:t>
      </w:r>
    </w:p>
    <w:p w14:paraId="4A48A023">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对信息持有量的使用权：它积累的经验、形成的规则、建立的识别模式，在运行期间可以被调用和更新。</w:t>
      </w:r>
    </w:p>
    <w:p w14:paraId="2A10153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对自身决策的裁决权：它可以决定如何分配注意力、如何评估选项、如何在边界内移动自己的位置。</w:t>
      </w:r>
    </w:p>
    <w:p w14:paraId="1F9D36C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在死亡时，所有这些支配权同时终止：</w:t>
      </w:r>
    </w:p>
    <w:p w14:paraId="5998837B">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资源不再由该节点支配，重新分配给网络中的其他节点。</w:t>
      </w:r>
    </w:p>
    <w:p w14:paraId="41D7814B">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连接不再由该节点控制，被标记为终止并由相邻节点重新配置。</w:t>
      </w:r>
    </w:p>
    <w:p w14:paraId="76681EE1">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信息不再由该节点更新，除非已经被存储到其他节点的存储层。</w:t>
      </w:r>
    </w:p>
    <w:p w14:paraId="2430EDDE">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决策不再由该节点裁决，它的选择历史已经结束。</w:t>
      </w:r>
    </w:p>
    <w:p w14:paraId="79D8EE1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死亡使节点从“持有者”转换为“不再持有任何东西的状态”。它的持有量要么已经转移，要么正在等待重新配置——但无论哪种情况，它的支配权都终止了。</w:t>
      </w:r>
    </w:p>
    <w:p w14:paraId="35279CB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选择体验的终结</w:t>
      </w:r>
    </w:p>
    <w:p w14:paraId="06397F3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在系统运行期间，节点的核心运行方式就是持续选择：</w:t>
      </w:r>
    </w:p>
    <w:p w14:paraId="5B764196">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选择将注意力投向什么方向。</w:t>
      </w:r>
    </w:p>
    <w:p w14:paraId="1005CED3">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选择与哪些节点建立连接、维持多久、在什么时候退出。</w:t>
      </w:r>
    </w:p>
    <w:p w14:paraId="3B0B7B3C">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选择将资源用于什么目的、分配到哪些通道。</w:t>
      </w:r>
    </w:p>
    <w:p w14:paraId="0B5DF4C2">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选择在边界内移动自己的位置、调整与边界的距离。</w:t>
      </w:r>
    </w:p>
    <w:p w14:paraId="75D157C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选择体验是节点在运行期间产生的持续感知——它在每个决策点识别选项、评估路径、执行选择、感知结果。这个体验在运行期间持续存在，使节点能够感知到自己正沿着某条路径移动，能够感知到自己与初始位置之间的距离累积。</w:t>
      </w:r>
    </w:p>
    <w:p w14:paraId="096D449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在死亡时，选择体验终止：</w:t>
      </w:r>
    </w:p>
    <w:p w14:paraId="26F5F7DD">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不再有新的选项被识别和评估。</w:t>
      </w:r>
    </w:p>
    <w:p w14:paraId="35D6CA59">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不再有新的路径被选择和执行。</w:t>
      </w:r>
    </w:p>
    <w:p w14:paraId="63D591B0">
      <w:pPr>
        <w:keepLines w:val="0"/>
        <w:numPr>
          <w:ilvl w:val="0"/>
          <w:numId w:val="12"/>
        </w:numPr>
        <w:kinsoku/>
        <w:wordWrap/>
        <w:overflowPunct/>
        <w:topLinePunct w:val="0"/>
        <w:autoSpaceDE/>
        <w:autoSpaceDN/>
        <w:bidi w:val="0"/>
        <w:adjustRightInd/>
        <w:spacing w:line="240" w:lineRule="auto"/>
        <w:ind w:left="420" w:leftChars="0" w:hanging="420" w:firstLineChars="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不再有新的轨迹被记录和确认。</w:t>
      </w:r>
    </w:p>
    <w:p w14:paraId="0CE0013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节点在系统内留下的痕迹，是它在运行期间所做的所有选择的总和。这些选择已经完成，节点不再向系统中添加新的选择记录。它之前积累的选择历史会继续存在于系统中，但它的选择体验已经结束。</w:t>
      </w:r>
    </w:p>
    <w:p w14:paraId="77A7B13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死亡：情感纽带的离线消亡</w:t>
      </w:r>
    </w:p>
    <w:p w14:paraId="27114F2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死亡，是情感纽带的消亡。相较于 “所有权的放弃、个人体验的彻底终结” 这套偏向物质与个体感知的定义，以情感联结诠释死亡，才更贴近生命最核心的本质。</w:t>
      </w:r>
    </w:p>
    <w:p w14:paraId="655A5C8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有权只属于物质层面。肉身、财物、身份归属一旦放手，自有他人承接、流转；独属于个人的体验戛然而止，世间仍有无数人持续走完相似的人生路径。二者都是单向、可替代、能够被外界填补的损耗。但情感纽带全然不同，它不属于任何一个人的私有物，是双向互通、相互依存的通路，由两个意识节点共同维系。</w:t>
      </w:r>
    </w:p>
    <w:p w14:paraId="3C8D276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一个人的生命停止运转，所有连接他与世间其他人的情感通道，会失去一端鲜活的维护主体。这些联结不会凭空消失，它们完整封存在生者的记忆里，只是再也无法产生新的信号交换、无法生成实时的双向回应。此处所说的 “消亡”，从来不是联结彻底抹去，而是鲜活、互通互动的终结。</w:t>
      </w:r>
    </w:p>
    <w:p w14:paraId="3ACABE2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与他人构筑的情感纽带，会永久留存于对方的意识结构之中。你会被惦念、被怀念，在记忆里占据一处固定的位置，每当被想起，这段联结便会再度唤醒、激活。可你再也无法参与这段往来：生者仍会向这份关系投放思念、倾诉心绪，输出全部柔软与牵挂，却永远得不到你的接收、你的回应。原本双向流通的通路，就此沦为单向的静态存档；实时互动的鲜活羁绊，变成仅存于回忆里的过往印记。</w:t>
      </w:r>
    </w:p>
    <w:p w14:paraId="0CCE584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情感纽带的消亡，重新拓宽了 “活着” 的定义：</w:t>
      </w:r>
      <w:r>
        <w:rPr>
          <w:rFonts w:hint="eastAsia" w:ascii="Songti SC Regular" w:hAnsi="Songti SC Regular" w:eastAsia="Songti SC Regular" w:cs="Songti SC Regular"/>
          <w:b/>
          <w:bCs/>
          <w:sz w:val="21"/>
          <w:szCs w:val="21"/>
          <w:lang w:val="en-US" w:eastAsia="zh-CN"/>
        </w:rPr>
        <w:t>生命从来不止是个体意识独自向时间投射感知，更是意识在无数双向联结里，完成接收与回应的完整循环</w:t>
      </w:r>
      <w:r>
        <w:rPr>
          <w:rFonts w:hint="eastAsia" w:ascii="Songti SC Regular" w:hAnsi="Songti SC Regular" w:eastAsia="Songti SC Regular" w:cs="Songti SC Regular"/>
          <w:sz w:val="21"/>
          <w:szCs w:val="21"/>
          <w:lang w:val="en-US" w:eastAsia="zh-CN"/>
        </w:rPr>
        <w:t>。每个人都是人际网络里独立的节点，肉身消亡等同于物理层面永久离线，彻底丧失实时互通、即时寻址的能力。</w:t>
      </w:r>
    </w:p>
    <w:p w14:paraId="2CEB7A4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作为节点本身停止运行，但在所有与你共享过岁月的人心中，路由表永远保留着你的条目。你的姓名、过往、独属于彼此的回忆坐标，永久储存在所有人的联结目录里。即便你再也无法上线，那些曾经搭建起的情感通路，会以沉默、静态的形式，长久留存在这张人间关系网络之中。</w:t>
      </w:r>
    </w:p>
    <w:p w14:paraId="27E2147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死亡的延续</w:t>
      </w:r>
    </w:p>
    <w:p w14:paraId="3C12129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虽然节点的所有权和选择体验已经终止，但它在运行期间已经完成的操作不会立即消失：</w:t>
      </w:r>
    </w:p>
    <w:p w14:paraId="0D0F156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它分配的持有量，如果被其他节点接收、存储并继续使用，就会继续在系统中流动和更新。</w:t>
      </w:r>
    </w:p>
    <w:p w14:paraId="3541679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它建立和加固的连接模式，如果被其他节点沿用和复制，就会继续在系统中维持信息对齐和资源交换的通道。</w:t>
      </w:r>
    </w:p>
    <w:p w14:paraId="7A45D1C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它积累的信息和规则，如果已经存储到其他节点的存储层中，就会继续作为初始配置参数被后续节点调用。</w:t>
      </w:r>
    </w:p>
    <w:p w14:paraId="75D7A49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这些操作不依赖于原始节点是否仍在运行。一旦它们被注入系统并开始流通，就独立于原始节点的存在状态而继续运行。</w:t>
      </w:r>
    </w:p>
    <w:p w14:paraId="2F42F2A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总结</w:t>
      </w:r>
    </w:p>
    <w:p w14:paraId="656149C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死亡 = 所有权的放弃 + 选择体验的终结。</w:t>
      </w:r>
    </w:p>
    <w:p w14:paraId="687C35C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节点终止运行后，它对资源、连接、信息、决策的支配权同时停止；它持续感知选项、评估路径、执行选择的体验同时结束。</w:t>
      </w:r>
    </w:p>
    <w:p w14:paraId="36145E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它不再做出新的选择、不再持有新的资源、不再更新信息持有量。它从“持有者”转换为“不再持有任何东西的状态”，从“选择者”转换为“选择体验终止的存在状态”。</w:t>
      </w:r>
    </w:p>
    <w:p w14:paraId="609E2BA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它在运行期间已经完成的操作——注入系统的持有量、建立的连接模式、固化的规则和信息——会继续在系统中流通和更新，但它的选择体验不会继续延伸，它的所有权也不会继续扩展。</w:t>
      </w:r>
    </w:p>
    <w:p w14:paraId="1B74825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物质的失去可以更替，个人的体验可以复刻，唯独双向共情的情感联结，一旦失去对等回应的端点，便永远失去了鲜活的生命力。死亡，本质是一段段双向情感通路的永久离线。</w:t>
      </w:r>
    </w:p>
    <w:p w14:paraId="244EC4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在“值得追求的生活”中，知道选择体验会在某个时刻终止，注意力分配会更倾向于选择那些在有限时间内能够完成的路径和连接。</w:t>
      </w:r>
    </w:p>
    <w:p w14:paraId="6E6F1643">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rPr>
      </w:pPr>
      <w:bookmarkStart w:id="89" w:name="_Toc768385379"/>
      <w:r>
        <w:rPr>
          <w:rFonts w:hint="eastAsia" w:ascii="Songti SC Black" w:hAnsi="Songti SC Black" w:eastAsia="Songti SC Black" w:cs="Songti SC Black"/>
          <w:sz w:val="32"/>
          <w:szCs w:val="32"/>
        </w:rPr>
        <w:t>关于遗产</w:t>
      </w:r>
      <w:bookmarkEnd w:id="89"/>
    </w:p>
    <w:p w14:paraId="4F38B8A6">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我独自坐在长椅上想，人终其一生，走到终点、骤然离场之后，究竟还能为世间留下什么。</w:t>
      </w:r>
    </w:p>
    <w:p w14:paraId="4280934C">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是旁人心底细碎的念想。人心的惦念太轻，经不住岁月消磨。不必等风雨吹散，岁岁年年流转，日子层层叠叠覆上来，那些关于你的零碎记忆，便慢慢模糊，连被人想起的缘由，都悄悄消散了。我所探寻的，是另一种存在——踏实、笃定，不因你的离场而消逝，是你彻底离开后，旁人依然能触碰、能承接、能沿用的东西。</w:t>
      </w:r>
    </w:p>
    <w:p w14:paraId="270D6F7F">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放在天地时序里看，人原不过是一枚短暂运行的节点。数十年光阴，吸纳负熵，消耗能量，奔波劳碌，存续肉身与生活，终有一日便会停机、退场、彻底离线。等到运行终止的那一刻，此生所有的灵光顿悟、深夜辗转的焦虑、未曾说出口的遗憾、来不及送达的言语，都会尽数归零。这些只存于脑海、囿于自我的东西，无法留存，无法备份，更无法交由他人继承。一如秋日簌簌飘落的枯叶，熬过一季秋风，待到春来雪融，便消融于泥土，连来过的痕迹都荡然无存。</w:t>
      </w:r>
    </w:p>
    <w:p w14:paraId="17AFA3EE">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可世间总有一些事物，不会随人的离去而腐烂消散。</w:t>
      </w:r>
    </w:p>
    <w:p w14:paraId="79DDCB11">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亲手搭建的屋舍，依然能为后人遮风避雨；你伏案写下的文字，依然能被世人品读摘抄；你倾尽半生打磨的手艺，依然能被徒弟接续传承、赖以谋生。这些事物，从不需要你耗费心力维系，不需要你佐证存续，更不需要你在场加持。当你这枚人生节点彻底停运，它们依旧稳稳伫立、正常运转。如同路边伫立多年的老槐树，人来人往，观与不观、在与不在，它自岿然不动，守着四时风月，始终存续着笃定的形态与价值。</w:t>
      </w:r>
    </w:p>
    <w:p w14:paraId="29520654">
      <w:pPr>
        <w:keepLines w:val="0"/>
        <w:kinsoku/>
        <w:wordWrap/>
        <w:overflowPunct/>
        <w:topLinePunct w:val="0"/>
        <w:autoSpaceDE/>
        <w:autoSpaceDN/>
        <w:bidi w:val="0"/>
        <w:adjustRightInd/>
        <w:spacing w:line="240" w:lineRule="auto"/>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这，便是遗产。</w:t>
      </w:r>
    </w:p>
    <w:p w14:paraId="0E5E25D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rPr>
        <w:t>遗产</w:t>
      </w:r>
      <w:r>
        <w:rPr>
          <w:rFonts w:hint="eastAsia" w:ascii="Songti SC Black" w:hAnsi="Songti SC Black" w:eastAsia="Songti SC Black" w:cs="Songti SC Black"/>
          <w:sz w:val="28"/>
          <w:szCs w:val="28"/>
          <w:lang w:val="en-US" w:eastAsia="zh-CN"/>
        </w:rPr>
        <w:t>的本质</w:t>
      </w:r>
    </w:p>
    <w:p w14:paraId="547C06D0">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eastAsia="zh-CN"/>
        </w:rPr>
      </w:pPr>
      <w:r>
        <w:rPr>
          <w:rFonts w:hint="eastAsia" w:ascii="Songti SC Regular" w:hAnsi="Songti SC Regular" w:eastAsia="Songti SC Regular" w:cs="Songti SC Regular"/>
          <w:sz w:val="21"/>
          <w:szCs w:val="21"/>
          <w:lang w:val="en-US" w:eastAsia="zh-CN"/>
        </w:rPr>
        <w:t>遗产，是</w:t>
      </w:r>
      <w:r>
        <w:rPr>
          <w:rFonts w:hint="eastAsia" w:ascii="Songti SC Regular" w:hAnsi="Songti SC Regular" w:eastAsia="Songti SC Regular" w:cs="Songti SC Regular"/>
          <w:sz w:val="21"/>
          <w:szCs w:val="21"/>
        </w:rPr>
        <w:t>节点终止运行后仍可持存的低熵结构</w:t>
      </w:r>
      <w:r>
        <w:rPr>
          <w:rFonts w:hint="eastAsia" w:ascii="Songti SC Regular" w:hAnsi="Songti SC Regular" w:eastAsia="Songti SC Regular" w:cs="Songti SC Regular"/>
          <w:sz w:val="21"/>
          <w:szCs w:val="21"/>
          <w:lang w:eastAsia="zh-CN"/>
        </w:rPr>
        <w:t>。</w:t>
      </w:r>
    </w:p>
    <w:p w14:paraId="7596116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遗产是节点在运行期间，通过降熵操作将一部分自由能固化为可持存的物质结构；在节点终止运行后，这些物质结构仍然保持其低熵状态，并可被其他节点获取和使用。</w:t>
      </w:r>
    </w:p>
    <w:p w14:paraId="16831EDA">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简单来说，遗产就是个体离线退场后，仍然留存世间、可被他人接续承接、持续复用的一切成果。</w:t>
      </w:r>
    </w:p>
    <w:p w14:paraId="3B263A46">
      <w:pPr>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color w:val="333333"/>
          <w:spacing w:val="0"/>
          <w:sz w:val="21"/>
          <w:szCs w:val="21"/>
          <w:u w:val="none"/>
          <w:shd w:val="clear" w:fill="FFFFFF"/>
        </w:rPr>
      </w:pPr>
      <w:r>
        <w:rPr>
          <w:rFonts w:hint="eastAsia" w:ascii="Songti SC Regular" w:hAnsi="Songti SC Regular" w:eastAsia="Songti SC Regular" w:cs="Songti SC Regular"/>
          <w:sz w:val="21"/>
          <w:szCs w:val="21"/>
          <w:lang w:val="en-US" w:eastAsia="zh-CN"/>
        </w:rPr>
        <w:t>遗产不局限于实体物件，其核心前提只有一个：具备可被识别、可被承接、可被传递的稳定形态。它是脱离原生节点后，依然能独立运行、持续产生价值的结构性存在。</w:t>
      </w:r>
    </w:p>
    <w:p w14:paraId="703ED207">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一把椅子：别人可以坐、可以修、可以转卖给另一个人。</w:t>
      </w:r>
    </w:p>
    <w:p w14:paraId="45F62A5C">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一棵树：别人可以乘凉、可以收果、可以砍来做木材。</w:t>
      </w:r>
    </w:p>
    <w:p w14:paraId="583A04DD">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一本书：别人可以读、可以抄、可以从中提取出他需要的东西。</w:t>
      </w:r>
    </w:p>
    <w:p w14:paraId="5638E13A">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一段关系：你建立的信任网络，别人可以接入，可以在你离开后继续使用它。</w:t>
      </w:r>
    </w:p>
    <w:p w14:paraId="6205F51B">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一套手艺：你教给徒弟的技法，他可以在你离开后继续用它谋生。</w:t>
      </w:r>
    </w:p>
    <w:p w14:paraId="04814437">
      <w:pPr>
        <w:keepLines w:val="0"/>
        <w:numPr>
          <w:ilvl w:val="0"/>
          <w:numId w:val="12"/>
        </w:numPr>
        <w:kinsoku/>
        <w:wordWrap/>
        <w:overflowPunct/>
        <w:topLinePunct w:val="0"/>
        <w:autoSpaceDE/>
        <w:autoSpaceDN/>
        <w:bidi w:val="0"/>
        <w:adjustRightInd/>
        <w:spacing w:line="240" w:lineRule="auto"/>
        <w:ind w:left="420" w:leftChars="0" w:hanging="420" w:firstLineChars="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一句话：你写的、说的、留下来的那一句，别人可以在他需要的时候使用它。</w:t>
      </w:r>
    </w:p>
    <w:p w14:paraId="2B2F7895">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它不需要是物体。它只需要在你不在了之后，还能被人接过去、用起来、传下去。</w:t>
      </w:r>
    </w:p>
    <w:p w14:paraId="77DBB4A1">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脑子里的智慧、你的判断力、你的记忆——它们在你离开后不构成遗产，除非它们已经被外化为可传递的形态：写成书、教会徒弟、嵌入组织流程。没有形态，就没有可传递的载体；没有载体，就不能在节点之间转移和持续运行；不能转移和持续运行，就不具备遗产的传递属性。</w:t>
      </w:r>
    </w:p>
    <w:p w14:paraId="14C8920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在框架中，这意味着遗产必须是可持存的——它在节点运行期间被生产或积累，在节点终止运行后仍然保持其低熵状态，不会随着节点的终止而自动消散。</w:t>
      </w:r>
    </w:p>
    <w:p w14:paraId="1607924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遗产的</w:t>
      </w:r>
      <w:r>
        <w:rPr>
          <w:rFonts w:hint="eastAsia" w:ascii="Songti SC Black" w:hAnsi="Songti SC Black" w:eastAsia="Songti SC Black" w:cs="Songti SC Black"/>
          <w:sz w:val="28"/>
          <w:szCs w:val="28"/>
          <w:lang w:val="en-US" w:eastAsia="zh-CN"/>
        </w:rPr>
        <w:t>五</w:t>
      </w:r>
      <w:r>
        <w:rPr>
          <w:rFonts w:hint="eastAsia" w:ascii="Songti SC Black" w:hAnsi="Songti SC Black" w:eastAsia="Songti SC Black" w:cs="Songti SC Black"/>
          <w:sz w:val="28"/>
          <w:szCs w:val="28"/>
        </w:rPr>
        <w:t>个特征</w:t>
      </w:r>
    </w:p>
    <w:p w14:paraId="1B73B496">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i w:val="0"/>
          <w:iCs w:val="0"/>
          <w:caps w:val="0"/>
          <w:color w:val="0F1115"/>
          <w:spacing w:val="0"/>
          <w:sz w:val="21"/>
          <w:szCs w:val="21"/>
          <w:shd w:val="clear" w:fill="FFFFFF"/>
        </w:rPr>
        <w:t>1. 独</w:t>
      </w:r>
      <w:r>
        <w:rPr>
          <w:rFonts w:hint="eastAsia" w:ascii="Songti SC Regular" w:hAnsi="Songti SC Regular" w:eastAsia="Songti SC Regular" w:cs="Songti SC Regular"/>
          <w:b/>
          <w:bCs/>
          <w:sz w:val="21"/>
          <w:szCs w:val="21"/>
        </w:rPr>
        <w:t>立性</w:t>
      </w:r>
      <w:r>
        <w:rPr>
          <w:rFonts w:hint="eastAsia" w:ascii="Songti SC Regular" w:hAnsi="Songti SC Regular" w:eastAsia="Songti SC Regular" w:cs="Songti SC Regular"/>
          <w:sz w:val="21"/>
          <w:szCs w:val="21"/>
        </w:rPr>
        <w:t>：不依赖原始持有者的持续投入</w:t>
      </w:r>
    </w:p>
    <w:p w14:paraId="10D73753">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遗产在你停止运行后仍然存在。不需要你维护，不需要你签字，不需要你点头。它已经完成了与你的解绑。</w:t>
      </w:r>
    </w:p>
    <w:p w14:paraId="6515C56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 xml:space="preserve">2. </w:t>
      </w:r>
      <w:r>
        <w:rPr>
          <w:rFonts w:hint="eastAsia" w:ascii="Songti SC Regular" w:hAnsi="Songti SC Regular" w:eastAsia="Songti SC Regular" w:cs="Songti SC Regular"/>
          <w:b/>
          <w:bCs/>
          <w:sz w:val="21"/>
          <w:szCs w:val="21"/>
        </w:rPr>
        <w:t>可识别性</w:t>
      </w:r>
      <w:r>
        <w:rPr>
          <w:rFonts w:hint="eastAsia" w:ascii="Songti SC Regular" w:hAnsi="Songti SC Regular" w:eastAsia="Songti SC Regular" w:cs="Songti SC Regular"/>
          <w:sz w:val="21"/>
          <w:szCs w:val="21"/>
        </w:rPr>
        <w:t>：能被其他节点识别为可用结构</w:t>
      </w:r>
    </w:p>
    <w:p w14:paraId="18264A8E">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其他节点能判断它是什么、能用来做什么、大概值多少。不需要你做介绍，不需要你写说明书。</w:t>
      </w:r>
    </w:p>
    <w:p w14:paraId="0B0AC13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 xml:space="preserve">3. </w:t>
      </w:r>
      <w:r>
        <w:rPr>
          <w:rFonts w:hint="eastAsia" w:ascii="Songti SC Regular" w:hAnsi="Songti SC Regular" w:eastAsia="Songti SC Regular" w:cs="Songti SC Regular"/>
          <w:b/>
          <w:bCs/>
          <w:sz w:val="21"/>
          <w:szCs w:val="21"/>
        </w:rPr>
        <w:t>可传递性</w:t>
      </w:r>
      <w:r>
        <w:rPr>
          <w:rFonts w:hint="eastAsia" w:ascii="Songti SC Regular" w:hAnsi="Songti SC Regular" w:eastAsia="Songti SC Regular" w:cs="Songti SC Regular"/>
          <w:sz w:val="21"/>
          <w:szCs w:val="21"/>
        </w:rPr>
        <w:t>：能在节点之间转移持有权</w:t>
      </w:r>
    </w:p>
    <w:p w14:paraId="3AE3C43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它不锁死在你身上。可以被拿走、被接收、被转交。从一个节点转移到另一个节点，无需你全程陪同交接。</w:t>
      </w:r>
    </w:p>
    <w:p w14:paraId="3A7C8289">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 xml:space="preserve">4. </w:t>
      </w:r>
      <w:r>
        <w:rPr>
          <w:rFonts w:hint="eastAsia" w:ascii="Songti SC Regular" w:hAnsi="Songti SC Regular" w:eastAsia="Songti SC Regular" w:cs="Songti SC Regular"/>
          <w:b/>
          <w:bCs/>
          <w:sz w:val="21"/>
          <w:szCs w:val="21"/>
        </w:rPr>
        <w:t>可用性</w:t>
      </w:r>
      <w:r>
        <w:rPr>
          <w:rFonts w:hint="eastAsia" w:ascii="Songti SC Regular" w:hAnsi="Songti SC Regular" w:eastAsia="Songti SC Regular" w:cs="Songti SC Regular"/>
          <w:sz w:val="21"/>
          <w:szCs w:val="21"/>
        </w:rPr>
        <w:t>：能直接被其他节点使用</w:t>
      </w:r>
    </w:p>
    <w:p w14:paraId="623E2C17">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不需要接收节点完成你未完成的部分——它已经完整了。别人拿到就能用，不需要你在场指导。</w:t>
      </w:r>
    </w:p>
    <w:p w14:paraId="0C80EEAB">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 xml:space="preserve">5. </w:t>
      </w:r>
      <w:r>
        <w:rPr>
          <w:rFonts w:hint="eastAsia" w:ascii="Songti SC Regular" w:hAnsi="Songti SC Regular" w:eastAsia="Songti SC Regular" w:cs="Songti SC Regular"/>
          <w:b/>
          <w:bCs/>
          <w:sz w:val="21"/>
          <w:szCs w:val="21"/>
        </w:rPr>
        <w:t>有形化</w:t>
      </w:r>
      <w:r>
        <w:rPr>
          <w:rFonts w:hint="eastAsia" w:ascii="Songti SC Regular" w:hAnsi="Songti SC Regular" w:eastAsia="Songti SC Regular" w:cs="Songti SC Regular"/>
          <w:sz w:val="21"/>
          <w:szCs w:val="21"/>
        </w:rPr>
        <w:t>：必须有可被感知的形式</w:t>
      </w:r>
    </w:p>
    <w:p w14:paraId="5847B19A">
      <w:pPr>
        <w:keepLines w:val="0"/>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必须是可被感知的、可被持有或可被传递的——以物理形态、文字形态、关系结构或算法指令的形式存在。你不能直接传递“我脑子里的东西”，除非它已经被编码为可脱离你的系统持续运行的形态——一页纸、一个文件、一段对话中嵌入的约定、一个已经建立起来的连接通道。形式决定了它是被编码为符号系统（可复制、可修改）、被存储为物理状态（可运输、可消耗）、还是被结构化为一套可执行的规则（可重复、可在特定约束条件下自动运行），决定了它如何在系统中流通、被哪些类型的节点识别、在什么条件下可以切换持有者。</w:t>
      </w:r>
    </w:p>
    <w:p w14:paraId="25C9FCA1">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90" w:name="_Toc1433895442"/>
      <w:r>
        <w:rPr>
          <w:rFonts w:hint="eastAsia" w:ascii="Songti SC Black" w:hAnsi="Songti SC Black" w:eastAsia="Songti SC Black" w:cs="Songti SC Black"/>
          <w:sz w:val="32"/>
          <w:szCs w:val="32"/>
        </w:rPr>
        <w:t>关于继承</w:t>
      </w:r>
      <w:bookmarkEnd w:id="90"/>
    </w:p>
    <w:p w14:paraId="0171244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人走完这一生、彻底退场之后，所谓的传承与接续，到底是在传递什么。</w:t>
      </w:r>
    </w:p>
    <w:p w14:paraId="21D83E8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活着的时候，看似拥有万般身外之物、半生阅历积淀，可细细拆解下来，掌心攥住的、真正能留给后世的，终究只有两类。一类是落地有形、安稳踏实的实在器物，一类是藏于岁月、无形无声的处世门道。前者看得见、摸得着，放在那里就不会消散；后者藏在阅历里、融在行事中，看不见摸不着，却能撑起一代人的立身底气。</w:t>
      </w:r>
    </w:p>
    <w:p w14:paraId="0E4D453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肉身这枚节点，终有停机离线的一刻。人一走，所有的执念、思虑、喜怒与执念，尽数归零。可那些被一生沉淀下来的物质与智慧不会凭空消失，它们依旧留存于世，只是换了归属、待新的承接。世间系统之所以生生不息，从来不是因为某一个节点永不消散，而是旧的节点落幕之后，积攒的低熵结构能够顺利转移、接续运转，让秩序与价值继续流动。</w:t>
      </w:r>
    </w:p>
    <w:p w14:paraId="4C62E6B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可我渐渐发觉，这两样东西的传递，从来不是同一种逻辑。</w:t>
      </w:r>
    </w:p>
    <w:p w14:paraId="56E319A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有形的物件，交接便算落幕，简单、直接、少有偏差。可无形的智慧与门道，从来不是简单的递送转交。它更像一束微弱星火，明明真切存在，却极其脆弱，需要有人读懂、承接、悉心守护，稍不留意便会随风熄灭。</w:t>
      </w:r>
    </w:p>
    <w:p w14:paraId="429C8C0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——器物是等人来取的，门道是要人来学的。前者交接一次就完，后者得先在接的人身上重新点着，才算传下去。</w:t>
      </w:r>
    </w:p>
    <w:p w14:paraId="2E5A162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也正是这两种截然不同的传承方式，注定了有人家业永续、薪火相传。我便慢慢懂了：真正的继承，从不是单纯的接手存量，而是器物的交接，与星火的转译。</w:t>
      </w:r>
    </w:p>
    <w:p w14:paraId="164E37F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继承的本质</w:t>
      </w:r>
    </w:p>
    <w:p w14:paraId="533F6CE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lang w:eastAsia="zh-CN"/>
        </w:rPr>
      </w:pPr>
      <w:r>
        <w:rPr>
          <w:rFonts w:hint="eastAsia" w:ascii="Songti SC Regular" w:hAnsi="Songti SC Regular" w:eastAsia="Songti SC Regular" w:cs="Songti SC Regular"/>
          <w:b/>
          <w:bCs/>
          <w:sz w:val="21"/>
          <w:szCs w:val="21"/>
          <w:lang w:val="en-US" w:eastAsia="zh-CN"/>
        </w:rPr>
        <w:t>继承，是</w:t>
      </w:r>
      <w:r>
        <w:rPr>
          <w:rFonts w:hint="eastAsia" w:ascii="Songti SC Regular" w:hAnsi="Songti SC Regular" w:eastAsia="Songti SC Regular" w:cs="Songti SC Regular"/>
          <w:b/>
          <w:bCs/>
          <w:sz w:val="21"/>
          <w:szCs w:val="21"/>
        </w:rPr>
        <w:t>节点终止后，其持有的低熵结构向其他节点的转移</w:t>
      </w:r>
      <w:r>
        <w:rPr>
          <w:rFonts w:hint="eastAsia" w:ascii="Songti SC Regular" w:hAnsi="Songti SC Regular" w:eastAsia="Songti SC Regular" w:cs="Songti SC Regular"/>
          <w:b/>
          <w:bCs/>
          <w:sz w:val="21"/>
          <w:szCs w:val="21"/>
          <w:lang w:eastAsia="zh-CN"/>
        </w:rPr>
        <w:t>。</w:t>
      </w:r>
    </w:p>
    <w:p w14:paraId="23C681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人的一生节点，在持续运行中会不断降熵、积累秩序，最终沉淀出两类可持存的财富结构，也是人类唯一可用于继承的两类遗产形态：</w:t>
      </w:r>
    </w:p>
    <w:p w14:paraId="29A090A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sz w:val="21"/>
          <w:szCs w:val="21"/>
          <w:lang w:val="en-US" w:eastAsia="zh-CN"/>
        </w:rPr>
        <w:t>1</w:t>
      </w:r>
      <w:r>
        <w:rPr>
          <w:rFonts w:hint="eastAsia" w:ascii="Songti SC Regular" w:hAnsi="Songti SC Regular" w:eastAsia="Songti SC Regular" w:cs="Songti SC Regular"/>
          <w:b/>
          <w:bCs/>
          <w:sz w:val="21"/>
          <w:szCs w:val="21"/>
          <w:lang w:val="en-US" w:eastAsia="zh-CN"/>
        </w:rPr>
        <w:t>. 物质财富（物理低熵结构）</w:t>
      </w:r>
    </w:p>
    <w:p w14:paraId="7987339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经由劳动、建设、储备固化而成的实体秩序，具备稳定物理形态，不依附个人意识、情绪、状态。包括土地、房屋、工具、设备、货币储备、可长期保存的资源存量等。这类结构一旦成型，无需原节点持续输入能量即可稳定持存。</w:t>
      </w:r>
    </w:p>
    <w:p w14:paraId="4DB2A89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2. 信息财富（编码低熵结构）</w:t>
      </w:r>
    </w:p>
    <w:p w14:paraId="696F72E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经由体验、总结、训练、社交沉淀而成的规则秩序，是被大脑编译、可指导行为的认知体系。包括经验技能、行业门道、处事规则、判断模式、决策参照系、人际信任网络、资源连接路径等。这类结构原生依附个体节点，必须外化编码，才能成为可继承遗产。</w:t>
      </w:r>
    </w:p>
    <w:p w14:paraId="6EAA99B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这两种财富在节点终止后，都需要通过继承过程转移到其他节点，才能继续在系统中运行。</w:t>
      </w:r>
    </w:p>
    <w:p w14:paraId="23700E3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p w14:paraId="6FC7DD5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两类财富继承的核心差异</w:t>
      </w:r>
    </w:p>
    <w:p w14:paraId="0A69B2E3">
      <w:pPr>
        <w:keepNext w:val="0"/>
        <w:keepLines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kern w:val="0"/>
          <w:sz w:val="21"/>
          <w:szCs w:val="21"/>
          <w:lang w:val="en-US" w:eastAsia="zh-CN" w:bidi="ar"/>
        </w:rPr>
      </w:pPr>
      <w:r>
        <w:rPr>
          <w:rFonts w:hint="eastAsia" w:ascii="Songti SC Regular" w:hAnsi="Songti SC Regular" w:eastAsia="Songti SC Regular" w:cs="Songti SC Regular"/>
          <w:kern w:val="0"/>
          <w:sz w:val="21"/>
          <w:szCs w:val="21"/>
          <w:lang w:val="en-US" w:eastAsia="zh-CN" w:bidi="ar"/>
        </w:rPr>
        <w:t>物质财富与信息财富，虽同为低熵遗产结构，但继承机制完全不同。</w:t>
      </w:r>
    </w:p>
    <w:p w14:paraId="7C84EF75">
      <w:pPr>
        <w:keepNext w:val="0"/>
        <w:keepLines w:val="0"/>
        <w:widowControl/>
        <w:suppressLineNumber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kern w:val="0"/>
          <w:sz w:val="21"/>
          <w:szCs w:val="21"/>
          <w:lang w:val="en-US" w:eastAsia="zh-CN" w:bidi="ar"/>
        </w:rPr>
      </w:pPr>
    </w:p>
    <w:tbl>
      <w:tblPr>
        <w:tblStyle w:val="13"/>
        <w:tblpPr w:leftFromText="180" w:rightFromText="180" w:vertAnchor="text" w:horzAnchor="page" w:tblpX="1560" w:tblpY="254"/>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9"/>
        <w:gridCol w:w="2402"/>
        <w:gridCol w:w="3660"/>
      </w:tblGrid>
      <w:tr w14:paraId="7DCF4227">
        <w:trPr>
          <w:tblHeader/>
        </w:trPr>
        <w:tc>
          <w:tcPr>
            <w:tcW w:w="1044"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B48FBFC">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p>
        </w:tc>
        <w:tc>
          <w:tcPr>
            <w:tcW w:w="156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C5867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物质财富继承</w:t>
            </w:r>
          </w:p>
        </w:tc>
        <w:tc>
          <w:tcPr>
            <w:tcW w:w="2388"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50001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kern w:val="0"/>
                <w:sz w:val="21"/>
                <w:szCs w:val="21"/>
                <w:lang w:val="en-US" w:eastAsia="zh-CN" w:bidi="ar"/>
              </w:rPr>
              <w:t>信息财富继承</w:t>
            </w:r>
          </w:p>
        </w:tc>
      </w:tr>
      <w:tr w14:paraId="53B97661">
        <w:tc>
          <w:tcPr>
            <w:tcW w:w="1044"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029F1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转移方式</w:t>
            </w:r>
          </w:p>
        </w:tc>
        <w:tc>
          <w:tcPr>
            <w:tcW w:w="156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5F70E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持有物所有权转移，新节点可直接占用</w:t>
            </w:r>
          </w:p>
        </w:tc>
        <w:tc>
          <w:tcPr>
            <w:tcW w:w="238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B9424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需先被外化（文本/符号/口头/示范），再由新节点解码</w:t>
            </w:r>
          </w:p>
        </w:tc>
      </w:tr>
      <w:tr w14:paraId="7E8E92B5">
        <w:tc>
          <w:tcPr>
            <w:tcW w:w="1044"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D6167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持存条件</w:t>
            </w:r>
          </w:p>
        </w:tc>
        <w:tc>
          <w:tcPr>
            <w:tcW w:w="156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47A6E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不依赖原始节点存在，只需维持低熵状态</w:t>
            </w:r>
          </w:p>
        </w:tc>
        <w:tc>
          <w:tcPr>
            <w:tcW w:w="238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E901D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依赖接收节点的解码能力和系统当前状态的匹配度</w:t>
            </w:r>
          </w:p>
        </w:tc>
      </w:tr>
      <w:tr w14:paraId="3AFEB253">
        <w:tc>
          <w:tcPr>
            <w:tcW w:w="1044"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171F0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损耗形式</w:t>
            </w:r>
          </w:p>
        </w:tc>
        <w:tc>
          <w:tcPr>
            <w:tcW w:w="156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2A73A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物理损耗、分割、转移过程中的状态变化</w:t>
            </w:r>
          </w:p>
        </w:tc>
        <w:tc>
          <w:tcPr>
            <w:tcW w:w="238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F9307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编译损耗、解码偏差、信息滞后</w:t>
            </w:r>
          </w:p>
        </w:tc>
      </w:tr>
      <w:tr w14:paraId="6157B550">
        <w:tc>
          <w:tcPr>
            <w:tcW w:w="1044"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5A366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跨代依赖</w:t>
            </w:r>
          </w:p>
        </w:tc>
        <w:tc>
          <w:tcPr>
            <w:tcW w:w="156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A0810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低依赖——持有物可直接被后续节点使用</w:t>
            </w:r>
          </w:p>
        </w:tc>
        <w:tc>
          <w:tcPr>
            <w:tcW w:w="238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CBAC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高依赖——后续节点必须具有解码能力才能使用</w:t>
            </w:r>
          </w:p>
        </w:tc>
      </w:tr>
      <w:tr w14:paraId="1891181F">
        <w:tc>
          <w:tcPr>
            <w:tcW w:w="1044"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CB27F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增殖可能性</w:t>
            </w:r>
          </w:p>
        </w:tc>
        <w:tc>
          <w:tcPr>
            <w:tcW w:w="156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91B3F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有限——持有物数量受物理限制</w:t>
            </w:r>
          </w:p>
        </w:tc>
        <w:tc>
          <w:tcPr>
            <w:tcW w:w="238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DD85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高——可以复制、扩展、重新编译为新的信息持有量</w:t>
            </w:r>
          </w:p>
        </w:tc>
      </w:tr>
    </w:tbl>
    <w:p w14:paraId="47BAABD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信息财富的继承</w:t>
      </w:r>
    </w:p>
    <w:p w14:paraId="78E9732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信息财富（编码低熵结构）经由体验、总结、训练、社交沉淀而成的规则秩序，是被大脑编译、可指导行为的认知体系，也是所有遗产中最珍贵、最脆弱、最具备复利价值的编码低熵结构。</w:t>
      </w:r>
    </w:p>
    <w:p w14:paraId="1301777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它不同于有形物资的静态存续，是个体一生降熵思考、试错筛选、复盘沉淀后，淬炼出的无形秩序，涵盖四层核心形态：一是</w:t>
      </w:r>
      <w:r>
        <w:rPr>
          <w:rFonts w:hint="eastAsia" w:ascii="Songti SC Regular" w:hAnsi="Songti SC Regular" w:eastAsia="Songti SC Regular" w:cs="Songti SC Regular"/>
          <w:b/>
          <w:bCs/>
          <w:sz w:val="21"/>
          <w:szCs w:val="21"/>
          <w:lang w:val="en-US" w:eastAsia="zh-CN"/>
        </w:rPr>
        <w:t>技能经验</w:t>
      </w:r>
      <w:r>
        <w:rPr>
          <w:rFonts w:hint="eastAsia" w:ascii="Songti SC Regular" w:hAnsi="Songti SC Regular" w:eastAsia="Songti SC Regular" w:cs="Songti SC Regular"/>
          <w:sz w:val="21"/>
          <w:szCs w:val="21"/>
          <w:lang w:val="en-US" w:eastAsia="zh-CN"/>
        </w:rPr>
        <w:t>，即谋生手艺、专业技法、实操经验、问题解决方案；二是</w:t>
      </w:r>
      <w:r>
        <w:rPr>
          <w:rFonts w:hint="eastAsia" w:ascii="Songti SC Regular" w:hAnsi="Songti SC Regular" w:eastAsia="Songti SC Regular" w:cs="Songti SC Regular"/>
          <w:b/>
          <w:bCs/>
          <w:sz w:val="21"/>
          <w:szCs w:val="21"/>
          <w:lang w:val="en-US" w:eastAsia="zh-CN"/>
        </w:rPr>
        <w:t>认知规则</w:t>
      </w:r>
      <w:r>
        <w:rPr>
          <w:rFonts w:hint="eastAsia" w:ascii="Songti SC Regular" w:hAnsi="Songti SC Regular" w:eastAsia="Songti SC Regular" w:cs="Songti SC Regular"/>
          <w:sz w:val="21"/>
          <w:szCs w:val="21"/>
          <w:lang w:val="en-US" w:eastAsia="zh-CN"/>
        </w:rPr>
        <w:t>，即处世分寸、判断逻辑、风险识别模式、决策参照体系；三是</w:t>
      </w:r>
      <w:r>
        <w:rPr>
          <w:rFonts w:hint="eastAsia" w:ascii="Songti SC Regular" w:hAnsi="Songti SC Regular" w:eastAsia="Songti SC Regular" w:cs="Songti SC Regular"/>
          <w:b/>
          <w:bCs/>
          <w:sz w:val="21"/>
          <w:szCs w:val="21"/>
          <w:lang w:val="en-US" w:eastAsia="zh-CN"/>
        </w:rPr>
        <w:t>人际连接</w:t>
      </w:r>
      <w:r>
        <w:rPr>
          <w:rFonts w:hint="eastAsia" w:ascii="Songti SC Regular" w:hAnsi="Songti SC Regular" w:eastAsia="Songti SC Regular" w:cs="Songti SC Regular"/>
          <w:sz w:val="21"/>
          <w:szCs w:val="21"/>
          <w:lang w:val="en-US" w:eastAsia="zh-CN"/>
        </w:rPr>
        <w:t>，即长期积累的信任网络、人脉链路、合作契约、圈层资源关系；四是</w:t>
      </w:r>
      <w:r>
        <w:rPr>
          <w:rFonts w:hint="eastAsia" w:ascii="Songti SC Regular" w:hAnsi="Songti SC Regular" w:eastAsia="Songti SC Regular" w:cs="Songti SC Regular"/>
          <w:b/>
          <w:bCs/>
          <w:sz w:val="21"/>
          <w:szCs w:val="21"/>
          <w:lang w:val="en-US" w:eastAsia="zh-CN"/>
        </w:rPr>
        <w:t>隐性心法</w:t>
      </w:r>
      <w:r>
        <w:rPr>
          <w:rFonts w:hint="eastAsia" w:ascii="Songti SC Regular" w:hAnsi="Songti SC Regular" w:eastAsia="Songti SC Regular" w:cs="Songti SC Regular"/>
          <w:sz w:val="21"/>
          <w:szCs w:val="21"/>
          <w:lang w:val="en-US" w:eastAsia="zh-CN"/>
        </w:rPr>
        <w:t>，即行业潜规则、成事直觉、避坑逻辑、时代适配的生存智慧。</w:t>
      </w:r>
    </w:p>
    <w:p w14:paraId="4A4A5D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信息财富最核心的特质，是</w:t>
      </w:r>
      <w:r>
        <w:rPr>
          <w:rFonts w:hint="eastAsia" w:ascii="Songti SC Regular" w:hAnsi="Songti SC Regular" w:eastAsia="Songti SC Regular" w:cs="Songti SC Regular"/>
          <w:b/>
          <w:bCs/>
          <w:sz w:val="21"/>
          <w:szCs w:val="21"/>
          <w:lang w:val="en-US" w:eastAsia="zh-CN"/>
        </w:rPr>
        <w:t>原生强依附性</w:t>
      </w:r>
      <w:r>
        <w:rPr>
          <w:rFonts w:hint="eastAsia" w:ascii="Songti SC Regular" w:hAnsi="Songti SC Regular" w:eastAsia="Songti SC Regular" w:cs="Songti SC Regular"/>
          <w:sz w:val="21"/>
          <w:szCs w:val="21"/>
          <w:lang w:val="en-US" w:eastAsia="zh-CN"/>
        </w:rPr>
        <w:t>。它诞生并存储于个体节点的认知系统中，完全绑定人的思维、阅历与心境。只要节点保持运行，这套认知体系就能自我迭代、实时适配、持续输出价值，支撑个体立身成事、规避风险、创造增量。但它天生不具备自主持存能力：</w:t>
      </w:r>
      <w:r>
        <w:rPr>
          <w:rFonts w:hint="eastAsia" w:ascii="Songti SC Regular" w:hAnsi="Songti SC Regular" w:eastAsia="Songti SC Regular" w:cs="Songti SC Regular"/>
          <w:b/>
          <w:bCs/>
          <w:sz w:val="21"/>
          <w:szCs w:val="21"/>
          <w:lang w:val="en-US" w:eastAsia="zh-CN"/>
        </w:rPr>
        <w:t>人在，道在；人息，道隐</w:t>
      </w:r>
      <w:r>
        <w:rPr>
          <w:rFonts w:hint="eastAsia" w:ascii="Songti SC Regular" w:hAnsi="Songti SC Regular" w:eastAsia="Songti SC Regular" w:cs="Songti SC Regular"/>
          <w:sz w:val="21"/>
          <w:szCs w:val="21"/>
          <w:lang w:val="en-US" w:eastAsia="zh-CN"/>
        </w:rPr>
        <w:t>。一旦原生节点终止运行，留存于脑海中、未被外化的所有信息财富，会瞬间瓦解、彻底熵增，随个体离场尽数归零，没有任何留存与继承的可能。</w:t>
      </w:r>
    </w:p>
    <w:p w14:paraId="15BCDFC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也是绝大多数人生积淀无法传承的核心原因：世人终其一生积累的识人眼光、做事章法、行业心法，全部锁死在个人认知里，没有载体、没有编码、没有固化形态。看似积淀深厚，实则都是依附单节点的临时秩序，从未转化为系统可识别、后人可承接的低熵遗产。</w:t>
      </w:r>
    </w:p>
    <w:p w14:paraId="391C525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因此，信息财富的继承，本质是一场双向转译工程，远非物质财富的简单权属移交可比。完整的信息传承分为两个缺一不可的核心阶段：</w:t>
      </w:r>
    </w:p>
    <w:p w14:paraId="53195E5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第一是</w:t>
      </w:r>
      <w:r>
        <w:rPr>
          <w:rFonts w:hint="eastAsia" w:ascii="Songti SC Regular" w:hAnsi="Songti SC Regular" w:eastAsia="Songti SC Regular" w:cs="Songti SC Regular"/>
          <w:b/>
          <w:bCs/>
          <w:sz w:val="21"/>
          <w:szCs w:val="21"/>
          <w:lang w:val="en-US" w:eastAsia="zh-CN"/>
        </w:rPr>
        <w:t>原生节点的外化编译</w:t>
      </w:r>
      <w:r>
        <w:rPr>
          <w:rFonts w:hint="eastAsia" w:ascii="Songti SC Regular" w:hAnsi="Songti SC Regular" w:eastAsia="Songti SC Regular" w:cs="Songti SC Regular"/>
          <w:sz w:val="21"/>
          <w:szCs w:val="21"/>
          <w:lang w:val="en-US" w:eastAsia="zh-CN"/>
        </w:rPr>
        <w:t>。在世的个体必须将隐性、碎片化、直觉化的认知，主动编码为可脱离自身运行的固定形态：通过著书立说、文字记录、流程梳理、制度搭建、口传身教、现场示范、案例归档等方式，把模糊的直觉、零散的经验、隐形的规则，转化为清晰、可复刻、可留存的符号、文本、流程与体系。这个过程，是将「个人认知」转化为「系统秩序」的降熵过程，也是信息能够成为遗产的唯一前提。未经外化的信息，无论多么珍贵，都只是个人转瞬即逝的生命状态，绝非可传承的遗产。</w:t>
      </w:r>
    </w:p>
    <w:p w14:paraId="537AE84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第二是</w:t>
      </w:r>
      <w:r>
        <w:rPr>
          <w:rFonts w:hint="eastAsia" w:ascii="Songti SC Regular" w:hAnsi="Songti SC Regular" w:eastAsia="Songti SC Regular" w:cs="Songti SC Regular"/>
          <w:b/>
          <w:bCs/>
          <w:sz w:val="21"/>
          <w:szCs w:val="21"/>
          <w:lang w:val="en-US" w:eastAsia="zh-CN"/>
        </w:rPr>
        <w:t>接收节点的解码内化</w:t>
      </w:r>
      <w:r>
        <w:rPr>
          <w:rFonts w:hint="eastAsia" w:ascii="Songti SC Regular" w:hAnsi="Songti SC Regular" w:eastAsia="Songti SC Regular" w:cs="Songti SC Regular"/>
          <w:sz w:val="21"/>
          <w:szCs w:val="21"/>
          <w:lang w:val="en-US" w:eastAsia="zh-CN"/>
        </w:rPr>
        <w:t>。外化后的文本、技法、规则、制度，只是冰冷的信息载体，本身不具备主动生效的能力。后人需要依托自身的认知基础、悟性、阅历、时代环境，对固化的信息进行读取、理解、验证、修正，最终内化为自己的认知体系与行为习惯。同样一套心法、一套规矩、一套技法，不同接收节点的解码能力不同，最终承接的价值天差地别。新手照搬只会机械复刻、漏洞百出，强者解码则能取其内核、适配当下、迭代升级。</w:t>
      </w:r>
    </w:p>
    <w:p w14:paraId="7D6527B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更关键的是，信息财富的传承存在时代适配性门槛，这是物质遗产从未具备的特性。物质器物的使用价值相对恒定，十年前的房屋、工具、货币，十年后依然具备基础使用功能。但信息财富高度绑定特定的时代环境、社会规则、行业生态：过往的致富逻辑、处世规矩、行业打法，在时代迭代后可能彻底失效，甚至变成桎梏。这就导致信息传承不仅要「学得会」，更要「用得对」，需要接收节点完成二次筛选、重新编译、适配迭代，才能避免信息滞后带来的负收益。</w:t>
      </w:r>
    </w:p>
    <w:p w14:paraId="5AE3E1F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也正因如此，信息财富的传承损耗远高于物质财富。物质传承的损耗多是物理性、可预判的磨损；而信息传承的损耗，是编译遗漏、解读偏差、时代错位、认知降级的多重损耗。一代人的顶尖智慧，经过一次错误解码、一次刻板复刻，就可能彻底失真、断层消亡，这也是诸多世家技艺、老牌心法失传的根本原因。</w:t>
      </w:r>
    </w:p>
    <w:p w14:paraId="0E9F168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可操作层面的继承功能落地</w:t>
      </w:r>
    </w:p>
    <w:p w14:paraId="67EADAD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从系统实操维度来看，继承并非节点退场后被动发生的自然流转，而是个体在节点运行期间主动布局、提前配置的低熵留存工程。两类财富的可继承性，都依托于在世时的主动搭建与规范梳理，具体落地逻辑各有侧重：</w:t>
      </w:r>
    </w:p>
    <w:p w14:paraId="44A8E2B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1. 信息财富的可操作继承：主动外化、固化编译</w:t>
      </w:r>
    </w:p>
    <w:p w14:paraId="0FB6AAD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针对信息财富的传承，核心操作是打破个人认知的依附性，将隐性、碎片化、个人化的经验、处事规则、风险识别模式、决策参照体系，主动外化为标准化、可脱离原生节点、可跨节点传递的固定形态，包括文本记录、符号归档、口头传习、实操示范、流程规范、制度体系、案例复盘等形式。通过这一降熵编译操作，能够确保后续节点在需要时，可直接获取、解读、复用这套成熟的认知秩序，无需在原始节点终止运行后，从零试错、重新编译、重复踩坑，最大程度保留前人积累的认知价值，避免信息遗产无端熵增消散。</w:t>
      </w:r>
    </w:p>
    <w:p w14:paraId="7E8E49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b/>
          <w:bCs/>
          <w:sz w:val="21"/>
          <w:szCs w:val="21"/>
          <w:lang w:val="en-US" w:eastAsia="zh-CN"/>
        </w:rPr>
        <w:t>2. 物质财富的可操作继承：规范配置、锁定低熵</w:t>
      </w:r>
    </w:p>
    <w:p w14:paraId="25BB722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针对物质财富的传承，核心操作是在世期间完成所有持有物的标准化梳理、日常维护与流转规则配置。清晰界定各类实体低熵结构的权属、维护方式、使用规则、分配逻辑与转移路径，为房屋、土地、资产、储备物资等所有可持存资源建立稳定的存续与流转机制。这套前置配置，能确保原生节点终止运行后，承接的新节点可快速接管资源、维持物资原有低熵状态，避免因权属混乱、无人维护、无序分割、争夺内耗，导致实体结构破损、贬值、崩坏，保障物质遗产接手后依然可以持续稳定运行。</w:t>
      </w:r>
    </w:p>
    <w:p w14:paraId="4F3183E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p w14:paraId="79951C9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91" w:name="_Toc419207060"/>
      <w:r>
        <w:rPr>
          <w:rFonts w:hint="eastAsia" w:ascii="Songti SC Black" w:hAnsi="Songti SC Black" w:eastAsia="Songti SC Black" w:cs="Songti SC Black"/>
          <w:sz w:val="32"/>
          <w:szCs w:val="32"/>
          <w:lang w:val="en-US" w:eastAsia="zh-CN"/>
        </w:rPr>
        <w:t>关于成长</w:t>
      </w:r>
      <w:bookmarkEnd w:id="91"/>
    </w:p>
    <w:p w14:paraId="2756A49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成长不是一次性的蜕变。是一代又一代人，在极其相似的轨道上，把同一个剧本重演一遍。你读书、考试、工作、结婚、生娃、养娃、变老、死掉。你的孩子重复一遍，你孩子的孩子再重复一遍。每一代都觉得自己在干一件独一无二的大事，每一代干的其实都是同一件事。</w:t>
      </w:r>
    </w:p>
    <w:p w14:paraId="7B662C7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雨后的青蛙</w:t>
      </w:r>
    </w:p>
    <w:p w14:paraId="04DC16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像雨后的青蛙。春雨落下来，它们从土里钻出来，拼命叫，拼命找，拼命把基因打包扔进水里，然后死了。下一场雨，又一批钻出来，同样的叫声，同样的动作，同样的结局。人看了觉得可笑。但人自己呢。你的父母，把你走过的路，早就在你之前走过了。他们也曾迷茫、痛苦、不理解为什么自己这么努力却还是活不好。他们用自己的方式，尝试把这些经验告诉你——但他们说不出来。不是不想说，是没有提炼出结构，只能给你一些模糊的忠告、一些听了一百遍的话。这些话，你听不进去。因为它是被直接灌输给你的，不是你自己验证出来的。人类大脑对结论不产生真实记忆，只对验证过程本身产生真实记忆。所以上一代人用半辈子总结出来的东西，到了你这一代，你还是要从头开始验证。验证的结果，大概率会是相同的。这不是徒劳，是每一个系统都必须亲自跑一遍自己的初始化程序。</w:t>
      </w:r>
    </w:p>
    <w:p w14:paraId="7C16444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古人比我们更早看透了这件事。他们用一套完整的阶段理论，把这段路分成了几个清晰的路标。这些路标不是用来约束你的，是用来告诉你：你走到哪里了，下一步该往哪走。</w:t>
      </w:r>
    </w:p>
    <w:p w14:paraId="207B37B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总角</w:t>
      </w:r>
    </w:p>
    <w:p w14:paraId="7B78F20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童年散漫。头发扎成两个小角，在院子里跑进跑出。这时候的孩子，不需要承担任何成人世界的重量，只需要好好长大。他的系统是完全开放的，所有外部输入都在写入，所有感官都在采集。这个阶段的任务不是教育，是保护——让他在一个安全的环境里，充分发展身体和感官的基础配置。现代人最容易犯的错误，就是在这个阶段就开始灌输知识、比拼成绩，把一个还在建地基的孩子逼成了没有根基的早熟结构。地基没打好，往上盖得越高，塌得越快。</w:t>
      </w:r>
    </w:p>
    <w:p w14:paraId="70C6355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束发</w:t>
      </w:r>
    </w:p>
    <w:p w14:paraId="4294458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十五岁，头发不再散着，束起来，盘在头顶。这个仪式在告诉少年：你的童年结束了。从这天起，你需要开始认真地学习——不只是学知识，更是学规矩，学怎么管好自己的时间、情绪和言行。这是一个人从散漫走向有序的起点。他需要在这个阶段建立起最基本的自律和专注，需要学会在一件事上持续投入，不被外界干扰。现代人在这个阶段对应的是初中到高中，但很多人到了三十岁还没完成这一步——不是因为他们智力不够，是因为没有人告诉他们，自律不是束缚，是给未来攒下的第一笔自由。</w:t>
      </w:r>
    </w:p>
    <w:p w14:paraId="22122E5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弱冠</w:t>
      </w:r>
    </w:p>
    <w:p w14:paraId="11E9CA3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二十岁行冠礼，三顶帽子依次戴上——缁布冠约束言行，皮弁象征兵役和责任，爵弁代表祭祀和传承。这场仪式不是在宗庙里走个过场，是一个青年在全族面前、在祖先面前完成身份交接：从今天起，你是一个成年人了。你需要为自己的全部行为负责，你需要开始考虑你能为家族、为社会贡献什么。现代人最大的困惑，是到了法律上的成年年龄，却没有经历任何心理上的成年仪式。你可以三十岁了还在问父母要生活费，四十岁了还觉得自己是个孩子。不是因为你没能力独立，是因为你从未在仪式中被正式承认为一个成年人。</w:t>
      </w:r>
    </w:p>
    <w:p w14:paraId="5B269F3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而立</w:t>
      </w:r>
    </w:p>
    <w:p w14:paraId="2FB91B0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孔子说的立，是立于礼、立于学、立于志——一个人在三十岁时，应该已经完成基本的人格修养和社会角色定位，知道自己在天地秩序中站在哪里。这是一个内在标准，和外在成就无关。</w:t>
      </w:r>
    </w:p>
    <w:p w14:paraId="1898C50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但现代人说的三十而立，早已被悄悄换掉了。它不再指向内在秩序的建立，而是指向外部条件的凑齐——立于一业、立于一房、立于一婚。拥有稳定的职业、房产、配偶，是社会对成年人最低生存配置的默认要求。不是你想不想，是你没有这些东西，你在婚恋市场上连最基础的入门资格都达不到，你在家庭面前连独立决策的能力都被质疑。</w:t>
      </w:r>
    </w:p>
    <w:p w14:paraId="4AB16FA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不是现代人更物质了，是成年人的入场券被集体推高了。古代人十六七岁完成基础教育，十八九岁开始谋生，二十二三岁结婚是自然节奏。现代人本科毕业二十二三岁，硕士毕业二十五六岁，博士毕业接近三十岁。从毕业到工作稳定、收入稳定、心理上准备好进入婚姻，至少需要三到五年。把这些年限全部加上，恰好推到三十岁附近。不是这一代人晚熟，是完成现代人标准配置所需要的时间，已经比古代长了近十年。</w:t>
      </w:r>
    </w:p>
    <w:p w14:paraId="1D0721A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于是现代人被困在一个尴尬的时间差里。从十八岁法律成年到三十岁社会成年，中间有十二年处于半成人状态——生理上是成人，法律上是成人，但在社会评价体系和自我认知里，还不是一个完全合格的成年人。你还在攒首付，还在爬职级，还在找方向。你被悬在成长的中间地带，既不是孩子，也不被承认为真正的成年人。</w:t>
      </w:r>
    </w:p>
    <w:p w14:paraId="7332F87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现代版三十而立的全部真相。它把成长从一个内在的、可以按自己节奏完成的过程，变成了一套标准化的、必须等待外部条件成熟的考核体系。你可以在任何时间完成人格的建立，但你不可能在任何时间凑齐一套房子。你被卡在而立之年的外部标准上，不是因为你不成熟，是因为考核方式变了。</w:t>
      </w:r>
    </w:p>
    <w:p w14:paraId="59F0708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不惑</w:t>
      </w:r>
    </w:p>
    <w:p w14:paraId="7663142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惑不是什么都懂了，是不再轻易被外界动摇。别人说什么，你听听就好；外面怎么变，你看着就行。你有了自己的判断标准，不需要事事问人。这个阶段是在现实秩序建立之后，内部秩序的完成。你已经经历了足够多的成功、失败、背叛、和解，你的世界模型经过反复迭代，已经足够稳定。你知道自己能做什么，也清楚自己做不到什么。别人夸你，你不飘；别人骂你，你不动。这不是麻木，是内心有了一个不被外界轻易撼动的底盘。</w:t>
      </w:r>
    </w:p>
    <w:p w14:paraId="02C8001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知天命</w:t>
      </w:r>
    </w:p>
    <w:p w14:paraId="0F40F98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知天命不是认命，是知道了有些事你努力能改变，有些事你怎么努力也改变不了。你开始能分清这两者的界限，不再跟老天爷较劲。这个阶段，是一个人从努力改变世界转向与世界和解的关键转折。你放下了那些压了你半辈子的执念，你不再问为什么是我，你开始想现在怎么办。这不是放弃，是升级——你把能量从不必要的内耗中抽回来，用在真正值得的地方。</w:t>
      </w:r>
    </w:p>
    <w:p w14:paraId="7213963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路标</w:t>
      </w:r>
    </w:p>
    <w:p w14:paraId="18FE753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从总角到知天命，每一代人都在走这条路。看似重复，看似徒劳，但仔细看，你会发现一些微妙的不同。在你之前，每一代人的成长路径都被束缚在特定的、不可改变的社会结构里。你曾祖父的时代，他可能一辈子都活在一个村子里，只能见到地主、长工、货郎，他的成长经验被锁死在了他所在的阶层里。你祖父的时代，他可能只能在国营工厂和集体农田里实现自己的人生，他能总结出的经验也仅限于此。他们的成长地图非常具体，但也非常局限，无法迁移。</w:t>
      </w:r>
    </w:p>
    <w:p w14:paraId="0422948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到了你这个时代，你虽然还是活在某个阶层、某个环境里，但你已经可以开始打破它了。你不是靠推翻它的方式打破的——你是靠看见更大的世界。你通过书籍、课程、互联网，接触到了不同阶层、不同文化、不同时代的人如何解决问题、如何思考问题、如何面对困境。这些信息以前是封锁的，现在被开放了。你被困在某个处境里的时候，你有了选择——你可以去看那些曾经也困在这里、但后来走出去的人是怎么走的。你看他们留下的路标，你在自己的处境里识别出相似的纹路，你顺着他指的方向，省下了一段不必要的重复摸索。</w:t>
      </w:r>
    </w:p>
    <w:p w14:paraId="03E6738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这代代循环里，有意义的那部分。无意义的是那些外部条件、那些被推高的入场券、那些你必须凑齐但凑齐了也并不能让你真正满足的东西。有意义的是你在这个循环里，用自己的脚，把路踩得更实一点，把路标立得更清楚一点，让后面来的人能省下一些不必要的重复摸索。你为自己建立的这些结构——你知道怎么识别一个人是否值得信任，你知道怎么在困境里稳住自己的情绪，你知道怎么从一个看似无解的问题里找到缝隙——这些东西不会随着你的死亡消失。它们会被你传下去，不是以遗嘱的形式，是以你活出来的样子。你的孩子在看你，你的朋友在看你，那些不认识你但读了你留下的话的人也在看你。他们看到你是怎么活的，他们就在自己的系统里写下了类似的代码。</w:t>
      </w:r>
    </w:p>
    <w:p w14:paraId="4BEB9EC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不只是青蛙</w:t>
      </w:r>
    </w:p>
    <w:p w14:paraId="3D9DFCE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生命当然不止这一件事。青蛙只有一套程序，人不是。人在底层程序的上面，又长出了一层。这一层不是用来活的，是用来知道自己在活的。你知道自己会死，你知道自己的选择有限，你知道自己正在执行一套不是自己写的代码。你知道，你就有了缝隙。这套程序在你的意识里不再是自动运行的，它可以被你看见，被你审视，被你选择。你可以在它的基础上，做一些别的事。</w:t>
      </w:r>
    </w:p>
    <w:p w14:paraId="169F7AF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去理解，去看见，去连接。不是只理解自己，是理解另一个人为什么痛苦，理解一只猫为什么不理你，理解一片叶子从绿变黄然后在风里掉下来的整个过程。不是只看见眼前的路，是看见路边的石头，石头上的苔藓，苔藓里藏着的虫子。不是只连接你需要的——需要钱、需要爱、需要被认可——是连接那些你需要他们但他们不需要你的人，连接那些已经死了很多年但通过一本书还在跟你说话的人，连接那些你永远见不到面但你写的字会在他们心里点一盏灯的人。</w:t>
      </w:r>
    </w:p>
    <w:p w14:paraId="2292CD7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些事不会让你的基因拷贝更多，不会让你的社会地位更高，不会让你的名字留在百度百科里。但它们会让你在做这些事的时候，忘记自己是一只青蛙。你沉浸在理解另一个人的疼里，你就暂时忘记了自己的疼。你沉浸在听风穿过树叶的声音里，你就暂时忘记了明天要交的房租。你沉浸在把这些话写下来、说不定有哪个不认识的人会在深夜里读到的想象里，你就暂时忘记了你的生命有限、你的努力可能白费、你最终会像所有青蛙一样死去。你在那一刻，不是在执行程序。你在编程。</w:t>
      </w:r>
    </w:p>
    <w:p w14:paraId="7765A37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是青蛙，但你不只是青蛙。你可以拼命叫、拼命找，你也可以在叫累了之后，蹲在莲叶上，看一眼雨停之后的月亮。那一眼，不是青蛙看的。是你自己看的。你的全部意义，就在那一眼里。你的成长，最终不是为了你自己，是为了让后来者在同样的路口，能看见你立在那里的路标，能省下你走过的那段弯路，然后他们也能蹲在莲叶上，看一眼属于他们自己的月亮。这就是全部的、唯一的、值得你来这一趟的成长。</w:t>
      </w:r>
    </w:p>
    <w:p w14:paraId="025CFE25">
      <w:pPr>
        <w:keepLines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1"/>
          <w:szCs w:val="21"/>
          <w:lang w:val="en-US" w:eastAsia="zh-CN"/>
        </w:rPr>
      </w:pPr>
    </w:p>
    <w:p w14:paraId="041DD9C3">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rPr>
      </w:pPr>
      <w:bookmarkStart w:id="92" w:name="_Toc1866695260"/>
      <w:r>
        <w:rPr>
          <w:rFonts w:hint="eastAsia" w:ascii="Songti SC Black" w:hAnsi="Songti SC Black" w:eastAsia="Songti SC Black" w:cs="Songti SC Black"/>
          <w:sz w:val="52"/>
          <w:szCs w:val="52"/>
          <w:lang w:val="en-US" w:eastAsia="zh-CN"/>
        </w:rPr>
        <w:t>第十五篇 感官之维</w:t>
      </w:r>
      <w:bookmarkEnd w:id="92"/>
    </w:p>
    <w:p w14:paraId="409739C5">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93" w:name="_Toc958635797"/>
      <w:r>
        <w:rPr>
          <w:rFonts w:hint="eastAsia" w:ascii="Songti SC Black" w:hAnsi="Songti SC Black" w:eastAsia="Songti SC Black" w:cs="Songti SC Black"/>
          <w:sz w:val="32"/>
          <w:szCs w:val="32"/>
          <w:lang w:val="en-US" w:eastAsia="zh-CN"/>
        </w:rPr>
        <w:t>关于美食</w:t>
      </w:r>
      <w:bookmarkEnd w:id="93"/>
    </w:p>
    <w:p w14:paraId="6C3BACF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有人把人生拆分作三份：谋生奔波、人情世事，余下那至关重要的三分之一，尽数藏在一日三餐、杯盏滋味里。</w:t>
      </w:r>
    </w:p>
    <w:p w14:paraId="36FCCAF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世人总忙着追逐功名、周旋人际，将美食只当作填饱肚子的琐事，或是应酬社交的道具，反倒忽略了美酒佳肴本就是生活最鲜活的主色调。</w:t>
      </w:r>
    </w:p>
    <w:p w14:paraId="459AA28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好好下厨、烹出可口滋味，是读懂生活；静下心认真品尝、接纳舌尖所有酸甜鲜香，是善待自己；寻合拍之人并肩灶前、围坐餐桌，共享一桌烟火美味，是留住温柔。</w:t>
      </w:r>
    </w:p>
    <w:p w14:paraId="31C246D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学会做饭，懂得食味，有人同享佳肴，守住这方寸餐桌的欢愉，才算攥住人生三分之一踏实完整的幸福。</w:t>
      </w:r>
    </w:p>
    <w:p w14:paraId="653223E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人间烟火最落地的地方永远是厨房，古今中外皆是如此。古时新人成婚，汉族有三日入厨的旧俗，新娘洗手下厨，做一碗羹汤奉给长辈；印度婚礼仪式落定，婆婆第一件事便领着新娘走到灶台前，亲手煮一锅甜粥。 所有嫁娶里关于厨房的仪式，藏着同一份朴素心意：家的根基在三餐，两个人组建新的生活，最先落地的羁绊，就是共守一方灶台，一起煮四季饭菜。盛大婚礼、繁复礼数都是一时排场，往后漫长日子，终究要落在切菜、熬汤、蒸饭这些细碎吃食里。 不必拘泥婚俗里 “女子入厨” 的老旧规矩，但这份道理没变：厨房从不是单人的差事，是两个人分享滋味、消解疲惫的小天地。不管是谁掌勺，一锅热饭、几碟小菜，才是婚姻最实在的清欢。</w:t>
      </w:r>
    </w:p>
    <w:p w14:paraId="1B7E746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一阕清词，道破人间本味</w:t>
      </w:r>
    </w:p>
    <w:p w14:paraId="6DC9307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元丰七年苏轼途经泗州，与友人同游南山，于细雨晴滩间品茶尝野菜，写下一阕《浣溪沙》，道尽烟火里最通透的生活取舍： </w:t>
      </w:r>
    </w:p>
    <w:p w14:paraId="5B56EED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 xml:space="preserve">细雨斜风作晓寒，淡烟疏柳媚晴滩。入淮清洛渐漫漫。 </w:t>
      </w:r>
    </w:p>
    <w:p w14:paraId="178BEA8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雪沫乳花浮午盏，蓼茸蒿笋试春盘。人间有味是清欢。</w:t>
      </w:r>
    </w:p>
    <w:p w14:paraId="38A7A87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半生沉浮朝堂，周旋于权争、利弊、人情编织的层层规则框架，见过无数人倾尽一生追逐功名厚利，将高位、财富、盛大宴席当作人生全部追求。待看透世间所有交换与博弈，他才在一盏清茶、一盘山野野菜中寻得真正的欢愉。</w:t>
      </w:r>
    </w:p>
    <w:p w14:paraId="631299F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山珍满桌的盛宴，大多捆绑社交应酬、利益往来，身在其中，心思永远在权衡、客套、算计之间；而一盘时令野菜、一杯淡茶，脱离所有世俗框架，不必交换时间，不必争夺资源，无需费心维系人情，只纯粹安放自身心神。</w:t>
      </w:r>
    </w:p>
    <w:p w14:paraId="549EA26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很多人把美食等同于放纵口腹的享乐，实则不然。饮食之可贵，从来不在食材贵重与否，而在于它是人人皆可触碰的、不掺任何功利目的的简单美好。当我们看清谋生的交易规则、资源流动的分配标准、人与人之间拉扯的关系网络，便会慢慢放下向外索取的执念，主动去捕捉一餐一饭里的安宁。 所谓清欢，是看穿世间繁杂框架之后，主动选择留给自己一段无思虑、无博弈的时光。烟火饮食，便是这份朴素享受最落地的载体。</w:t>
      </w:r>
    </w:p>
    <w:p w14:paraId="7435E51F">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世间皆框架，心神久困荒芜</w:t>
      </w:r>
    </w:p>
    <w:p w14:paraId="4F76B00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此前一路拆解世间层层框架：国家划定秩序，组织束住行动，金钱搭建交换的标尺，人际连接编织缠绕的网，宗祠捆住世代的规训，产品是用来流通的筹码，管理是制衡人心的法度。所有人都长久栖身于这套人为搭建的体系之中，日日盘算得失、权衡利弊，将大半心神交付博弈、奔波、索取。</w:t>
      </w:r>
    </w:p>
    <w:p w14:paraId="33D433F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我们总以为人生的重心，永远在框架之内，要挣更多钱财，攀更高位置，维系更广阔的人脉，才算不辜负岁月。一路奔走，不断向外求索，心神长久浸泡在冰冷的权衡拉扯里，如同跋涉在无边荒漠，满眼只有交换、争夺、算计。我们一心追逐框架内的筹码，却渐渐遗忘，人间尚有不被任何规则裹挟、不必付出交换代价的温柔享受，美食便是其中最朴素、最触手可及的一种。</w:t>
      </w:r>
    </w:p>
    <w:p w14:paraId="40C4212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四时烟火味，跳出所有规训牢笼</w:t>
      </w:r>
    </w:p>
    <w:p w14:paraId="6563A1D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必寻琼筵玉食，不必求山珍海味。春日田埂刚冒头的蓼茸、蒿笋，带着晨露的清甜，简单清炒便可装盘；午后一盏清茶，沸水冲开，浮起如雪细碎的乳花，清风漫过窗棂，茶香缓缓漫上鼻尖。这世间至美的滋味，从来不依附权势、财富、体面，只扎根于自然四时，落脚于一方小小的餐桌。</w:t>
      </w:r>
    </w:p>
    <w:p w14:paraId="52EA177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晨时一碗温热白粥，配一碟腌制小菜，冲淡一夜的寒凉；暮晚一盅清汤，炖入应季时蔬，抚平整日奔波的疲惫；雨后采来山间菌菇，文火慢煨，鲜气漫满小屋；秋深剥一枚甜润柿子，果肉绵密，消解心头积攒的烦忧。</w:t>
      </w:r>
    </w:p>
    <w:p w14:paraId="5991249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一蔬一饭，一汤一茶，没有朝堂的周旋，没有职场的权衡，没有人情往来的客套试探。餐桌之上，我们不必扮演任何身份，不必遵守任何功利法则，只需放下紧绷的思虑，纯粹感知舌尖的冷暖酸甜。天地馈赠的四时滋味，独立于金钱、权力、人际所有交换体系，是独属于自我、无需与人博弈的一方温柔天地。</w:t>
      </w:r>
    </w:p>
    <w:p w14:paraId="72FD343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古卷观百味，分清牢笼与清欢</w:t>
      </w:r>
    </w:p>
    <w:p w14:paraId="7939AC6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翻阅古卷笔墨，无数文学桥段，早已写尽两种全然不同的饮食，一为捆绑功利的枷锁，一为安放本心的清欢。</w:t>
      </w:r>
    </w:p>
    <w:p w14:paraId="7DB9860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大观园里铺陈万千珍馐的盛大宴席，满是尊卑礼数、攀比客套，每一道佳肴都是门第与体面的道具，身在其中，食不知味；而潇湘馆一盏独自慢炖的燕窝清粥，无人围观，无需应酬，只供一人静心享用，方得自在。 江湖好汉大碗烈酒、大块熟肉，不过是重压之下短暂的宣泄狂欢，热闹散尽，困顿依旧缠身；唯有田舍人家粗茶淡饭，朝随日出、暮伴炊烟，平淡绵长，足以安放躁动心神。 青梅煮酒，一盘鲜果对坐闲谈，抛开天下权谋的重压；山野素斋，粗米清茶赶路充饥，脱离仙佛盛会的争逐。</w:t>
      </w:r>
    </w:p>
    <w:p w14:paraId="255CB58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凡捆绑了利益、身份、交易的饮食，再丰盛亦是牢笼；唯有独属于自我、无求于旁人的一餐一食，才是真正的清欢。繁华宴席藏满人情枷锁，粗简家常却藏着无拘无束的松弛。</w:t>
      </w:r>
    </w:p>
    <w:p w14:paraId="1AD75B00">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世人常舍弃，弄丢生活底层温柔</w:t>
      </w:r>
    </w:p>
    <w:p w14:paraId="4F6C6E7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太多人困在无尽框架里疲于奔命，误将追逐筹码当作人生全部，慢慢敷衍三餐，潦草应付口腹。匆忙啃下冷硬速食，机械填满肠胃，从未静下心品尝食物本真的滋味，主动放弃了这份无需争夺、随手可得的温柔慰藉。</w:t>
      </w:r>
    </w:p>
    <w:p w14:paraId="5F8CC7C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我们总觉得，宏大事业、复杂人际、厚重责任，足以挤占所有心神，一餐饭不过无关紧要的小事。殊不知，长久舍弃烟火抚慰，便是任由心神持续紧绷、无处落脚，慢慢失去感知平和、接纳温柔的能力，余生只剩无休止的奔波与算计。再厚重的生存压力，都不足以成为我们抛弃基础欢愉的借口。</w:t>
      </w:r>
    </w:p>
    <w:p w14:paraId="450328A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看透世间规训，守住一饭清欢</w:t>
      </w:r>
    </w:p>
    <w:p w14:paraId="1AB9172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框架是世人搭建的生存规则，是我们不得不直面的世间秩序，却绝非生活的全部底色。我们看透金钱流转的逻辑，读懂组织管理的制衡，理清人际连接的利弊，明晰宗族与时代的约束，不是为了永远沉溺在博弈与奔波之中，而是为了拥有分辨美好的眼光，懂得主动抓取框架之外不掺杂质的美好。</w:t>
      </w:r>
    </w:p>
    <w:p w14:paraId="3D0FA2E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必等待功成名就才配拥有一餐舒心饭食，不必积攒足够财富方能品鉴人间滋味。春日采野菜，夏夜煮清茶，秋炖鲜菌，冬煨热汤，四季风物轮番上桌，是天地无偿赠予每个人的馈赠。细雨清风，淡柳浅滩，一盏茶、一盘时蔬足矣抚慰半生浮沉。</w:t>
      </w:r>
    </w:p>
    <w:p w14:paraId="1A1EF3B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color w:val="000000"/>
          <w:sz w:val="21"/>
          <w:szCs w:val="21"/>
        </w:rPr>
      </w:pPr>
      <w:r>
        <w:rPr>
          <w:rFonts w:hint="eastAsia" w:ascii="Songti SC Regular" w:hAnsi="Songti SC Regular" w:eastAsia="Songti SC Regular" w:cs="Songti SC Regular"/>
          <w:sz w:val="21"/>
          <w:szCs w:val="21"/>
          <w:lang w:val="en-US" w:eastAsia="zh-CN"/>
        </w:rPr>
        <w:t>别让无尽的奔波消磨感知美好的能力，别让繁杂的规则遮蔽舌尖的清鲜。看透世间万千框架之后，更要守住饮食这份基础的享受。人间万般追逐皆有枷锁，唯有烟火清欢，无拘无束，自在归心。诚如苏轼走过半生风雨，方才悟透那句藏在野菜清茶里的真理：人间有味是清欢。</w:t>
      </w:r>
    </w:p>
    <w:p w14:paraId="395FD16C">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94" w:name="_Toc1369520385"/>
      <w:r>
        <w:rPr>
          <w:rFonts w:hint="eastAsia" w:ascii="Songti SC Black" w:hAnsi="Songti SC Black" w:eastAsia="Songti SC Black" w:cs="Songti SC Black"/>
          <w:sz w:val="32"/>
          <w:szCs w:val="32"/>
          <w:lang w:val="en-US" w:eastAsia="zh-CN"/>
        </w:rPr>
        <w:t>关于睡眠</w:t>
      </w:r>
      <w:bookmarkEnd w:id="94"/>
    </w:p>
    <w:p w14:paraId="2874A88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把睡眠当作一天中最奢侈的享受</w:t>
      </w:r>
    </w:p>
    <w:p w14:paraId="32E8F8A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在这个时代，"奢侈"这个词早已换了内涵。</w:t>
      </w:r>
    </w:p>
    <w:p w14:paraId="710E5DD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不再只是指昂贵的腕表、限量版的包袋，或者一顿需要提前三个月预订的晚餐。真正的奢侈，是时间，是专注，是允许自己慢下来的那份底气。而在这所有奢侈之中，最隐秘、最日常、却也最容易被我们忽略的一种，是睡眠。</w:t>
      </w:r>
    </w:p>
    <w:p w14:paraId="7050736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想想看：一天之中，有什么时刻是完全属于你的？不是属于工作群的消息，不是属于家人的需求，不是属于未完成的计划表。只有躺在床上、闭上眼睛的那一刻，世界终于安静了，你也终于把自己还给了自己。这难道不是一种极致的奢侈吗？</w:t>
      </w:r>
    </w:p>
    <w:p w14:paraId="65A3757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可我们大多数人，并不这样看待睡眠。</w:t>
      </w:r>
    </w:p>
    <w:p w14:paraId="0D55A93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把它当成一种"充电行为"，像给手机插上电源一样功利。晚上躺下，心里还在计算：睡够八小时，明天才能高效工作；要是只睡六小时，后天会不会崩溃？我们带着KPI思维入睡，把睡眠当作达成某种目标的手段，而不是目的本身。于是睡眠变成了一项任务，一项有时让我们焦虑的任务——越想着"必须睡着"，就越清醒。</w:t>
      </w:r>
    </w:p>
    <w:p w14:paraId="44DA054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这种焦虑，恰恰是因为我们忘记了睡眠的本意。</w:t>
      </w:r>
    </w:p>
    <w:p w14:paraId="7EDF161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古人眼中的睡眠，是一种境界</w:t>
      </w:r>
    </w:p>
    <w:p w14:paraId="47DA1F1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其实，古人对睡眠的理解，远比我们浪漫。</w:t>
      </w:r>
    </w:p>
    <w:p w14:paraId="0C50127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白居易在《秋雨夜眠》中写道：</w:t>
      </w:r>
    </w:p>
    <w:p w14:paraId="0061CE3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"卧迟灯灭后，睡美雨声中。"</w:t>
      </w:r>
    </w:p>
    <w:p w14:paraId="7B9ADFF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灯灭了，雨声淅沥，他却不急着入睡，而是从容地躺着，等待睡意像潮水一样慢慢漫上来。雨声不是噪音，而是天然的安眠曲。这不是在"完成"睡眠，而是在"品味"睡眠。在那个没有手机、没有蓝光、没有未读消息的夜晚，睡眠是一种与天地同频的享受。</w:t>
      </w:r>
    </w:p>
    <w:p w14:paraId="09ECEFD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苏轼也有类似的体悟。他在《临江仙》里写：</w:t>
      </w:r>
    </w:p>
    <w:p w14:paraId="033F07B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"夜饮东坡醒复醉，归来仿佛三更。家童鼻息已雷鸣。敲门都不应，倚杖听江声。"</w:t>
      </w:r>
    </w:p>
    <w:p w14:paraId="1C0C5BC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醉归深夜，家童已熟睡，敲门无人应答。换作今人，大概要焦躁不安了。但苏轼不恼，他倚着拐杖，静静听江水流淌。那一刻，他不是在等待入睡，而是在享受"未眠"本身。睡眠于他，不是一道必须按时完成的程序，而是一种可以随缘、可以品味的生命状态。</w:t>
      </w:r>
    </w:p>
    <w:p w14:paraId="241A144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还有蔡确那首著名的《夏日登车盖亭》：</w:t>
      </w:r>
    </w:p>
    <w:p w14:paraId="3C9302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"纸屏石枕竹方床，手倦抛书午梦长。睡起莞然成独笑，数声渔笛在沧浪。"</w:t>
      </w:r>
    </w:p>
    <w:p w14:paraId="1A47437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纸屏、石枕、竹方床——这些朴素的器物，构成了一个完美的午睡场景。手倦了，书一抛，午梦悠长。醒来时，不知身在何处，只听得远处渔笛声声，不禁莞尔。这哪里是在"补觉"？分明是在享受一场与日常隔绝的小小逃亡。</w:t>
      </w:r>
    </w:p>
    <w:p w14:paraId="7228C50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古人把睡眠称为"安寝"。那个"安"字，用得真好。它不是"快睡"，不是"多睡"，而是"安"——安心、安放、安然。睡眠的本质，是让自己在一天的奔波之后，找到一个可以全然托付的所在。</w:t>
      </w:r>
    </w:p>
    <w:p w14:paraId="0D76DFD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为什么我们睡得很"苦"？</w:t>
      </w:r>
    </w:p>
    <w:p w14:paraId="3F750D2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可现代人呢？我们睡得很苦。</w:t>
      </w:r>
    </w:p>
    <w:p w14:paraId="56A5BEA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苦，不是身体的不适，而是心态的错位。</w:t>
      </w:r>
    </w:p>
    <w:p w14:paraId="25F11A7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把睡眠当成"待机模式"，以为躺下就是关机，醒来就是重启。但睡眠从来不是被动的空白。当你躺下，呼吸渐渐放缓，体温微微下降，大脑并没有停止工作，而是在以一种你感知不到的方式，整理白天的记忆，抚平情绪的褶皱，修复身体的磨损。这是一场发生在黑暗中的盛大劳作，而你是这场劳作的唯一主角。你的身体在夜里为你忙碌，像一位沉默的管家，在你看不见的地方，把散落的物品归位，把蒙尘的角落擦拭干净。</w:t>
      </w:r>
    </w:p>
    <w:p w14:paraId="30AC839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享受睡眠，本质上就是享受被照顾的感觉。</w:t>
      </w:r>
    </w:p>
    <w:p w14:paraId="2551731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现代人睡不好的根源，往往不是身体出了问题，而是我们不再允许自己被照顾。我们躺在床上，脑子里还在过明天的待办清单，像一台关不掉的电脑。我们对"失眠"的恐惧本身，制造了失眠。我们带着计算器入睡，却忘了睡眠需要的是一颗松弛的心。</w:t>
      </w:r>
    </w:p>
    <w:p w14:paraId="59C786F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陆游晚年写过：</w:t>
      </w:r>
    </w:p>
    <w:p w14:paraId="4D4A54D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"老病少睡眠，卧见天窗白。"</w:t>
      </w:r>
    </w:p>
    <w:p w14:paraId="3B24475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他是因为衰老和疾病而睡眠稀少。可今天的年轻人，明明身体康健，却也陷入了同样的困境——不是生理的，而是心理的。我们主动剥夺了自己的睡眠，又反过来为这种剥夺焦虑。这是一种现代性的悖论。</w:t>
      </w:r>
    </w:p>
    <w:p w14:paraId="416D6F3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如何把睡眠变成享受？</w:t>
      </w:r>
    </w:p>
    <w:p w14:paraId="7E23A94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把睡眠从"任务"变成"享受"，需要一种心态的转换。</w:t>
      </w:r>
    </w:p>
    <w:p w14:paraId="6E5F3D5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首先，建立一种仪式感。</w:t>
      </w:r>
    </w:p>
    <w:p w14:paraId="6DF4F7E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这个仪式不是为了"助眠"——那个词太功利了——它是在告诉你的身体：现在，你可以放松了。现在，是享受时间。</w:t>
      </w:r>
    </w:p>
    <w:p w14:paraId="33EA6C0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可以是一杯温度刚好的蜂蜜水，是卧室里一盏调到最暗的暖光灯，是一段你听了三年的老歌，或者是换上那套洗得发旧却无比柔软的睡衣。白居易"卧迟灯灭后"的从容，苏轼"倚杖听江声"的随缘，蔡确"手倦抛书午梦长"的慵懒——这些古人姿态，本质上都是一种仪式：从"白天的你"向"夜里的你"优雅转场。</w:t>
      </w:r>
    </w:p>
    <w:p w14:paraId="3F21E62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喜欢在睡前留出十五分钟的"空白"。什么都不做，不看书，不看手机，只是躺着，感受床垫对身体的承托，感受被子像一层轻软的壳慢慢把自己裹住。这时候我会意识到，原来"什么都不做"是如此奢侈。白天我们被各种"做"填满，做事、做决策、做表情、做回应，连发呆都成了一种罪过。而此刻，我终于被允许什么都不做。只是存在。只是呼吸。只是感受身体一点点变沉，像一块被潮水慢慢覆盖的礁石。</w:t>
      </w:r>
    </w:p>
    <w:p w14:paraId="3AD3220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这种感受，和站在米其林餐厅里品尝一道精致料理时的满足，并无本质区别。甚至更为珍贵——因为睡眠是每一天都会来临的盛宴，它不收费，不排队，不要求你穿正装，只要你愿意赴约。</w:t>
      </w:r>
    </w:p>
    <w:p w14:paraId="1970DE1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其次，把卧室当作"感官庇护所"。</w:t>
      </w:r>
    </w:p>
    <w:p w14:paraId="1361BB1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说到赴约，我们对待睡眠的空间，往往也太草率了。</w:t>
      </w:r>
    </w:p>
    <w:p w14:paraId="6AF1ADF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客厅可以花三个月设计，餐厅可以换五套桌椅，而卧室——这个我们度过人生三分之一时光的地方——却常常被当作储物间和衣帽间的延伸。其实，卧室应该是家里最像"庇护所"的房间。</w:t>
      </w:r>
    </w:p>
    <w:p w14:paraId="349D584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它不需要很大，但需要有足够好的遮光，让黑暗真正是黑暗。古人没有电灯，"灯灭"之后便是纯粹的夜，那种黑暗本身就是一种温柔的包裹。今天我们可以用遮光窗帘复刻这份体验。</w:t>
      </w:r>
    </w:p>
    <w:p w14:paraId="30CD56F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需要有一床让你一碰到就想叹气的被子，那种重量和触感都刚刚好的被子。温度也很重要。睡眠喜欢微凉。把空调调到比白天低两三度，钻进被窝，那种微微的温差会让人产生一种奇妙的幸福感——仿佛外面的世界是冬天，而你拥有一个小小的、温暖的春天。</w:t>
      </w:r>
    </w:p>
    <w:p w14:paraId="50A025D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这些不是娇气，是对睡眠的尊重。就像你会为一场重要的约会精心打扮，你也应该为每天与睡眠的约会，准备一个值得的环境。</w:t>
      </w:r>
    </w:p>
    <w:p w14:paraId="4E540407">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睡眠是一种回归</w:t>
      </w:r>
    </w:p>
    <w:p w14:paraId="7EEA8A2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有时候我会想，为什么古人能把睡眠写得如此诗意？</w:t>
      </w:r>
    </w:p>
    <w:p w14:paraId="31DF6B8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因为他们不急着"睡着"。</w:t>
      </w:r>
    </w:p>
    <w:p w14:paraId="60E7B1A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李煜在《乌夜啼》里写失眠：</w:t>
      </w:r>
    </w:p>
    <w:p w14:paraId="497C84D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"烛残漏断频欹枕，起坐不能平。"</w:t>
      </w:r>
    </w:p>
    <w:p w14:paraId="14F4A58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他辗转难眠，却也因此有了"世事漫随流水，算来一梦浮生"的顿悟。失眠于他，不是需要消灭的敌人，而是生命的一种状态，一种可以被凝视、被书写的体验。</w:t>
      </w:r>
    </w:p>
    <w:p w14:paraId="653286F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当然，我们不是要追求失眠。但我们可以学习古人对待睡眠的那种松弛——不把它当作必须完成的任务，而是当作一种可以随缘、可以品味的日常美学。</w:t>
      </w:r>
    </w:p>
    <w:p w14:paraId="4D837BA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睡眠的本质，是安放。安放你白天的疲惫，安放你未竟的思绪，安放你作为社会人的种种角色，让你暂时回到一个更原始、更纯粹的状态。在这个状态下，你没有名字，没有职位，没有待办清单，你只是一个需要休息的生命。这种回归，是睡眠最深的美学。</w:t>
      </w:r>
    </w:p>
    <w:p w14:paraId="323EE5C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地基之下，是最温柔的土壤</w:t>
      </w:r>
    </w:p>
    <w:p w14:paraId="7AE7463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所以，不要把睡眠当作一天的结束。</w:t>
      </w:r>
    </w:p>
    <w:p w14:paraId="0D0C506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把它当作一天中最盛大的享受——不是用眼睛去看，不是用耳朵去听，而是用整个身体去感受的享受。它是你对自己说的最后一句话：今天，你辛苦了。现在，请好好休息。</w:t>
      </w:r>
    </w:p>
    <w:p w14:paraId="6D6F15C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如果说生活是一座房子，睡眠不是挂在墙上的装饰画，也不是摆在玄关的迎客松。它是地基之下那片沉默而肥沃的土壤。你白天在地面上建造的一切——你的工作、你的关系、你的创造——都需要在夜里向这片土壤汲取力量。</w:t>
      </w:r>
    </w:p>
    <w:p w14:paraId="4385B99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而当你学会享受睡眠，你就不再是在"完成"一项生理需求，你是在滋养生活的地基，用一种最温柔、最奢侈的方式。</w:t>
      </w:r>
    </w:p>
    <w:p w14:paraId="23B6FE2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今晚，当你躺下，试着不要立刻强迫自己入睡。先感受一会儿。感受黑暗像丝绒一样覆盖下来，感受呼吸像潮汐一样起落，感受身体正一寸一寸地，把自己交给夜晚。</w:t>
      </w:r>
    </w:p>
    <w:p w14:paraId="44DE71E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这大概是一天之中，你与自己相处得最好的时刻。</w:t>
      </w:r>
    </w:p>
    <w:p w14:paraId="6F15878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lang w:val="en-US" w:eastAsia="zh-CN"/>
        </w:rPr>
        <w:t>好好享受它。这是你应得的奢侈。</w:t>
      </w:r>
    </w:p>
    <w:p w14:paraId="34943CA6">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95" w:name="_Toc799382149"/>
      <w:r>
        <w:rPr>
          <w:rFonts w:hint="eastAsia" w:ascii="Songti SC Black" w:hAnsi="Songti SC Black" w:eastAsia="Songti SC Black" w:cs="Songti SC Black"/>
          <w:sz w:val="32"/>
          <w:szCs w:val="32"/>
          <w:lang w:val="en-US" w:eastAsia="zh-CN"/>
        </w:rPr>
        <w:t>关于玩耍</w:t>
      </w:r>
      <w:bookmarkEnd w:id="95"/>
    </w:p>
    <w:p w14:paraId="36B1ED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一个刚上完八节课的人，随手买了张</w:t>
      </w:r>
      <w:r>
        <w:rPr>
          <w:rFonts w:hint="eastAsia" w:ascii="Songti SC Regular" w:hAnsi="Songti SC Regular" w:eastAsia="Songti SC Regular" w:cs="Songti SC Regular"/>
          <w:sz w:val="21"/>
          <w:szCs w:val="21"/>
          <w:lang w:val="en-US" w:eastAsia="zh-CN"/>
        </w:rPr>
        <w:t>九</w:t>
      </w:r>
      <w:r>
        <w:rPr>
          <w:rFonts w:hint="eastAsia" w:ascii="Songti SC Regular" w:hAnsi="Songti SC Regular" w:eastAsia="Songti SC Regular" w:cs="Songti SC Regular"/>
          <w:sz w:val="21"/>
          <w:szCs w:val="21"/>
        </w:rPr>
        <w:t>点半的票，</w:t>
      </w:r>
      <w:r>
        <w:rPr>
          <w:rFonts w:hint="eastAsia" w:ascii="Songti SC Regular" w:hAnsi="Songti SC Regular" w:eastAsia="Songti SC Regular" w:cs="Songti SC Regular"/>
          <w:sz w:val="21"/>
          <w:szCs w:val="21"/>
          <w:lang w:val="en-US" w:eastAsia="zh-CN"/>
        </w:rPr>
        <w:t>分享照片</w:t>
      </w:r>
      <w:r>
        <w:rPr>
          <w:rFonts w:hint="eastAsia" w:ascii="Songti SC Regular" w:hAnsi="Songti SC Regular" w:eastAsia="Songti SC Regular" w:cs="Songti SC Regular"/>
          <w:sz w:val="21"/>
          <w:szCs w:val="21"/>
        </w:rPr>
        <w:t>是电影院门口的灯牌；一个平时喊着"这周真的要累死了"的人，周五晚上准时发一条"到家了"，定位是几百公里外的县城。</w:t>
      </w:r>
    </w:p>
    <w:p w14:paraId="2A4D67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看着这些，心里说不清是羡慕还是别的什么。倒不是羡慕那场电影，也不是羡慕那顿家常饭，是羡慕他们身上还留着那么一点东西——忙了一整天、累了一整周，居然还能腾出手来，去做一件纯粹为了自己高兴的事。</w:t>
      </w:r>
    </w:p>
    <w:p w14:paraId="216CC6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从来做不到。真忙起来，是真的什么都腾不出来。事情压得喘不过气的时候，我心里从不会冒出"去看场电影""回趟老家"这种念头，我只会瘫在那儿，或者倒头就睡，或者抱着手机漫无目的地划，划到眼睛发酸也不知道自己在看什么。不是没时间，是心里那块用来"想去玩"的地方，好像压根没怎么发育过。</w:t>
      </w:r>
    </w:p>
    <w:p w14:paraId="04D6D1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后来想，这大概是两种活法。一种人，日子再紧，心里始终给自己留着一条缝，累到极限的时候，那条缝会自动弹开，跑出去看场电影、回趟家、见一见想见的人——不是他们比我更闲，是他们的"累"里，留了一小块地方，是没被工作占满的。另一种人，像我，把自己活成了一根绷到底的弦，能占多满就占多满，哪怕闲下来了，那根弦也松不下来，因为它从来没被允许松过。</w:t>
      </w:r>
    </w:p>
    <w:p w14:paraId="043D8F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我很羡慕前一种人，羡慕到有点不服气——凭什么他们能，我不能？后来才想明白，这从来不是天赋，是一种练出来的能力，一种我小时候大概也有过、后来一点一点弄丢了的能力。</w:t>
      </w:r>
    </w:p>
    <w:p w14:paraId="1FF38EC0">
      <w:pPr>
        <w:rPr>
          <w:rFonts w:hint="eastAsia" w:ascii="Songti SC Regular" w:hAnsi="Songti SC Regular" w:eastAsia="Songti SC Regular" w:cs="Songti SC Regular"/>
          <w:sz w:val="21"/>
          <w:szCs w:val="21"/>
          <w:lang w:val="en-US" w:eastAsia="zh-CN"/>
        </w:rPr>
      </w:pPr>
    </w:p>
    <w:p w14:paraId="58672CA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像孩子一样，认真地玩</w:t>
      </w:r>
    </w:p>
    <w:p w14:paraId="4B8704B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你有没有注意过，孩子玩耍时的表情？</w:t>
      </w:r>
    </w:p>
    <w:p w14:paraId="106502A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那种眉头微蹙、全神贯注的样子，比成年人开会时还要认真。他们不是在"打发时间"，而是在做一件此刻最重要的事。追一只蝴蝶可以追到日落，堆一座沙堡可以堆到涨潮，拼一幅拼图可以拼到忘记吃饭。那种投入，那种专注，那种不计后果的尽兴——我们成年人，是什么时候丢失的呢？</w:t>
      </w:r>
    </w:p>
    <w:p w14:paraId="2A277D7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在这个时代，"玩"这个字似乎变轻了。</w:t>
      </w:r>
    </w:p>
    <w:p w14:paraId="7F6A639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它变成了"娱乐"，变成了"消遣"，变成了工作间隙用来"回血"的工具。我们刷短视频，叫"放松一下"；逛商场，叫"犒劳自己"；打一局游戏，叫"释放压力"。这些当然无可厚非，但它们大多是一种被动的接收——接收画面、接收刺激、接收别人设计好的快感。我们看似在"玩"，其实只是在"被娱乐"。</w:t>
      </w:r>
    </w:p>
    <w:p w14:paraId="4F61603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而真正的玩耍，应该是主动的、创造的、全身心投入的。它不是生活的边角料，而是生活的地基之一。就像孩子那样——认真地玩。</w:t>
      </w:r>
    </w:p>
    <w:p w14:paraId="6740215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古人笔下的玩耍，是一种天真而专注的境界</w:t>
      </w:r>
    </w:p>
    <w:p w14:paraId="7214669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清代诗人高鼎写过一幅著名的春日图景：</w:t>
      </w:r>
    </w:p>
    <w:p w14:paraId="49D2D9B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"儿童散学归来早，忙趁东风放纸鸢。"</w:t>
      </w:r>
    </w:p>
    <w:p w14:paraId="18BF005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"忙趁"两个字用得极好。孩子们放学归来，一刻不耽搁，趁着风还在，赶紧把纸鸢放上天。那不是"有空了再玩"的敷衍，而是一种刻不容缓的郑重。玩耍在他们心中，和吃饭、睡觉一样，是此刻最该做的事。</w:t>
      </w:r>
    </w:p>
    <w:p w14:paraId="01D2E04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杨万里也捕捉过类似的瞬间：</w:t>
      </w:r>
    </w:p>
    <w:p w14:paraId="7A8D432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"儿童急走追黄蝶，飞入菜花无处寻。"</w:t>
      </w:r>
    </w:p>
    <w:p w14:paraId="40383F1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黄蝶飞入菜花，找不到了。但重点不在"找到"，而在"急走追"的过程。孩子奔跑时，整个世界就只剩下那只蝴蝶。没有杂念，没有目的，没有"追到了能怎样"的算计。这种纯粹的投入，正是玩耍最珍贵的质地。</w:t>
      </w:r>
    </w:p>
    <w:p w14:paraId="55AE460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胡令能的《小儿垂钓》，把这种专注写到了极致：</w:t>
      </w:r>
    </w:p>
    <w:p w14:paraId="41DCEDA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"蓬头稚子学垂纶，侧坐莓苔草映身。路人借问遥招手，怕得鱼惊不应人。"</w:t>
      </w:r>
    </w:p>
    <w:p w14:paraId="4FBC85C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个头发蓬乱的小孩，侧坐在莓苔上钓鱼。路人远远地问路，他却不应声，只是遥遥地摆摆手——怕声音惊走了鱼。这是何等的专注！他不是在"练习耐心"，不是在"培养定力"，他只是单纯地不想打扰那条可能正在咬钩的鱼。玩耍中的孩子，天然地懂得尊重此刻。</w:t>
      </w:r>
    </w:p>
    <w:p w14:paraId="58B1C37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而辛弃疾在《清平乐·村居》里写：</w:t>
      </w:r>
    </w:p>
    <w:p w14:paraId="217ABA7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"最喜小儿亡赖，溪头卧剥莲蓬。"</w:t>
      </w:r>
    </w:p>
    <w:p w14:paraId="6863F77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亡赖"在这里不是贬义，是顽皮、是不受管束。小儿子躺在溪头，剥着莲蓬，无所事事，却自得其乐。这种"无用"的姿态，恰恰是玩耍的灵魂。它不需要产出，不需要意义，不需要向任何人交代。它只是此刻，我在这里，我做着这件事，我很快活。</w:t>
      </w:r>
    </w:p>
    <w:p w14:paraId="2123F64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为什么我们不再会"认真地玩"？</w:t>
      </w:r>
    </w:p>
    <w:p w14:paraId="06780C0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可成年人呢？我们似乎早已丧失了这种能力。</w:t>
      </w:r>
    </w:p>
    <w:p w14:paraId="3FBF7A8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不是因为我们没有空闲，而是因为我们心里装着一个永不停歇的计算器。做任何事之前，潜意识都在问：这有什么用？能学到什么？能产出什么？能发朋友圈吗？</w:t>
      </w:r>
    </w:p>
    <w:p w14:paraId="18347D8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我们带着KPI思维去"玩"，于是玩也变成了另一种工作。学吉他，想着"什么时候能弹一首完整的曲子"；画画，想着"能不能画得像样一点"；跑步，想着"这个月要跑够多少公里"。我们把玩耍变成了技能训练，把乐趣变成了自我提升项目。一旦进步缓慢，就焦虑，就放弃，就觉得自己"不适合"。</w:t>
      </w:r>
    </w:p>
    <w:p w14:paraId="6BF44A3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可孩子学走路时，不会因为摔了几十跤就觉得自己"不适合走路"。他们哭一哭，爬起来，继续摇摇晃晃地走，因为走路本身就是好玩的。没有人告诉他们"走路是为了更好地奔跑"，他们只是想走。</w:t>
      </w:r>
    </w:p>
    <w:p w14:paraId="1B11E3F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李白小时候写过：</w:t>
      </w:r>
    </w:p>
    <w:p w14:paraId="22752F6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"小时不识月，呼作白玉盘。又疑瑶台镜，飞在青云端。"</w:t>
      </w:r>
    </w:p>
    <w:p w14:paraId="6762012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那时候他不知道月亮是卫星，不知道它反射太阳光，不知道它距离地球三十八万公里。他只是看着那个圆圆亮亮的东西，觉得它像白玉盘，像瑶台镜。这种无知的想象力，这种不被知识规训的惊奇，是玩耍最原初的动力。而成年人太知道月亮是什么了，于是我们不再抬头看。</w:t>
      </w:r>
    </w:p>
    <w:p w14:paraId="1E7F9B2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雷震的《村晚》里有一个让我羡慕的画面：</w:t>
      </w:r>
    </w:p>
    <w:p w14:paraId="5A22578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"牧童归去横牛背，短笛无腔信口吹。"</w:t>
      </w:r>
    </w:p>
    <w:p w14:paraId="0160E21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牧童回家，横坐在牛背上，拿着短笛，没有曲调，随口乱吹。他不在乎吹得好不好听，不在乎有没有听众，不在乎这算不算"音乐"。他只是想吹，就吹了。这种"无腔信口"的自在，是成年人最奢侈的状态。</w:t>
      </w:r>
    </w:p>
    <w:p w14:paraId="2BEB347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杜甫晚年在《江村》中写：</w:t>
      </w:r>
    </w:p>
    <w:p w14:paraId="0C98A14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"老妻画纸为棋局，稚子敲针作钓钩。"</w:t>
      </w:r>
    </w:p>
    <w:p w14:paraId="49FEDDB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一家人，老妻在纸上画棋盘，小儿子把缝衣针敲弯了做鱼钩。没有现成的棋盘，没有现成的鱼钩，但他们不嫌弃，自己动手，自得其乐。玩耍不一定需要昂贵的装备、精致的场地，它需要的是一颗愿意沉浸的心。</w:t>
      </w:r>
    </w:p>
    <w:p w14:paraId="793BE4D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找回玩耍的能力：像孩子一样，认真地玩</w:t>
      </w:r>
    </w:p>
    <w:p w14:paraId="53F4F69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那么，成年人如何找回这种"认真地玩"的能力？</w:t>
      </w:r>
    </w:p>
    <w:p w14:paraId="2E23DD2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首先，允许自己"无用"。</w:t>
      </w:r>
    </w:p>
    <w:p w14:paraId="4F9EF7C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这是最难的一步。我们的文化太崇尚"有用"了，连休息都要冠以"充电"之名才显得正当。但玩耍的本质就是无用。它不求结果，不求产出，不求被看见。就像王维写的：</w:t>
      </w:r>
    </w:p>
    <w:p w14:paraId="2CF9EBF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"花落家童未扫，莺啼山客犹眠。"</w:t>
      </w:r>
    </w:p>
    <w:p w14:paraId="61BDC6C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花瓣落了，家童还没去扫；黄莺在啼叫，山客还在酣睡。不急着打扫，不急着起床，允许一切暂时"未完成"。玩耍需要这种对混乱的容忍，对"无用"的接纳。你不需要把每一分钟都填满意义，有些时刻，空白本身就是意义。</w:t>
      </w:r>
    </w:p>
    <w:p w14:paraId="240851E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其次，找到一件能让你"忘记时间"的事。</w:t>
      </w:r>
    </w:p>
    <w:p w14:paraId="0213A31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件事不一定是高雅的。它可以是拼乐高、捏橡皮泥、养一盆多肉、给模型上色、在公园里放风筝、在厨房尝试一道新菜。关键是，当你做这件事时，你会进入一种心流状态——不看表，不想别的，不担心未读消息。你的意识完全集中在手中的事物上，像那个"侧坐莓苔"的垂钓小儿，像那个"卧剥莲蓬"的顽皮小儿。</w:t>
      </w:r>
    </w:p>
    <w:p w14:paraId="2BEB795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杨万里在初夏午睡后，曾闲看儿童玩耍：</w:t>
      </w:r>
    </w:p>
    <w:p w14:paraId="37B19E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"日长睡起无情思，闲看儿童捉柳花。"</w:t>
      </w:r>
    </w:p>
    <w:p w14:paraId="17C15C1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他没有什么要紧的事，也没有什么深刻的思绪，只是闲闲地看着孩子们追逐飘飞的柳花。这种"闲看"本身，就是一种玩耍的姿态。成年人不需要每次都亲自下场，有时候，旁观、沉浸、感受，也是一种认真地玩。</w:t>
      </w:r>
    </w:p>
    <w:p w14:paraId="495528F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第三，和具体的事物打交道。</w:t>
      </w:r>
    </w:p>
    <w:p w14:paraId="56835AE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现代人太多"虚拟的玩耍"了——刷短视频、看直播、玩手游。这些当然能带来快感，但它们往往是感官的刺激，而不是身心的参与。真正的玩耍，需要你的手触摸到真实的材质，你的眼睛看到真实的光影，你的身体感受到真实的重量。</w:t>
      </w:r>
    </w:p>
    <w:p w14:paraId="2F59ABC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孩子为什么爱玩泥巴、爱玩水、爱捡石头？因为那些东西是真实的、有温度的、不可预测的。当你捏一团面团，你不知道它会变成什么形状；当你种一颗种子，你不知道它能不能发芽。这种不确定性，这种与真实世界的互动，是玩耍最迷人的部分。</w:t>
      </w:r>
    </w:p>
    <w:p w14:paraId="34680D4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玩耍是创造力的地基</w:t>
      </w:r>
    </w:p>
    <w:p w14:paraId="59FC79E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很多人不知道，历史上许多伟大的灵感，不是在书桌前产生的，而是在玩耍中迸发的。</w:t>
      </w:r>
    </w:p>
    <w:p w14:paraId="0DBC142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爱因斯坦说，他最好的想法是在拉小提琴时出现的。达尔文每天下午都要散步，他称之为"思考之路"。乔布斯痴迷于书法和禅修，这些"无用"的爱好最终塑造了苹果产品的审美。玩耍培养的是一种发散思维，一种不急于下结论的松弛，一种"试试看"的勇气。</w:t>
      </w:r>
    </w:p>
    <w:p w14:paraId="0BA80A6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古人其实早就明白这个道理。陆游在《观村童戏溪上》里写：</w:t>
      </w:r>
    </w:p>
    <w:p w14:paraId="7C02D35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"竹马踉跄冲淖去，纸鸢跋扈挟风鸣。"</w:t>
      </w:r>
    </w:p>
    <w:p w14:paraId="42A4094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孩子们骑竹马冲进泥坑，放风筝任由它在风里横冲直撞。这种不怕弄脏、不怕失控的探索精神，正是创造力的源头。成年人太怕失败了，太怕浪费了，太怕"不好看"了。我们精致的顾虑，恰恰扼杀了玩耍中最重要的东西——试错和偶然。</w:t>
      </w:r>
    </w:p>
    <w:p w14:paraId="7C3B79C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当你认真地玩，你其实是在告诉自己：这个世界不只有效率和目标，还有意外和惊喜。不只有正确和错误，还有好玩和不好玩。这种心态，会让你在面对生活的其他领域时，也更从容、更有弹性。</w:t>
      </w:r>
    </w:p>
    <w:p w14:paraId="31001F91">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lang w:val="en-US" w:eastAsia="zh-CN"/>
        </w:rPr>
        <w:t>地基之上，需要一片自由的空地</w:t>
      </w:r>
    </w:p>
    <w:p w14:paraId="4DE4F71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所以，不要把玩耍当作工作的奖励，也不要把它当作压力的出口。</w:t>
      </w:r>
    </w:p>
    <w:p w14:paraId="6C5A2CA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把它当作一种日常的地基——就像睡眠修复你的身体，玩耍修复你的精神。它让坚硬的生活保持弹性，让紧绷的神经恢复柔软，让被效率驯化的你，重新找回一点野性和天真。</w:t>
      </w:r>
    </w:p>
    <w:p w14:paraId="1173A21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如果说生活是一座房子，睡眠是地基之下的土壤，那么玩耍就是地基之上那片自由的空地。它不承重，不砌墙，不挂招牌，但它让房子有呼吸的余地，有透光的窗户，有可以奔跑的庭院。没有这片空地，房子再坚固，也只是牢笼。</w:t>
      </w:r>
    </w:p>
    <w:p w14:paraId="0FC6FB8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今晚，或者这个周末，试着像孩子一样，认真地玩一次。</w:t>
      </w:r>
    </w:p>
    <w:p w14:paraId="6A0FC9C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不要问这有什么用。不要想别人怎么看。不要急着拍照发朋友圈。只是专注地做一件让你感到轻快的事——哪怕只是叠一只纸飞机，看它在空中划出一道笨拙的弧线。</w:t>
      </w:r>
    </w:p>
    <w:p w14:paraId="55ED7C1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那一刻，你会重新听见自己心里的声音。它一直在说：这个世界，除了应该做的事，还有好玩的事。而你好久没有听它了。</w:t>
      </w:r>
    </w:p>
    <w:p w14:paraId="231ADE5E">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好好玩一次。这是你应得的自由。</w:t>
      </w:r>
    </w:p>
    <w:p w14:paraId="7EBD028C">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96" w:name="_Toc558082611"/>
      <w:r>
        <w:rPr>
          <w:rFonts w:hint="eastAsia" w:ascii="Songti SC Black" w:hAnsi="Songti SC Black" w:eastAsia="Songti SC Black" w:cs="Songti SC Black"/>
          <w:sz w:val="32"/>
          <w:szCs w:val="32"/>
          <w:lang w:val="en-US" w:eastAsia="zh-CN"/>
        </w:rPr>
        <w:t>关于照顾</w:t>
      </w:r>
      <w:bookmarkEnd w:id="96"/>
    </w:p>
    <w:p w14:paraId="6673B2F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人生走到某个节点，忽然就明白了——这辈子要做的事，掰着指头数，其实就两件：照顾自己，照顾别人。</w:t>
      </w:r>
    </w:p>
    <w:p w14:paraId="642B607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这话听起来太简单，简单到不像是什么了不得的智慧。可古人偏偏就把这么简单的话，翻来覆去讲了两千年。</w:t>
      </w:r>
    </w:p>
    <w:p w14:paraId="3EFBB37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修身是本</w:t>
      </w:r>
    </w:p>
    <w:p w14:paraId="0D8C1D2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《大学》里有句话，把这件事的底给兜了：</w:t>
      </w:r>
    </w:p>
    <w:p w14:paraId="4D21DCD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“自天子以至于庶人，壹是皆以修身为本。”</w:t>
      </w:r>
    </w:p>
    <w:p w14:paraId="2BDED43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天子也好，平头百姓也好，人生第一要务，就是修身。什么是修身？就是照看好自己——照看好自己的身体，照看好自己的心，照看好自己的一言一行。这是照顾自己。</w:t>
      </w:r>
    </w:p>
    <w:p w14:paraId="0F15A09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那照顾别人呢？《大学》接着排了一个不容商量的次序：</w:t>
      </w:r>
    </w:p>
    <w:p w14:paraId="37E3479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“身修而后家齐，家齐而后国治，国治而后天下平。”</w:t>
      </w:r>
    </w:p>
    <w:p w14:paraId="1CD2AB2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修身、齐家、治国、平天下，从内到外，一层一层往外推。照顾好了自己，才能照顾好家；照顾好了家，才能照顾好国；照顾好了国，才能照顾好天下。这个次序不能乱。乱了，就是本末倒置。</w:t>
      </w:r>
    </w:p>
    <w:p w14:paraId="0549AF8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人为什么这么较真？因为他们看得明白：一个人连自己都管不好，自己的身子糟蹋了，自己的心乱了，自己的脾气收不住，他拿什么去照顾别人？就算有一颗好心，也只能好心办坏事。所以照顾自己不是自私，是照顾别人的前提。你把自己这盏灯点亮了，才谈得上去照亮别人。</w:t>
      </w:r>
    </w:p>
    <w:p w14:paraId="26F3779E">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立人与达人</w:t>
      </w:r>
    </w:p>
    <w:p w14:paraId="709E0733">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把自己照顾好了，怎么去照顾别人？孔子有一个极其精妙的说法。</w:t>
      </w:r>
    </w:p>
    <w:p w14:paraId="19BCC23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子贡问他：如果有人能广施恩惠、救济大众，这算不算仁？孔子说，那哪里是仁，简直是圣了，尧舜都未必做得到。然后他给出了一个更切近、更可行的标准：</w:t>
      </w:r>
    </w:p>
    <w:p w14:paraId="3ADB28D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“夫仁者，己欲立而立人，己欲达而达人。”</w:t>
      </w:r>
    </w:p>
    <w:p w14:paraId="4F271BF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自己想站稳，先帮别人站稳；你自己想通达，先帮别人通达。这话妙在什么地方？妙在它把“照顾自己”和“照顾别人”变成了一件事，而不是两件事。你照顾自己的愿望，同时就是照顾别人的方向。你希望被善待，所以你知道该怎么善待别人；你希望被尊重，所以你知道该怎么尊重别人。不需要另起炉灶，不需要绞尽脑汁，从自己的需求出发，推己及人就是了。</w:t>
      </w:r>
    </w:p>
    <w:p w14:paraId="68A4764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孔子又从反面补了一句：</w:t>
      </w:r>
    </w:p>
    <w:p w14:paraId="623AC9B0">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“己所不欲，勿施于人。”</w:t>
      </w:r>
    </w:p>
    <w:p w14:paraId="5707A25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照顾别人，有时候不是你要多给什么，而是你别把自己不想要的东西，硬塞给别人。你不愿意被冷落，就别冷落别人；你不愿意被当众难堪，就别当众让别人下不来台。这是照顾的最低门槛，也是照顾的最高准则——不给别人添你不想添的堵，本身就是一种照顾。</w:t>
      </w:r>
    </w:p>
    <w:p w14:paraId="37916C19">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推己及人</w:t>
      </w:r>
    </w:p>
    <w:p w14:paraId="0C1FF52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孟子接过孔子的话头，用最家常的比方，把这个道理说到了骨头里：</w:t>
      </w:r>
    </w:p>
    <w:p w14:paraId="02FBD31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“老吾老，以及人之老；幼吾幼，以及人之幼。”</w:t>
      </w:r>
    </w:p>
    <w:p w14:paraId="223143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赡养自己的老人，由此想到别人家的老人也需要赡养；抚养自己的孩子，由此想到别人家的孩子也需要抚养。孟子给这个做法起了一个极精准的名字——推恩。把对自己的那份照顾，推出去。推到家人身上，就是齐家；推到一国人身上，就是治国；推到天下人身上，就是平天下。推得开，天下都可以在掌心里运转；推不开，连自己身边最亲的人都照顾不好。</w:t>
      </w:r>
    </w:p>
    <w:p w14:paraId="29656BF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照顾这件事，从来不是高深的学问，它就是从自己出发，一点一点往外挪。你先对自己好，吃好饭，睡好觉，把心情理顺了；然后你对身边的人好，一句问候，一顿热饭，一次耐心的倾听；再然后，如果有余力，你对更大范围里的人好。这是孟子说的“推”，也是《大学》里的“层层推扩”。</w:t>
      </w:r>
    </w:p>
    <w:p w14:paraId="29E5452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穷达有道</w:t>
      </w:r>
    </w:p>
    <w:p w14:paraId="60AC2C0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话是这么说，可人生总有不顺的时候。自己都朝不保夕了，还怎么照顾别人？孟子给了一个极清醒的答案：</w:t>
      </w:r>
    </w:p>
    <w:p w14:paraId="72E6FF0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“穷则独善其身，达则兼善天下。”</w:t>
      </w:r>
    </w:p>
    <w:p w14:paraId="7A3E023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时运不济的时候，别硬撑，别逞强，老老实实把自己照顾好，不给世界添乱，这就是最大的贡献。时运亨通的时候，把这份照顾扩散出去，让更多人因你而暖上一度。这不是退缩，是顺序。先把自己的根扎稳了，枝叶才能往外伸展。孔子的弟子曾子也说过类似的话——“君子思不出其位”。你在这个位置上，就做好这个位置上的照顾。是儿女，就照顾好父母；是父母，就照顾好孩子；是一个普通人，就先把自己照顾妥帖。不越位，不妄想，一步一步来。</w:t>
      </w:r>
    </w:p>
    <w:p w14:paraId="12D2FCE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长者之智</w:t>
      </w:r>
    </w:p>
    <w:p w14:paraId="7988EB3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说到这儿，有一句大实话必须补上。</w:t>
      </w:r>
    </w:p>
    <w:p w14:paraId="1D36D3B7">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照顾自己和照顾别人，光靠自己琢磨，太慢了。这世上有人已经替你走过这条路，走了几十年，把坑都踩遍了，把坎都跨过了。这些人，就是长者。</w:t>
      </w:r>
    </w:p>
    <w:p w14:paraId="2F8EC14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论语》里有个画面：孔子闲坐，弟子侍立，子路、曾皙、冉有、公西华各言其志。孔子不急着评判，只是听，然后"哂之"——微微一笑。这"哂"里有深意。长者不急于纠正你，他只是看着你，像看一株刚发芽的树。你现在的狂妄、焦虑、患得患失，他都见过，甚至都犯过。他不点破，是因为知道有些路必须自己走；但他偶尔点拨一句，那一句就抵得过你许多独自在黑暗里摸索的时光。</w:t>
      </w:r>
    </w:p>
    <w:p w14:paraId="4B4E120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所以，多亲近长者。不只是为了孝顺，是为了借一双眼睛——借他们看过几十年风雨的眼睛，重新看看自己眼前的迷雾。</w:t>
      </w:r>
    </w:p>
    <w:p w14:paraId="32AA327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坐在他们身边，听他们翻来覆去地讲那些陈年旧事。你会发现，他们当年哭过、恨过、辗转难眠的事，现在说起来，语气平淡得像在讲别人。你会发现他们不怎么计较了。你问那个当年得罪过他的人后来怎么样了，他们往往要想很久，然后摆摆手——记不清了。</w:t>
      </w:r>
    </w:p>
    <w:p w14:paraId="2E931C4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这不是记性不好。这是走过了，所以知道那些当初觉得过不去的坎，到头来不过是一粒尘埃。</w:t>
      </w:r>
    </w:p>
    <w:p w14:paraId="19E8B73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他们用一辈子修来的，就是那个《大学》里讲的"正心"——心摆正了，事就看轻了。他们把你耿耿于怀的那些事，用三两句话就化开了。那一句点拨，不知道在哪一刻就会落下来，正正砸在你困惑许久的关窍上。</w:t>
      </w:r>
    </w:p>
    <w:p w14:paraId="20CE921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这是一种双向的照顾。</w:t>
      </w:r>
    </w:p>
    <w:p w14:paraId="1618713F">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你陪他们说说话，帮他们做一些他们做不动的小事，你照顾他们的暮年；而他们用一生的修行，为你点亮一盏灯。你以为是自己在付出，其实是在接收。你以为自己在尽孝，其实是在被传承。</w:t>
      </w:r>
    </w:p>
    <w:p w14:paraId="0B076E89">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这是跨越代际的照顾，是照顾这件事最温暖、也最不费力的一种形式。不需要课堂，不需要教材，只需要你愿意坐下来，泡一壶茶，听他们把同一句话再说一遍。</w:t>
      </w:r>
    </w:p>
    <w:p w14:paraId="788A2B0D">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爱人而已</w:t>
      </w:r>
    </w:p>
    <w:p w14:paraId="376B59B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绕了一大圈，说到底，最根本的就是孔子说过的两个字：</w:t>
      </w:r>
    </w:p>
    <w:p w14:paraId="423C5C44">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“樊迟问仁。子曰：‘爱人。’”</w:t>
      </w:r>
    </w:p>
    <w:p w14:paraId="78B75911">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仁，就是爱人。爱人，就是照顾人。不是高喊口号，不是做惊天动地的大事，就是在每一个寻常日子里，有没有看见别人的不容易。天冷了，提醒加一件衣；到饭点了，招呼一声“趁热吃”；朋友落魄了，找个寻常的由头请他吃顿饭，席间绝口不提他的难处，只在临别时悄悄把东西塞进他的包里。这些小事，孔子叫它“能近取譬”——从自己身边够得着的地方做起。</w:t>
      </w:r>
    </w:p>
    <w:p w14:paraId="56F4AD0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你看，人生真的就这两件事。照顾自己，是点亮一盏灯。照顾别人，是用这盏灯去照亮别人。这两件事，古人叫修身，叫立人达人，叫推恩，叫兼善，叫爱人。叫法不同，指向的是同一个东西：把对自己的那点善意，慢慢养大，大到能装下别人，装下更多的人。</w:t>
      </w:r>
    </w:p>
    <w:p w14:paraId="1CE1B4F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愿你把自己照顾得生机勃勃，愿你把别人照顾得暖意融融，愿你在那些老灯熄灭之前，从他们手里接过那一点火种。然后，一直传下去。</w:t>
      </w:r>
    </w:p>
    <w:p w14:paraId="00C6E6B6">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p>
    <w:p w14:paraId="6A6D558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97" w:name="_Toc1633356628"/>
      <w:r>
        <w:rPr>
          <w:rFonts w:hint="eastAsia" w:ascii="Songti SC Black" w:hAnsi="Songti SC Black" w:eastAsia="Songti SC Black" w:cs="Songti SC Black"/>
          <w:sz w:val="32"/>
          <w:szCs w:val="32"/>
          <w:lang w:val="en-US" w:eastAsia="zh-CN"/>
        </w:rPr>
        <w:t>关于偷懒</w:t>
      </w:r>
      <w:bookmarkEnd w:id="97"/>
    </w:p>
    <w:p w14:paraId="0BE19EF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偷懒，不是不做事，是找到做事的最短路径，把省下来的能量和时间，投到更值得的地方去。这一点，在工具那章已经埋下过伏笔——工具帮你省劲儿，省下来的劲儿，去走更远的路。偷懒，就是把这种省劲儿内化成一种日常的、持续的、贯穿生活所有角落的负熵调用艺术。</w:t>
      </w:r>
    </w:p>
    <w:p w14:paraId="4A4F4EE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懒是结构之母</w:t>
      </w:r>
    </w:p>
    <w:p w14:paraId="20C8072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整个人类文明史，就是一部偷懒史。因为懒得走路，发明了轮子。因为懒得扛东西，发明了杠杆。因为懒得自己算，发明了计算机。因为懒得每一代都从头验证一遍，发明了书、学校、传承。每一个被后人称为伟大发明的东西，往前追溯，都有一个想省点力气的懒人站在源头。</w:t>
      </w:r>
    </w:p>
    <w:p w14:paraId="45BB720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懒不是罪过，懒是系统对高能耗操作的天然排斥。你的身体不想浪费能量，你的大脑不想浪费注意力，你的生命不想浪费有限的时间。这些都是正确的本能。你感到不想动、不想做、不想应付，不是你有问题，是你在拒绝无效的能量支出。问题从来不在于懒，在于你把能量省下来之后，用在了哪里。省对了地方，懒就是智慧。省错了地方，懒就是逃避。</w:t>
      </w:r>
    </w:p>
    <w:p w14:paraId="46C5516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社会是万兆网，不是独自烧炉子的荒野</w:t>
      </w:r>
    </w:p>
    <w:p w14:paraId="6B9E97E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你不需要从零开始烧每一顿饭。整个社会系统，就是一个巨大的、随时可调用的负熵仓库。</w:t>
      </w:r>
    </w:p>
    <w:p w14:paraId="6ED78D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想吃东西，不需要自己种稻子、自己养猪、自己榨油、自己烧火。你只需要点开一个软件，等一会儿，食物就送到门口了。你吃到的每一口，都是几千个你不认识的人，在你不认识的地方，用你不认识的工具，为你完成了一系列复杂的负熵编排。你付的那几十块钱，不是食物的价格，是你调用整个社会负熵仓库的权限凭证。</w:t>
      </w:r>
    </w:p>
    <w:p w14:paraId="398CDE2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想知道一件事，不需要自己去图书馆翻三天。你只需要在搜索框里打几个字，算法就在几毫秒内检索了几十亿个页面，把最相关的信息排好顺序送到你眼前。你看到的不是搜索结果，是一整个文明的认知结构被压缩成一个链接。</w:t>
      </w:r>
    </w:p>
    <w:p w14:paraId="4DD7CC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你想学一项技能，不需要像古人一样拜师十年。网上有课程，有教程，有人已经把该踩的坑全部替你踩过一遍了，你只需要花一个下午，就能走完他三年摸索出来的路。</w:t>
      </w:r>
    </w:p>
    <w:p w14:paraId="0E3A11E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就是社会这个万兆网给你的底力。你是一个节点，你不是孤岛。你不需要独自承担你正在面对的任何问题。这些问题，大概率已经被别人解决过了。你只需要找到那个已经解决过这个问题的人，或者那个已经写过这个解决方案的教程，或者那个已经封装好这个功能的工具。你把他们造好的轮子拿过来，装在自己的车上，然后继续往前开。</w:t>
      </w:r>
    </w:p>
    <w:p w14:paraId="6A4515E5">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偷懒的三层境界</w:t>
      </w:r>
    </w:p>
    <w:p w14:paraId="21D85BD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偷懒，不是什么都不做。是识别出哪些事值得你做，哪些事根本不值得你投入任何能量。</w:t>
      </w:r>
    </w:p>
    <w:p w14:paraId="464CB31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第一层，拿掉不值得做的事。一件事，如果你不做，天不会塌，你的生活不会变差，那它就不是必须的。今天下午那场没人准备也没人期待的会议，可以不去。那个你根本不在乎结果谁赢谁输的争论，可以不吵。那些你根本不认识、他们的生活跟你没有任何交集、你也不打算向他们求助的人，可以不关注。你的能量是有限的，你的时间是有限的，你的注意力是有限的。把有限的东西省下来，用在真正重要的地方。用在那些你不做会后悔的事上，用在那些你做了会让你的生活变得更好的人身上。</w:t>
      </w:r>
    </w:p>
    <w:p w14:paraId="11CCBBE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第二层，把必须做的事系统化。有些事必须做，但不需要你亲自做。买菜、记账、整理文件、处理重复性工作——这些东西，如果能自动化，就自动化。如果能外包，就外包。如果必须自己做，就把它系统化：固定时间、固定流程、固定模板，把它压进日常的轨道里，让它不再占用你的决策能量。你不需要为这些事浪费任何一丁点脑子。你只需要在固定的时间、按固定的流程，用最低的能耗把它走完。</w:t>
      </w:r>
    </w:p>
    <w:p w14:paraId="3C1AF38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第三层，把必须你亲自做的事做到极致省力。有些事必须你来做，且不能外包，不能自动化。比如陪伴家人，比如思考自己的人生方向，比如完成那个只有你能完成的创作。这些事，才是你省下所有能量之后，真正要投入的地方。不是把这些事做完，是把这些事做好，做透，做到你能说我尽力了、我没有遗憾。你做这些事的时候，不是在消耗自己，是在完成自己。你花掉的能量，会以意义的形式回到你的系统里，让你的系统更稳定、更有方向感。</w:t>
      </w:r>
    </w:p>
    <w:p w14:paraId="70B9CC43">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搭建属于自己的生活体系</w:t>
      </w:r>
    </w:p>
    <w:p w14:paraId="4153CC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调用社会的负熵仓库，不是打开就完事了。它需要一套属于自己的生活体系来承接。否则你省下来的能量，会因为没有去处而倒灌成焦虑，变成一种说不清的烦躁和空虚。搭建这套体系，需要四步。</w:t>
      </w:r>
    </w:p>
    <w:p w14:paraId="49E997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p>
    <w:p w14:paraId="114F21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第一步，识别什么值得你亲自投入。</w:t>
      </w:r>
      <w:r>
        <w:rPr>
          <w:rFonts w:hint="eastAsia" w:ascii="Songti SC Regular" w:hAnsi="Songti SC Regular" w:eastAsia="Songti SC Regular" w:cs="Songti SC Regular"/>
          <w:sz w:val="21"/>
          <w:szCs w:val="21"/>
          <w:lang w:val="en-US" w:eastAsia="zh-CN"/>
        </w:rPr>
        <w:t>拿出一张纸，或者打开一个空白文档，诚实地列出你一周内所有重复做的事情。然后，把它们分成三类。不值得做——不做天不会塌，你的生活不会变差，你的系统不会受到任何实质影响。那些没人准备也没人期待的会议，和陌生人在网上的争吵，刷完只会让你更焦虑的短视频，都在这一栏。</w:t>
      </w:r>
      <w:r>
        <w:rPr>
          <w:rFonts w:hint="eastAsia" w:ascii="Songti SC Regular" w:hAnsi="Songti SC Regular" w:eastAsia="Songti SC Regular" w:cs="Songti SC Regular"/>
          <w:b/>
          <w:bCs/>
          <w:sz w:val="21"/>
          <w:szCs w:val="21"/>
          <w:lang w:val="en-US" w:eastAsia="zh-CN"/>
        </w:rPr>
        <w:t>值得做但不必亲自做——这件事需要完成，但不一定需要你的手、你的时间、你的注意力。</w:t>
      </w:r>
      <w:r>
        <w:rPr>
          <w:rFonts w:hint="eastAsia" w:ascii="Songti SC Regular" w:hAnsi="Songti SC Regular" w:eastAsia="Songti SC Regular" w:cs="Songti SC Regular"/>
          <w:sz w:val="21"/>
          <w:szCs w:val="21"/>
          <w:lang w:val="en-US" w:eastAsia="zh-CN"/>
        </w:rPr>
        <w:t>买菜、记账、整理文件、处理重复性工作，都在这一栏。</w:t>
      </w:r>
      <w:r>
        <w:rPr>
          <w:rFonts w:hint="eastAsia" w:ascii="Songti SC Regular" w:hAnsi="Songti SC Regular" w:eastAsia="Songti SC Regular" w:cs="Songti SC Regular"/>
          <w:b/>
          <w:bCs/>
          <w:sz w:val="21"/>
          <w:szCs w:val="21"/>
          <w:lang w:val="en-US" w:eastAsia="zh-CN"/>
        </w:rPr>
        <w:t>必须你亲自做且值得你做——这件事只有你能做，或者这件事对你系统的长期稳定有不可替代的价值。</w:t>
      </w:r>
      <w:r>
        <w:rPr>
          <w:rFonts w:hint="eastAsia" w:ascii="Songti SC Regular" w:hAnsi="Songti SC Regular" w:eastAsia="Songti SC Regular" w:cs="Songti SC Regular"/>
          <w:sz w:val="21"/>
          <w:szCs w:val="21"/>
          <w:lang w:val="en-US" w:eastAsia="zh-CN"/>
        </w:rPr>
        <w:t>陪伴家人，思考自己的人生方向，完成那个只有你能完成的创作，都在这一栏。分类完成之后，你对自己的能量流向就有了最基本的认识。</w:t>
      </w:r>
    </w:p>
    <w:p w14:paraId="592C6E0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p>
    <w:p w14:paraId="3B5824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第二步，接入社会负熵仓库，把前两类事全部外包</w:t>
      </w:r>
      <w:r>
        <w:rPr>
          <w:rFonts w:hint="eastAsia" w:ascii="Songti SC Regular" w:hAnsi="Songti SC Regular" w:eastAsia="Songti SC Regular" w:cs="Songti SC Regular"/>
          <w:sz w:val="21"/>
          <w:szCs w:val="21"/>
          <w:lang w:val="en-US" w:eastAsia="zh-CN"/>
        </w:rPr>
        <w:t>。需要信息，就去调用那些已经整理好的认知结构——搜一个教程，买一本书，问一个已经走过这条路的人。他给你的几句话，可能就是你自己摸索几个月也总结不出来的路标。需要工具，就去调用那些已经封装好的自动化流程——软件、脚本、模板、外卖。你只需要在第一次配置好规则，剩下的交给工具去跑。需要连接，就去调用那些已经建立好的关系网络——一个你从未见过面的论坛博主，一个你付费请教的专业顾问，一个偶然认识的同行。你只需要找到他，发出信号，请求接入。他不一定是你的朋友，但他确实替你省下了一段不必要的重复摸索。</w:t>
      </w:r>
    </w:p>
    <w:p w14:paraId="2137985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b/>
          <w:bCs/>
          <w:sz w:val="21"/>
          <w:szCs w:val="21"/>
          <w:lang w:val="en-US" w:eastAsia="zh-CN"/>
        </w:rPr>
        <w:t>第三步，把必须你亲自做且值得你做的事，用你省下来的全部能量做到极致。</w:t>
      </w:r>
      <w:r>
        <w:rPr>
          <w:rFonts w:hint="eastAsia" w:ascii="Songti SC Regular" w:hAnsi="Songti SC Regular" w:eastAsia="Songti SC Regular" w:cs="Songti SC Regular"/>
          <w:sz w:val="21"/>
          <w:szCs w:val="21"/>
          <w:lang w:val="en-US" w:eastAsia="zh-CN"/>
        </w:rPr>
        <w:t>陪伴家人，不是你坐在他们旁边刷手机，是你把注意力完整地、不受打扰地交给他们。思考自己的人生方向，不是睡前随便想想，是你专门留出一段不受打扰的时间，把自己关在房间里，好好想清楚你到底要往哪里走。完成那个只有你能完成的创作，不是等有空再说，是你把它写进日常轨道里，每天固定时间、固定位置、固定动作，像给灶台添柴一样持续地往里投入。你在做这些事的时候，不是在消耗自己，是在完成自己。你花掉的能量，会以意义的形式回到你的系统里，让你的系统更稳定、更有方向感。</w:t>
      </w:r>
    </w:p>
    <w:p w14:paraId="6E6F92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第四步，保持系统的更新通道。社会这个负熵仓库是持续更新的。新的工具、新的接口、新的连接节点在不断产生，旧的接口在持续被淘汰。你的生活体系不能是建成之后就永不变更的。每隔一段固定周期，重新盘点一下自己的能量流向，看看有没有新的可以外包的部分，有没有新的可以自动化的部分。然后更新你的系统配置。这件事不需要花太多时间，但它是你的系统持续保持低能耗运行的前提。</w:t>
      </w:r>
    </w:p>
    <w:p w14:paraId="4CE39368">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省下来的时间，是用来生活的</w:t>
      </w:r>
    </w:p>
    <w:p w14:paraId="765634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一个搭建好自己生活体系的人，不是一台时刻满负荷运转的机器。他更像是一个被社会负熵仓库稳稳托起来的节点。他的日常运转是低能耗的、平稳的、不费力的。他不被琐事淹没，不被无关紧要的人占据带宽，不被重复性的任务消耗决策能量。他有充足的能量冗余，去投入那些对他真正重要的事——去思考、去创造、去陪伴、去爱。</w:t>
      </w:r>
    </w:p>
    <w:p w14:paraId="0AF73B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这才是偷懒的终极境界。不是逃避做事，是把所有不值得你做的事全部省掉，只做那件只有你能做、只属于你、只对你有意义的事。省下来的命，是用来活的。省下来的力气，是用来走自己的路的。</w:t>
      </w:r>
    </w:p>
    <w:p w14:paraId="66766074">
      <w:pPr>
        <w:pStyle w:val="3"/>
        <w:keepNext w:val="0"/>
        <w:keepLines w:val="0"/>
        <w:pageBreakBefore/>
        <w:widowControl w:val="0"/>
        <w:kinsoku/>
        <w:wordWrap/>
        <w:overflowPunct/>
        <w:topLinePunct w:val="0"/>
        <w:autoSpaceDE/>
        <w:autoSpaceDN/>
        <w:bidi w:val="0"/>
        <w:adjustRightInd/>
        <w:snapToGrid/>
        <w:ind w:right="0" w:rightChars="0" w:firstLine="641" w:firstLineChars="200"/>
        <w:jc w:val="center"/>
        <w:textAlignment w:val="auto"/>
        <w:outlineLvl w:val="1"/>
        <w:rPr>
          <w:rFonts w:hint="eastAsia" w:ascii="Songti SC Black" w:hAnsi="Songti SC Black" w:eastAsia="Songti SC Black" w:cs="Songti SC Black"/>
          <w:sz w:val="32"/>
          <w:szCs w:val="32"/>
          <w:lang w:val="en-US" w:eastAsia="zh-CN"/>
        </w:rPr>
      </w:pPr>
      <w:bookmarkStart w:id="98" w:name="_Toc541387195"/>
      <w:r>
        <w:rPr>
          <w:rFonts w:hint="eastAsia" w:ascii="Songti SC Black" w:hAnsi="Songti SC Black" w:eastAsia="Songti SC Black" w:cs="Songti SC Black"/>
          <w:sz w:val="32"/>
          <w:szCs w:val="32"/>
          <w:lang w:val="en-US" w:eastAsia="zh-CN"/>
        </w:rPr>
        <w:t>关于本真</w:t>
      </w:r>
      <w:bookmarkEnd w:id="98"/>
    </w:p>
    <w:p w14:paraId="6BBCD85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如何看破复杂纹理，了然如心，又能保持求实本真。</w:t>
      </w:r>
    </w:p>
    <w:p w14:paraId="5D8758A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防人之心不可无，如何在防备所有人的情况下又能帮助到所有人。</w:t>
      </w:r>
    </w:p>
    <w:p w14:paraId="3EDE509A">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看破复杂，了然如心——认知的功夫</w:t>
      </w:r>
    </w:p>
    <w:p w14:paraId="4CC668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这功夫在于洞悉，但</w:t>
      </w:r>
      <w:r>
        <w:rPr>
          <w:rFonts w:hint="eastAsia" w:ascii="Songti SC Regular" w:hAnsi="Songti SC Regular" w:eastAsia="Songti SC Regular" w:cs="Songti SC Regular"/>
          <w:sz w:val="21"/>
          <w:szCs w:val="21"/>
          <w:lang w:val="en-US" w:eastAsia="zh-CN"/>
        </w:rPr>
        <w:t>高于</w:t>
      </w:r>
      <w:r>
        <w:rPr>
          <w:rFonts w:hint="eastAsia" w:ascii="Songti SC Regular" w:hAnsi="Songti SC Regular" w:eastAsia="Songti SC Regular" w:cs="Songti SC Regular"/>
          <w:sz w:val="21"/>
          <w:szCs w:val="21"/>
        </w:rPr>
        <w:t>于洞悉。</w:t>
      </w:r>
    </w:p>
    <w:p w14:paraId="5DFEB48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1. 道家：大智若愚，在“见素”后“抱朴”</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世人把“看破”理解为看穿一切阴谋诡计，那是小聪明。老子追求的是大智慧：</w:t>
      </w:r>
    </w:p>
    <w:p w14:paraId="02D969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“五色令人目盲，五音令人耳聋……是以圣人为腹不为目，故去彼取此。”</w:t>
      </w:r>
    </w:p>
    <w:p w14:paraId="3BF157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你已经看过五色、听过五音，看清了世界的复杂纹理，怎么办？老子的答案是：主动选择“为腹不为目”。看破之后，不是变精明，而是回归“如婴儿之未孩”的朴素。这便是“大智若愚”——</w:t>
      </w:r>
      <w:r>
        <w:rPr>
          <w:rFonts w:hint="eastAsia" w:ascii="Songti SC Regular" w:hAnsi="Songti SC Regular" w:eastAsia="Songti SC Regular" w:cs="Songti SC Regular"/>
          <w:b/>
          <w:bCs/>
          <w:sz w:val="21"/>
          <w:szCs w:val="21"/>
        </w:rPr>
        <w:t>真正的智慧，是你看透了世间所有的把戏，却选择用最简单、最真诚的方式去应对。不是看不穿，是看穿后不选用那些弯弯绕</w:t>
      </w:r>
      <w:r>
        <w:rPr>
          <w:rFonts w:hint="eastAsia" w:ascii="Songti SC Regular" w:hAnsi="Songti SC Regular" w:eastAsia="Songti SC Regular" w:cs="Songti SC Regular"/>
          <w:sz w:val="21"/>
          <w:szCs w:val="21"/>
        </w:rPr>
        <w:t>。</w:t>
      </w:r>
    </w:p>
    <w:p w14:paraId="2750063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2. 儒家：格物致知，求其本心</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《大学》讲“格物致知”，就是要穷究事物之理，把复杂的纹理一条条看清。但看清是为了什么？不是让你变得圆滑世故，而是为了“诚意正心”。</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王阳明说得最透：心外无物，心外无理。你看清世间万象，最终是要回到自己心里来。此心光明，那些复杂的纹理便只是浮云过月，遮不住本体的光亮。他临终说“此心光明，亦复何言”，就是</w:t>
      </w:r>
      <w:r>
        <w:rPr>
          <w:rFonts w:hint="eastAsia" w:ascii="Songti SC Regular" w:hAnsi="Songti SC Regular" w:eastAsia="Songti SC Regular" w:cs="Songti SC Regular"/>
          <w:b/>
          <w:bCs/>
          <w:sz w:val="21"/>
          <w:szCs w:val="21"/>
        </w:rPr>
        <w:t>看破一切复杂之后，发现本真从来都在那里，不曾丢失</w:t>
      </w:r>
      <w:r>
        <w:rPr>
          <w:rFonts w:hint="eastAsia" w:ascii="Songti SC Regular" w:hAnsi="Songti SC Regular" w:eastAsia="Songti SC Regular" w:cs="Songti SC Regular"/>
          <w:sz w:val="21"/>
          <w:szCs w:val="21"/>
        </w:rPr>
        <w:t>。</w:t>
      </w:r>
    </w:p>
    <w:p w14:paraId="238E943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防人之心与帮助所有人——行为的悖论</w:t>
      </w:r>
    </w:p>
    <w:p w14:paraId="08717D28">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这是我们每日要做的功夫：如何在保持警惕的同时，保持慈悲。古人提供了三种模式：</w:t>
      </w:r>
    </w:p>
    <w:p w14:paraId="59D54A2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1. 法家与兵家：先为不可胜，以待敌之可胜</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《孙子兵法》给出的是最务实的操作：</w:t>
      </w:r>
    </w:p>
    <w:p w14:paraId="52F5901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“昔之善战者，先为不可胜，以待敌之可胜。不可胜在己，可胜在敌。”</w:t>
      </w:r>
    </w:p>
    <w:p w14:paraId="69EC786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翻译过来就是：“防人之心”不是去琢磨别人在想什么，而是</w:t>
      </w:r>
      <w:r>
        <w:rPr>
          <w:rFonts w:hint="eastAsia" w:ascii="Songti SC Regular" w:hAnsi="Songti SC Regular" w:eastAsia="Songti SC Regular" w:cs="Songti SC Regular"/>
          <w:b/>
          <w:bCs/>
          <w:sz w:val="21"/>
          <w:szCs w:val="21"/>
        </w:rPr>
        <w:t>把自己修炼得无懈可击。 你的善良，要有牙齿；你的帮助，要有原则。</w:t>
      </w:r>
      <w:r>
        <w:rPr>
          <w:rFonts w:hint="eastAsia" w:ascii="Songti SC Regular" w:hAnsi="Songti SC Regular" w:eastAsia="Songti SC Regular" w:cs="Songti SC Regular"/>
          <w:sz w:val="21"/>
          <w:szCs w:val="21"/>
        </w:rPr>
        <w:t>让自己立于不败之地，保护好自己，这不是为了算计别人，而是为了让你心中那团想帮助别人的火焰，能够稳定、持续地燃烧，而不被一阵邪风吹灭。</w:t>
      </w:r>
    </w:p>
    <w:p w14:paraId="7519325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2. 儒家：仁者必有勇，且能“恶人”</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孔子讲“唯仁者能好人，能恶人”，这和“帮所有人”并不矛盾。</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真正的仁者，不是滥好人。他能真诚地喜爱善者，也能正直地厌恶恶行。他帮助“所有人”，但帮助的方式因对象而异：对善者是扶持，对恶者是匡正，对冥顽不化者是“不可与言而与之言，失言”，保持沉默与距离。</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b/>
          <w:bCs/>
          <w:sz w:val="21"/>
          <w:szCs w:val="21"/>
        </w:rPr>
        <w:t>他防备的，是人性中的幽暗，不是具体的某个人</w:t>
      </w:r>
      <w:r>
        <w:rPr>
          <w:rFonts w:hint="eastAsia" w:ascii="Songti SC Regular" w:hAnsi="Songti SC Regular" w:eastAsia="Songti SC Regular" w:cs="Songti SC Regular"/>
          <w:sz w:val="21"/>
          <w:szCs w:val="21"/>
        </w:rPr>
        <w:t>。所以他的心是敞开的，但行为是有边界和智慧的。这也就是后来孟子说的“穷则独善其身，达则兼善天下”。</w:t>
      </w:r>
    </w:p>
    <w:p w14:paraId="49449CE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3. 庄子：“为善无近名，为恶无近刑”的庖丁解牛</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这是古人里最高的境界。面对盘根错节的人间世，庖丁的刀十九年如新，秘诀是“以无厚入有间，恢恢乎其于游刃必有余地”。</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庄子告诉我们：你的“帮助之心”（刀）如果太厚、太执着，非要去硬碰硬地改变别人，很快就会折损。</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“防人之心”就是保护你这把刀的刀刃。如何又能帮助所有人？——</w:t>
      </w:r>
      <w:r>
        <w:rPr>
          <w:rFonts w:hint="eastAsia" w:ascii="Songti SC Regular" w:hAnsi="Songti SC Regular" w:eastAsia="Songti SC Regular" w:cs="Songti SC Regular"/>
          <w:b/>
          <w:bCs/>
          <w:sz w:val="21"/>
          <w:szCs w:val="21"/>
        </w:rPr>
        <w:t>找到事物之间的空隙（骨节间的缝隙），顺着人性、顺着规律去做事</w:t>
      </w:r>
      <w:r>
        <w:rPr>
          <w:rFonts w:hint="eastAsia" w:ascii="Songti SC Regular" w:hAnsi="Songti SC Regular" w:eastAsia="Songti SC Regular" w:cs="Songti SC Regular"/>
          <w:sz w:val="21"/>
          <w:szCs w:val="21"/>
        </w:rPr>
        <w:t>。你用精神去感通，不用蛮力去对抗。最终的结果是：你帮了人，救了世，而你自己（刀）毫发无伤。 你的“本真”（刀刃）被完美地保护下来。</w:t>
      </w:r>
    </w:p>
    <w:p w14:paraId="2C376A5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核心的钥匙：回归那个“一”</w:t>
      </w:r>
    </w:p>
    <w:p w14:paraId="2E25B1A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儒道两家，最高处其实是通的。这把贯通认知与行为的万能钥匙，就是“诚”。</w:t>
      </w:r>
    </w:p>
    <w:p w14:paraId="501AB10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《中庸》说：“唯天下至诚，为能尽其性；能尽其性，则能尽人之性；能尽人之性，则能尽物之性。”</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“诚”是什么？就是你的本真。</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你不需要在“防备”和“帮助”之间做痛苦的权衡。你只需要做到极致的“诚”——对自己诚实，对规律诚实。</w:t>
      </w:r>
    </w:p>
    <w:p w14:paraId="515F422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你防备，是因为你诚实地看到人性有弱点，规律有风险。</w:t>
      </w:r>
    </w:p>
    <w:p w14:paraId="60C2496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你帮助，是因为你诚实地感受到万物一体，他人的痛苦就是你的痛苦。</w:t>
      </w:r>
    </w:p>
    <w:p w14:paraId="2E9762B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这两者并不矛盾，因为它们都来源于同一个“诚”字。一个至诚的人，他防备时，对方感受到的是不可欺的威严（正）；他帮助时，对方感受到的是如春阳般的温暖（慈）。正与慈，是一体的。</w:t>
      </w:r>
    </w:p>
    <w:p w14:paraId="77FB3CC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做一个温而厉的人</w:t>
      </w:r>
    </w:p>
    <w:p w14:paraId="0A052CC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学生评价孔子“温而厉，威而不猛，恭而安”。</w:t>
      </w:r>
    </w:p>
    <w:p w14:paraId="626451E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看破了一切复杂，依然温暖——这是他回归了本真的赤诚。</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对所有人都怀有善意，但自带威严让人不敢侵犯——这是他把防备化在了无形之中。</w:t>
      </w:r>
    </w:p>
    <w:p w14:paraId="3FAB222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他既没有因为看破而变得冷峻，也没有因为善良而被宵小欺辱。</w:t>
      </w:r>
    </w:p>
    <w:p w14:paraId="7C93498B">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w:t>
      </w:r>
      <w:r>
        <w:rPr>
          <w:rFonts w:hint="eastAsia" w:ascii="Songti SC Regular" w:hAnsi="Songti SC Regular" w:eastAsia="Songti SC Regular" w:cs="Songti SC Regular"/>
          <w:sz w:val="21"/>
          <w:szCs w:val="21"/>
          <w:lang w:val="en-US" w:eastAsia="zh-CN"/>
        </w:rPr>
        <w:t>防人之心不可无的</w:t>
      </w:r>
      <w:r>
        <w:rPr>
          <w:rFonts w:hint="eastAsia" w:ascii="Songti SC Regular" w:hAnsi="Songti SC Regular" w:eastAsia="Songti SC Regular" w:cs="Songti SC Regular"/>
          <w:sz w:val="21"/>
          <w:szCs w:val="21"/>
        </w:rPr>
        <w:t>最终答案可能是：</w:t>
      </w:r>
      <w:r>
        <w:rPr>
          <w:rFonts w:hint="eastAsia" w:ascii="Songti SC Regular" w:hAnsi="Songti SC Regular" w:eastAsia="Songti SC Regular" w:cs="Songti SC Regular"/>
          <w:sz w:val="21"/>
          <w:szCs w:val="21"/>
        </w:rPr>
        <w:br w:type="textWrapping"/>
      </w:r>
      <w:r>
        <w:rPr>
          <w:rFonts w:hint="eastAsia" w:ascii="Songti SC Regular" w:hAnsi="Songti SC Regular" w:eastAsia="Songti SC Regular" w:cs="Songti SC Regular"/>
          <w:sz w:val="21"/>
          <w:szCs w:val="21"/>
        </w:rPr>
        <w:t>把你那防备所有人的“墙”，从冰冷的砖石，修成一道温暖而清澈的“光”。墙会挡住所有人，光却能照进所有角落，而邪恶与阴暗，却会自然躲避这光的明亮。</w:t>
      </w:r>
    </w:p>
    <w:p w14:paraId="3FA15A9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如光一般，照进复杂，却不被复杂所染；温暖一切，却不被一切所伤。 这便是“了然如心”后的“本真”，是防备与帮助最终的和解。</w:t>
      </w:r>
    </w:p>
    <w:p w14:paraId="30995481">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Songti SC Black" w:hAnsi="Songti SC Black" w:eastAsia="Songti SC Black" w:cs="Songti SC Black"/>
          <w:sz w:val="32"/>
          <w:szCs w:val="32"/>
          <w:lang w:val="en-US" w:eastAsia="zh-CN"/>
        </w:rPr>
      </w:pPr>
      <w:bookmarkStart w:id="99" w:name="_Toc206374026"/>
      <w:r>
        <w:rPr>
          <w:rFonts w:hint="eastAsia" w:ascii="Songti SC Black" w:hAnsi="Songti SC Black" w:eastAsia="Songti SC Black" w:cs="Songti SC Black"/>
          <w:sz w:val="32"/>
          <w:szCs w:val="32"/>
          <w:lang w:val="en-US" w:eastAsia="zh-CN"/>
        </w:rPr>
        <w:t>关于影视作品</w:t>
      </w:r>
      <w:bookmarkEnd w:id="99"/>
    </w:p>
    <w:p w14:paraId="3EABD115">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当我自己写书时，才明白一个剧本、一本书要凝练创作者多少功力，他们想把自己的经验都交给你。写到这又觉得有些可叹，故事编码的人生哲学经验又有多少入了观众读者的心。</w:t>
      </w:r>
    </w:p>
    <w:p w14:paraId="5C37562C">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剧本不是凭空而来，它必然是某个灵魂（编剧）对世界的观察与投射。但在从剧本到荧幕的漫长链条上，资本的力量又必然在它身上烙下印记。这就像一束光穿过多层玻璃——每一层都号称透明，可最终的光谱已经悄然改变。</w:t>
      </w:r>
    </w:p>
    <w:p w14:paraId="086E07BE">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rPr>
        <w:t>我们来把这个过程一层一层拆开，看看它到底是怎么发生的。</w:t>
      </w:r>
    </w:p>
    <w:p w14:paraId="6AA6BD8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编剧的初心：普世道理是故事的骨头</w:t>
      </w:r>
    </w:p>
    <w:p w14:paraId="7DAF99A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任何一个能打动人心的故事，底层一定藏着某种人类共通的处境与情感。</w:t>
      </w:r>
    </w:p>
    <w:p w14:paraId="74F2E65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比如一个复仇故事，表面是刀光剑影，骨子里在讲“公平”——人类天生对不公平感到愤怒，复仇故事就是在替观众完成一次想象中的正义。再比如一个爱情故事，表面是聚散离合，骨子里在讲“被看见”——每个人都渴望有一个人，穿透所有标签，看见真实的自己。又比如一个成长故事，表面是打怪升级，骨子里在讲“跨越”——从弱小到强大，从迷茫到清醒，是每个人内心的渴望。</w:t>
      </w:r>
    </w:p>
    <w:p w14:paraId="2696C9C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rPr>
        <w:t>这些“普世道理”之所以普世，是因为它们刻在人类基因和集体无意识里，不分种族、不分时代。编剧要做的，就是找到一个新鲜的容器，把这些古老的故事重新装进去。这才是剧本的生命力所在——你哭，不是因为主角哭了，是因为你在他身上看见了自己的委屈、自己的渴望、自己的挣扎。</w:t>
      </w:r>
    </w:p>
    <w:p w14:paraId="384F48D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资本的介入：从“讲故事”到“做生意”</w:t>
      </w:r>
    </w:p>
    <w:p w14:paraId="766EBF2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到这里，事情还是纯粹的。但一部影视剧不是一个人能完成的。它需要钱——大量的钱。而钱一旦进来，它就不再只是一个故事了。它是一个产品。产品就要卖出去，要卖出去就要考虑市场，考虑市场就必然要考虑如何最大范围地捕获观众。</w:t>
      </w:r>
    </w:p>
    <w:p w14:paraId="0CAE99E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这个过程中，观念植入开始悄无声息地发生。</w:t>
      </w:r>
    </w:p>
    <w:p w14:paraId="784FED0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层植入，最容易被察觉，叫“价值观的标签化”。复杂人性被简化成好人坏人；社会议题被拍成隔靴搔痒，看似触碰，实则不痛不痒；所有的矛盾被导向个人奋斗，好像只要足够努力，一切困境都会迎刃而解。这并不是编剧的本意，是市场调研告诉你——太复杂观众不看，太尖锐审查不过，太悲观卖不动票。</w:t>
      </w:r>
    </w:p>
    <w:p w14:paraId="2E92A78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层更深，也更容易被忽略，叫“生活方式的隐性兜售”。角色住的房子、开的车、穿的衣服、吃的餐厅、过的节日、送的礼物——这一切都在传递同一个信息：这样的生活才是好的，你值得拥有。消费主义的逻辑是，把一切人类需求都转化为购买行为。孤独不是需要深度联结，是需要买一件让自己开心的东西；自我价值不是需要内在建设，是需要一个被众人艳羡的高光时刻。</w:t>
      </w:r>
    </w:p>
    <w:p w14:paraId="4C76176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三层最难察觉，是“认知框架的悄然偏转”。历史被简化成个人爱恨情仇的舞台背景，背后的制度、经济、文化脉络被抽空。幸福被简化成“有情人终成眷属”“好人打败坏人”，至于婚后如何、胜利之后如何重建，没人关心。选择被简化成非黑即白，真实世界里那些在两个糟糕选项之间挣扎的痛苦、那些在多个不完美的可能性中反复权衡的艰难，银幕上很少出现。</w:t>
      </w:r>
    </w:p>
    <w:p w14:paraId="5D66CB0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rPr>
        <w:t>这些植入，不是剧本本身携带的，是资本逻辑对剧本的渗透与改编。资本追求最大公约数，最大公约数就意味着简化，而简化，就是对复杂现实的裁剪。</w:t>
      </w:r>
    </w:p>
    <w:p w14:paraId="5D65B8A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编剧的位置：在夹缝中守护火种</w:t>
      </w:r>
    </w:p>
    <w:p w14:paraId="05A0046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那编剧在这个过程中的位置是什么呢？是在“我想表达的普世道理”和“资本要我植入的观念”之间找到一条窄路。最优秀的编剧，往往具备一种反向操作的能力——把被资本稀释的东西，重新加重，把被资本剪掉的复杂性，用别的手段暗中补回来。</w:t>
      </w:r>
    </w:p>
    <w:p w14:paraId="717E147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具体来说，不外乎三种手法。</w:t>
      </w:r>
    </w:p>
    <w:p w14:paraId="16D2E98A">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一种是“用外壳包裹内核”。表面是一个标准类型片——爱情、悬疑、动作——但细细品味，底下流动的是完全不同质地的情感。《武林外传》表面是古装情景喜剧，嬉笑怒骂，骨子里讲的却是友情、尊严、平凡日子里的人间烟火。它借古讽今的那些台词，穿透了古装外壳，直戳当代人的内心。</w:t>
      </w:r>
    </w:p>
    <w:p w14:paraId="0BFA4332">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第二种是“用复杂性抵御简化”。人性不是纯粹善恶，就写出灰色的角色；社会议题不能正面碰，就用隐喻和象征来传递；价值观不给现成答案，就呈现真实困境，让观众自己去感受、去判断。好的作品，往往在细微处留下线索，那些看似无关紧要的细节——一个眼神的闪躲，一句台词的语气转折，一个道具的摆放位置——才是编剧真正想说的话。</w:t>
      </w:r>
    </w:p>
    <w:p w14:paraId="2347444D">
      <w:pPr>
        <w:keepLines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rPr>
        <w:t>第三种最简单也最难——“不撒谎”。有些故事不需要什么宏大主题，只需要老老实实讲一段真实的人生。普通人的挣扎，普通人的温暖，普通人在大时代里如何守住自己那一点点小小的尊严。这些真实本身，就是对“虚假需求”的抵抗。</w:t>
      </w:r>
    </w:p>
    <w:p w14:paraId="67BB043B">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rPr>
      </w:pPr>
      <w:r>
        <w:rPr>
          <w:rFonts w:hint="eastAsia" w:ascii="Songti SC Black" w:hAnsi="Songti SC Black" w:eastAsia="Songti SC Black" w:cs="Songti SC Black"/>
          <w:sz w:val="28"/>
          <w:szCs w:val="28"/>
        </w:rPr>
        <w:t>观众的位置：做一个清醒的接收者</w:t>
      </w:r>
    </w:p>
    <w:p w14:paraId="3D95E51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说到底，观众并不是被动的。你看什么，你怎么看，你看完之后怎么想，这本身就是一种选择。</w:t>
      </w:r>
    </w:p>
    <w:p w14:paraId="447DD61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b/>
          <w:bCs/>
          <w:sz w:val="21"/>
          <w:szCs w:val="21"/>
        </w:rPr>
        <w:t>古人讲“读书得间”——要在字缝里读出东西来</w:t>
      </w:r>
      <w:r>
        <w:rPr>
          <w:rFonts w:hint="eastAsia" w:ascii="Songti SC Regular" w:hAnsi="Songti SC Regular" w:eastAsia="Songti SC Regular" w:cs="Songti SC Regular"/>
          <w:sz w:val="21"/>
          <w:szCs w:val="21"/>
        </w:rPr>
        <w:t>。看影视作品也一样。表面是娱乐，骨子里是价值观的传递。有觉察力的人，能一边享受故事的跌宕起伏，一边听见编剧想说的弦外之音，同时也能识别出哪些段落是被资本和流量逻辑绑架了的填充物。</w:t>
      </w:r>
    </w:p>
    <w:p w14:paraId="3559B78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i w:val="0"/>
          <w:iCs w:val="0"/>
          <w:caps w:val="0"/>
          <w:spacing w:val="0"/>
          <w:sz w:val="21"/>
          <w:szCs w:val="21"/>
        </w:rPr>
      </w:pPr>
      <w:r>
        <w:rPr>
          <w:rFonts w:hint="eastAsia" w:ascii="Songti SC Regular" w:hAnsi="Songti SC Regular" w:eastAsia="Songti SC Regular" w:cs="Songti SC Regular"/>
          <w:sz w:val="21"/>
          <w:szCs w:val="21"/>
        </w:rPr>
        <w:t>你不需要拒绝娱乐，你只需要在被娱乐的时候，保持一份清明。这份清明就是：</w:t>
      </w:r>
      <w:r>
        <w:rPr>
          <w:rFonts w:hint="eastAsia" w:ascii="Songti SC Regular" w:hAnsi="Songti SC Regular" w:eastAsia="Songti SC Regular" w:cs="Songti SC Regular"/>
          <w:b/>
          <w:bCs/>
          <w:sz w:val="21"/>
          <w:szCs w:val="21"/>
        </w:rPr>
        <w:t>我知道这是一个故事，我知道这个故事里有编剧的真心，也有资本的推手。我选择接受哪个部分，我自己说了算。</w:t>
      </w:r>
    </w:p>
    <w:p w14:paraId="5BFA3DD2">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所以，回到你最初的那句话。剧本确实凝聚了编剧的心血与智慧，那些普世的道理，是他想在这世间点亮的灯火。但这盏灯在传到你面前之前，已经经过了许多道滤镜的折射。有些滤镜让它更明亮，有些滤镜让它变了色。</w:t>
      </w:r>
    </w:p>
    <w:p w14:paraId="48ACAF8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唯一不变的是，灯芯里那一点最初的火焰——关于公平，关于爱，关于成长，关于人的尊严与挣扎。只要你愿意，你总能找到它。而当你找到它的时候，你和那个素未谋面的编剧之间，就完成了一次真正的对话。这才是所有故事最古老的使命。</w:t>
      </w:r>
    </w:p>
    <w:p w14:paraId="309DBF8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p>
    <w:p w14:paraId="24FBB86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rPr>
      </w:pPr>
      <w:bookmarkStart w:id="100" w:name="_Toc342165077"/>
      <w:r>
        <w:rPr>
          <w:rFonts w:hint="eastAsia" w:ascii="Songti SC Black" w:hAnsi="Songti SC Black" w:eastAsia="Songti SC Black" w:cs="Songti SC Black"/>
          <w:sz w:val="32"/>
          <w:szCs w:val="32"/>
          <w:lang w:val="en-US" w:eastAsia="zh-CN"/>
        </w:rPr>
        <w:t>关于思念</w:t>
      </w:r>
      <w:bookmarkEnd w:id="100"/>
    </w:p>
    <w:p w14:paraId="349D6C1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风一起，山坳里的雾就散得快了些。走到一半，忽然闻见远处谁家在烧柴，那烟火气飘过来，混着草木的潮气，鼻尖一酸，人就怔在了原地。</w:t>
      </w:r>
    </w:p>
    <w:p w14:paraId="5F50320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也说不清怔的是什么。就是那股烟，那股味道，忽然把人拽回了很远的地方去——灶台边，一个佝偻着背添柴的身影，火光明明灭灭，映着满屋子的暖。人还站在山坳里，心却已经不在这儿了。</w:t>
      </w:r>
    </w:p>
    <w:p w14:paraId="3DAFD9F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这就是思念。</w:t>
      </w:r>
    </w:p>
    <w:p w14:paraId="484C86C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它不问你愿不愿意，不等你准备好，说来就来了。</w:t>
      </w:r>
    </w:p>
    <w:p w14:paraId="4037F05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一场雨，一片烟波</w:t>
      </w:r>
    </w:p>
    <w:p w14:paraId="2A66C35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李商隐夜宿巴山，窗外雨声不歇，秋池涨满。他没有说"我想你"，只说："何当共剪西窗烛，却话巴山夜雨时。"</w:t>
      </w:r>
    </w:p>
    <w:p w14:paraId="0E93745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这雨落在他一个人身上，他却已经在想，将来两人对坐，剪了烛花，慢慢说起今夜这场雨。此刻的孤独，被他悄悄寄存进了一个还没到来的重逢里——仿佛只要那一天真的来了，今夜的雨就不算白下。</w:t>
      </w:r>
    </w:p>
    <w:p w14:paraId="682D141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柳永渡口作别，回头是"念去去，千里烟波，暮霭沉沉楚天阔"。没有一个"愁"字，可这烟波越写越远，这暮色越写越沉，人就在这片辽阔里，慢慢被压得喘不过气来。</w:t>
      </w:r>
    </w:p>
    <w:p w14:paraId="1A06E48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古人写思念，很少直说。他们把心事，藏进一场雨、一片烟波、一段还没发生的对话里。你读的时候，好像只是在看景，看着看着，那份说不出的东西，自己就漫上来了。</w:t>
      </w:r>
    </w:p>
    <w:p w14:paraId="29B2446C">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鼓盆而歌的人</w:t>
      </w:r>
    </w:p>
    <w:p w14:paraId="78BB274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也有人，试着劝自己别想了。</w:t>
      </w:r>
    </w:p>
    <w:p w14:paraId="450D8DD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庄子丧妻，鼓盆而歌。旁人骂他薄情，他说：人生本是气聚而成形，气散而归无，如今她不过是回到了那片大化流行之中，安然睡在天地这间大屋子里，我又何必围着她哭哭啼啼，扰她的清静。</w:t>
      </w:r>
    </w:p>
    <w:p w14:paraId="57D93A2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这话说得通透，可通透底下，未必没有那一夜真正的独坐。</w:t>
      </w:r>
    </w:p>
    <w:p w14:paraId="4B11D6EB">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佛家讲爱别离苦，把思念归为执念——你越是舍不得，那份苦就缠得越紧；你若肯放，那份苦便自己散了。这是一条路，教人从心上，先松开那只攥紧的手。</w:t>
      </w:r>
    </w:p>
    <w:p w14:paraId="2C29A224">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才下眉头，却上心头</w:t>
      </w:r>
    </w:p>
    <w:p w14:paraId="16C7DD5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可李清照不肯这样劝自己。</w:t>
      </w:r>
    </w:p>
    <w:p w14:paraId="2255CB13">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她说："一种相思，两处闲愁。此情无计可消除，才下眉头，却上心头。"</w:t>
      </w:r>
    </w:p>
    <w:p w14:paraId="066ECB4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她没有说要放下。她只是老老实实地，任这份愁绪，从眉头落到心头，又从心头浮回眉头，来来回回，她随它去。这不是不够通透，是她清楚，有些东西，压是压不住的，不如就这样，由着它在心里，慢慢待着。</w:t>
      </w:r>
    </w:p>
    <w:p w14:paraId="13EF047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苏轼在亡妻十年之后，写下"十年生死两茫茫，不思量，自难忘"。他没有说自己天天思念，他说，纵是不曾刻意去想，那份记挂，也从没有真的散过。原来最深的惦念，从不需要日日提醒自己"要记得"，它自己会留下来，像一块压在心底的石头，你不去搬它，它也一直在那儿。</w:t>
      </w:r>
    </w:p>
    <w:p w14:paraId="27EF82C6">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风还在吹</w:t>
      </w:r>
    </w:p>
    <w:p w14:paraId="35446026">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一个从没有过这种牵肠挂肚的人，未必是活得更清净，只怕是从未真的把谁、把哪段光阴，放进过心里去。</w:t>
      </w:r>
    </w:p>
    <w:p w14:paraId="0AECE2BA">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思念这东西，说不上该不该有，也说不上该不该守着。它不是你添进日子里的一味佐料，是你曾经认认真真活过、认认真真爱过一个人一段时光之后，自己沉在心底的那层底色。</w:t>
      </w:r>
    </w:p>
    <w:p w14:paraId="4DD6FBB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风还在吹，那股柴火的味道渐渐淡了，人也慢慢往前走。心里那点酸涩，没有散尽，只是不再那么尖锐了——就那样，浅浅地，跟着往前走的脚步，一起走下去。</w:t>
      </w:r>
    </w:p>
    <w:p w14:paraId="4C5B1C5C">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不思量，自难忘。这大概就是思念，最本来的样子。</w:t>
      </w:r>
    </w:p>
    <w:p w14:paraId="4CD4E4EC">
      <w:pPr>
        <w:pStyle w:val="4"/>
        <w:bidi w:val="0"/>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古道行</w:t>
      </w:r>
    </w:p>
    <w:p w14:paraId="343A833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行人望灯灯望人，两不言，各自行。</w:t>
      </w:r>
    </w:p>
    <w:p w14:paraId="164E236C">
      <w:pPr>
        <w:keepLines w:val="0"/>
        <w:kinsoku/>
        <w:wordWrap/>
        <w:overflowPunct/>
        <w:topLinePunct w:val="0"/>
        <w:autoSpaceDE/>
        <w:autoSpaceDN/>
        <w:bidi w:val="0"/>
        <w:adjustRightInd/>
        <w:spacing w:line="240" w:lineRule="auto"/>
        <w:ind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lang w:val="en-US" w:eastAsia="zh-CN"/>
        </w:rPr>
        <w:t>行到天青烟起处，一村灶火为谁生。</w:t>
      </w:r>
    </w:p>
    <w:p w14:paraId="3E9D1DF2">
      <w:pPr>
        <w:pStyle w:val="4"/>
        <w:keepNext w:val="0"/>
        <w:keepLines w:val="0"/>
        <w:kinsoku/>
        <w:wordWrap/>
        <w:overflowPunct/>
        <w:topLinePunct w:val="0"/>
        <w:autoSpaceDE/>
        <w:autoSpaceDN/>
        <w:bidi w:val="0"/>
        <w:adjustRightInd/>
        <w:snapToGrid/>
        <w:spacing w:before="0" w:beforeAutospacing="0" w:afterAutospacing="0" w:line="360" w:lineRule="auto"/>
        <w:ind w:firstLine="0" w:firstLineChars="0"/>
        <w:textAlignment w:val="auto"/>
        <w:rPr>
          <w:rFonts w:hint="eastAsia" w:ascii="Songti SC Black" w:hAnsi="Songti SC Black" w:eastAsia="Songti SC Black" w:cs="Songti SC Black"/>
          <w:sz w:val="28"/>
          <w:szCs w:val="28"/>
          <w:lang w:val="en-US" w:eastAsia="zh-CN"/>
        </w:rPr>
      </w:pPr>
      <w:r>
        <w:rPr>
          <w:rFonts w:hint="eastAsia" w:ascii="Songti SC Black" w:hAnsi="Songti SC Black" w:eastAsia="Songti SC Black" w:cs="Songti SC Black"/>
          <w:sz w:val="28"/>
          <w:szCs w:val="28"/>
          <w:lang w:val="en-US" w:eastAsia="zh-CN"/>
        </w:rPr>
        <w:t>时空问</w:t>
      </w:r>
    </w:p>
    <w:p w14:paraId="394ED53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你有没有想我啊小朋友？</w:t>
      </w:r>
    </w:p>
    <w:p w14:paraId="51739467">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上次你说的哪个事，我想了好久。</w:t>
      </w:r>
    </w:p>
    <w:p w14:paraId="173C4C15">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还是老样子？嗯</w:t>
      </w:r>
    </w:p>
    <w:p w14:paraId="462245E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当年你给我的那本书，我前阵子终于看懂了。</w:t>
      </w:r>
    </w:p>
    <w:p w14:paraId="604A29E9">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不知道那家伙现在怎么样了。</w:t>
      </w:r>
    </w:p>
    <w:p w14:paraId="4EBA8199">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p>
    <w:p w14:paraId="44D35DA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lack" w:hAnsi="Songti SC Black" w:eastAsia="Songti SC Black" w:cs="Songti SC Black"/>
          <w:sz w:val="32"/>
          <w:szCs w:val="32"/>
          <w:lang w:val="en-US" w:eastAsia="zh-CN"/>
        </w:rPr>
      </w:pPr>
      <w:bookmarkStart w:id="101" w:name="_Toc1954726120"/>
      <w:r>
        <w:rPr>
          <w:rFonts w:hint="eastAsia" w:ascii="Songti SC Black" w:hAnsi="Songti SC Black" w:eastAsia="Songti SC Black" w:cs="Songti SC Black"/>
          <w:sz w:val="32"/>
          <w:szCs w:val="32"/>
          <w:lang w:val="en-US" w:eastAsia="zh-CN"/>
        </w:rPr>
        <w:t>想说的话</w:t>
      </w:r>
      <w:bookmarkEnd w:id="101"/>
    </w:p>
    <w:p w14:paraId="213E67FF">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劈柴人用了一辈子，把木头按纹路劈开，码得整整齐齐。他知道这些柴不是用来烧的，是预备着。预备什么，他不说。后来他走了，院子里码着那些劈好的柴。一个年轻人推门进来，看着这堆柴，不知道是谁劈的，不知道为什么劈这么多。他拿起一块，掂了掂，然后忽然看见了木头的纹路。他顺着纹路轻轻一磕，木头自己开了。他愣了一下，然后继续劈。他劈了很多，码得整整齐齐。</w:t>
      </w:r>
    </w:p>
    <w:p w14:paraId="6777AEF1">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后来他也走了。院子里码着两堆柴。两堆柴码在一起，分不清是谁劈的。但纹路认得纹路。后来的人推门进来，拿起一块，掂了掂。他不知道这里有两个人的手。他只知道木头是顺着纹路开的。</w:t>
      </w:r>
    </w:p>
    <w:p w14:paraId="5FB84B4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劈柴人走后，斧头还在。后来者拿起斧头，顺着同样的纹路劈下去。他不认识那个磨出斧刃的人，但他的每一次挥动，都和那个人的力道重叠。</w:t>
      </w:r>
    </w:p>
    <w:p w14:paraId="7FBAD51D">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这本书是我劈好的柴，码在院子里。</w:t>
      </w:r>
    </w:p>
    <w:p w14:paraId="554C8038">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b/>
          <w:bCs/>
          <w:sz w:val="21"/>
          <w:szCs w:val="21"/>
        </w:rPr>
      </w:pPr>
      <w:r>
        <w:rPr>
          <w:rFonts w:hint="eastAsia" w:ascii="Songti SC Regular" w:hAnsi="Songti SC Regular" w:eastAsia="Songti SC Regular" w:cs="Songti SC Regular"/>
          <w:sz w:val="21"/>
          <w:szCs w:val="21"/>
        </w:rPr>
        <w:t>如果你还年轻，顺着纹路劈下去，它会帮你省一些力气。不用全盘接受，取你用得上的就好。如果你已经走过不少路，读到这里觉得我说得在理，那是你的经历在替我说话——不是我讲得多好，是你已经见过那些道理生长的土壤。</w:t>
      </w:r>
      <w:r>
        <w:rPr>
          <w:rFonts w:hint="eastAsia" w:ascii="Songti SC Regular" w:hAnsi="Songti SC Regular" w:eastAsia="Songti SC Regular" w:cs="Songti SC Regular"/>
          <w:b/>
          <w:bCs/>
          <w:sz w:val="21"/>
          <w:szCs w:val="21"/>
        </w:rPr>
        <w:t>如果读完之后觉得太浅，那是你走得比我远，欢迎你来补充、修正、把它续下去。</w:t>
      </w:r>
    </w:p>
    <w:p w14:paraId="2D49D510">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sz w:val="21"/>
          <w:szCs w:val="21"/>
        </w:rPr>
        <w:t>书稿的</w:t>
      </w:r>
      <w:r>
        <w:rPr>
          <w:rFonts w:hint="eastAsia" w:ascii="Songti SC Regular" w:hAnsi="Songti SC Regular" w:eastAsia="Songti SC Regular" w:cs="Songti SC Regular"/>
          <w:sz w:val="21"/>
          <w:szCs w:val="21"/>
          <w:lang w:val="en-US" w:eastAsia="zh-CN"/>
        </w:rPr>
        <w:t>链接</w:t>
      </w:r>
      <w:r>
        <w:rPr>
          <w:rFonts w:hint="eastAsia" w:ascii="Songti SC Regular" w:hAnsi="Songti SC Regular" w:eastAsia="Songti SC Regular" w:cs="Songti SC Regular"/>
          <w:sz w:val="21"/>
          <w:szCs w:val="21"/>
        </w:rPr>
        <w:t>在我的信息页里。如果你愿意，就来一起把它劈得更细、码得更齐。</w:t>
      </w:r>
    </w:p>
    <w:p w14:paraId="322C0404">
      <w:pPr>
        <w:keepLines w:val="0"/>
        <w:kinsoku/>
        <w:wordWrap/>
        <w:overflowPunct/>
        <w:topLinePunct w:val="0"/>
        <w:autoSpaceDE/>
        <w:autoSpaceDN/>
        <w:bidi w:val="0"/>
        <w:adjustRightInd/>
        <w:spacing w:line="240" w:lineRule="auto"/>
        <w:ind w:left="0" w:leftChars="0" w:firstLine="420" w:firstLineChars="20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rPr>
        <w:t>你来，就是同行了</w:t>
      </w:r>
      <w:r>
        <w:rPr>
          <w:rFonts w:hint="eastAsia" w:ascii="Songti SC Regular" w:hAnsi="Songti SC Regular" w:eastAsia="Songti SC Regular" w:cs="Songti SC Regular"/>
          <w:sz w:val="21"/>
          <w:szCs w:val="21"/>
          <w:lang w:eastAsia="zh-CN"/>
        </w:rPr>
        <w:t>，</w:t>
      </w:r>
      <w:r>
        <w:rPr>
          <w:rFonts w:hint="eastAsia" w:ascii="Songti SC Regular" w:hAnsi="Songti SC Regular" w:eastAsia="Songti SC Regular" w:cs="Songti SC Regular"/>
          <w:sz w:val="21"/>
          <w:szCs w:val="21"/>
          <w:lang w:val="en-US" w:eastAsia="zh-CN"/>
        </w:rPr>
        <w:t>各位布道师</w:t>
      </w:r>
      <w:r>
        <w:rPr>
          <w:rFonts w:hint="eastAsia" w:ascii="Songti SC Regular" w:hAnsi="Songti SC Regular" w:eastAsia="Songti SC Regular" w:cs="Songti SC Regular"/>
          <w:sz w:val="21"/>
          <w:szCs w:val="21"/>
        </w:rPr>
        <w:t>。</w:t>
      </w:r>
    </w:p>
    <w:p w14:paraId="214396AE">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ascii="Songti SC Black" w:hAnsi="Songti SC Black" w:eastAsia="Songti SC Black" w:cs="Songti SC Black"/>
          <w:sz w:val="52"/>
          <w:szCs w:val="52"/>
          <w:lang w:val="en-US" w:eastAsia="zh-CN"/>
        </w:rPr>
      </w:pPr>
      <w:bookmarkStart w:id="102" w:name="_Toc877067034"/>
      <w:r>
        <w:rPr>
          <w:rFonts w:hint="eastAsia" w:ascii="Songti SC Black" w:hAnsi="Songti SC Black" w:eastAsia="Songti SC Black" w:cs="Songti SC Black"/>
          <w:sz w:val="52"/>
          <w:szCs w:val="52"/>
          <w:lang w:val="en-US" w:eastAsia="zh-CN"/>
        </w:rPr>
        <w:t>作者信息</w:t>
      </w:r>
      <w:bookmarkEnd w:id="102"/>
    </w:p>
    <w:p w14:paraId="77815B1A">
      <w:pPr>
        <w:rPr>
          <w:rFonts w:hint="eastAsia" w:ascii="Songti SC Regular" w:hAnsi="Songti SC Regular" w:eastAsia="Songti SC Regular" w:cs="Songti SC Regular"/>
          <w:sz w:val="21"/>
          <w:szCs w:val="21"/>
          <w:lang w:val="en-US" w:eastAsia="zh-CN"/>
        </w:rPr>
      </w:pPr>
    </w:p>
    <w:p w14:paraId="7FA978C5">
      <w:pPr>
        <w:bidi w:val="0"/>
        <w:jc w:val="center"/>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drawing>
          <wp:inline distT="0" distB="0" distL="114300" distR="114300">
            <wp:extent cx="4147185" cy="4347210"/>
            <wp:effectExtent l="0" t="0" r="18415" b="21590"/>
            <wp:docPr id="5" name="图片 5" descr="人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人物"/>
                    <pic:cNvPicPr>
                      <a:picLocks noChangeAspect="1"/>
                    </pic:cNvPicPr>
                  </pic:nvPicPr>
                  <pic:blipFill>
                    <a:blip r:embed="rId6"/>
                    <a:srcRect l="695" t="5267" r="-575" b="6147"/>
                    <a:stretch>
                      <a:fillRect/>
                    </a:stretch>
                  </pic:blipFill>
                  <pic:spPr>
                    <a:xfrm>
                      <a:off x="0" y="0"/>
                      <a:ext cx="4147185" cy="4347210"/>
                    </a:xfrm>
                    <a:prstGeom prst="rect">
                      <a:avLst/>
                    </a:prstGeom>
                  </pic:spPr>
                </pic:pic>
              </a:graphicData>
            </a:graphic>
          </wp:inline>
        </w:drawing>
      </w:r>
    </w:p>
    <w:p w14:paraId="1E4E6D76">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作者：王庆港</w:t>
      </w:r>
    </w:p>
    <w:p w14:paraId="4E255F84">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开源作品</w:t>
      </w:r>
    </w:p>
    <w:p w14:paraId="290D944F">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敏捷之道：项目管理软件</w:t>
      </w:r>
    </w:p>
    <w:p w14:paraId="2097BE3F">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Videoflow：视频管理系统</w:t>
      </w:r>
    </w:p>
    <w:p w14:paraId="47C3A861">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Ideanote：创意写作工具</w:t>
      </w:r>
    </w:p>
    <w:p w14:paraId="3CE9DE23">
      <w:pPr>
        <w:keepLines w:val="0"/>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sectPr>
          <w:footerReference r:id="rId3" w:type="default"/>
          <w:type w:val="continuous"/>
          <w:pgSz w:w="9978" w:h="14173"/>
          <w:pgMar w:top="1417" w:right="1417" w:bottom="1417" w:left="1417" w:header="851" w:footer="992" w:gutter="0"/>
          <w:pgNumType w:fmt="decimal"/>
          <w:cols w:space="425" w:num="1"/>
          <w:docGrid w:type="lines" w:linePitch="312" w:charSpace="0"/>
        </w:sectPr>
      </w:pPr>
      <w:r>
        <w:rPr>
          <w:rFonts w:hint="eastAsia" w:ascii="Songti SC Regular" w:hAnsi="Songti SC Regular" w:eastAsia="Songti SC Regular" w:cs="Songti SC Regular"/>
          <w:b/>
          <w:bCs/>
          <w:sz w:val="21"/>
          <w:szCs w:val="21"/>
          <w:lang w:val="en-US" w:eastAsia="zh-CN"/>
        </w:rPr>
        <w:t>Github地址：</w:t>
      </w:r>
      <w:r>
        <w:rPr>
          <w:rFonts w:hint="eastAsia" w:ascii="Songti SC Regular" w:hAnsi="Songti SC Regular" w:eastAsia="Songti SC Regular" w:cs="Songti SC Regular"/>
          <w:b/>
          <w:bCs/>
          <w:color w:val="auto"/>
          <w:sz w:val="21"/>
          <w:szCs w:val="21"/>
          <w:u w:val="none"/>
          <w:lang w:val="en-US" w:eastAsia="zh-CN"/>
        </w:rPr>
        <w:fldChar w:fldCharType="begin"/>
      </w:r>
      <w:r>
        <w:rPr>
          <w:rFonts w:hint="eastAsia" w:ascii="Songti SC Regular" w:hAnsi="Songti SC Regular" w:eastAsia="Songti SC Regular" w:cs="Songti SC Regular"/>
          <w:b/>
          <w:bCs/>
          <w:color w:val="auto"/>
          <w:sz w:val="21"/>
          <w:szCs w:val="21"/>
          <w:u w:val="none"/>
          <w:lang w:val="en-US" w:eastAsia="zh-CN"/>
        </w:rPr>
        <w:instrText xml:space="preserve"> HYPERLINK "https://github.com/ideasworkcn" </w:instrText>
      </w:r>
      <w:r>
        <w:rPr>
          <w:rFonts w:hint="eastAsia" w:ascii="Songti SC Regular" w:hAnsi="Songti SC Regular" w:eastAsia="Songti SC Regular" w:cs="Songti SC Regular"/>
          <w:b/>
          <w:bCs/>
          <w:color w:val="auto"/>
          <w:sz w:val="21"/>
          <w:szCs w:val="21"/>
          <w:u w:val="none"/>
          <w:lang w:val="en-US" w:eastAsia="zh-CN"/>
        </w:rPr>
        <w:fldChar w:fldCharType="separate"/>
      </w:r>
      <w:r>
        <w:rPr>
          <w:rStyle w:val="18"/>
          <w:rFonts w:hint="eastAsia" w:ascii="Songti SC Regular" w:hAnsi="Songti SC Regular" w:eastAsia="Songti SC Regular" w:cs="Songti SC Regular"/>
          <w:b/>
          <w:bCs/>
          <w:color w:val="auto"/>
          <w:sz w:val="21"/>
          <w:szCs w:val="21"/>
          <w:u w:val="none"/>
          <w:lang w:val="en-US" w:eastAsia="zh-CN"/>
        </w:rPr>
        <w:t>https://github.com/ideasworkcn</w:t>
      </w:r>
      <w:r>
        <w:rPr>
          <w:rFonts w:hint="eastAsia" w:ascii="Songti SC Regular" w:hAnsi="Songti SC Regular" w:eastAsia="Songti SC Regular" w:cs="Songti SC Regular"/>
          <w:b/>
          <w:bCs/>
          <w:color w:val="auto"/>
          <w:sz w:val="21"/>
          <w:szCs w:val="21"/>
          <w:u w:val="none"/>
          <w:lang w:val="en-US" w:eastAsia="zh-CN"/>
        </w:rPr>
        <w:fldChar w:fldCharType="end"/>
      </w:r>
    </w:p>
    <w:p w14:paraId="5513DDB7">
      <w:pPr>
        <w:keepLines w:val="0"/>
        <w:widowControl w:val="0"/>
        <w:numPr>
          <w:ilvl w:val="0"/>
          <w:numId w:val="0"/>
        </w:numPr>
        <w:kinsoku/>
        <w:wordWrap/>
        <w:overflowPunct/>
        <w:topLinePunct w:val="0"/>
        <w:autoSpaceDE/>
        <w:autoSpaceDN/>
        <w:bidi w:val="0"/>
        <w:adjustRightInd/>
        <w:spacing w:line="240" w:lineRule="auto"/>
        <w:jc w:val="both"/>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sz w:val="21"/>
          <w:szCs w:val="21"/>
          <w:lang w:val="en-US" w:eastAsia="zh-CN"/>
        </w:rPr>
        <w:t>书稿也在此链接中，欢迎补充</w:t>
      </w:r>
    </w:p>
    <w:sectPr>
      <w:footerReference r:id="rId4" w:type="default"/>
      <w:type w:val="continuous"/>
      <w:pgSz w:w="9978" w:h="14173"/>
      <w:pgMar w:top="1417" w:right="1417" w:bottom="1417"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ongti SC Regular">
    <w:panose1 w:val="02010800040101010101"/>
    <w:charset w:val="86"/>
    <w:family w:val="auto"/>
    <w:pitch w:val="default"/>
    <w:sig w:usb0="00000001" w:usb1="080F0000" w:usb2="00000000" w:usb3="00000000" w:csb0="00040000" w:csb1="00000000"/>
  </w:font>
  <w:font w:name="Songti SC Black">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ongti SC Bold">
    <w:panose1 w:val="02010800040101010101"/>
    <w:charset w:val="86"/>
    <w:family w:val="auto"/>
    <w:pitch w:val="default"/>
    <w:sig w:usb0="00000001" w:usb1="080F0000" w:usb2="00000000" w:usb3="00000000" w:csb0="00040000" w:csb1="00000000"/>
  </w:font>
  <w:font w:name="Songti SC Light">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4EF0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B00A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5CB00A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25E2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866D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8866D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70129"/>
    <w:multiLevelType w:val="singleLevel"/>
    <w:tmpl w:val="C6F70129"/>
    <w:lvl w:ilvl="0" w:tentative="0">
      <w:start w:val="1"/>
      <w:numFmt w:val="chineseCounting"/>
      <w:suff w:val="nothing"/>
      <w:lvlText w:val="%1、"/>
      <w:lvlJc w:val="left"/>
      <w:rPr>
        <w:rFonts w:hint="eastAsia"/>
      </w:rPr>
    </w:lvl>
  </w:abstractNum>
  <w:abstractNum w:abstractNumId="1">
    <w:nsid w:val="CF7FC740"/>
    <w:multiLevelType w:val="singleLevel"/>
    <w:tmpl w:val="CF7FC740"/>
    <w:lvl w:ilvl="0" w:tentative="0">
      <w:start w:val="1"/>
      <w:numFmt w:val="bullet"/>
      <w:lvlText w:val=""/>
      <w:lvlJc w:val="left"/>
      <w:pPr>
        <w:ind w:left="420" w:hanging="420"/>
      </w:pPr>
      <w:rPr>
        <w:rFonts w:hint="default" w:ascii="Wingdings" w:hAnsi="Wingdings"/>
      </w:rPr>
    </w:lvl>
  </w:abstractNum>
  <w:abstractNum w:abstractNumId="2">
    <w:nsid w:val="DDDAEB98"/>
    <w:multiLevelType w:val="multilevel"/>
    <w:tmpl w:val="DDDAE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EEFF935"/>
    <w:multiLevelType w:val="multilevel"/>
    <w:tmpl w:val="DEEFF9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EFBC967"/>
    <w:multiLevelType w:val="singleLevel"/>
    <w:tmpl w:val="DEFBC967"/>
    <w:lvl w:ilvl="0" w:tentative="0">
      <w:start w:val="1"/>
      <w:numFmt w:val="bullet"/>
      <w:lvlText w:val=""/>
      <w:lvlJc w:val="left"/>
      <w:pPr>
        <w:ind w:left="420" w:hanging="420"/>
      </w:pPr>
      <w:rPr>
        <w:rFonts w:hint="default" w:ascii="Wingdings" w:hAnsi="Wingdings"/>
      </w:rPr>
    </w:lvl>
  </w:abstractNum>
  <w:abstractNum w:abstractNumId="5">
    <w:nsid w:val="EB6662E2"/>
    <w:multiLevelType w:val="singleLevel"/>
    <w:tmpl w:val="EB6662E2"/>
    <w:lvl w:ilvl="0" w:tentative="0">
      <w:start w:val="1"/>
      <w:numFmt w:val="bullet"/>
      <w:lvlText w:val=""/>
      <w:lvlJc w:val="left"/>
      <w:pPr>
        <w:ind w:left="420" w:hanging="420"/>
      </w:pPr>
      <w:rPr>
        <w:rFonts w:hint="default" w:ascii="Wingdings" w:hAnsi="Wingdings"/>
      </w:rPr>
    </w:lvl>
  </w:abstractNum>
  <w:abstractNum w:abstractNumId="6">
    <w:nsid w:val="EFBAD12C"/>
    <w:multiLevelType w:val="singleLevel"/>
    <w:tmpl w:val="EFBAD12C"/>
    <w:lvl w:ilvl="0" w:tentative="0">
      <w:start w:val="4"/>
      <w:numFmt w:val="chineseCounting"/>
      <w:suff w:val="space"/>
      <w:lvlText w:val="第%1篇"/>
      <w:lvlJc w:val="left"/>
      <w:rPr>
        <w:rFonts w:hint="eastAsia"/>
      </w:rPr>
    </w:lvl>
  </w:abstractNum>
  <w:abstractNum w:abstractNumId="7">
    <w:nsid w:val="F77FB361"/>
    <w:multiLevelType w:val="singleLevel"/>
    <w:tmpl w:val="F77FB361"/>
    <w:lvl w:ilvl="0" w:tentative="0">
      <w:start w:val="1"/>
      <w:numFmt w:val="bullet"/>
      <w:lvlText w:val=""/>
      <w:lvlJc w:val="left"/>
      <w:pPr>
        <w:ind w:left="420" w:hanging="420"/>
      </w:pPr>
      <w:rPr>
        <w:rFonts w:hint="default" w:ascii="Wingdings" w:hAnsi="Wingdings"/>
      </w:rPr>
    </w:lvl>
  </w:abstractNum>
  <w:abstractNum w:abstractNumId="8">
    <w:nsid w:val="FF35BD4B"/>
    <w:multiLevelType w:val="singleLevel"/>
    <w:tmpl w:val="FF35BD4B"/>
    <w:lvl w:ilvl="0" w:tentative="0">
      <w:start w:val="1"/>
      <w:numFmt w:val="bullet"/>
      <w:lvlText w:val=""/>
      <w:lvlJc w:val="left"/>
      <w:pPr>
        <w:ind w:left="420" w:hanging="420"/>
      </w:pPr>
      <w:rPr>
        <w:rFonts w:hint="default" w:ascii="Wingdings" w:hAnsi="Wingdings"/>
      </w:rPr>
    </w:lvl>
  </w:abstractNum>
  <w:abstractNum w:abstractNumId="9">
    <w:nsid w:val="FFBAB3DB"/>
    <w:multiLevelType w:val="singleLevel"/>
    <w:tmpl w:val="FFBAB3DB"/>
    <w:lvl w:ilvl="0" w:tentative="0">
      <w:start w:val="1"/>
      <w:numFmt w:val="bullet"/>
      <w:lvlText w:val=""/>
      <w:lvlJc w:val="left"/>
      <w:pPr>
        <w:ind w:left="420" w:hanging="420"/>
      </w:pPr>
      <w:rPr>
        <w:rFonts w:hint="default" w:ascii="Wingdings" w:hAnsi="Wingdings"/>
      </w:rPr>
    </w:lvl>
  </w:abstractNum>
  <w:abstractNum w:abstractNumId="10">
    <w:nsid w:val="FFEFCFD4"/>
    <w:multiLevelType w:val="singleLevel"/>
    <w:tmpl w:val="FFEFCFD4"/>
    <w:lvl w:ilvl="0" w:tentative="0">
      <w:start w:val="1"/>
      <w:numFmt w:val="bullet"/>
      <w:lvlText w:val=""/>
      <w:lvlJc w:val="left"/>
      <w:pPr>
        <w:ind w:left="420" w:hanging="420"/>
      </w:pPr>
      <w:rPr>
        <w:rFonts w:hint="default" w:ascii="Wingdings" w:hAnsi="Wingdings"/>
      </w:rPr>
    </w:lvl>
  </w:abstractNum>
  <w:abstractNum w:abstractNumId="11">
    <w:nsid w:val="67BDEFD8"/>
    <w:multiLevelType w:val="singleLevel"/>
    <w:tmpl w:val="67BDEFD8"/>
    <w:lvl w:ilvl="0" w:tentative="0">
      <w:start w:val="1"/>
      <w:numFmt w:val="bullet"/>
      <w:lvlText w:val=""/>
      <w:lvlJc w:val="left"/>
      <w:pPr>
        <w:ind w:left="420" w:hanging="420"/>
      </w:pPr>
      <w:rPr>
        <w:rFonts w:hint="default" w:ascii="Wingdings" w:hAnsi="Wingdings"/>
      </w:rPr>
    </w:lvl>
  </w:abstractNum>
  <w:abstractNum w:abstractNumId="12">
    <w:nsid w:val="78FE39E5"/>
    <w:multiLevelType w:val="multilevel"/>
    <w:tmpl w:val="78FE39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EF4A122"/>
    <w:multiLevelType w:val="singleLevel"/>
    <w:tmpl w:val="7EF4A122"/>
    <w:lvl w:ilvl="0" w:tentative="0">
      <w:start w:val="1"/>
      <w:numFmt w:val="bullet"/>
      <w:lvlText w:val=""/>
      <w:lvlJc w:val="left"/>
      <w:pPr>
        <w:ind w:left="420" w:hanging="420"/>
      </w:pPr>
      <w:rPr>
        <w:rFonts w:hint="default" w:ascii="Wingdings" w:hAnsi="Wingdings"/>
      </w:rPr>
    </w:lvl>
  </w:abstractNum>
  <w:num w:numId="1">
    <w:abstractNumId w:val="6"/>
  </w:num>
  <w:num w:numId="2">
    <w:abstractNumId w:val="4"/>
  </w:num>
  <w:num w:numId="3">
    <w:abstractNumId w:val="1"/>
  </w:num>
  <w:num w:numId="4">
    <w:abstractNumId w:val="2"/>
  </w:num>
  <w:num w:numId="5">
    <w:abstractNumId w:val="3"/>
  </w:num>
  <w:num w:numId="6">
    <w:abstractNumId w:val="12"/>
  </w:num>
  <w:num w:numId="7">
    <w:abstractNumId w:val="0"/>
  </w:num>
  <w:num w:numId="8">
    <w:abstractNumId w:val="11"/>
  </w:num>
  <w:num w:numId="9">
    <w:abstractNumId w:val="13"/>
  </w:num>
  <w:num w:numId="10">
    <w:abstractNumId w:val="7"/>
  </w:num>
  <w:num w:numId="11">
    <w:abstractNumId w:val="10"/>
  </w:num>
  <w:num w:numId="12">
    <w:abstractNumId w:val="5"/>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isplayBackgroundShape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7762B"/>
    <w:rsid w:val="025F107F"/>
    <w:rsid w:val="037EDA2E"/>
    <w:rsid w:val="03FEDA7C"/>
    <w:rsid w:val="04B7076B"/>
    <w:rsid w:val="04DB9B8C"/>
    <w:rsid w:val="04E772FC"/>
    <w:rsid w:val="04EAD5CB"/>
    <w:rsid w:val="055AB2AF"/>
    <w:rsid w:val="05A74DED"/>
    <w:rsid w:val="05D977AD"/>
    <w:rsid w:val="05FD2869"/>
    <w:rsid w:val="05FD5772"/>
    <w:rsid w:val="06BDF820"/>
    <w:rsid w:val="06DD1DF6"/>
    <w:rsid w:val="06DF5946"/>
    <w:rsid w:val="06F78964"/>
    <w:rsid w:val="06F7E927"/>
    <w:rsid w:val="06FE3104"/>
    <w:rsid w:val="06FF762B"/>
    <w:rsid w:val="0735E47A"/>
    <w:rsid w:val="073765FA"/>
    <w:rsid w:val="074A6929"/>
    <w:rsid w:val="076F4E62"/>
    <w:rsid w:val="079E33E9"/>
    <w:rsid w:val="07A701F7"/>
    <w:rsid w:val="07BF2EEA"/>
    <w:rsid w:val="07BFC965"/>
    <w:rsid w:val="07D10AE8"/>
    <w:rsid w:val="07DDF484"/>
    <w:rsid w:val="07E6CDA1"/>
    <w:rsid w:val="07EA8A4A"/>
    <w:rsid w:val="07EEC418"/>
    <w:rsid w:val="07EF2125"/>
    <w:rsid w:val="07EF8B82"/>
    <w:rsid w:val="07F306D3"/>
    <w:rsid w:val="07F7C913"/>
    <w:rsid w:val="07F8603C"/>
    <w:rsid w:val="07F9AB1D"/>
    <w:rsid w:val="07FDCBD1"/>
    <w:rsid w:val="07FF356B"/>
    <w:rsid w:val="07FF4852"/>
    <w:rsid w:val="07FF4A22"/>
    <w:rsid w:val="07FF5DA9"/>
    <w:rsid w:val="0879375E"/>
    <w:rsid w:val="08FD17EA"/>
    <w:rsid w:val="09871ACB"/>
    <w:rsid w:val="09EDBB27"/>
    <w:rsid w:val="09F33955"/>
    <w:rsid w:val="09FD699A"/>
    <w:rsid w:val="09FFFC5C"/>
    <w:rsid w:val="0A6B7AD8"/>
    <w:rsid w:val="0AAF9995"/>
    <w:rsid w:val="0AAFB3EB"/>
    <w:rsid w:val="0AB3B6EB"/>
    <w:rsid w:val="0ABF826A"/>
    <w:rsid w:val="0ABFF178"/>
    <w:rsid w:val="0AFF312F"/>
    <w:rsid w:val="0AFFE20E"/>
    <w:rsid w:val="0B5B2C30"/>
    <w:rsid w:val="0B7D887E"/>
    <w:rsid w:val="0B7FEFFA"/>
    <w:rsid w:val="0B87C0C6"/>
    <w:rsid w:val="0B8E86F4"/>
    <w:rsid w:val="0BB7258C"/>
    <w:rsid w:val="0BBFBF15"/>
    <w:rsid w:val="0BDE5A57"/>
    <w:rsid w:val="0BE7D00D"/>
    <w:rsid w:val="0BEF03C7"/>
    <w:rsid w:val="0BEFC6A7"/>
    <w:rsid w:val="0BF7922A"/>
    <w:rsid w:val="0BF7F8E7"/>
    <w:rsid w:val="0BF98D00"/>
    <w:rsid w:val="0BFA65B0"/>
    <w:rsid w:val="0BFD8E8A"/>
    <w:rsid w:val="0BFFFEEF"/>
    <w:rsid w:val="0D3F4B33"/>
    <w:rsid w:val="0D5F48A4"/>
    <w:rsid w:val="0D6E4116"/>
    <w:rsid w:val="0D77AF0B"/>
    <w:rsid w:val="0DBB1D85"/>
    <w:rsid w:val="0DDB0F4F"/>
    <w:rsid w:val="0DEB7109"/>
    <w:rsid w:val="0DEE6E01"/>
    <w:rsid w:val="0DF44F77"/>
    <w:rsid w:val="0DF5DB3F"/>
    <w:rsid w:val="0DFF18D8"/>
    <w:rsid w:val="0DFF57C8"/>
    <w:rsid w:val="0DFFC3A3"/>
    <w:rsid w:val="0E2C8A4E"/>
    <w:rsid w:val="0E7A1704"/>
    <w:rsid w:val="0E7DAE9E"/>
    <w:rsid w:val="0E7EF9F4"/>
    <w:rsid w:val="0EBFD275"/>
    <w:rsid w:val="0EDDE9EE"/>
    <w:rsid w:val="0EEC5195"/>
    <w:rsid w:val="0EEDF0DC"/>
    <w:rsid w:val="0EEFB6CC"/>
    <w:rsid w:val="0EEFBA1A"/>
    <w:rsid w:val="0EFB50CA"/>
    <w:rsid w:val="0EFE5BAE"/>
    <w:rsid w:val="0EFF0F76"/>
    <w:rsid w:val="0EFF1C9F"/>
    <w:rsid w:val="0EFF3F8C"/>
    <w:rsid w:val="0EFF6C35"/>
    <w:rsid w:val="0F37441E"/>
    <w:rsid w:val="0F5DB9F3"/>
    <w:rsid w:val="0F5F6011"/>
    <w:rsid w:val="0F5FC359"/>
    <w:rsid w:val="0F663A43"/>
    <w:rsid w:val="0F6FE627"/>
    <w:rsid w:val="0F73F7B3"/>
    <w:rsid w:val="0F7B5646"/>
    <w:rsid w:val="0F7DAF0F"/>
    <w:rsid w:val="0F7EF350"/>
    <w:rsid w:val="0F7F1EB9"/>
    <w:rsid w:val="0F7F5AF3"/>
    <w:rsid w:val="0F7F8B57"/>
    <w:rsid w:val="0F7FB06A"/>
    <w:rsid w:val="0F7FD16C"/>
    <w:rsid w:val="0F975118"/>
    <w:rsid w:val="0F9F44D5"/>
    <w:rsid w:val="0FA736CE"/>
    <w:rsid w:val="0FAF2D8F"/>
    <w:rsid w:val="0FAF638A"/>
    <w:rsid w:val="0FAF6F3D"/>
    <w:rsid w:val="0FB346F3"/>
    <w:rsid w:val="0FB673A0"/>
    <w:rsid w:val="0FB7DDAF"/>
    <w:rsid w:val="0FB9426D"/>
    <w:rsid w:val="0FBD6321"/>
    <w:rsid w:val="0FBF7F91"/>
    <w:rsid w:val="0FBFF520"/>
    <w:rsid w:val="0FCDAF36"/>
    <w:rsid w:val="0FD7C4DB"/>
    <w:rsid w:val="0FDB01D8"/>
    <w:rsid w:val="0FDEACA7"/>
    <w:rsid w:val="0FDF149C"/>
    <w:rsid w:val="0FDF82B8"/>
    <w:rsid w:val="0FDFB542"/>
    <w:rsid w:val="0FDFD315"/>
    <w:rsid w:val="0FE653AB"/>
    <w:rsid w:val="0FE7D3A9"/>
    <w:rsid w:val="0FEB2E98"/>
    <w:rsid w:val="0FEB4663"/>
    <w:rsid w:val="0FEEB827"/>
    <w:rsid w:val="0FEED5CF"/>
    <w:rsid w:val="0FEF4441"/>
    <w:rsid w:val="0FF0BBC7"/>
    <w:rsid w:val="0FF3B67E"/>
    <w:rsid w:val="0FF57B26"/>
    <w:rsid w:val="0FF72905"/>
    <w:rsid w:val="0FF76426"/>
    <w:rsid w:val="0FFBE9EE"/>
    <w:rsid w:val="0FFC75B6"/>
    <w:rsid w:val="0FFD8465"/>
    <w:rsid w:val="0FFE2402"/>
    <w:rsid w:val="0FFF717A"/>
    <w:rsid w:val="0FFF8C8F"/>
    <w:rsid w:val="0FFF92E5"/>
    <w:rsid w:val="0FFFD256"/>
    <w:rsid w:val="0FFFD6E0"/>
    <w:rsid w:val="0FFFDEDB"/>
    <w:rsid w:val="0FFFFAFD"/>
    <w:rsid w:val="10FB2AA6"/>
    <w:rsid w:val="10FF3485"/>
    <w:rsid w:val="115E1687"/>
    <w:rsid w:val="1167ED11"/>
    <w:rsid w:val="11FBFF60"/>
    <w:rsid w:val="11FFA86B"/>
    <w:rsid w:val="1251E58B"/>
    <w:rsid w:val="12BE0DA2"/>
    <w:rsid w:val="12D229A5"/>
    <w:rsid w:val="12EE150D"/>
    <w:rsid w:val="12FFA6B6"/>
    <w:rsid w:val="132F4E91"/>
    <w:rsid w:val="133605BA"/>
    <w:rsid w:val="135770C3"/>
    <w:rsid w:val="136BD319"/>
    <w:rsid w:val="137D9FA5"/>
    <w:rsid w:val="137E21E8"/>
    <w:rsid w:val="137EE1C8"/>
    <w:rsid w:val="13AD920B"/>
    <w:rsid w:val="13ADB3C4"/>
    <w:rsid w:val="13ADD504"/>
    <w:rsid w:val="13BC69CD"/>
    <w:rsid w:val="13BFBBE6"/>
    <w:rsid w:val="13CF1DCB"/>
    <w:rsid w:val="13D58945"/>
    <w:rsid w:val="13DB55AE"/>
    <w:rsid w:val="13DBD3FF"/>
    <w:rsid w:val="13F7C022"/>
    <w:rsid w:val="13FDB26D"/>
    <w:rsid w:val="13FF04D4"/>
    <w:rsid w:val="13FF2154"/>
    <w:rsid w:val="13FF555C"/>
    <w:rsid w:val="13FF6040"/>
    <w:rsid w:val="143F8387"/>
    <w:rsid w:val="148F5B87"/>
    <w:rsid w:val="14FC4E5A"/>
    <w:rsid w:val="14FF17E2"/>
    <w:rsid w:val="14FFC873"/>
    <w:rsid w:val="154985A1"/>
    <w:rsid w:val="155F4ABA"/>
    <w:rsid w:val="15734546"/>
    <w:rsid w:val="1577DC0A"/>
    <w:rsid w:val="159E7D2D"/>
    <w:rsid w:val="15B2A6DD"/>
    <w:rsid w:val="15BD7F47"/>
    <w:rsid w:val="15BFDF9A"/>
    <w:rsid w:val="15D70C01"/>
    <w:rsid w:val="15D79754"/>
    <w:rsid w:val="15F391D8"/>
    <w:rsid w:val="15F5B716"/>
    <w:rsid w:val="15F71B38"/>
    <w:rsid w:val="15F94AA3"/>
    <w:rsid w:val="15FBDD61"/>
    <w:rsid w:val="161DFADE"/>
    <w:rsid w:val="165F3D53"/>
    <w:rsid w:val="165F5AA9"/>
    <w:rsid w:val="1673546A"/>
    <w:rsid w:val="1679EE0B"/>
    <w:rsid w:val="167D929B"/>
    <w:rsid w:val="167F52E4"/>
    <w:rsid w:val="167FF8B8"/>
    <w:rsid w:val="16A515C8"/>
    <w:rsid w:val="16AF1DFA"/>
    <w:rsid w:val="16B66FB6"/>
    <w:rsid w:val="16BF6B3F"/>
    <w:rsid w:val="16CFBCB1"/>
    <w:rsid w:val="16DDB842"/>
    <w:rsid w:val="16DF10A2"/>
    <w:rsid w:val="16DF570D"/>
    <w:rsid w:val="16DFA19C"/>
    <w:rsid w:val="16DFA5D0"/>
    <w:rsid w:val="16DFDE6E"/>
    <w:rsid w:val="16E1AA81"/>
    <w:rsid w:val="16E72395"/>
    <w:rsid w:val="16EBEAB1"/>
    <w:rsid w:val="16F49865"/>
    <w:rsid w:val="16F7437A"/>
    <w:rsid w:val="16F75424"/>
    <w:rsid w:val="16FB1BDC"/>
    <w:rsid w:val="16FF739C"/>
    <w:rsid w:val="16FF7A4C"/>
    <w:rsid w:val="1727DA2A"/>
    <w:rsid w:val="17280796"/>
    <w:rsid w:val="172CB963"/>
    <w:rsid w:val="17370656"/>
    <w:rsid w:val="17377D92"/>
    <w:rsid w:val="173F45CB"/>
    <w:rsid w:val="173F86D9"/>
    <w:rsid w:val="1747DD0B"/>
    <w:rsid w:val="174DABC5"/>
    <w:rsid w:val="1777AF80"/>
    <w:rsid w:val="177A358A"/>
    <w:rsid w:val="177C7A15"/>
    <w:rsid w:val="177DDB10"/>
    <w:rsid w:val="177FF7DE"/>
    <w:rsid w:val="17AF647C"/>
    <w:rsid w:val="17AF6B18"/>
    <w:rsid w:val="17B6546A"/>
    <w:rsid w:val="17B6E62F"/>
    <w:rsid w:val="17B990A8"/>
    <w:rsid w:val="17BB1F32"/>
    <w:rsid w:val="17BB36E9"/>
    <w:rsid w:val="17BB41DD"/>
    <w:rsid w:val="17BBAFDA"/>
    <w:rsid w:val="17BDF93D"/>
    <w:rsid w:val="17BF63FF"/>
    <w:rsid w:val="17BF70E2"/>
    <w:rsid w:val="17BFAF61"/>
    <w:rsid w:val="17C7EEBA"/>
    <w:rsid w:val="17CEC049"/>
    <w:rsid w:val="17D18612"/>
    <w:rsid w:val="17DBBEEA"/>
    <w:rsid w:val="17DC5512"/>
    <w:rsid w:val="17DF6ECC"/>
    <w:rsid w:val="17E36778"/>
    <w:rsid w:val="17E7B1AA"/>
    <w:rsid w:val="17E932B5"/>
    <w:rsid w:val="17E9DAD2"/>
    <w:rsid w:val="17EAF291"/>
    <w:rsid w:val="17EDC994"/>
    <w:rsid w:val="17EE6426"/>
    <w:rsid w:val="17EF337C"/>
    <w:rsid w:val="17EF5531"/>
    <w:rsid w:val="17EFBB33"/>
    <w:rsid w:val="17F96DE2"/>
    <w:rsid w:val="17FB71E7"/>
    <w:rsid w:val="17FC983E"/>
    <w:rsid w:val="17FE2D8F"/>
    <w:rsid w:val="17FEB3EB"/>
    <w:rsid w:val="17FEC680"/>
    <w:rsid w:val="17FEF1A3"/>
    <w:rsid w:val="17FF57E3"/>
    <w:rsid w:val="17FF5C52"/>
    <w:rsid w:val="17FFF348"/>
    <w:rsid w:val="187FED6B"/>
    <w:rsid w:val="18FA95A3"/>
    <w:rsid w:val="18FFD5EE"/>
    <w:rsid w:val="19562928"/>
    <w:rsid w:val="197790B4"/>
    <w:rsid w:val="197AA5B9"/>
    <w:rsid w:val="19BE6302"/>
    <w:rsid w:val="19CF091C"/>
    <w:rsid w:val="19D30C9D"/>
    <w:rsid w:val="19D7935E"/>
    <w:rsid w:val="19DE518D"/>
    <w:rsid w:val="19DE7966"/>
    <w:rsid w:val="19DF4F50"/>
    <w:rsid w:val="19DFFD7D"/>
    <w:rsid w:val="19E84305"/>
    <w:rsid w:val="19F90E90"/>
    <w:rsid w:val="19FB60DC"/>
    <w:rsid w:val="19FD4B56"/>
    <w:rsid w:val="19FEE20E"/>
    <w:rsid w:val="19FF9320"/>
    <w:rsid w:val="19FFDE28"/>
    <w:rsid w:val="1A3BB65F"/>
    <w:rsid w:val="1A571C49"/>
    <w:rsid w:val="1A7F7098"/>
    <w:rsid w:val="1AA581DA"/>
    <w:rsid w:val="1AA5B749"/>
    <w:rsid w:val="1ABB18D4"/>
    <w:rsid w:val="1ABFBF11"/>
    <w:rsid w:val="1AD78EA5"/>
    <w:rsid w:val="1AD806D7"/>
    <w:rsid w:val="1ADE2431"/>
    <w:rsid w:val="1ADFB8C7"/>
    <w:rsid w:val="1AE57BAB"/>
    <w:rsid w:val="1AF5A641"/>
    <w:rsid w:val="1AF73529"/>
    <w:rsid w:val="1AF7D1C2"/>
    <w:rsid w:val="1AF7F612"/>
    <w:rsid w:val="1AF8E541"/>
    <w:rsid w:val="1AF92372"/>
    <w:rsid w:val="1AFB94B9"/>
    <w:rsid w:val="1AFE7F6E"/>
    <w:rsid w:val="1AFF5969"/>
    <w:rsid w:val="1B357698"/>
    <w:rsid w:val="1B3F6736"/>
    <w:rsid w:val="1B4FA75E"/>
    <w:rsid w:val="1B5E0549"/>
    <w:rsid w:val="1B5F9450"/>
    <w:rsid w:val="1B6A7B9B"/>
    <w:rsid w:val="1B6E50A7"/>
    <w:rsid w:val="1B7BBF21"/>
    <w:rsid w:val="1B7C4E5E"/>
    <w:rsid w:val="1B7DE5E1"/>
    <w:rsid w:val="1B7F0B3E"/>
    <w:rsid w:val="1BABEAB9"/>
    <w:rsid w:val="1BACD00D"/>
    <w:rsid w:val="1BBB0D31"/>
    <w:rsid w:val="1BBB6E9D"/>
    <w:rsid w:val="1BBDABB9"/>
    <w:rsid w:val="1BBF1D8D"/>
    <w:rsid w:val="1BBF3D9D"/>
    <w:rsid w:val="1BC2AF17"/>
    <w:rsid w:val="1BD393AC"/>
    <w:rsid w:val="1BD9C11C"/>
    <w:rsid w:val="1BDCDEDB"/>
    <w:rsid w:val="1BDE8B5F"/>
    <w:rsid w:val="1BDF1DB0"/>
    <w:rsid w:val="1BE3DD0B"/>
    <w:rsid w:val="1BE6A708"/>
    <w:rsid w:val="1BE737D3"/>
    <w:rsid w:val="1BEA7803"/>
    <w:rsid w:val="1BEBDBDF"/>
    <w:rsid w:val="1BEDBDED"/>
    <w:rsid w:val="1BEDDACE"/>
    <w:rsid w:val="1BEF478F"/>
    <w:rsid w:val="1BEF5623"/>
    <w:rsid w:val="1BEF82B8"/>
    <w:rsid w:val="1BF3EEA3"/>
    <w:rsid w:val="1BF4BB33"/>
    <w:rsid w:val="1BF7ACFD"/>
    <w:rsid w:val="1BF81993"/>
    <w:rsid w:val="1BF8F073"/>
    <w:rsid w:val="1BF930BA"/>
    <w:rsid w:val="1BFAE069"/>
    <w:rsid w:val="1BFB2FFF"/>
    <w:rsid w:val="1BFB46DC"/>
    <w:rsid w:val="1BFBA62A"/>
    <w:rsid w:val="1BFBD6E8"/>
    <w:rsid w:val="1BFDBD6C"/>
    <w:rsid w:val="1BFDCBF4"/>
    <w:rsid w:val="1BFEA4CB"/>
    <w:rsid w:val="1BFF149C"/>
    <w:rsid w:val="1BFF3F1F"/>
    <w:rsid w:val="1BFF50D6"/>
    <w:rsid w:val="1BFF68C4"/>
    <w:rsid w:val="1BFFBB4A"/>
    <w:rsid w:val="1C27D6D0"/>
    <w:rsid w:val="1C2892ED"/>
    <w:rsid w:val="1C378CE1"/>
    <w:rsid w:val="1C5FE7FB"/>
    <w:rsid w:val="1C6F3747"/>
    <w:rsid w:val="1C7E76CF"/>
    <w:rsid w:val="1C7ECC9C"/>
    <w:rsid w:val="1C7F5587"/>
    <w:rsid w:val="1C7F6736"/>
    <w:rsid w:val="1C7FD9C1"/>
    <w:rsid w:val="1CA3994F"/>
    <w:rsid w:val="1CADCF2B"/>
    <w:rsid w:val="1CB945A4"/>
    <w:rsid w:val="1CD54644"/>
    <w:rsid w:val="1CD5DC92"/>
    <w:rsid w:val="1CF58058"/>
    <w:rsid w:val="1CFA6266"/>
    <w:rsid w:val="1CFB89F4"/>
    <w:rsid w:val="1CFCB1E8"/>
    <w:rsid w:val="1CFEC63A"/>
    <w:rsid w:val="1CFFBD41"/>
    <w:rsid w:val="1CFFE3BB"/>
    <w:rsid w:val="1D2E85F7"/>
    <w:rsid w:val="1D5BC9A7"/>
    <w:rsid w:val="1D6BE1C4"/>
    <w:rsid w:val="1D6DF48C"/>
    <w:rsid w:val="1D6F8AEE"/>
    <w:rsid w:val="1D751B92"/>
    <w:rsid w:val="1D77F247"/>
    <w:rsid w:val="1D7C2043"/>
    <w:rsid w:val="1D7C32B1"/>
    <w:rsid w:val="1D7CD42A"/>
    <w:rsid w:val="1D7F1700"/>
    <w:rsid w:val="1D7F767D"/>
    <w:rsid w:val="1D8F5A3C"/>
    <w:rsid w:val="1D9A356B"/>
    <w:rsid w:val="1D9E9DFC"/>
    <w:rsid w:val="1DAFA92E"/>
    <w:rsid w:val="1DB94311"/>
    <w:rsid w:val="1DBBE042"/>
    <w:rsid w:val="1DBCF9D5"/>
    <w:rsid w:val="1DBE4B1C"/>
    <w:rsid w:val="1DBF2121"/>
    <w:rsid w:val="1DBF24EC"/>
    <w:rsid w:val="1DBF3515"/>
    <w:rsid w:val="1DBFDEE7"/>
    <w:rsid w:val="1DD340A9"/>
    <w:rsid w:val="1DD41B34"/>
    <w:rsid w:val="1DD73BA6"/>
    <w:rsid w:val="1DDB8CD9"/>
    <w:rsid w:val="1DDF127E"/>
    <w:rsid w:val="1DDFEE74"/>
    <w:rsid w:val="1DDFFC1E"/>
    <w:rsid w:val="1DE71E29"/>
    <w:rsid w:val="1DE76E6E"/>
    <w:rsid w:val="1DEB4C4C"/>
    <w:rsid w:val="1DEC5065"/>
    <w:rsid w:val="1DEDCDD4"/>
    <w:rsid w:val="1DEE8E19"/>
    <w:rsid w:val="1DF26958"/>
    <w:rsid w:val="1DF35854"/>
    <w:rsid w:val="1DF52666"/>
    <w:rsid w:val="1DF694E4"/>
    <w:rsid w:val="1DF76631"/>
    <w:rsid w:val="1DF7BCF3"/>
    <w:rsid w:val="1DF7CE31"/>
    <w:rsid w:val="1DF90E13"/>
    <w:rsid w:val="1DFD2D68"/>
    <w:rsid w:val="1DFD2F53"/>
    <w:rsid w:val="1DFE9588"/>
    <w:rsid w:val="1DFEA156"/>
    <w:rsid w:val="1DFEC7B8"/>
    <w:rsid w:val="1DFF0A96"/>
    <w:rsid w:val="1DFF5B8F"/>
    <w:rsid w:val="1DFFAB48"/>
    <w:rsid w:val="1DFFC166"/>
    <w:rsid w:val="1E2B9807"/>
    <w:rsid w:val="1E2F0473"/>
    <w:rsid w:val="1E3F0817"/>
    <w:rsid w:val="1E3F7323"/>
    <w:rsid w:val="1E4B04AD"/>
    <w:rsid w:val="1E5D1F5D"/>
    <w:rsid w:val="1E5F06C7"/>
    <w:rsid w:val="1E7D800E"/>
    <w:rsid w:val="1E7EE1EF"/>
    <w:rsid w:val="1E7F68C0"/>
    <w:rsid w:val="1E7FD8D3"/>
    <w:rsid w:val="1E8F0836"/>
    <w:rsid w:val="1E9FADBC"/>
    <w:rsid w:val="1EABB5E6"/>
    <w:rsid w:val="1EB7C724"/>
    <w:rsid w:val="1EBDF262"/>
    <w:rsid w:val="1EC03404"/>
    <w:rsid w:val="1ECB0356"/>
    <w:rsid w:val="1ECBBCB5"/>
    <w:rsid w:val="1ED30937"/>
    <w:rsid w:val="1ED64DA7"/>
    <w:rsid w:val="1ED71F7C"/>
    <w:rsid w:val="1EDCD0FF"/>
    <w:rsid w:val="1EDD7721"/>
    <w:rsid w:val="1EDF3984"/>
    <w:rsid w:val="1EDF5730"/>
    <w:rsid w:val="1EDFFD00"/>
    <w:rsid w:val="1EE70D0A"/>
    <w:rsid w:val="1EE71A5E"/>
    <w:rsid w:val="1EEBA86F"/>
    <w:rsid w:val="1EEBC969"/>
    <w:rsid w:val="1EEEDFF8"/>
    <w:rsid w:val="1EEFD94C"/>
    <w:rsid w:val="1EF199EB"/>
    <w:rsid w:val="1EF33E8F"/>
    <w:rsid w:val="1EF49E69"/>
    <w:rsid w:val="1EF65E64"/>
    <w:rsid w:val="1EF677E0"/>
    <w:rsid w:val="1EF71D66"/>
    <w:rsid w:val="1EF8F6D1"/>
    <w:rsid w:val="1EFB5C7D"/>
    <w:rsid w:val="1EFBF8F3"/>
    <w:rsid w:val="1EFE013C"/>
    <w:rsid w:val="1EFE5EC6"/>
    <w:rsid w:val="1EFEE90C"/>
    <w:rsid w:val="1EFF9FA1"/>
    <w:rsid w:val="1EFFC472"/>
    <w:rsid w:val="1F1F64F5"/>
    <w:rsid w:val="1F2FF4CA"/>
    <w:rsid w:val="1F37A69F"/>
    <w:rsid w:val="1F37EECE"/>
    <w:rsid w:val="1F397CFA"/>
    <w:rsid w:val="1F3B3D43"/>
    <w:rsid w:val="1F3B3F71"/>
    <w:rsid w:val="1F3BF7B7"/>
    <w:rsid w:val="1F3F1D2B"/>
    <w:rsid w:val="1F4565DF"/>
    <w:rsid w:val="1F47AD99"/>
    <w:rsid w:val="1F4ED2A8"/>
    <w:rsid w:val="1F5552C5"/>
    <w:rsid w:val="1F56E719"/>
    <w:rsid w:val="1F5984E2"/>
    <w:rsid w:val="1F5F0DE4"/>
    <w:rsid w:val="1F5F8F8F"/>
    <w:rsid w:val="1F5FF1E9"/>
    <w:rsid w:val="1F696C12"/>
    <w:rsid w:val="1F699FA5"/>
    <w:rsid w:val="1F6DD5D7"/>
    <w:rsid w:val="1F71F87A"/>
    <w:rsid w:val="1F764D61"/>
    <w:rsid w:val="1F77392E"/>
    <w:rsid w:val="1F7A1BE0"/>
    <w:rsid w:val="1F7B7A50"/>
    <w:rsid w:val="1F7B9496"/>
    <w:rsid w:val="1F7D8BD0"/>
    <w:rsid w:val="1F7E6DE2"/>
    <w:rsid w:val="1F7EAF46"/>
    <w:rsid w:val="1F7EC0E5"/>
    <w:rsid w:val="1F7F8228"/>
    <w:rsid w:val="1F7FDCE0"/>
    <w:rsid w:val="1F97E545"/>
    <w:rsid w:val="1F99400D"/>
    <w:rsid w:val="1F9E7EF9"/>
    <w:rsid w:val="1F9F5627"/>
    <w:rsid w:val="1FA6C554"/>
    <w:rsid w:val="1FA76E01"/>
    <w:rsid w:val="1FADF2FE"/>
    <w:rsid w:val="1FAF002B"/>
    <w:rsid w:val="1FAF5EED"/>
    <w:rsid w:val="1FAF7BAF"/>
    <w:rsid w:val="1FB1935E"/>
    <w:rsid w:val="1FB770DA"/>
    <w:rsid w:val="1FB9A8E4"/>
    <w:rsid w:val="1FBA2930"/>
    <w:rsid w:val="1FBBF37B"/>
    <w:rsid w:val="1FBC0268"/>
    <w:rsid w:val="1FBD131E"/>
    <w:rsid w:val="1FBD8BB9"/>
    <w:rsid w:val="1FBDCFEE"/>
    <w:rsid w:val="1FBE885F"/>
    <w:rsid w:val="1FBF18DC"/>
    <w:rsid w:val="1FBF2C40"/>
    <w:rsid w:val="1FBF62FE"/>
    <w:rsid w:val="1FBF9AEC"/>
    <w:rsid w:val="1FBFD79B"/>
    <w:rsid w:val="1FBFFB99"/>
    <w:rsid w:val="1FBFFF60"/>
    <w:rsid w:val="1FC7BC38"/>
    <w:rsid w:val="1FC90251"/>
    <w:rsid w:val="1FCD3B0A"/>
    <w:rsid w:val="1FCE5DF7"/>
    <w:rsid w:val="1FCF1404"/>
    <w:rsid w:val="1FCF19E9"/>
    <w:rsid w:val="1FCF8190"/>
    <w:rsid w:val="1FCF90FA"/>
    <w:rsid w:val="1FD77D96"/>
    <w:rsid w:val="1FD7E176"/>
    <w:rsid w:val="1FDBAB73"/>
    <w:rsid w:val="1FDC3E64"/>
    <w:rsid w:val="1FDDA34D"/>
    <w:rsid w:val="1FDDEC10"/>
    <w:rsid w:val="1FDFB5D6"/>
    <w:rsid w:val="1FDFD474"/>
    <w:rsid w:val="1FE36243"/>
    <w:rsid w:val="1FE6743C"/>
    <w:rsid w:val="1FE84439"/>
    <w:rsid w:val="1FE9E908"/>
    <w:rsid w:val="1FEA6814"/>
    <w:rsid w:val="1FEBFE86"/>
    <w:rsid w:val="1FED92C2"/>
    <w:rsid w:val="1FEDBAED"/>
    <w:rsid w:val="1FEED7E9"/>
    <w:rsid w:val="1FEEFD94"/>
    <w:rsid w:val="1FEF673E"/>
    <w:rsid w:val="1FEF902F"/>
    <w:rsid w:val="1FEFB611"/>
    <w:rsid w:val="1FEFB6EF"/>
    <w:rsid w:val="1FF1AF0F"/>
    <w:rsid w:val="1FF2BA2A"/>
    <w:rsid w:val="1FF33CFD"/>
    <w:rsid w:val="1FF5AD5E"/>
    <w:rsid w:val="1FF5D5A4"/>
    <w:rsid w:val="1FF5F0E8"/>
    <w:rsid w:val="1FF654C0"/>
    <w:rsid w:val="1FF67526"/>
    <w:rsid w:val="1FF67BE1"/>
    <w:rsid w:val="1FF6DDDE"/>
    <w:rsid w:val="1FF6FC1E"/>
    <w:rsid w:val="1FF72624"/>
    <w:rsid w:val="1FF7D566"/>
    <w:rsid w:val="1FF7ECAC"/>
    <w:rsid w:val="1FF7F746"/>
    <w:rsid w:val="1FFA382D"/>
    <w:rsid w:val="1FFA7807"/>
    <w:rsid w:val="1FFB14C3"/>
    <w:rsid w:val="1FFC0FDB"/>
    <w:rsid w:val="1FFC7545"/>
    <w:rsid w:val="1FFD281F"/>
    <w:rsid w:val="1FFD75B6"/>
    <w:rsid w:val="1FFDBD2A"/>
    <w:rsid w:val="1FFDF021"/>
    <w:rsid w:val="1FFDFA13"/>
    <w:rsid w:val="1FFE057C"/>
    <w:rsid w:val="1FFE4B79"/>
    <w:rsid w:val="1FFEC18D"/>
    <w:rsid w:val="1FFEC1DF"/>
    <w:rsid w:val="1FFF0999"/>
    <w:rsid w:val="1FFF0DBD"/>
    <w:rsid w:val="1FFF2D70"/>
    <w:rsid w:val="1FFF31CF"/>
    <w:rsid w:val="1FFF4667"/>
    <w:rsid w:val="1FFF983E"/>
    <w:rsid w:val="1FFFB020"/>
    <w:rsid w:val="1FFFB8B3"/>
    <w:rsid w:val="1FFFBBC7"/>
    <w:rsid w:val="1FFFC812"/>
    <w:rsid w:val="1FFFEBA3"/>
    <w:rsid w:val="1FFFEC14"/>
    <w:rsid w:val="1FFFF7FD"/>
    <w:rsid w:val="207710D5"/>
    <w:rsid w:val="20BF3538"/>
    <w:rsid w:val="21EF35AD"/>
    <w:rsid w:val="21FE74C4"/>
    <w:rsid w:val="222D2618"/>
    <w:rsid w:val="227E96BC"/>
    <w:rsid w:val="229F9196"/>
    <w:rsid w:val="22BE0167"/>
    <w:rsid w:val="22DA50FD"/>
    <w:rsid w:val="22EB4338"/>
    <w:rsid w:val="22EC442A"/>
    <w:rsid w:val="22FF599C"/>
    <w:rsid w:val="22FF7744"/>
    <w:rsid w:val="22FF7F05"/>
    <w:rsid w:val="22FFCBC5"/>
    <w:rsid w:val="23672500"/>
    <w:rsid w:val="23775FCF"/>
    <w:rsid w:val="23ABA54C"/>
    <w:rsid w:val="23B31D3F"/>
    <w:rsid w:val="23B79E2F"/>
    <w:rsid w:val="23BD48B4"/>
    <w:rsid w:val="23C84CAD"/>
    <w:rsid w:val="23D5820D"/>
    <w:rsid w:val="23F14445"/>
    <w:rsid w:val="23F50FA9"/>
    <w:rsid w:val="23F53BB2"/>
    <w:rsid w:val="23F9F403"/>
    <w:rsid w:val="23FDBF6F"/>
    <w:rsid w:val="23FF7D0E"/>
    <w:rsid w:val="24CFD319"/>
    <w:rsid w:val="24DA0033"/>
    <w:rsid w:val="24DB6D1F"/>
    <w:rsid w:val="24FF1742"/>
    <w:rsid w:val="255D8D46"/>
    <w:rsid w:val="25692808"/>
    <w:rsid w:val="257181E6"/>
    <w:rsid w:val="2577E1D4"/>
    <w:rsid w:val="257DF8B4"/>
    <w:rsid w:val="257E2BCF"/>
    <w:rsid w:val="257F9BA0"/>
    <w:rsid w:val="257FB030"/>
    <w:rsid w:val="259F46EF"/>
    <w:rsid w:val="25B5E75F"/>
    <w:rsid w:val="25BBC5D5"/>
    <w:rsid w:val="25C55287"/>
    <w:rsid w:val="25CF7539"/>
    <w:rsid w:val="25DF6F54"/>
    <w:rsid w:val="25E7423A"/>
    <w:rsid w:val="25EDC42C"/>
    <w:rsid w:val="25EF3229"/>
    <w:rsid w:val="25FC7841"/>
    <w:rsid w:val="25FDB125"/>
    <w:rsid w:val="25FEDE14"/>
    <w:rsid w:val="25FF5D67"/>
    <w:rsid w:val="261FE032"/>
    <w:rsid w:val="263ED459"/>
    <w:rsid w:val="266E94F4"/>
    <w:rsid w:val="267BF5CC"/>
    <w:rsid w:val="267BFE99"/>
    <w:rsid w:val="267F57F3"/>
    <w:rsid w:val="267F8EA5"/>
    <w:rsid w:val="268D7F6E"/>
    <w:rsid w:val="26AC0EF1"/>
    <w:rsid w:val="26BFFEB9"/>
    <w:rsid w:val="26CC838F"/>
    <w:rsid w:val="26DEBBA8"/>
    <w:rsid w:val="26EF1FBA"/>
    <w:rsid w:val="26FD1951"/>
    <w:rsid w:val="26FD2B00"/>
    <w:rsid w:val="26FD3AFA"/>
    <w:rsid w:val="26FE4ECB"/>
    <w:rsid w:val="26FFB865"/>
    <w:rsid w:val="272375E9"/>
    <w:rsid w:val="272F8C97"/>
    <w:rsid w:val="273D4B27"/>
    <w:rsid w:val="273EF7EA"/>
    <w:rsid w:val="274B6BDB"/>
    <w:rsid w:val="27674E1C"/>
    <w:rsid w:val="276D58B6"/>
    <w:rsid w:val="276F00FE"/>
    <w:rsid w:val="27733961"/>
    <w:rsid w:val="277A2D70"/>
    <w:rsid w:val="277CC4F2"/>
    <w:rsid w:val="277F466F"/>
    <w:rsid w:val="27978266"/>
    <w:rsid w:val="279A3452"/>
    <w:rsid w:val="27A5C3DE"/>
    <w:rsid w:val="27AC53F1"/>
    <w:rsid w:val="27B7246F"/>
    <w:rsid w:val="27BCBE4E"/>
    <w:rsid w:val="27BCE046"/>
    <w:rsid w:val="27BE502A"/>
    <w:rsid w:val="27BF06A0"/>
    <w:rsid w:val="27BF2A54"/>
    <w:rsid w:val="27BFEEA7"/>
    <w:rsid w:val="27CD370C"/>
    <w:rsid w:val="27CFC35D"/>
    <w:rsid w:val="27D1D112"/>
    <w:rsid w:val="27DB22B7"/>
    <w:rsid w:val="27DF0F82"/>
    <w:rsid w:val="27DF9450"/>
    <w:rsid w:val="27EB8B92"/>
    <w:rsid w:val="27EC463C"/>
    <w:rsid w:val="27ED2D0E"/>
    <w:rsid w:val="27EDD340"/>
    <w:rsid w:val="27EFCC5D"/>
    <w:rsid w:val="27F270D6"/>
    <w:rsid w:val="27F2DE30"/>
    <w:rsid w:val="27F6B667"/>
    <w:rsid w:val="27F76ABF"/>
    <w:rsid w:val="27F7A525"/>
    <w:rsid w:val="27FA2A97"/>
    <w:rsid w:val="27FE779E"/>
    <w:rsid w:val="27FEB948"/>
    <w:rsid w:val="27FF1A66"/>
    <w:rsid w:val="27FF2BF2"/>
    <w:rsid w:val="27FF39AF"/>
    <w:rsid w:val="27FF7A96"/>
    <w:rsid w:val="284545A0"/>
    <w:rsid w:val="28D0D9F8"/>
    <w:rsid w:val="28E6A519"/>
    <w:rsid w:val="28FFE4A9"/>
    <w:rsid w:val="293394B5"/>
    <w:rsid w:val="297594B5"/>
    <w:rsid w:val="2976A57E"/>
    <w:rsid w:val="299A9E9C"/>
    <w:rsid w:val="299D5C46"/>
    <w:rsid w:val="29A55AE0"/>
    <w:rsid w:val="29BB7E9F"/>
    <w:rsid w:val="29BEFDC3"/>
    <w:rsid w:val="29BF5CDA"/>
    <w:rsid w:val="29C9D1CA"/>
    <w:rsid w:val="29D3C718"/>
    <w:rsid w:val="29D66D5D"/>
    <w:rsid w:val="29DF1AEA"/>
    <w:rsid w:val="29DFDB2C"/>
    <w:rsid w:val="29EF6F02"/>
    <w:rsid w:val="29F6F161"/>
    <w:rsid w:val="29F79E9C"/>
    <w:rsid w:val="29FC1D18"/>
    <w:rsid w:val="29FF3FF9"/>
    <w:rsid w:val="29FF64B3"/>
    <w:rsid w:val="29FF8BB5"/>
    <w:rsid w:val="29FFA63A"/>
    <w:rsid w:val="29FFE15B"/>
    <w:rsid w:val="2A177D87"/>
    <w:rsid w:val="2A343AFE"/>
    <w:rsid w:val="2A3FDD74"/>
    <w:rsid w:val="2A9A51E3"/>
    <w:rsid w:val="2AB5EFE7"/>
    <w:rsid w:val="2ABB58EC"/>
    <w:rsid w:val="2ABF538C"/>
    <w:rsid w:val="2ACE6912"/>
    <w:rsid w:val="2AD7B072"/>
    <w:rsid w:val="2AEB8B05"/>
    <w:rsid w:val="2AEDB869"/>
    <w:rsid w:val="2AF61C0B"/>
    <w:rsid w:val="2AF6F9C1"/>
    <w:rsid w:val="2AF707D1"/>
    <w:rsid w:val="2AFAC9A7"/>
    <w:rsid w:val="2AFC20C8"/>
    <w:rsid w:val="2AFF137F"/>
    <w:rsid w:val="2AFF16CD"/>
    <w:rsid w:val="2AFF408E"/>
    <w:rsid w:val="2AFFAB0A"/>
    <w:rsid w:val="2B36FBE7"/>
    <w:rsid w:val="2B374F3C"/>
    <w:rsid w:val="2B43339F"/>
    <w:rsid w:val="2B4914C3"/>
    <w:rsid w:val="2B4FD2D3"/>
    <w:rsid w:val="2B66E570"/>
    <w:rsid w:val="2B697C20"/>
    <w:rsid w:val="2B6AF335"/>
    <w:rsid w:val="2B73D086"/>
    <w:rsid w:val="2B77091C"/>
    <w:rsid w:val="2B7A5A63"/>
    <w:rsid w:val="2B7CA63D"/>
    <w:rsid w:val="2B7D7390"/>
    <w:rsid w:val="2B7EA4DE"/>
    <w:rsid w:val="2B7FB890"/>
    <w:rsid w:val="2B98D478"/>
    <w:rsid w:val="2BBB9C7A"/>
    <w:rsid w:val="2BBF40AD"/>
    <w:rsid w:val="2BBFA4DB"/>
    <w:rsid w:val="2BC47222"/>
    <w:rsid w:val="2BDB8E9E"/>
    <w:rsid w:val="2BDDC734"/>
    <w:rsid w:val="2BDE0F9D"/>
    <w:rsid w:val="2BDEC3B3"/>
    <w:rsid w:val="2BE73C6D"/>
    <w:rsid w:val="2BE7E04A"/>
    <w:rsid w:val="2BEB4458"/>
    <w:rsid w:val="2BEE26A5"/>
    <w:rsid w:val="2BEFB948"/>
    <w:rsid w:val="2BEFFAC3"/>
    <w:rsid w:val="2BF2331E"/>
    <w:rsid w:val="2BF73F27"/>
    <w:rsid w:val="2BF7EC6A"/>
    <w:rsid w:val="2BF8D5BF"/>
    <w:rsid w:val="2BF93BAE"/>
    <w:rsid w:val="2BFAE5E1"/>
    <w:rsid w:val="2BFCCCA8"/>
    <w:rsid w:val="2BFD9487"/>
    <w:rsid w:val="2BFE645D"/>
    <w:rsid w:val="2BFF09C8"/>
    <w:rsid w:val="2BFF35E4"/>
    <w:rsid w:val="2BFF3E8F"/>
    <w:rsid w:val="2BFF450C"/>
    <w:rsid w:val="2BFF6445"/>
    <w:rsid w:val="2BFF6F45"/>
    <w:rsid w:val="2BFFB493"/>
    <w:rsid w:val="2BFFB5EA"/>
    <w:rsid w:val="2BFFBFF0"/>
    <w:rsid w:val="2BFFC78D"/>
    <w:rsid w:val="2BFFE7E4"/>
    <w:rsid w:val="2BFFECD7"/>
    <w:rsid w:val="2BFFF50D"/>
    <w:rsid w:val="2C1ED83B"/>
    <w:rsid w:val="2C7328D6"/>
    <w:rsid w:val="2CA74E05"/>
    <w:rsid w:val="2CBB3988"/>
    <w:rsid w:val="2CCD72E1"/>
    <w:rsid w:val="2CCE20B8"/>
    <w:rsid w:val="2CD72995"/>
    <w:rsid w:val="2CD73C2E"/>
    <w:rsid w:val="2CE73FEA"/>
    <w:rsid w:val="2CEFBB4A"/>
    <w:rsid w:val="2CF4F7AB"/>
    <w:rsid w:val="2CF7BA97"/>
    <w:rsid w:val="2CFD57E3"/>
    <w:rsid w:val="2CFD825E"/>
    <w:rsid w:val="2D1F0D68"/>
    <w:rsid w:val="2D37A1FD"/>
    <w:rsid w:val="2D3B250B"/>
    <w:rsid w:val="2D5937A1"/>
    <w:rsid w:val="2D718A65"/>
    <w:rsid w:val="2D752B5A"/>
    <w:rsid w:val="2D7AA6B6"/>
    <w:rsid w:val="2D7E899F"/>
    <w:rsid w:val="2D9B28D6"/>
    <w:rsid w:val="2D9D3257"/>
    <w:rsid w:val="2D9D67E6"/>
    <w:rsid w:val="2DAFD005"/>
    <w:rsid w:val="2DB5611E"/>
    <w:rsid w:val="2DBB4EEB"/>
    <w:rsid w:val="2DBEDF45"/>
    <w:rsid w:val="2DBF233B"/>
    <w:rsid w:val="2DCA1F88"/>
    <w:rsid w:val="2DCB8704"/>
    <w:rsid w:val="2DCE5D15"/>
    <w:rsid w:val="2DCE5D25"/>
    <w:rsid w:val="2DD3EBF9"/>
    <w:rsid w:val="2DDC6FF4"/>
    <w:rsid w:val="2DE6BA64"/>
    <w:rsid w:val="2DE7DCB2"/>
    <w:rsid w:val="2DE7EB64"/>
    <w:rsid w:val="2DEB393A"/>
    <w:rsid w:val="2DEBF126"/>
    <w:rsid w:val="2DEC62C0"/>
    <w:rsid w:val="2DEC8FFC"/>
    <w:rsid w:val="2DECD2FA"/>
    <w:rsid w:val="2DEEC7F7"/>
    <w:rsid w:val="2DEED9EC"/>
    <w:rsid w:val="2DF3EBA7"/>
    <w:rsid w:val="2DF551A1"/>
    <w:rsid w:val="2DF564FD"/>
    <w:rsid w:val="2DFA6749"/>
    <w:rsid w:val="2DFAA858"/>
    <w:rsid w:val="2DFB00CB"/>
    <w:rsid w:val="2DFCEBAB"/>
    <w:rsid w:val="2DFD8432"/>
    <w:rsid w:val="2DFDA4AC"/>
    <w:rsid w:val="2DFE75A3"/>
    <w:rsid w:val="2DFECED1"/>
    <w:rsid w:val="2DFEEE3E"/>
    <w:rsid w:val="2DFF56D2"/>
    <w:rsid w:val="2DFF7535"/>
    <w:rsid w:val="2DFF883C"/>
    <w:rsid w:val="2DFF942D"/>
    <w:rsid w:val="2DFF94C5"/>
    <w:rsid w:val="2DFF977F"/>
    <w:rsid w:val="2DFFEFFE"/>
    <w:rsid w:val="2E0DE77A"/>
    <w:rsid w:val="2E1DEAB1"/>
    <w:rsid w:val="2E39DB4B"/>
    <w:rsid w:val="2E3F11F2"/>
    <w:rsid w:val="2E3FC128"/>
    <w:rsid w:val="2E3FC4C4"/>
    <w:rsid w:val="2E5D5466"/>
    <w:rsid w:val="2E6FBC50"/>
    <w:rsid w:val="2E7977D0"/>
    <w:rsid w:val="2E7BB647"/>
    <w:rsid w:val="2E7F0874"/>
    <w:rsid w:val="2E7FBA59"/>
    <w:rsid w:val="2E9F3CF1"/>
    <w:rsid w:val="2EAFDBC8"/>
    <w:rsid w:val="2EAFE675"/>
    <w:rsid w:val="2EB176C3"/>
    <w:rsid w:val="2EBA29A9"/>
    <w:rsid w:val="2EBA91F7"/>
    <w:rsid w:val="2EC7B615"/>
    <w:rsid w:val="2EC841DD"/>
    <w:rsid w:val="2ECD3ACF"/>
    <w:rsid w:val="2ED79DC9"/>
    <w:rsid w:val="2EDFAFEA"/>
    <w:rsid w:val="2EE8FFD5"/>
    <w:rsid w:val="2EE95786"/>
    <w:rsid w:val="2EEBF96C"/>
    <w:rsid w:val="2EEF23E3"/>
    <w:rsid w:val="2EF12800"/>
    <w:rsid w:val="2EF1F3C9"/>
    <w:rsid w:val="2EF5B2AB"/>
    <w:rsid w:val="2EF5BBBB"/>
    <w:rsid w:val="2EF75AE3"/>
    <w:rsid w:val="2EF7A917"/>
    <w:rsid w:val="2EF7E8E9"/>
    <w:rsid w:val="2EF7ECDB"/>
    <w:rsid w:val="2EF884C7"/>
    <w:rsid w:val="2EF9B5A0"/>
    <w:rsid w:val="2EFB5120"/>
    <w:rsid w:val="2EFE4BBF"/>
    <w:rsid w:val="2EFE4E05"/>
    <w:rsid w:val="2EFE9CB8"/>
    <w:rsid w:val="2EFF94B5"/>
    <w:rsid w:val="2F3311F5"/>
    <w:rsid w:val="2F353189"/>
    <w:rsid w:val="2F3B094F"/>
    <w:rsid w:val="2F3E39E2"/>
    <w:rsid w:val="2F3F207A"/>
    <w:rsid w:val="2F3F62FA"/>
    <w:rsid w:val="2F3FFD0C"/>
    <w:rsid w:val="2F4592AB"/>
    <w:rsid w:val="2F4BE9A8"/>
    <w:rsid w:val="2F540D93"/>
    <w:rsid w:val="2F5B3781"/>
    <w:rsid w:val="2F5F515B"/>
    <w:rsid w:val="2F63E76F"/>
    <w:rsid w:val="2F6408F5"/>
    <w:rsid w:val="2F66E4A5"/>
    <w:rsid w:val="2F6B5661"/>
    <w:rsid w:val="2F6D2804"/>
    <w:rsid w:val="2F76536D"/>
    <w:rsid w:val="2F7714A8"/>
    <w:rsid w:val="2F7720DB"/>
    <w:rsid w:val="2F77A108"/>
    <w:rsid w:val="2F77C069"/>
    <w:rsid w:val="2F77C56F"/>
    <w:rsid w:val="2F78213C"/>
    <w:rsid w:val="2F791BBD"/>
    <w:rsid w:val="2F7BB0C0"/>
    <w:rsid w:val="2F7C213D"/>
    <w:rsid w:val="2F7E022E"/>
    <w:rsid w:val="2F7E3AA5"/>
    <w:rsid w:val="2F7E8D89"/>
    <w:rsid w:val="2F7EE434"/>
    <w:rsid w:val="2F7F3244"/>
    <w:rsid w:val="2F7F8E29"/>
    <w:rsid w:val="2F7FF1FD"/>
    <w:rsid w:val="2F7FFE6F"/>
    <w:rsid w:val="2F8F6B18"/>
    <w:rsid w:val="2F8FBB71"/>
    <w:rsid w:val="2F9B004A"/>
    <w:rsid w:val="2F9FB14C"/>
    <w:rsid w:val="2F9FBCC5"/>
    <w:rsid w:val="2FA2652F"/>
    <w:rsid w:val="2FAB4778"/>
    <w:rsid w:val="2FADCC52"/>
    <w:rsid w:val="2FAEE8A7"/>
    <w:rsid w:val="2FAF3844"/>
    <w:rsid w:val="2FAF54FA"/>
    <w:rsid w:val="2FB577A2"/>
    <w:rsid w:val="2FB6FC22"/>
    <w:rsid w:val="2FB73F4E"/>
    <w:rsid w:val="2FB763C5"/>
    <w:rsid w:val="2FB78D75"/>
    <w:rsid w:val="2FB8C254"/>
    <w:rsid w:val="2FBD6F26"/>
    <w:rsid w:val="2FBED1CA"/>
    <w:rsid w:val="2FBEDF3D"/>
    <w:rsid w:val="2FBF25EE"/>
    <w:rsid w:val="2FBF27C1"/>
    <w:rsid w:val="2FBF3EE5"/>
    <w:rsid w:val="2FBF43EB"/>
    <w:rsid w:val="2FBF44C9"/>
    <w:rsid w:val="2FCB4818"/>
    <w:rsid w:val="2FCBE134"/>
    <w:rsid w:val="2FCD0B1F"/>
    <w:rsid w:val="2FCF0115"/>
    <w:rsid w:val="2FCF38B2"/>
    <w:rsid w:val="2FCFF178"/>
    <w:rsid w:val="2FD53BF0"/>
    <w:rsid w:val="2FD7B35B"/>
    <w:rsid w:val="2FDAF00E"/>
    <w:rsid w:val="2FDC69D1"/>
    <w:rsid w:val="2FDDE7A1"/>
    <w:rsid w:val="2FDF3068"/>
    <w:rsid w:val="2FDF45A8"/>
    <w:rsid w:val="2FDF51CC"/>
    <w:rsid w:val="2FDF7444"/>
    <w:rsid w:val="2FDFB305"/>
    <w:rsid w:val="2FDFC84C"/>
    <w:rsid w:val="2FE31397"/>
    <w:rsid w:val="2FE70085"/>
    <w:rsid w:val="2FE75EA3"/>
    <w:rsid w:val="2FE77EFD"/>
    <w:rsid w:val="2FE7B18B"/>
    <w:rsid w:val="2FE7FF55"/>
    <w:rsid w:val="2FEB5E97"/>
    <w:rsid w:val="2FEBECD7"/>
    <w:rsid w:val="2FEC6CE8"/>
    <w:rsid w:val="2FECC80E"/>
    <w:rsid w:val="2FED9E2B"/>
    <w:rsid w:val="2FEDEB60"/>
    <w:rsid w:val="2FEF3D5B"/>
    <w:rsid w:val="2FEF59D3"/>
    <w:rsid w:val="2FEF639E"/>
    <w:rsid w:val="2FEF8983"/>
    <w:rsid w:val="2FEFA2CC"/>
    <w:rsid w:val="2FEFF756"/>
    <w:rsid w:val="2FF10CEB"/>
    <w:rsid w:val="2FF1469A"/>
    <w:rsid w:val="2FF31D47"/>
    <w:rsid w:val="2FF363BD"/>
    <w:rsid w:val="2FF37A86"/>
    <w:rsid w:val="2FF3B066"/>
    <w:rsid w:val="2FF4640F"/>
    <w:rsid w:val="2FF63CEE"/>
    <w:rsid w:val="2FF70570"/>
    <w:rsid w:val="2FF71974"/>
    <w:rsid w:val="2FF78B6B"/>
    <w:rsid w:val="2FF78D27"/>
    <w:rsid w:val="2FF7D0DC"/>
    <w:rsid w:val="2FF7EA57"/>
    <w:rsid w:val="2FF7FA84"/>
    <w:rsid w:val="2FF84967"/>
    <w:rsid w:val="2FFA7255"/>
    <w:rsid w:val="2FFB356F"/>
    <w:rsid w:val="2FFB8F1A"/>
    <w:rsid w:val="2FFBAD76"/>
    <w:rsid w:val="2FFC5659"/>
    <w:rsid w:val="2FFD2875"/>
    <w:rsid w:val="2FFE3CA7"/>
    <w:rsid w:val="2FFE7A31"/>
    <w:rsid w:val="2FFE9A02"/>
    <w:rsid w:val="2FFEC277"/>
    <w:rsid w:val="2FFEEC6A"/>
    <w:rsid w:val="2FFF0BB3"/>
    <w:rsid w:val="2FFF2269"/>
    <w:rsid w:val="2FFF2C05"/>
    <w:rsid w:val="2FFF4043"/>
    <w:rsid w:val="2FFF4996"/>
    <w:rsid w:val="2FFF4E4B"/>
    <w:rsid w:val="2FFF4EBC"/>
    <w:rsid w:val="2FFF597D"/>
    <w:rsid w:val="2FFF6C96"/>
    <w:rsid w:val="2FFF88B5"/>
    <w:rsid w:val="2FFF8AB7"/>
    <w:rsid w:val="2FFF8E0D"/>
    <w:rsid w:val="2FFFA8F7"/>
    <w:rsid w:val="2FFFAD2F"/>
    <w:rsid w:val="2FFFAF00"/>
    <w:rsid w:val="2FFFBBDF"/>
    <w:rsid w:val="2FFFC27F"/>
    <w:rsid w:val="2FFFD20C"/>
    <w:rsid w:val="2FFFE371"/>
    <w:rsid w:val="2FFFF1C2"/>
    <w:rsid w:val="2FFFF7E6"/>
    <w:rsid w:val="30BF7D11"/>
    <w:rsid w:val="30DB1525"/>
    <w:rsid w:val="30E611C7"/>
    <w:rsid w:val="30E79EF6"/>
    <w:rsid w:val="30F3F958"/>
    <w:rsid w:val="30FD5835"/>
    <w:rsid w:val="313DB48F"/>
    <w:rsid w:val="31574066"/>
    <w:rsid w:val="315F4A59"/>
    <w:rsid w:val="315FACE1"/>
    <w:rsid w:val="3177C80A"/>
    <w:rsid w:val="317FE52A"/>
    <w:rsid w:val="319CC8FC"/>
    <w:rsid w:val="31BF5FF2"/>
    <w:rsid w:val="31DE401D"/>
    <w:rsid w:val="31E75E51"/>
    <w:rsid w:val="31EE20CC"/>
    <w:rsid w:val="31F435EC"/>
    <w:rsid w:val="31F82827"/>
    <w:rsid w:val="31FCF8F7"/>
    <w:rsid w:val="31FEFF26"/>
    <w:rsid w:val="31FF1BEF"/>
    <w:rsid w:val="31FF7C85"/>
    <w:rsid w:val="31FF9E2B"/>
    <w:rsid w:val="32325734"/>
    <w:rsid w:val="327DC27B"/>
    <w:rsid w:val="327FABF0"/>
    <w:rsid w:val="329D9B98"/>
    <w:rsid w:val="32AB6187"/>
    <w:rsid w:val="32AF11AF"/>
    <w:rsid w:val="32DB3CD2"/>
    <w:rsid w:val="32DF380E"/>
    <w:rsid w:val="32DF3AA5"/>
    <w:rsid w:val="32E5E254"/>
    <w:rsid w:val="32ED7F14"/>
    <w:rsid w:val="32F407F7"/>
    <w:rsid w:val="32FB04AD"/>
    <w:rsid w:val="32FB8809"/>
    <w:rsid w:val="32FD2FAD"/>
    <w:rsid w:val="32FE14B0"/>
    <w:rsid w:val="32FFDFFC"/>
    <w:rsid w:val="332759C7"/>
    <w:rsid w:val="33371B15"/>
    <w:rsid w:val="333BF6DD"/>
    <w:rsid w:val="335F4722"/>
    <w:rsid w:val="335F6053"/>
    <w:rsid w:val="337A2D74"/>
    <w:rsid w:val="337BFAD6"/>
    <w:rsid w:val="337E42BF"/>
    <w:rsid w:val="337FF0D0"/>
    <w:rsid w:val="3399066A"/>
    <w:rsid w:val="339F7B2A"/>
    <w:rsid w:val="33ADA91A"/>
    <w:rsid w:val="33B3B3D8"/>
    <w:rsid w:val="33B7D2EA"/>
    <w:rsid w:val="33B7DD13"/>
    <w:rsid w:val="33BBBAE1"/>
    <w:rsid w:val="33BE77BD"/>
    <w:rsid w:val="33BE9517"/>
    <w:rsid w:val="33D6B02C"/>
    <w:rsid w:val="33D8458C"/>
    <w:rsid w:val="33DBE25C"/>
    <w:rsid w:val="33DF7337"/>
    <w:rsid w:val="33E3B468"/>
    <w:rsid w:val="33EAD625"/>
    <w:rsid w:val="33EB2FD4"/>
    <w:rsid w:val="33EECC80"/>
    <w:rsid w:val="33F54B76"/>
    <w:rsid w:val="33F7529E"/>
    <w:rsid w:val="33F7E9AC"/>
    <w:rsid w:val="33F9CFF6"/>
    <w:rsid w:val="33FA530B"/>
    <w:rsid w:val="33FAE2E1"/>
    <w:rsid w:val="33FB176A"/>
    <w:rsid w:val="33FBDA4A"/>
    <w:rsid w:val="33FC677C"/>
    <w:rsid w:val="33FCBFC1"/>
    <w:rsid w:val="33FD936E"/>
    <w:rsid w:val="33FEBF44"/>
    <w:rsid w:val="33FF2D80"/>
    <w:rsid w:val="33FF3C98"/>
    <w:rsid w:val="33FF45FA"/>
    <w:rsid w:val="33FF65C0"/>
    <w:rsid w:val="33FFC95A"/>
    <w:rsid w:val="33FFEBA3"/>
    <w:rsid w:val="342BE583"/>
    <w:rsid w:val="342DB024"/>
    <w:rsid w:val="345B499A"/>
    <w:rsid w:val="345DFB66"/>
    <w:rsid w:val="348F525C"/>
    <w:rsid w:val="349353EE"/>
    <w:rsid w:val="349E59D3"/>
    <w:rsid w:val="34AF8FE9"/>
    <w:rsid w:val="34BDB7A3"/>
    <w:rsid w:val="34BECA4B"/>
    <w:rsid w:val="34D7BFCD"/>
    <w:rsid w:val="34DFF8C0"/>
    <w:rsid w:val="34E718A2"/>
    <w:rsid w:val="34F7CAD4"/>
    <w:rsid w:val="34FB8A13"/>
    <w:rsid w:val="34FE253E"/>
    <w:rsid w:val="35198C83"/>
    <w:rsid w:val="351E98CA"/>
    <w:rsid w:val="354FC0DE"/>
    <w:rsid w:val="35577CCF"/>
    <w:rsid w:val="355B57FE"/>
    <w:rsid w:val="355F03A8"/>
    <w:rsid w:val="355F9FC0"/>
    <w:rsid w:val="3564AB8B"/>
    <w:rsid w:val="356F2F28"/>
    <w:rsid w:val="357743C4"/>
    <w:rsid w:val="3577B986"/>
    <w:rsid w:val="357B57E0"/>
    <w:rsid w:val="357CF38A"/>
    <w:rsid w:val="357F08D6"/>
    <w:rsid w:val="357FF253"/>
    <w:rsid w:val="359BF243"/>
    <w:rsid w:val="35A47933"/>
    <w:rsid w:val="35AFF3B9"/>
    <w:rsid w:val="35B502A3"/>
    <w:rsid w:val="35B7077F"/>
    <w:rsid w:val="35BFACB7"/>
    <w:rsid w:val="35BFF452"/>
    <w:rsid w:val="35C3E796"/>
    <w:rsid w:val="35C79458"/>
    <w:rsid w:val="35CFB18B"/>
    <w:rsid w:val="35CFDB5B"/>
    <w:rsid w:val="35D3CB51"/>
    <w:rsid w:val="35D7AC59"/>
    <w:rsid w:val="35D9BCC1"/>
    <w:rsid w:val="35DB8F97"/>
    <w:rsid w:val="35DE0283"/>
    <w:rsid w:val="35DF70B7"/>
    <w:rsid w:val="35E26929"/>
    <w:rsid w:val="35E7186F"/>
    <w:rsid w:val="35EFA5D0"/>
    <w:rsid w:val="35F3E05A"/>
    <w:rsid w:val="35F4F85B"/>
    <w:rsid w:val="35F63A76"/>
    <w:rsid w:val="35F65F1C"/>
    <w:rsid w:val="35F8792B"/>
    <w:rsid w:val="35FB7BCA"/>
    <w:rsid w:val="35FDF237"/>
    <w:rsid w:val="35FE3336"/>
    <w:rsid w:val="35FE653B"/>
    <w:rsid w:val="35FF21B2"/>
    <w:rsid w:val="36338427"/>
    <w:rsid w:val="36354BB4"/>
    <w:rsid w:val="365DF9C5"/>
    <w:rsid w:val="365E1F6D"/>
    <w:rsid w:val="366EFDA8"/>
    <w:rsid w:val="3679B7A2"/>
    <w:rsid w:val="367D57F7"/>
    <w:rsid w:val="367E696F"/>
    <w:rsid w:val="367F00DA"/>
    <w:rsid w:val="368B3380"/>
    <w:rsid w:val="368F3380"/>
    <w:rsid w:val="368F4B2B"/>
    <w:rsid w:val="369B6F25"/>
    <w:rsid w:val="36AF334D"/>
    <w:rsid w:val="36B5227C"/>
    <w:rsid w:val="36B6930C"/>
    <w:rsid w:val="36BBF7E6"/>
    <w:rsid w:val="36BF7121"/>
    <w:rsid w:val="36BFD2AC"/>
    <w:rsid w:val="36C73762"/>
    <w:rsid w:val="36CF6654"/>
    <w:rsid w:val="36DF3D4B"/>
    <w:rsid w:val="36E78595"/>
    <w:rsid w:val="36E7B97E"/>
    <w:rsid w:val="36EADB14"/>
    <w:rsid w:val="36EAE6FD"/>
    <w:rsid w:val="36EB7226"/>
    <w:rsid w:val="36EF6533"/>
    <w:rsid w:val="36F9E49D"/>
    <w:rsid w:val="36FB97D9"/>
    <w:rsid w:val="36FD2D0B"/>
    <w:rsid w:val="36FD629D"/>
    <w:rsid w:val="36FDEBBE"/>
    <w:rsid w:val="36FE5617"/>
    <w:rsid w:val="36FEB68E"/>
    <w:rsid w:val="36FEF8D8"/>
    <w:rsid w:val="36FF52C1"/>
    <w:rsid w:val="36FF5C65"/>
    <w:rsid w:val="36FFBE98"/>
    <w:rsid w:val="36FFCF62"/>
    <w:rsid w:val="36FFE9A0"/>
    <w:rsid w:val="371BAD0D"/>
    <w:rsid w:val="372D7352"/>
    <w:rsid w:val="372F204B"/>
    <w:rsid w:val="372F8230"/>
    <w:rsid w:val="3733CAFF"/>
    <w:rsid w:val="3739BA7F"/>
    <w:rsid w:val="373B9905"/>
    <w:rsid w:val="373E3EBE"/>
    <w:rsid w:val="373F12EF"/>
    <w:rsid w:val="374D9416"/>
    <w:rsid w:val="3751906A"/>
    <w:rsid w:val="37577EF1"/>
    <w:rsid w:val="37614487"/>
    <w:rsid w:val="37685956"/>
    <w:rsid w:val="376BB9C1"/>
    <w:rsid w:val="376BDFF4"/>
    <w:rsid w:val="376E8012"/>
    <w:rsid w:val="376F0222"/>
    <w:rsid w:val="376F4348"/>
    <w:rsid w:val="3772E359"/>
    <w:rsid w:val="37762885"/>
    <w:rsid w:val="3777019E"/>
    <w:rsid w:val="37773485"/>
    <w:rsid w:val="3777E969"/>
    <w:rsid w:val="3777F59D"/>
    <w:rsid w:val="3778B4BE"/>
    <w:rsid w:val="377C3EE4"/>
    <w:rsid w:val="377C4DBE"/>
    <w:rsid w:val="377D733B"/>
    <w:rsid w:val="377E1BAD"/>
    <w:rsid w:val="377F16BE"/>
    <w:rsid w:val="377F3E64"/>
    <w:rsid w:val="377F8D7D"/>
    <w:rsid w:val="377F95F1"/>
    <w:rsid w:val="377FA592"/>
    <w:rsid w:val="377FF142"/>
    <w:rsid w:val="3786F84F"/>
    <w:rsid w:val="37928159"/>
    <w:rsid w:val="379B9D49"/>
    <w:rsid w:val="379C3070"/>
    <w:rsid w:val="379E9024"/>
    <w:rsid w:val="379F6FBA"/>
    <w:rsid w:val="379FFF78"/>
    <w:rsid w:val="37A7E0D2"/>
    <w:rsid w:val="37AB0EA8"/>
    <w:rsid w:val="37AF614D"/>
    <w:rsid w:val="37AF73EA"/>
    <w:rsid w:val="37B794DC"/>
    <w:rsid w:val="37BA2B10"/>
    <w:rsid w:val="37BB7434"/>
    <w:rsid w:val="37BBEA6F"/>
    <w:rsid w:val="37BC0B3A"/>
    <w:rsid w:val="37BCA771"/>
    <w:rsid w:val="37BE606F"/>
    <w:rsid w:val="37BEA98C"/>
    <w:rsid w:val="37BF19C6"/>
    <w:rsid w:val="37BF32D4"/>
    <w:rsid w:val="37BF9444"/>
    <w:rsid w:val="37BFADDB"/>
    <w:rsid w:val="37BFD386"/>
    <w:rsid w:val="37BFDB76"/>
    <w:rsid w:val="37BFF1F1"/>
    <w:rsid w:val="37C226D8"/>
    <w:rsid w:val="37CDE13B"/>
    <w:rsid w:val="37CDE352"/>
    <w:rsid w:val="37CF74E8"/>
    <w:rsid w:val="37D2B1D9"/>
    <w:rsid w:val="37D3ACED"/>
    <w:rsid w:val="37D779AC"/>
    <w:rsid w:val="37DCDB99"/>
    <w:rsid w:val="37DD265E"/>
    <w:rsid w:val="37DF1364"/>
    <w:rsid w:val="37DF1CF5"/>
    <w:rsid w:val="37DF3D8A"/>
    <w:rsid w:val="37DF672A"/>
    <w:rsid w:val="37DF6D98"/>
    <w:rsid w:val="37DFD13D"/>
    <w:rsid w:val="37DFF04C"/>
    <w:rsid w:val="37E53C3A"/>
    <w:rsid w:val="37E5C4C0"/>
    <w:rsid w:val="37E714F6"/>
    <w:rsid w:val="37E734B8"/>
    <w:rsid w:val="37E7A961"/>
    <w:rsid w:val="37ED93C4"/>
    <w:rsid w:val="37EE1C90"/>
    <w:rsid w:val="37EE2EDA"/>
    <w:rsid w:val="37EE3DD4"/>
    <w:rsid w:val="37EED328"/>
    <w:rsid w:val="37EF5EBA"/>
    <w:rsid w:val="37EF9719"/>
    <w:rsid w:val="37EFBFF3"/>
    <w:rsid w:val="37EFF24B"/>
    <w:rsid w:val="37F05379"/>
    <w:rsid w:val="37F371EF"/>
    <w:rsid w:val="37F632FB"/>
    <w:rsid w:val="37F7051A"/>
    <w:rsid w:val="37F73655"/>
    <w:rsid w:val="37F7DA7C"/>
    <w:rsid w:val="37F7DB10"/>
    <w:rsid w:val="37FA3994"/>
    <w:rsid w:val="37FAA2C0"/>
    <w:rsid w:val="37FAD7A7"/>
    <w:rsid w:val="37FB4510"/>
    <w:rsid w:val="37FB6247"/>
    <w:rsid w:val="37FB90BF"/>
    <w:rsid w:val="37FBE773"/>
    <w:rsid w:val="37FD5BFC"/>
    <w:rsid w:val="37FD7239"/>
    <w:rsid w:val="37FD81A0"/>
    <w:rsid w:val="37FD8A75"/>
    <w:rsid w:val="37FDFACF"/>
    <w:rsid w:val="37FE6E7A"/>
    <w:rsid w:val="37FEB9A5"/>
    <w:rsid w:val="37FEC577"/>
    <w:rsid w:val="37FEDA90"/>
    <w:rsid w:val="37FF1A6E"/>
    <w:rsid w:val="37FF2768"/>
    <w:rsid w:val="37FF49D4"/>
    <w:rsid w:val="37FF5675"/>
    <w:rsid w:val="37FF5BCA"/>
    <w:rsid w:val="37FF7226"/>
    <w:rsid w:val="37FF8184"/>
    <w:rsid w:val="37FFAE40"/>
    <w:rsid w:val="37FFCBBD"/>
    <w:rsid w:val="37FFDF1D"/>
    <w:rsid w:val="37FFE8BA"/>
    <w:rsid w:val="384F689D"/>
    <w:rsid w:val="387E6CD5"/>
    <w:rsid w:val="387F9EE2"/>
    <w:rsid w:val="389489E9"/>
    <w:rsid w:val="389F924A"/>
    <w:rsid w:val="38B99356"/>
    <w:rsid w:val="38BB64C6"/>
    <w:rsid w:val="38CF58BA"/>
    <w:rsid w:val="38DB2DD5"/>
    <w:rsid w:val="38DB68EB"/>
    <w:rsid w:val="38DD867F"/>
    <w:rsid w:val="38EB397C"/>
    <w:rsid w:val="38EB6A17"/>
    <w:rsid w:val="38ED407E"/>
    <w:rsid w:val="38EFD07E"/>
    <w:rsid w:val="38F64713"/>
    <w:rsid w:val="38F788D0"/>
    <w:rsid w:val="38FF05DA"/>
    <w:rsid w:val="39376660"/>
    <w:rsid w:val="393CF031"/>
    <w:rsid w:val="393F3147"/>
    <w:rsid w:val="394C54D8"/>
    <w:rsid w:val="394F48DF"/>
    <w:rsid w:val="394FD7A7"/>
    <w:rsid w:val="395798CB"/>
    <w:rsid w:val="395923C8"/>
    <w:rsid w:val="395E4566"/>
    <w:rsid w:val="3966D422"/>
    <w:rsid w:val="397D7FA1"/>
    <w:rsid w:val="397E51E7"/>
    <w:rsid w:val="397F55BE"/>
    <w:rsid w:val="397F7CEB"/>
    <w:rsid w:val="397FD5C7"/>
    <w:rsid w:val="399BD85E"/>
    <w:rsid w:val="39AA5D63"/>
    <w:rsid w:val="39B27583"/>
    <w:rsid w:val="39B9B1C5"/>
    <w:rsid w:val="39BB9EF6"/>
    <w:rsid w:val="39BD19B6"/>
    <w:rsid w:val="39BF3F71"/>
    <w:rsid w:val="39BFDF1A"/>
    <w:rsid w:val="39C36D9C"/>
    <w:rsid w:val="39C70BB7"/>
    <w:rsid w:val="39D60C20"/>
    <w:rsid w:val="39DB117D"/>
    <w:rsid w:val="39DF6A04"/>
    <w:rsid w:val="39F31824"/>
    <w:rsid w:val="39F3D151"/>
    <w:rsid w:val="39F7280F"/>
    <w:rsid w:val="39F7F2E3"/>
    <w:rsid w:val="39FD04FB"/>
    <w:rsid w:val="39FD1373"/>
    <w:rsid w:val="39FD98EE"/>
    <w:rsid w:val="39FDB79F"/>
    <w:rsid w:val="39FF331F"/>
    <w:rsid w:val="39FF8CC2"/>
    <w:rsid w:val="39FFA56B"/>
    <w:rsid w:val="39FFAD8D"/>
    <w:rsid w:val="3A3F9033"/>
    <w:rsid w:val="3A3FA427"/>
    <w:rsid w:val="3A594B01"/>
    <w:rsid w:val="3A5B7B4A"/>
    <w:rsid w:val="3A5D44C2"/>
    <w:rsid w:val="3A6979BC"/>
    <w:rsid w:val="3A6B0A60"/>
    <w:rsid w:val="3A7394CD"/>
    <w:rsid w:val="3A7B9163"/>
    <w:rsid w:val="3A7D4214"/>
    <w:rsid w:val="3A7F34A1"/>
    <w:rsid w:val="3A7FE4F3"/>
    <w:rsid w:val="3A87C4A5"/>
    <w:rsid w:val="3A96D2E6"/>
    <w:rsid w:val="3A9F930D"/>
    <w:rsid w:val="3A9FABA6"/>
    <w:rsid w:val="3AB77C7A"/>
    <w:rsid w:val="3ABE12FB"/>
    <w:rsid w:val="3ABF3447"/>
    <w:rsid w:val="3ABF6205"/>
    <w:rsid w:val="3ABF63A6"/>
    <w:rsid w:val="3ABFDAA7"/>
    <w:rsid w:val="3AC4D68E"/>
    <w:rsid w:val="3ACDB4D9"/>
    <w:rsid w:val="3ACE7308"/>
    <w:rsid w:val="3AD25B41"/>
    <w:rsid w:val="3AD4BEEB"/>
    <w:rsid w:val="3ADB6187"/>
    <w:rsid w:val="3ADC562B"/>
    <w:rsid w:val="3ADF77C4"/>
    <w:rsid w:val="3AEB7259"/>
    <w:rsid w:val="3AEC504D"/>
    <w:rsid w:val="3AEE756C"/>
    <w:rsid w:val="3AF32AB6"/>
    <w:rsid w:val="3AF3DCEC"/>
    <w:rsid w:val="3AF61370"/>
    <w:rsid w:val="3AF720FA"/>
    <w:rsid w:val="3AF77196"/>
    <w:rsid w:val="3AF9B906"/>
    <w:rsid w:val="3AFB0584"/>
    <w:rsid w:val="3AFD9928"/>
    <w:rsid w:val="3AFF004A"/>
    <w:rsid w:val="3AFF1ADF"/>
    <w:rsid w:val="3AFF42FA"/>
    <w:rsid w:val="3AFF90E6"/>
    <w:rsid w:val="3AFF917B"/>
    <w:rsid w:val="3AFFB17B"/>
    <w:rsid w:val="3B1F3202"/>
    <w:rsid w:val="3B277F43"/>
    <w:rsid w:val="3B2ED66F"/>
    <w:rsid w:val="3B37766A"/>
    <w:rsid w:val="3B3D4F25"/>
    <w:rsid w:val="3B3F6387"/>
    <w:rsid w:val="3B3F9614"/>
    <w:rsid w:val="3B4B7BAF"/>
    <w:rsid w:val="3B55F4E2"/>
    <w:rsid w:val="3B55FD33"/>
    <w:rsid w:val="3B5F9DE1"/>
    <w:rsid w:val="3B675FA8"/>
    <w:rsid w:val="3B6B99CC"/>
    <w:rsid w:val="3B71FDA0"/>
    <w:rsid w:val="3B73931C"/>
    <w:rsid w:val="3B760CBC"/>
    <w:rsid w:val="3B771078"/>
    <w:rsid w:val="3B790E59"/>
    <w:rsid w:val="3B7B2BA0"/>
    <w:rsid w:val="3B7B588F"/>
    <w:rsid w:val="3B7BE394"/>
    <w:rsid w:val="3B7DF939"/>
    <w:rsid w:val="3B7E99FB"/>
    <w:rsid w:val="3B7EF272"/>
    <w:rsid w:val="3B7FDA03"/>
    <w:rsid w:val="3B7FF5D3"/>
    <w:rsid w:val="3B876834"/>
    <w:rsid w:val="3B89AC98"/>
    <w:rsid w:val="3B8FFE96"/>
    <w:rsid w:val="3B916161"/>
    <w:rsid w:val="3B933430"/>
    <w:rsid w:val="3B94D3E4"/>
    <w:rsid w:val="3B97B6B1"/>
    <w:rsid w:val="3B9E5A91"/>
    <w:rsid w:val="3B9F509C"/>
    <w:rsid w:val="3B9F60B5"/>
    <w:rsid w:val="3BA94214"/>
    <w:rsid w:val="3BAA1B8A"/>
    <w:rsid w:val="3BABDCD9"/>
    <w:rsid w:val="3BAF4E3F"/>
    <w:rsid w:val="3BB71F46"/>
    <w:rsid w:val="3BBB3D72"/>
    <w:rsid w:val="3BBDA913"/>
    <w:rsid w:val="3BBDFA7D"/>
    <w:rsid w:val="3BBF329E"/>
    <w:rsid w:val="3BBF4856"/>
    <w:rsid w:val="3BBFA026"/>
    <w:rsid w:val="3BBFC2AA"/>
    <w:rsid w:val="3BBFD7FD"/>
    <w:rsid w:val="3BBFE052"/>
    <w:rsid w:val="3BBFE33E"/>
    <w:rsid w:val="3BC75E07"/>
    <w:rsid w:val="3BC78B29"/>
    <w:rsid w:val="3BCB57EB"/>
    <w:rsid w:val="3BCD94F8"/>
    <w:rsid w:val="3BCFCB58"/>
    <w:rsid w:val="3BD53EF4"/>
    <w:rsid w:val="3BD63A18"/>
    <w:rsid w:val="3BD7EBD9"/>
    <w:rsid w:val="3BDA5CDB"/>
    <w:rsid w:val="3BDBBA80"/>
    <w:rsid w:val="3BDE10E8"/>
    <w:rsid w:val="3BDE1383"/>
    <w:rsid w:val="3BDE318D"/>
    <w:rsid w:val="3BDEA5AD"/>
    <w:rsid w:val="3BDEBCE0"/>
    <w:rsid w:val="3BDF0B42"/>
    <w:rsid w:val="3BDF250C"/>
    <w:rsid w:val="3BDF6B53"/>
    <w:rsid w:val="3BDF7C6A"/>
    <w:rsid w:val="3BDF8B2C"/>
    <w:rsid w:val="3BDFB8BB"/>
    <w:rsid w:val="3BE0E87C"/>
    <w:rsid w:val="3BE4B318"/>
    <w:rsid w:val="3BE70E8C"/>
    <w:rsid w:val="3BE786E5"/>
    <w:rsid w:val="3BE96A61"/>
    <w:rsid w:val="3BEB9232"/>
    <w:rsid w:val="3BEBDADD"/>
    <w:rsid w:val="3BEE4CC9"/>
    <w:rsid w:val="3BEF01CD"/>
    <w:rsid w:val="3BEF0FCC"/>
    <w:rsid w:val="3BEFC0D9"/>
    <w:rsid w:val="3BEFD054"/>
    <w:rsid w:val="3BF32EDE"/>
    <w:rsid w:val="3BF368CF"/>
    <w:rsid w:val="3BF387A4"/>
    <w:rsid w:val="3BF5C21D"/>
    <w:rsid w:val="3BF5F572"/>
    <w:rsid w:val="3BF6437A"/>
    <w:rsid w:val="3BF70DA6"/>
    <w:rsid w:val="3BF71257"/>
    <w:rsid w:val="3BF73F08"/>
    <w:rsid w:val="3BF76C31"/>
    <w:rsid w:val="3BF7F07B"/>
    <w:rsid w:val="3BFAAC1F"/>
    <w:rsid w:val="3BFB1351"/>
    <w:rsid w:val="3BFBD025"/>
    <w:rsid w:val="3BFC1AB8"/>
    <w:rsid w:val="3BFC1EC9"/>
    <w:rsid w:val="3BFD365D"/>
    <w:rsid w:val="3BFD4CF8"/>
    <w:rsid w:val="3BFD4FEC"/>
    <w:rsid w:val="3BFD5419"/>
    <w:rsid w:val="3BFDC78A"/>
    <w:rsid w:val="3BFDD86E"/>
    <w:rsid w:val="3BFE2E0C"/>
    <w:rsid w:val="3BFEA659"/>
    <w:rsid w:val="3BFEA959"/>
    <w:rsid w:val="3BFEB6A5"/>
    <w:rsid w:val="3BFF0121"/>
    <w:rsid w:val="3BFF157E"/>
    <w:rsid w:val="3BFF58E1"/>
    <w:rsid w:val="3BFF71EB"/>
    <w:rsid w:val="3BFF774C"/>
    <w:rsid w:val="3BFF7A86"/>
    <w:rsid w:val="3BFFB2B3"/>
    <w:rsid w:val="3BFFBDD5"/>
    <w:rsid w:val="3C1D56BF"/>
    <w:rsid w:val="3C1EFC02"/>
    <w:rsid w:val="3C3E97FC"/>
    <w:rsid w:val="3C3FC646"/>
    <w:rsid w:val="3C4D8AFE"/>
    <w:rsid w:val="3C5A9783"/>
    <w:rsid w:val="3C5BB06E"/>
    <w:rsid w:val="3C5D74AD"/>
    <w:rsid w:val="3C5F4954"/>
    <w:rsid w:val="3C5F61AB"/>
    <w:rsid w:val="3C6377F4"/>
    <w:rsid w:val="3C6E1D76"/>
    <w:rsid w:val="3C6FA714"/>
    <w:rsid w:val="3C73D4D6"/>
    <w:rsid w:val="3C77EF6A"/>
    <w:rsid w:val="3C7911C7"/>
    <w:rsid w:val="3C7CA961"/>
    <w:rsid w:val="3C8BFDD7"/>
    <w:rsid w:val="3C97A684"/>
    <w:rsid w:val="3CAEE50F"/>
    <w:rsid w:val="3CB77C08"/>
    <w:rsid w:val="3CB7E401"/>
    <w:rsid w:val="3CBB76FE"/>
    <w:rsid w:val="3CBE3202"/>
    <w:rsid w:val="3CBFCB6C"/>
    <w:rsid w:val="3CC3AA3B"/>
    <w:rsid w:val="3CCA79C3"/>
    <w:rsid w:val="3CCB11CB"/>
    <w:rsid w:val="3CD33A7E"/>
    <w:rsid w:val="3CDFCBCD"/>
    <w:rsid w:val="3CED372B"/>
    <w:rsid w:val="3CEE3E51"/>
    <w:rsid w:val="3CF65069"/>
    <w:rsid w:val="3CFBE12C"/>
    <w:rsid w:val="3CFDEFC7"/>
    <w:rsid w:val="3CFE7E27"/>
    <w:rsid w:val="3CFEA9C6"/>
    <w:rsid w:val="3CFF4183"/>
    <w:rsid w:val="3CFFB6BD"/>
    <w:rsid w:val="3CFFC157"/>
    <w:rsid w:val="3CFFF252"/>
    <w:rsid w:val="3D1FECCF"/>
    <w:rsid w:val="3D2BE868"/>
    <w:rsid w:val="3D37B0DB"/>
    <w:rsid w:val="3D37CD09"/>
    <w:rsid w:val="3D3B74D4"/>
    <w:rsid w:val="3D3E099D"/>
    <w:rsid w:val="3D3FE665"/>
    <w:rsid w:val="3D474DED"/>
    <w:rsid w:val="3D479CC4"/>
    <w:rsid w:val="3D55C7C0"/>
    <w:rsid w:val="3D579C09"/>
    <w:rsid w:val="3D57FB3C"/>
    <w:rsid w:val="3D5E38D8"/>
    <w:rsid w:val="3D5FF436"/>
    <w:rsid w:val="3D64E617"/>
    <w:rsid w:val="3D66FB73"/>
    <w:rsid w:val="3D67B9EF"/>
    <w:rsid w:val="3D686B11"/>
    <w:rsid w:val="3D6F0BC2"/>
    <w:rsid w:val="3D738A14"/>
    <w:rsid w:val="3D73C6DE"/>
    <w:rsid w:val="3D73CE03"/>
    <w:rsid w:val="3D745913"/>
    <w:rsid w:val="3D757719"/>
    <w:rsid w:val="3D76CC81"/>
    <w:rsid w:val="3D778660"/>
    <w:rsid w:val="3D77A31A"/>
    <w:rsid w:val="3D7B6C2A"/>
    <w:rsid w:val="3D7B722D"/>
    <w:rsid w:val="3D7BAB7F"/>
    <w:rsid w:val="3D7D473A"/>
    <w:rsid w:val="3D7D4CA6"/>
    <w:rsid w:val="3D7D8C26"/>
    <w:rsid w:val="3D7E06F2"/>
    <w:rsid w:val="3D7E5FE2"/>
    <w:rsid w:val="3D7EBA80"/>
    <w:rsid w:val="3D7ECBCD"/>
    <w:rsid w:val="3D7ED442"/>
    <w:rsid w:val="3D7F7259"/>
    <w:rsid w:val="3D7FA53C"/>
    <w:rsid w:val="3D7FDE91"/>
    <w:rsid w:val="3D9BBE05"/>
    <w:rsid w:val="3D9BE87C"/>
    <w:rsid w:val="3D9F3110"/>
    <w:rsid w:val="3D9FE99C"/>
    <w:rsid w:val="3D9FFF84"/>
    <w:rsid w:val="3DA42D80"/>
    <w:rsid w:val="3DA7F72A"/>
    <w:rsid w:val="3DA9D294"/>
    <w:rsid w:val="3DAA304D"/>
    <w:rsid w:val="3DAA462C"/>
    <w:rsid w:val="3DACC80A"/>
    <w:rsid w:val="3DAD71EC"/>
    <w:rsid w:val="3DB61718"/>
    <w:rsid w:val="3DB7872F"/>
    <w:rsid w:val="3DB9FBE0"/>
    <w:rsid w:val="3DBA6C87"/>
    <w:rsid w:val="3DBDF514"/>
    <w:rsid w:val="3DBE2ACD"/>
    <w:rsid w:val="3DBE43D8"/>
    <w:rsid w:val="3DBE5438"/>
    <w:rsid w:val="3DBE988C"/>
    <w:rsid w:val="3DBEAB0A"/>
    <w:rsid w:val="3DBECF52"/>
    <w:rsid w:val="3DBED8FA"/>
    <w:rsid w:val="3DBF41B2"/>
    <w:rsid w:val="3DBF4F0E"/>
    <w:rsid w:val="3DBF79BC"/>
    <w:rsid w:val="3DBFC44F"/>
    <w:rsid w:val="3DCA281B"/>
    <w:rsid w:val="3DCCB197"/>
    <w:rsid w:val="3DCF03A8"/>
    <w:rsid w:val="3DCFA8A2"/>
    <w:rsid w:val="3DD2AB7F"/>
    <w:rsid w:val="3DD5B996"/>
    <w:rsid w:val="3DD75A77"/>
    <w:rsid w:val="3DD75ECE"/>
    <w:rsid w:val="3DD788E0"/>
    <w:rsid w:val="3DD81511"/>
    <w:rsid w:val="3DDB7B84"/>
    <w:rsid w:val="3DDBBA7C"/>
    <w:rsid w:val="3DDDAF17"/>
    <w:rsid w:val="3DDF0EE6"/>
    <w:rsid w:val="3DDF1C84"/>
    <w:rsid w:val="3DDF361F"/>
    <w:rsid w:val="3DDF7E75"/>
    <w:rsid w:val="3DDF887A"/>
    <w:rsid w:val="3DDFA307"/>
    <w:rsid w:val="3DDFD546"/>
    <w:rsid w:val="3DE3BFDC"/>
    <w:rsid w:val="3DE3FFB6"/>
    <w:rsid w:val="3DE5B996"/>
    <w:rsid w:val="3DE5C97D"/>
    <w:rsid w:val="3DE76F74"/>
    <w:rsid w:val="3DE78ED8"/>
    <w:rsid w:val="3DECA179"/>
    <w:rsid w:val="3DED709C"/>
    <w:rsid w:val="3DEE001F"/>
    <w:rsid w:val="3DEF0D0A"/>
    <w:rsid w:val="3DEF3258"/>
    <w:rsid w:val="3DEF5CBF"/>
    <w:rsid w:val="3DEF8064"/>
    <w:rsid w:val="3DEF9DBA"/>
    <w:rsid w:val="3DEFA1DB"/>
    <w:rsid w:val="3DEFAE0E"/>
    <w:rsid w:val="3DEFE124"/>
    <w:rsid w:val="3DEFEA76"/>
    <w:rsid w:val="3DF29507"/>
    <w:rsid w:val="3DF33EF4"/>
    <w:rsid w:val="3DF3EDD5"/>
    <w:rsid w:val="3DF56188"/>
    <w:rsid w:val="3DF71501"/>
    <w:rsid w:val="3DF737BC"/>
    <w:rsid w:val="3DF74FD9"/>
    <w:rsid w:val="3DF7DBD7"/>
    <w:rsid w:val="3DF972AE"/>
    <w:rsid w:val="3DF99A49"/>
    <w:rsid w:val="3DFA61A7"/>
    <w:rsid w:val="3DFB462C"/>
    <w:rsid w:val="3DFB5D8E"/>
    <w:rsid w:val="3DFB6602"/>
    <w:rsid w:val="3DFB7711"/>
    <w:rsid w:val="3DFB86A3"/>
    <w:rsid w:val="3DFB88D4"/>
    <w:rsid w:val="3DFB9DE1"/>
    <w:rsid w:val="3DFBAB16"/>
    <w:rsid w:val="3DFC0375"/>
    <w:rsid w:val="3DFC8EC1"/>
    <w:rsid w:val="3DFC8ED8"/>
    <w:rsid w:val="3DFC9D41"/>
    <w:rsid w:val="3DFCBE05"/>
    <w:rsid w:val="3DFCE89B"/>
    <w:rsid w:val="3DFD52FC"/>
    <w:rsid w:val="3DFD6B24"/>
    <w:rsid w:val="3DFD860A"/>
    <w:rsid w:val="3DFD8877"/>
    <w:rsid w:val="3DFDD6A2"/>
    <w:rsid w:val="3DFDE39C"/>
    <w:rsid w:val="3DFDFF51"/>
    <w:rsid w:val="3DFE890B"/>
    <w:rsid w:val="3DFE9406"/>
    <w:rsid w:val="3DFE9ABE"/>
    <w:rsid w:val="3DFE9FC8"/>
    <w:rsid w:val="3DFEAFF5"/>
    <w:rsid w:val="3DFF09D7"/>
    <w:rsid w:val="3DFF4449"/>
    <w:rsid w:val="3DFF762B"/>
    <w:rsid w:val="3DFF8D7D"/>
    <w:rsid w:val="3DFF9ED6"/>
    <w:rsid w:val="3DFFA45A"/>
    <w:rsid w:val="3DFFB0BC"/>
    <w:rsid w:val="3DFFC3BB"/>
    <w:rsid w:val="3DFFC58B"/>
    <w:rsid w:val="3DFFD70F"/>
    <w:rsid w:val="3DFFD987"/>
    <w:rsid w:val="3DFFE2BD"/>
    <w:rsid w:val="3DFFE573"/>
    <w:rsid w:val="3DFFF14D"/>
    <w:rsid w:val="3DFFFDCB"/>
    <w:rsid w:val="3E17758F"/>
    <w:rsid w:val="3E2D379D"/>
    <w:rsid w:val="3E2FECF6"/>
    <w:rsid w:val="3E3712FB"/>
    <w:rsid w:val="3E3B2082"/>
    <w:rsid w:val="3E3B4DA3"/>
    <w:rsid w:val="3E3B6CA6"/>
    <w:rsid w:val="3E3C5860"/>
    <w:rsid w:val="3E3DB5F2"/>
    <w:rsid w:val="3E3E0975"/>
    <w:rsid w:val="3E3E25F9"/>
    <w:rsid w:val="3E3EB14C"/>
    <w:rsid w:val="3E3F3512"/>
    <w:rsid w:val="3E3F7DD5"/>
    <w:rsid w:val="3E432BC3"/>
    <w:rsid w:val="3E57F4CE"/>
    <w:rsid w:val="3E58BA84"/>
    <w:rsid w:val="3E5BFE7E"/>
    <w:rsid w:val="3E5D21F0"/>
    <w:rsid w:val="3E5E8107"/>
    <w:rsid w:val="3E5E98F2"/>
    <w:rsid w:val="3E5EED0E"/>
    <w:rsid w:val="3E5F78CE"/>
    <w:rsid w:val="3E5F80D9"/>
    <w:rsid w:val="3E64A175"/>
    <w:rsid w:val="3E660898"/>
    <w:rsid w:val="3E6F8B82"/>
    <w:rsid w:val="3E6F99AD"/>
    <w:rsid w:val="3E6FD23B"/>
    <w:rsid w:val="3E736A00"/>
    <w:rsid w:val="3E73990D"/>
    <w:rsid w:val="3E7677DC"/>
    <w:rsid w:val="3E773359"/>
    <w:rsid w:val="3E77B6D8"/>
    <w:rsid w:val="3E77D0C1"/>
    <w:rsid w:val="3E79CD57"/>
    <w:rsid w:val="3E7A744F"/>
    <w:rsid w:val="3E7B1C88"/>
    <w:rsid w:val="3E7B265F"/>
    <w:rsid w:val="3E7B8892"/>
    <w:rsid w:val="3E7B97D1"/>
    <w:rsid w:val="3E7D971E"/>
    <w:rsid w:val="3E7DBE99"/>
    <w:rsid w:val="3E7EFAD3"/>
    <w:rsid w:val="3E7F11CE"/>
    <w:rsid w:val="3E7F5390"/>
    <w:rsid w:val="3E7FA1A8"/>
    <w:rsid w:val="3E7FAE54"/>
    <w:rsid w:val="3E7FC0DE"/>
    <w:rsid w:val="3E859EBB"/>
    <w:rsid w:val="3E897033"/>
    <w:rsid w:val="3E8F940E"/>
    <w:rsid w:val="3E951A3F"/>
    <w:rsid w:val="3E99B3E0"/>
    <w:rsid w:val="3E9ADBE7"/>
    <w:rsid w:val="3E9BA670"/>
    <w:rsid w:val="3EA72CEF"/>
    <w:rsid w:val="3EA78DC7"/>
    <w:rsid w:val="3EA94D0B"/>
    <w:rsid w:val="3EAB32B9"/>
    <w:rsid w:val="3EABD4BE"/>
    <w:rsid w:val="3EADB9A9"/>
    <w:rsid w:val="3EAE5860"/>
    <w:rsid w:val="3EB34CE0"/>
    <w:rsid w:val="3EB394EC"/>
    <w:rsid w:val="3EB7D11E"/>
    <w:rsid w:val="3EB887F9"/>
    <w:rsid w:val="3EB983EC"/>
    <w:rsid w:val="3EB9C564"/>
    <w:rsid w:val="3EBB44C6"/>
    <w:rsid w:val="3EBBEC3F"/>
    <w:rsid w:val="3EBC17E6"/>
    <w:rsid w:val="3EBD4E76"/>
    <w:rsid w:val="3EBDC56C"/>
    <w:rsid w:val="3EBE04E0"/>
    <w:rsid w:val="3EBE34E3"/>
    <w:rsid w:val="3EBF6E18"/>
    <w:rsid w:val="3EBFA622"/>
    <w:rsid w:val="3EBFC785"/>
    <w:rsid w:val="3EBFD508"/>
    <w:rsid w:val="3EC21791"/>
    <w:rsid w:val="3EC76073"/>
    <w:rsid w:val="3ECDF002"/>
    <w:rsid w:val="3ECFB24A"/>
    <w:rsid w:val="3ECFD0B5"/>
    <w:rsid w:val="3ED13341"/>
    <w:rsid w:val="3ED29429"/>
    <w:rsid w:val="3ED3C55C"/>
    <w:rsid w:val="3ED74ADA"/>
    <w:rsid w:val="3EDB3179"/>
    <w:rsid w:val="3EDE727B"/>
    <w:rsid w:val="3EDE8ACF"/>
    <w:rsid w:val="3EDF139B"/>
    <w:rsid w:val="3EDF236A"/>
    <w:rsid w:val="3EDF2CD0"/>
    <w:rsid w:val="3EDF5990"/>
    <w:rsid w:val="3EE3D34C"/>
    <w:rsid w:val="3EE75E1A"/>
    <w:rsid w:val="3EE7FD6A"/>
    <w:rsid w:val="3EE88427"/>
    <w:rsid w:val="3EEA16BA"/>
    <w:rsid w:val="3EEB023E"/>
    <w:rsid w:val="3EEBD39A"/>
    <w:rsid w:val="3EED30F5"/>
    <w:rsid w:val="3EED4DAF"/>
    <w:rsid w:val="3EEE4898"/>
    <w:rsid w:val="3EEECDE8"/>
    <w:rsid w:val="3EEEED02"/>
    <w:rsid w:val="3EEF14D7"/>
    <w:rsid w:val="3EEF2AAA"/>
    <w:rsid w:val="3EEF2FC0"/>
    <w:rsid w:val="3EEFA772"/>
    <w:rsid w:val="3EF12014"/>
    <w:rsid w:val="3EF3BAD2"/>
    <w:rsid w:val="3EF638F0"/>
    <w:rsid w:val="3EF65134"/>
    <w:rsid w:val="3EF7048A"/>
    <w:rsid w:val="3EF70DAA"/>
    <w:rsid w:val="3EF726AD"/>
    <w:rsid w:val="3EF74367"/>
    <w:rsid w:val="3EF76184"/>
    <w:rsid w:val="3EF7A09B"/>
    <w:rsid w:val="3EF7CDB1"/>
    <w:rsid w:val="3EF986B6"/>
    <w:rsid w:val="3EFA7B03"/>
    <w:rsid w:val="3EFA97EC"/>
    <w:rsid w:val="3EFA9AD9"/>
    <w:rsid w:val="3EFAA9BA"/>
    <w:rsid w:val="3EFB05E9"/>
    <w:rsid w:val="3EFB968D"/>
    <w:rsid w:val="3EFBA58A"/>
    <w:rsid w:val="3EFBBAB6"/>
    <w:rsid w:val="3EFBBC8A"/>
    <w:rsid w:val="3EFBCB06"/>
    <w:rsid w:val="3EFBD149"/>
    <w:rsid w:val="3EFC3B40"/>
    <w:rsid w:val="3EFCDBF2"/>
    <w:rsid w:val="3EFD08DA"/>
    <w:rsid w:val="3EFD1612"/>
    <w:rsid w:val="3EFD16FC"/>
    <w:rsid w:val="3EFD2DC2"/>
    <w:rsid w:val="3EFD86C9"/>
    <w:rsid w:val="3EFDCD63"/>
    <w:rsid w:val="3EFDFF74"/>
    <w:rsid w:val="3EFE4602"/>
    <w:rsid w:val="3EFE50D2"/>
    <w:rsid w:val="3EFE65A1"/>
    <w:rsid w:val="3EFEC38C"/>
    <w:rsid w:val="3EFEDEFA"/>
    <w:rsid w:val="3EFF140C"/>
    <w:rsid w:val="3EFF1EA5"/>
    <w:rsid w:val="3EFF1F5D"/>
    <w:rsid w:val="3EFF2448"/>
    <w:rsid w:val="3EFF3078"/>
    <w:rsid w:val="3EFF63A6"/>
    <w:rsid w:val="3EFF6FEC"/>
    <w:rsid w:val="3EFF9823"/>
    <w:rsid w:val="3EFFA3DD"/>
    <w:rsid w:val="3EFFA5B9"/>
    <w:rsid w:val="3EFFBDDA"/>
    <w:rsid w:val="3EFFC83D"/>
    <w:rsid w:val="3EFFD533"/>
    <w:rsid w:val="3EFFEF85"/>
    <w:rsid w:val="3F1B531F"/>
    <w:rsid w:val="3F1F2992"/>
    <w:rsid w:val="3F1FE5D2"/>
    <w:rsid w:val="3F1FE8F1"/>
    <w:rsid w:val="3F25773C"/>
    <w:rsid w:val="3F2631B0"/>
    <w:rsid w:val="3F2A1354"/>
    <w:rsid w:val="3F2BDCF4"/>
    <w:rsid w:val="3F2DEAA9"/>
    <w:rsid w:val="3F2E407E"/>
    <w:rsid w:val="3F2FC5D5"/>
    <w:rsid w:val="3F33C3E5"/>
    <w:rsid w:val="3F35C05D"/>
    <w:rsid w:val="3F375D7E"/>
    <w:rsid w:val="3F37A5E4"/>
    <w:rsid w:val="3F394348"/>
    <w:rsid w:val="3F3B0CA1"/>
    <w:rsid w:val="3F3B25A4"/>
    <w:rsid w:val="3F3BC8A6"/>
    <w:rsid w:val="3F3DA9FD"/>
    <w:rsid w:val="3F3E3D6E"/>
    <w:rsid w:val="3F3E6660"/>
    <w:rsid w:val="3F3E8F8C"/>
    <w:rsid w:val="3F3F04FC"/>
    <w:rsid w:val="3F3F1FB3"/>
    <w:rsid w:val="3F3F8481"/>
    <w:rsid w:val="3F3FC1C8"/>
    <w:rsid w:val="3F3FD95C"/>
    <w:rsid w:val="3F3FF190"/>
    <w:rsid w:val="3F41F761"/>
    <w:rsid w:val="3F471FC2"/>
    <w:rsid w:val="3F479020"/>
    <w:rsid w:val="3F47906E"/>
    <w:rsid w:val="3F4A6F7F"/>
    <w:rsid w:val="3F4B0192"/>
    <w:rsid w:val="3F4C5DA9"/>
    <w:rsid w:val="3F4CAE50"/>
    <w:rsid w:val="3F4F3FB0"/>
    <w:rsid w:val="3F4F4FC9"/>
    <w:rsid w:val="3F4FD7DA"/>
    <w:rsid w:val="3F53EC4B"/>
    <w:rsid w:val="3F578DC0"/>
    <w:rsid w:val="3F57AC36"/>
    <w:rsid w:val="3F57DAE6"/>
    <w:rsid w:val="3F590731"/>
    <w:rsid w:val="3F5B9C67"/>
    <w:rsid w:val="3F5C7075"/>
    <w:rsid w:val="3F5D904E"/>
    <w:rsid w:val="3F5EA9E5"/>
    <w:rsid w:val="3F5EAC1F"/>
    <w:rsid w:val="3F5FFC1A"/>
    <w:rsid w:val="3F67E685"/>
    <w:rsid w:val="3F6B0CCC"/>
    <w:rsid w:val="3F6B63F3"/>
    <w:rsid w:val="3F6BA14E"/>
    <w:rsid w:val="3F6CC868"/>
    <w:rsid w:val="3F6D8107"/>
    <w:rsid w:val="3F6DBDED"/>
    <w:rsid w:val="3F6E6C87"/>
    <w:rsid w:val="3F6F2497"/>
    <w:rsid w:val="3F6F59CF"/>
    <w:rsid w:val="3F6FBD7C"/>
    <w:rsid w:val="3F6FCB74"/>
    <w:rsid w:val="3F6FF2A9"/>
    <w:rsid w:val="3F7202A3"/>
    <w:rsid w:val="3F72EE6D"/>
    <w:rsid w:val="3F732298"/>
    <w:rsid w:val="3F7334CF"/>
    <w:rsid w:val="3F735C81"/>
    <w:rsid w:val="3F7512E7"/>
    <w:rsid w:val="3F758F80"/>
    <w:rsid w:val="3F75A248"/>
    <w:rsid w:val="3F7723A4"/>
    <w:rsid w:val="3F777ACD"/>
    <w:rsid w:val="3F777B1F"/>
    <w:rsid w:val="3F777B45"/>
    <w:rsid w:val="3F79218F"/>
    <w:rsid w:val="3F797985"/>
    <w:rsid w:val="3F79965B"/>
    <w:rsid w:val="3F7B3E5C"/>
    <w:rsid w:val="3F7B7167"/>
    <w:rsid w:val="3F7B7D16"/>
    <w:rsid w:val="3F7B9DD9"/>
    <w:rsid w:val="3F7BA63E"/>
    <w:rsid w:val="3F7BD97F"/>
    <w:rsid w:val="3F7C174E"/>
    <w:rsid w:val="3F7C1D10"/>
    <w:rsid w:val="3F7D6321"/>
    <w:rsid w:val="3F7DBA60"/>
    <w:rsid w:val="3F7DD8DF"/>
    <w:rsid w:val="3F7DDBDB"/>
    <w:rsid w:val="3F7E139B"/>
    <w:rsid w:val="3F7E546E"/>
    <w:rsid w:val="3F7EB150"/>
    <w:rsid w:val="3F7F0549"/>
    <w:rsid w:val="3F7F063F"/>
    <w:rsid w:val="3F7F07B5"/>
    <w:rsid w:val="3F7F0FD8"/>
    <w:rsid w:val="3F7F2C91"/>
    <w:rsid w:val="3F7F38B9"/>
    <w:rsid w:val="3F7F49A1"/>
    <w:rsid w:val="3F7F6964"/>
    <w:rsid w:val="3F7F7699"/>
    <w:rsid w:val="3F7F7CB4"/>
    <w:rsid w:val="3F7F7EA7"/>
    <w:rsid w:val="3F7F885F"/>
    <w:rsid w:val="3F7F8CCD"/>
    <w:rsid w:val="3F7F9290"/>
    <w:rsid w:val="3F7F99C4"/>
    <w:rsid w:val="3F7FC600"/>
    <w:rsid w:val="3F83BEDF"/>
    <w:rsid w:val="3F860FB5"/>
    <w:rsid w:val="3F8EA02A"/>
    <w:rsid w:val="3F8FC013"/>
    <w:rsid w:val="3F9086AA"/>
    <w:rsid w:val="3F973B4D"/>
    <w:rsid w:val="3F9947F5"/>
    <w:rsid w:val="3F9994F8"/>
    <w:rsid w:val="3F9BBCF3"/>
    <w:rsid w:val="3F9CB011"/>
    <w:rsid w:val="3F9D823B"/>
    <w:rsid w:val="3F9DF56E"/>
    <w:rsid w:val="3F9E5A15"/>
    <w:rsid w:val="3F9F08F1"/>
    <w:rsid w:val="3F9F2328"/>
    <w:rsid w:val="3F9F6364"/>
    <w:rsid w:val="3F9F831D"/>
    <w:rsid w:val="3F9FE1A5"/>
    <w:rsid w:val="3F9FF3D8"/>
    <w:rsid w:val="3FA2D28D"/>
    <w:rsid w:val="3FA3CA9D"/>
    <w:rsid w:val="3FA3EC3F"/>
    <w:rsid w:val="3FA75440"/>
    <w:rsid w:val="3FA9E147"/>
    <w:rsid w:val="3FAB3DA5"/>
    <w:rsid w:val="3FAB8BDC"/>
    <w:rsid w:val="3FABDCF0"/>
    <w:rsid w:val="3FAE2DE5"/>
    <w:rsid w:val="3FAEE50A"/>
    <w:rsid w:val="3FAF0783"/>
    <w:rsid w:val="3FAF2B66"/>
    <w:rsid w:val="3FAF4F8A"/>
    <w:rsid w:val="3FAF6494"/>
    <w:rsid w:val="3FAF7268"/>
    <w:rsid w:val="3FAF9B42"/>
    <w:rsid w:val="3FAFA988"/>
    <w:rsid w:val="3FAFCADB"/>
    <w:rsid w:val="3FAFEC20"/>
    <w:rsid w:val="3FB04FCD"/>
    <w:rsid w:val="3FB319FC"/>
    <w:rsid w:val="3FB3EC9C"/>
    <w:rsid w:val="3FB4D204"/>
    <w:rsid w:val="3FB5EFEE"/>
    <w:rsid w:val="3FB63FD3"/>
    <w:rsid w:val="3FB66B3C"/>
    <w:rsid w:val="3FB7055D"/>
    <w:rsid w:val="3FB773A0"/>
    <w:rsid w:val="3FB91E60"/>
    <w:rsid w:val="3FB9D89D"/>
    <w:rsid w:val="3FBA37C0"/>
    <w:rsid w:val="3FBB08D6"/>
    <w:rsid w:val="3FBB5C2F"/>
    <w:rsid w:val="3FBB7342"/>
    <w:rsid w:val="3FBBA5FF"/>
    <w:rsid w:val="3FBBCBE5"/>
    <w:rsid w:val="3FBBF1B3"/>
    <w:rsid w:val="3FBC0E9C"/>
    <w:rsid w:val="3FBC7CA0"/>
    <w:rsid w:val="3FBD2301"/>
    <w:rsid w:val="3FBD2B14"/>
    <w:rsid w:val="3FBD5D2C"/>
    <w:rsid w:val="3FBDF3DD"/>
    <w:rsid w:val="3FBE1B0E"/>
    <w:rsid w:val="3FBEB67E"/>
    <w:rsid w:val="3FBEFFC2"/>
    <w:rsid w:val="3FBF1E50"/>
    <w:rsid w:val="3FBF2024"/>
    <w:rsid w:val="3FBF2C4C"/>
    <w:rsid w:val="3FBF3263"/>
    <w:rsid w:val="3FBF3409"/>
    <w:rsid w:val="3FBF3994"/>
    <w:rsid w:val="3FBF40E0"/>
    <w:rsid w:val="3FBF4C44"/>
    <w:rsid w:val="3FBF6EB5"/>
    <w:rsid w:val="3FBF8ACF"/>
    <w:rsid w:val="3FBF8D18"/>
    <w:rsid w:val="3FBF9741"/>
    <w:rsid w:val="3FBF9827"/>
    <w:rsid w:val="3FBFC94E"/>
    <w:rsid w:val="3FBFCCD6"/>
    <w:rsid w:val="3FBFCFE2"/>
    <w:rsid w:val="3FBFDE4F"/>
    <w:rsid w:val="3FBFDE7D"/>
    <w:rsid w:val="3FBFF478"/>
    <w:rsid w:val="3FC644B2"/>
    <w:rsid w:val="3FC73CE6"/>
    <w:rsid w:val="3FC77826"/>
    <w:rsid w:val="3FC79FC0"/>
    <w:rsid w:val="3FCCA161"/>
    <w:rsid w:val="3FCE267A"/>
    <w:rsid w:val="3FCE644A"/>
    <w:rsid w:val="3FCE72D6"/>
    <w:rsid w:val="3FCF44D5"/>
    <w:rsid w:val="3FCF8603"/>
    <w:rsid w:val="3FCF8A90"/>
    <w:rsid w:val="3FCFA384"/>
    <w:rsid w:val="3FCFB311"/>
    <w:rsid w:val="3FCFEC5A"/>
    <w:rsid w:val="3FD150DE"/>
    <w:rsid w:val="3FD16E8E"/>
    <w:rsid w:val="3FD5CADF"/>
    <w:rsid w:val="3FD5F169"/>
    <w:rsid w:val="3FD5F16D"/>
    <w:rsid w:val="3FD62EBC"/>
    <w:rsid w:val="3FD64A36"/>
    <w:rsid w:val="3FD6D45D"/>
    <w:rsid w:val="3FD70513"/>
    <w:rsid w:val="3FD713E5"/>
    <w:rsid w:val="3FD77013"/>
    <w:rsid w:val="3FD7832D"/>
    <w:rsid w:val="3FD7F90E"/>
    <w:rsid w:val="3FD8B909"/>
    <w:rsid w:val="3FD98F3A"/>
    <w:rsid w:val="3FDB048E"/>
    <w:rsid w:val="3FDB0CCC"/>
    <w:rsid w:val="3FDB8DEA"/>
    <w:rsid w:val="3FDBB707"/>
    <w:rsid w:val="3FDBCD40"/>
    <w:rsid w:val="3FDD0438"/>
    <w:rsid w:val="3FDD3190"/>
    <w:rsid w:val="3FDD3CEA"/>
    <w:rsid w:val="3FDD6058"/>
    <w:rsid w:val="3FDD8012"/>
    <w:rsid w:val="3FDD8A04"/>
    <w:rsid w:val="3FDDB08A"/>
    <w:rsid w:val="3FDDE7E3"/>
    <w:rsid w:val="3FDE1D1C"/>
    <w:rsid w:val="3FDE4C5C"/>
    <w:rsid w:val="3FDE5835"/>
    <w:rsid w:val="3FDEA864"/>
    <w:rsid w:val="3FDEC03E"/>
    <w:rsid w:val="3FDEC1B0"/>
    <w:rsid w:val="3FDED490"/>
    <w:rsid w:val="3FDF0E17"/>
    <w:rsid w:val="3FDF1146"/>
    <w:rsid w:val="3FDF1FC6"/>
    <w:rsid w:val="3FDF2129"/>
    <w:rsid w:val="3FDF62E3"/>
    <w:rsid w:val="3FDF68EB"/>
    <w:rsid w:val="3FDF921F"/>
    <w:rsid w:val="3FDF9B7D"/>
    <w:rsid w:val="3FDFC81D"/>
    <w:rsid w:val="3FDFCC94"/>
    <w:rsid w:val="3FDFE59B"/>
    <w:rsid w:val="3FDFE813"/>
    <w:rsid w:val="3FE206E7"/>
    <w:rsid w:val="3FE26E92"/>
    <w:rsid w:val="3FE308AF"/>
    <w:rsid w:val="3FE53248"/>
    <w:rsid w:val="3FE5A727"/>
    <w:rsid w:val="3FE68E73"/>
    <w:rsid w:val="3FE6D6C5"/>
    <w:rsid w:val="3FE77740"/>
    <w:rsid w:val="3FE780FC"/>
    <w:rsid w:val="3FE78A5A"/>
    <w:rsid w:val="3FE7DC73"/>
    <w:rsid w:val="3FE988B1"/>
    <w:rsid w:val="3FE9B11E"/>
    <w:rsid w:val="3FE9CC69"/>
    <w:rsid w:val="3FEA8D4E"/>
    <w:rsid w:val="3FEB0101"/>
    <w:rsid w:val="3FEB0DD9"/>
    <w:rsid w:val="3FEB13E9"/>
    <w:rsid w:val="3FEB190F"/>
    <w:rsid w:val="3FEB462C"/>
    <w:rsid w:val="3FEB4EB0"/>
    <w:rsid w:val="3FEB51C8"/>
    <w:rsid w:val="3FEB5BE9"/>
    <w:rsid w:val="3FEBDBEB"/>
    <w:rsid w:val="3FEBE560"/>
    <w:rsid w:val="3FED5E36"/>
    <w:rsid w:val="3FED71A1"/>
    <w:rsid w:val="3FED7BAB"/>
    <w:rsid w:val="3FED923A"/>
    <w:rsid w:val="3FEDB2EA"/>
    <w:rsid w:val="3FEDE82E"/>
    <w:rsid w:val="3FEDFF59"/>
    <w:rsid w:val="3FEE51F6"/>
    <w:rsid w:val="3FEE86DD"/>
    <w:rsid w:val="3FEE9546"/>
    <w:rsid w:val="3FEEF29D"/>
    <w:rsid w:val="3FEEF8B1"/>
    <w:rsid w:val="3FEF17DB"/>
    <w:rsid w:val="3FEF1F00"/>
    <w:rsid w:val="3FEF3EF4"/>
    <w:rsid w:val="3FEF42F2"/>
    <w:rsid w:val="3FEF593E"/>
    <w:rsid w:val="3FEF743C"/>
    <w:rsid w:val="3FEF7F2C"/>
    <w:rsid w:val="3FEF80CD"/>
    <w:rsid w:val="3FEF81EA"/>
    <w:rsid w:val="3FEF8442"/>
    <w:rsid w:val="3FEFA4FE"/>
    <w:rsid w:val="3FEFD208"/>
    <w:rsid w:val="3FEFF142"/>
    <w:rsid w:val="3FEFF6AE"/>
    <w:rsid w:val="3FF0C5B9"/>
    <w:rsid w:val="3FF1F7AF"/>
    <w:rsid w:val="3FF26FED"/>
    <w:rsid w:val="3FF30D7B"/>
    <w:rsid w:val="3FF3705A"/>
    <w:rsid w:val="3FF37757"/>
    <w:rsid w:val="3FF39D60"/>
    <w:rsid w:val="3FF39E1F"/>
    <w:rsid w:val="3FF3A550"/>
    <w:rsid w:val="3FF3DF45"/>
    <w:rsid w:val="3FF52EB7"/>
    <w:rsid w:val="3FF54325"/>
    <w:rsid w:val="3FF5AC2A"/>
    <w:rsid w:val="3FF5D4BA"/>
    <w:rsid w:val="3FF5EA73"/>
    <w:rsid w:val="3FF62D32"/>
    <w:rsid w:val="3FF662C4"/>
    <w:rsid w:val="3FF67C7A"/>
    <w:rsid w:val="3FF70B80"/>
    <w:rsid w:val="3FF71016"/>
    <w:rsid w:val="3FF71058"/>
    <w:rsid w:val="3FF71521"/>
    <w:rsid w:val="3FF721F0"/>
    <w:rsid w:val="3FF739CA"/>
    <w:rsid w:val="3FF74C7B"/>
    <w:rsid w:val="3FF75A28"/>
    <w:rsid w:val="3FF760AA"/>
    <w:rsid w:val="3FF76576"/>
    <w:rsid w:val="3FF76686"/>
    <w:rsid w:val="3FF770F2"/>
    <w:rsid w:val="3FF779D3"/>
    <w:rsid w:val="3FF7BBA0"/>
    <w:rsid w:val="3FF7CCCF"/>
    <w:rsid w:val="3FF7DD59"/>
    <w:rsid w:val="3FF7F377"/>
    <w:rsid w:val="3FF7F474"/>
    <w:rsid w:val="3FF7FCE8"/>
    <w:rsid w:val="3FF7FEE3"/>
    <w:rsid w:val="3FF869D5"/>
    <w:rsid w:val="3FF8B5AB"/>
    <w:rsid w:val="3FF963C9"/>
    <w:rsid w:val="3FF9672B"/>
    <w:rsid w:val="3FF983ED"/>
    <w:rsid w:val="3FFA6224"/>
    <w:rsid w:val="3FFA6C96"/>
    <w:rsid w:val="3FFA7C37"/>
    <w:rsid w:val="3FFAC816"/>
    <w:rsid w:val="3FFB1465"/>
    <w:rsid w:val="3FFB18B5"/>
    <w:rsid w:val="3FFB27CD"/>
    <w:rsid w:val="3FFB3975"/>
    <w:rsid w:val="3FFB3FF2"/>
    <w:rsid w:val="3FFB5061"/>
    <w:rsid w:val="3FFB6276"/>
    <w:rsid w:val="3FFB6E67"/>
    <w:rsid w:val="3FFB76FE"/>
    <w:rsid w:val="3FFB8FFD"/>
    <w:rsid w:val="3FFB92FD"/>
    <w:rsid w:val="3FFBAE1E"/>
    <w:rsid w:val="3FFBB22F"/>
    <w:rsid w:val="3FFBCDC0"/>
    <w:rsid w:val="3FFBD3D4"/>
    <w:rsid w:val="3FFBD49B"/>
    <w:rsid w:val="3FFBD939"/>
    <w:rsid w:val="3FFBE134"/>
    <w:rsid w:val="3FFC2796"/>
    <w:rsid w:val="3FFC6D36"/>
    <w:rsid w:val="3FFC73D3"/>
    <w:rsid w:val="3FFCE9B0"/>
    <w:rsid w:val="3FFD099D"/>
    <w:rsid w:val="3FFD15A5"/>
    <w:rsid w:val="3FFD2C77"/>
    <w:rsid w:val="3FFD40BC"/>
    <w:rsid w:val="3FFD6B85"/>
    <w:rsid w:val="3FFD8AD3"/>
    <w:rsid w:val="3FFDA89E"/>
    <w:rsid w:val="3FFDCA63"/>
    <w:rsid w:val="3FFDD660"/>
    <w:rsid w:val="3FFE1612"/>
    <w:rsid w:val="3FFE19F8"/>
    <w:rsid w:val="3FFE1A6A"/>
    <w:rsid w:val="3FFE2B14"/>
    <w:rsid w:val="3FFE5989"/>
    <w:rsid w:val="3FFE5B51"/>
    <w:rsid w:val="3FFE622F"/>
    <w:rsid w:val="3FFE793B"/>
    <w:rsid w:val="3FFE7CC4"/>
    <w:rsid w:val="3FFE7D96"/>
    <w:rsid w:val="3FFE9702"/>
    <w:rsid w:val="3FFEAFB7"/>
    <w:rsid w:val="3FFEE4EF"/>
    <w:rsid w:val="3FFEFF8F"/>
    <w:rsid w:val="3FFF023A"/>
    <w:rsid w:val="3FFF0A25"/>
    <w:rsid w:val="3FFF0B4E"/>
    <w:rsid w:val="3FFF11FA"/>
    <w:rsid w:val="3FFF1EEC"/>
    <w:rsid w:val="3FFF1F8C"/>
    <w:rsid w:val="3FFF23C8"/>
    <w:rsid w:val="3FFF37C8"/>
    <w:rsid w:val="3FFF3AAC"/>
    <w:rsid w:val="3FFF47D6"/>
    <w:rsid w:val="3FFF4902"/>
    <w:rsid w:val="3FFF550A"/>
    <w:rsid w:val="3FFF5A8E"/>
    <w:rsid w:val="3FFF5C62"/>
    <w:rsid w:val="3FFF6788"/>
    <w:rsid w:val="3FFF6F1A"/>
    <w:rsid w:val="3FFF706D"/>
    <w:rsid w:val="3FFF7695"/>
    <w:rsid w:val="3FFF777F"/>
    <w:rsid w:val="3FFF7B90"/>
    <w:rsid w:val="3FFF820C"/>
    <w:rsid w:val="3FFF898B"/>
    <w:rsid w:val="3FFF898F"/>
    <w:rsid w:val="3FFF89E1"/>
    <w:rsid w:val="3FFF8D27"/>
    <w:rsid w:val="3FFF9192"/>
    <w:rsid w:val="3FFF96DB"/>
    <w:rsid w:val="3FFF9B32"/>
    <w:rsid w:val="3FFF9F7E"/>
    <w:rsid w:val="3FFFA83C"/>
    <w:rsid w:val="3FFFA9E1"/>
    <w:rsid w:val="3FFFACAF"/>
    <w:rsid w:val="3FFFACF1"/>
    <w:rsid w:val="3FFFB141"/>
    <w:rsid w:val="3FFFBC30"/>
    <w:rsid w:val="3FFFC3C2"/>
    <w:rsid w:val="3FFFCF5A"/>
    <w:rsid w:val="3FFFD180"/>
    <w:rsid w:val="3FFFD42A"/>
    <w:rsid w:val="3FFFE216"/>
    <w:rsid w:val="3FFFE8CE"/>
    <w:rsid w:val="3FFFE94E"/>
    <w:rsid w:val="3FFFEC0C"/>
    <w:rsid w:val="3FFFF0CD"/>
    <w:rsid w:val="3FFFFAEA"/>
    <w:rsid w:val="3FFFFF1E"/>
    <w:rsid w:val="403FFAEE"/>
    <w:rsid w:val="40DFDDBB"/>
    <w:rsid w:val="41FF1DE2"/>
    <w:rsid w:val="41FFA54C"/>
    <w:rsid w:val="425D3870"/>
    <w:rsid w:val="42DF41F9"/>
    <w:rsid w:val="42F7F057"/>
    <w:rsid w:val="42FF7337"/>
    <w:rsid w:val="43BFDA1A"/>
    <w:rsid w:val="43DB2E13"/>
    <w:rsid w:val="43FF1FB2"/>
    <w:rsid w:val="43FFA539"/>
    <w:rsid w:val="446B56EE"/>
    <w:rsid w:val="447FE82A"/>
    <w:rsid w:val="44FCBFC8"/>
    <w:rsid w:val="44FEA960"/>
    <w:rsid w:val="44FF0A35"/>
    <w:rsid w:val="44FF1277"/>
    <w:rsid w:val="44FF2A6F"/>
    <w:rsid w:val="451774BC"/>
    <w:rsid w:val="453A20EA"/>
    <w:rsid w:val="4594DC4D"/>
    <w:rsid w:val="459F7D83"/>
    <w:rsid w:val="45B7E65A"/>
    <w:rsid w:val="45BB09FF"/>
    <w:rsid w:val="45DB29D4"/>
    <w:rsid w:val="45EF0CDC"/>
    <w:rsid w:val="45EF39BA"/>
    <w:rsid w:val="45EFF556"/>
    <w:rsid w:val="45F3FA07"/>
    <w:rsid w:val="45F50428"/>
    <w:rsid w:val="45F673C0"/>
    <w:rsid w:val="45FE4866"/>
    <w:rsid w:val="45FF55DC"/>
    <w:rsid w:val="45FF7B8B"/>
    <w:rsid w:val="45FFA54B"/>
    <w:rsid w:val="463F0ABE"/>
    <w:rsid w:val="46792F6F"/>
    <w:rsid w:val="467C58F5"/>
    <w:rsid w:val="467E9105"/>
    <w:rsid w:val="467EDB76"/>
    <w:rsid w:val="467F4C2D"/>
    <w:rsid w:val="46B3C231"/>
    <w:rsid w:val="46BFA1E7"/>
    <w:rsid w:val="46CD0C1D"/>
    <w:rsid w:val="46DB020A"/>
    <w:rsid w:val="46DCF1CB"/>
    <w:rsid w:val="46EFC087"/>
    <w:rsid w:val="46F4A5C0"/>
    <w:rsid w:val="46F59030"/>
    <w:rsid w:val="46F7E244"/>
    <w:rsid w:val="46FB0357"/>
    <w:rsid w:val="46FCC37D"/>
    <w:rsid w:val="471740C5"/>
    <w:rsid w:val="471DB081"/>
    <w:rsid w:val="4727CC08"/>
    <w:rsid w:val="474E9897"/>
    <w:rsid w:val="476F7106"/>
    <w:rsid w:val="4774FAC7"/>
    <w:rsid w:val="477728C7"/>
    <w:rsid w:val="477E4A4E"/>
    <w:rsid w:val="477E4E75"/>
    <w:rsid w:val="478DD68B"/>
    <w:rsid w:val="479F665B"/>
    <w:rsid w:val="479FC49D"/>
    <w:rsid w:val="47B67095"/>
    <w:rsid w:val="47B7BFC9"/>
    <w:rsid w:val="47BB6793"/>
    <w:rsid w:val="47BE9F7B"/>
    <w:rsid w:val="47BF7BFD"/>
    <w:rsid w:val="47BFBD46"/>
    <w:rsid w:val="47CE0698"/>
    <w:rsid w:val="47CE5BAF"/>
    <w:rsid w:val="47DABDA7"/>
    <w:rsid w:val="47DB29FF"/>
    <w:rsid w:val="47DDAB5C"/>
    <w:rsid w:val="47DF357F"/>
    <w:rsid w:val="47DF603D"/>
    <w:rsid w:val="47E7CCB8"/>
    <w:rsid w:val="47ECB6DB"/>
    <w:rsid w:val="47EF49AE"/>
    <w:rsid w:val="47EF4A98"/>
    <w:rsid w:val="47EF631E"/>
    <w:rsid w:val="47EF6683"/>
    <w:rsid w:val="47F426A9"/>
    <w:rsid w:val="47F68F98"/>
    <w:rsid w:val="47FA3361"/>
    <w:rsid w:val="47FA55F5"/>
    <w:rsid w:val="47FE65E6"/>
    <w:rsid w:val="47FF2BA8"/>
    <w:rsid w:val="47FFD24F"/>
    <w:rsid w:val="48BD9DE4"/>
    <w:rsid w:val="48F92223"/>
    <w:rsid w:val="48FF2FB9"/>
    <w:rsid w:val="48FFEE8B"/>
    <w:rsid w:val="491FD35C"/>
    <w:rsid w:val="496EC304"/>
    <w:rsid w:val="496F6C44"/>
    <w:rsid w:val="49701EBA"/>
    <w:rsid w:val="497C3887"/>
    <w:rsid w:val="497D0699"/>
    <w:rsid w:val="499E9AB2"/>
    <w:rsid w:val="49BD5FDB"/>
    <w:rsid w:val="49BF059C"/>
    <w:rsid w:val="49DD44B3"/>
    <w:rsid w:val="49DD9BC6"/>
    <w:rsid w:val="49DF740A"/>
    <w:rsid w:val="49DFCEE4"/>
    <w:rsid w:val="49DFE391"/>
    <w:rsid w:val="49EF0868"/>
    <w:rsid w:val="49F5C796"/>
    <w:rsid w:val="49FCA80A"/>
    <w:rsid w:val="49FD7278"/>
    <w:rsid w:val="49FF05AF"/>
    <w:rsid w:val="4A793DBD"/>
    <w:rsid w:val="4A794F9B"/>
    <w:rsid w:val="4A87DCD1"/>
    <w:rsid w:val="4AABC9ED"/>
    <w:rsid w:val="4AC2887B"/>
    <w:rsid w:val="4AD53375"/>
    <w:rsid w:val="4AE0FE3F"/>
    <w:rsid w:val="4AE8EA72"/>
    <w:rsid w:val="4AEEBE1F"/>
    <w:rsid w:val="4AF2C6FA"/>
    <w:rsid w:val="4AFA8189"/>
    <w:rsid w:val="4AFE844E"/>
    <w:rsid w:val="4AFF83D8"/>
    <w:rsid w:val="4B2F1374"/>
    <w:rsid w:val="4B392DA2"/>
    <w:rsid w:val="4B3D5766"/>
    <w:rsid w:val="4B3FE5D2"/>
    <w:rsid w:val="4B5ECDB0"/>
    <w:rsid w:val="4B6F2352"/>
    <w:rsid w:val="4B72C7DC"/>
    <w:rsid w:val="4B7D7AF4"/>
    <w:rsid w:val="4B7F50E2"/>
    <w:rsid w:val="4B7F9541"/>
    <w:rsid w:val="4B7FA680"/>
    <w:rsid w:val="4B7FD68F"/>
    <w:rsid w:val="4BA3F6CA"/>
    <w:rsid w:val="4BA947F8"/>
    <w:rsid w:val="4BAD73C4"/>
    <w:rsid w:val="4BB2CB92"/>
    <w:rsid w:val="4BB710B9"/>
    <w:rsid w:val="4BB74C06"/>
    <w:rsid w:val="4BBC276C"/>
    <w:rsid w:val="4BBF002C"/>
    <w:rsid w:val="4BBF5B61"/>
    <w:rsid w:val="4BCD0018"/>
    <w:rsid w:val="4BDF6E38"/>
    <w:rsid w:val="4BE36742"/>
    <w:rsid w:val="4BE50C7D"/>
    <w:rsid w:val="4BE615DF"/>
    <w:rsid w:val="4BE6B8D6"/>
    <w:rsid w:val="4BEDF92E"/>
    <w:rsid w:val="4BF48114"/>
    <w:rsid w:val="4BFB6238"/>
    <w:rsid w:val="4BFB6FF9"/>
    <w:rsid w:val="4BFC0E70"/>
    <w:rsid w:val="4BFC22BB"/>
    <w:rsid w:val="4BFC48CC"/>
    <w:rsid w:val="4BFC5532"/>
    <w:rsid w:val="4BFD12C9"/>
    <w:rsid w:val="4BFE901F"/>
    <w:rsid w:val="4BFF1548"/>
    <w:rsid w:val="4BFF502F"/>
    <w:rsid w:val="4BFFE5AB"/>
    <w:rsid w:val="4C1D8C0E"/>
    <w:rsid w:val="4C3F5378"/>
    <w:rsid w:val="4C7FC511"/>
    <w:rsid w:val="4C930D12"/>
    <w:rsid w:val="4CBD47F1"/>
    <w:rsid w:val="4CCF6025"/>
    <w:rsid w:val="4CDE313F"/>
    <w:rsid w:val="4CDFFD84"/>
    <w:rsid w:val="4CE71132"/>
    <w:rsid w:val="4CEF4E76"/>
    <w:rsid w:val="4CFBBE91"/>
    <w:rsid w:val="4CFCBB89"/>
    <w:rsid w:val="4CFD3109"/>
    <w:rsid w:val="4CFE01C1"/>
    <w:rsid w:val="4CFE23B9"/>
    <w:rsid w:val="4CFE4272"/>
    <w:rsid w:val="4CFF6364"/>
    <w:rsid w:val="4CFF8B87"/>
    <w:rsid w:val="4D1A7CB1"/>
    <w:rsid w:val="4D1B0B1E"/>
    <w:rsid w:val="4D3EE0ED"/>
    <w:rsid w:val="4D4FA5C5"/>
    <w:rsid w:val="4D580869"/>
    <w:rsid w:val="4D5E318C"/>
    <w:rsid w:val="4D67C6D3"/>
    <w:rsid w:val="4D6B23EE"/>
    <w:rsid w:val="4D6F1607"/>
    <w:rsid w:val="4D7731E2"/>
    <w:rsid w:val="4D7A5F3A"/>
    <w:rsid w:val="4D7DB473"/>
    <w:rsid w:val="4D7E09DC"/>
    <w:rsid w:val="4D7F094E"/>
    <w:rsid w:val="4D7F3CD3"/>
    <w:rsid w:val="4D7F8550"/>
    <w:rsid w:val="4D7FD67E"/>
    <w:rsid w:val="4D86CFFE"/>
    <w:rsid w:val="4D90957D"/>
    <w:rsid w:val="4D9D9A68"/>
    <w:rsid w:val="4DAE5E0F"/>
    <w:rsid w:val="4DBCCDDB"/>
    <w:rsid w:val="4DBD98C3"/>
    <w:rsid w:val="4DBD9A45"/>
    <w:rsid w:val="4DBF4174"/>
    <w:rsid w:val="4DCBDB30"/>
    <w:rsid w:val="4DCDFB66"/>
    <w:rsid w:val="4DDE7EA8"/>
    <w:rsid w:val="4DDE8A3A"/>
    <w:rsid w:val="4DEF0CF7"/>
    <w:rsid w:val="4DEF5870"/>
    <w:rsid w:val="4DEFA3BB"/>
    <w:rsid w:val="4DF5C238"/>
    <w:rsid w:val="4DF6B413"/>
    <w:rsid w:val="4DF72FC4"/>
    <w:rsid w:val="4DF7609A"/>
    <w:rsid w:val="4DF7A078"/>
    <w:rsid w:val="4DF7D17B"/>
    <w:rsid w:val="4DF7F01E"/>
    <w:rsid w:val="4DFAA4C8"/>
    <w:rsid w:val="4DFAB096"/>
    <w:rsid w:val="4DFB0C0D"/>
    <w:rsid w:val="4DFCD4AF"/>
    <w:rsid w:val="4DFF2D3A"/>
    <w:rsid w:val="4DFF968A"/>
    <w:rsid w:val="4DFFAD53"/>
    <w:rsid w:val="4E1B92A4"/>
    <w:rsid w:val="4E376D08"/>
    <w:rsid w:val="4E3B0CB5"/>
    <w:rsid w:val="4E3E02D1"/>
    <w:rsid w:val="4E3F7CAD"/>
    <w:rsid w:val="4E455FDA"/>
    <w:rsid w:val="4E55BF7B"/>
    <w:rsid w:val="4E5FC390"/>
    <w:rsid w:val="4E5FE6F2"/>
    <w:rsid w:val="4E616439"/>
    <w:rsid w:val="4E6FC017"/>
    <w:rsid w:val="4E6FC1F7"/>
    <w:rsid w:val="4E73E450"/>
    <w:rsid w:val="4E754FF7"/>
    <w:rsid w:val="4E7AB748"/>
    <w:rsid w:val="4E7DA2D1"/>
    <w:rsid w:val="4E7FA742"/>
    <w:rsid w:val="4E978FC3"/>
    <w:rsid w:val="4E9F8237"/>
    <w:rsid w:val="4EA3A52D"/>
    <w:rsid w:val="4EA99F44"/>
    <w:rsid w:val="4EACB1CE"/>
    <w:rsid w:val="4EAF5D39"/>
    <w:rsid w:val="4EB61655"/>
    <w:rsid w:val="4EBEB8D6"/>
    <w:rsid w:val="4EBF53B0"/>
    <w:rsid w:val="4EBFB8D3"/>
    <w:rsid w:val="4ECA340D"/>
    <w:rsid w:val="4ED3DDC2"/>
    <w:rsid w:val="4ED77D82"/>
    <w:rsid w:val="4ED8F811"/>
    <w:rsid w:val="4EDD361F"/>
    <w:rsid w:val="4EE65115"/>
    <w:rsid w:val="4EEE4F74"/>
    <w:rsid w:val="4EEF99EE"/>
    <w:rsid w:val="4EEFA87E"/>
    <w:rsid w:val="4EEFF204"/>
    <w:rsid w:val="4EF1E3F5"/>
    <w:rsid w:val="4EF22AE5"/>
    <w:rsid w:val="4EFB57FE"/>
    <w:rsid w:val="4EFBBB09"/>
    <w:rsid w:val="4EFCD34B"/>
    <w:rsid w:val="4EFE032C"/>
    <w:rsid w:val="4EFE82FB"/>
    <w:rsid w:val="4EFEAB1E"/>
    <w:rsid w:val="4EFECDFE"/>
    <w:rsid w:val="4EFEF66B"/>
    <w:rsid w:val="4EFF372B"/>
    <w:rsid w:val="4EFF4783"/>
    <w:rsid w:val="4EFF5362"/>
    <w:rsid w:val="4EFF55D9"/>
    <w:rsid w:val="4EFF6916"/>
    <w:rsid w:val="4EFFCB1E"/>
    <w:rsid w:val="4EFFD301"/>
    <w:rsid w:val="4F0BE672"/>
    <w:rsid w:val="4F27A9D9"/>
    <w:rsid w:val="4F39DD45"/>
    <w:rsid w:val="4F3F51C8"/>
    <w:rsid w:val="4F3F6571"/>
    <w:rsid w:val="4F3F7BA4"/>
    <w:rsid w:val="4F3FE70A"/>
    <w:rsid w:val="4F43DE09"/>
    <w:rsid w:val="4F477B41"/>
    <w:rsid w:val="4F4BB50F"/>
    <w:rsid w:val="4F4D8954"/>
    <w:rsid w:val="4F578863"/>
    <w:rsid w:val="4F5F3B3D"/>
    <w:rsid w:val="4F5F4478"/>
    <w:rsid w:val="4F5FB9A6"/>
    <w:rsid w:val="4F5FDEEE"/>
    <w:rsid w:val="4F639D80"/>
    <w:rsid w:val="4F65C60C"/>
    <w:rsid w:val="4F6CF2B1"/>
    <w:rsid w:val="4F6EB0D0"/>
    <w:rsid w:val="4F6F41BE"/>
    <w:rsid w:val="4F6F53B0"/>
    <w:rsid w:val="4F73911E"/>
    <w:rsid w:val="4F73AD7D"/>
    <w:rsid w:val="4F73CBE4"/>
    <w:rsid w:val="4F754220"/>
    <w:rsid w:val="4F7713D6"/>
    <w:rsid w:val="4F778907"/>
    <w:rsid w:val="4F77C6BA"/>
    <w:rsid w:val="4F77CCA8"/>
    <w:rsid w:val="4F7AB810"/>
    <w:rsid w:val="4F7BFCC5"/>
    <w:rsid w:val="4F7C1267"/>
    <w:rsid w:val="4F7E5920"/>
    <w:rsid w:val="4F7E5FB7"/>
    <w:rsid w:val="4F7ED00A"/>
    <w:rsid w:val="4F7EEFEA"/>
    <w:rsid w:val="4F7F08EA"/>
    <w:rsid w:val="4F7F101A"/>
    <w:rsid w:val="4F7F10E5"/>
    <w:rsid w:val="4F7F1994"/>
    <w:rsid w:val="4F7F1C61"/>
    <w:rsid w:val="4F7F2E2C"/>
    <w:rsid w:val="4F7F5813"/>
    <w:rsid w:val="4F7F59CE"/>
    <w:rsid w:val="4F7F7972"/>
    <w:rsid w:val="4F7FEA8B"/>
    <w:rsid w:val="4F89F6A7"/>
    <w:rsid w:val="4F8C98E6"/>
    <w:rsid w:val="4F8DA20E"/>
    <w:rsid w:val="4F8FDBD8"/>
    <w:rsid w:val="4F996286"/>
    <w:rsid w:val="4F9A7B87"/>
    <w:rsid w:val="4F9DED87"/>
    <w:rsid w:val="4F9E5E78"/>
    <w:rsid w:val="4FA58867"/>
    <w:rsid w:val="4FA7746A"/>
    <w:rsid w:val="4FA7CDA6"/>
    <w:rsid w:val="4FB21F45"/>
    <w:rsid w:val="4FB44F58"/>
    <w:rsid w:val="4FB70487"/>
    <w:rsid w:val="4FB79BA0"/>
    <w:rsid w:val="4FBA8D7A"/>
    <w:rsid w:val="4FBC4CEF"/>
    <w:rsid w:val="4FBD4D3E"/>
    <w:rsid w:val="4FBF1D20"/>
    <w:rsid w:val="4FBF3CC3"/>
    <w:rsid w:val="4FBF59FA"/>
    <w:rsid w:val="4FBF6F3A"/>
    <w:rsid w:val="4FBFED68"/>
    <w:rsid w:val="4FCBA042"/>
    <w:rsid w:val="4FCFC2B6"/>
    <w:rsid w:val="4FD39D13"/>
    <w:rsid w:val="4FD6A162"/>
    <w:rsid w:val="4FD6CE78"/>
    <w:rsid w:val="4FD7343C"/>
    <w:rsid w:val="4FD77FC7"/>
    <w:rsid w:val="4FD8DC39"/>
    <w:rsid w:val="4FDBFFC1"/>
    <w:rsid w:val="4FDD48A9"/>
    <w:rsid w:val="4FDE00DA"/>
    <w:rsid w:val="4FDE0698"/>
    <w:rsid w:val="4FDE09FF"/>
    <w:rsid w:val="4FDE8A24"/>
    <w:rsid w:val="4FDF0B08"/>
    <w:rsid w:val="4FDFC20A"/>
    <w:rsid w:val="4FDFC671"/>
    <w:rsid w:val="4FDFE075"/>
    <w:rsid w:val="4FE7887F"/>
    <w:rsid w:val="4FEC68EA"/>
    <w:rsid w:val="4FEC7D83"/>
    <w:rsid w:val="4FEDB18E"/>
    <w:rsid w:val="4FEDC626"/>
    <w:rsid w:val="4FEDE601"/>
    <w:rsid w:val="4FEE55C6"/>
    <w:rsid w:val="4FEFC283"/>
    <w:rsid w:val="4FF0C147"/>
    <w:rsid w:val="4FF13B8F"/>
    <w:rsid w:val="4FF352CA"/>
    <w:rsid w:val="4FF36808"/>
    <w:rsid w:val="4FF3FA43"/>
    <w:rsid w:val="4FF4E3CF"/>
    <w:rsid w:val="4FF51461"/>
    <w:rsid w:val="4FF59082"/>
    <w:rsid w:val="4FF6E936"/>
    <w:rsid w:val="4FF729F0"/>
    <w:rsid w:val="4FF72E01"/>
    <w:rsid w:val="4FF77590"/>
    <w:rsid w:val="4FF7A491"/>
    <w:rsid w:val="4FF7E2B9"/>
    <w:rsid w:val="4FF7F6AD"/>
    <w:rsid w:val="4FF7F7DB"/>
    <w:rsid w:val="4FF9224A"/>
    <w:rsid w:val="4FF94450"/>
    <w:rsid w:val="4FFA9C73"/>
    <w:rsid w:val="4FFBAD8A"/>
    <w:rsid w:val="4FFBF80C"/>
    <w:rsid w:val="4FFD42B8"/>
    <w:rsid w:val="4FFD7333"/>
    <w:rsid w:val="4FFD8D43"/>
    <w:rsid w:val="4FFE0676"/>
    <w:rsid w:val="4FFE5718"/>
    <w:rsid w:val="4FFE5F13"/>
    <w:rsid w:val="4FFE6269"/>
    <w:rsid w:val="4FFE6BD0"/>
    <w:rsid w:val="4FFEA7BF"/>
    <w:rsid w:val="4FFEC79A"/>
    <w:rsid w:val="4FFF0085"/>
    <w:rsid w:val="4FFF204E"/>
    <w:rsid w:val="4FFF25C6"/>
    <w:rsid w:val="4FFF62F7"/>
    <w:rsid w:val="4FFF7BFD"/>
    <w:rsid w:val="4FFF9D6F"/>
    <w:rsid w:val="4FFFBAED"/>
    <w:rsid w:val="4FFFBC7A"/>
    <w:rsid w:val="4FFFC222"/>
    <w:rsid w:val="4FFFFCC6"/>
    <w:rsid w:val="50ADE25D"/>
    <w:rsid w:val="50AF464C"/>
    <w:rsid w:val="50DA45CE"/>
    <w:rsid w:val="50DC1730"/>
    <w:rsid w:val="50EC1F69"/>
    <w:rsid w:val="50FAE079"/>
    <w:rsid w:val="50FE7D38"/>
    <w:rsid w:val="50FF7EBB"/>
    <w:rsid w:val="51773E78"/>
    <w:rsid w:val="51777503"/>
    <w:rsid w:val="517F468B"/>
    <w:rsid w:val="51936997"/>
    <w:rsid w:val="5197B222"/>
    <w:rsid w:val="51B373EB"/>
    <w:rsid w:val="51B38EEB"/>
    <w:rsid w:val="51B6D922"/>
    <w:rsid w:val="51BD95F6"/>
    <w:rsid w:val="51DB76FA"/>
    <w:rsid w:val="51E8ED8F"/>
    <w:rsid w:val="51F72CC5"/>
    <w:rsid w:val="51FB3061"/>
    <w:rsid w:val="51FB83F9"/>
    <w:rsid w:val="51FBC100"/>
    <w:rsid w:val="51FF6774"/>
    <w:rsid w:val="51FF95D3"/>
    <w:rsid w:val="523CA202"/>
    <w:rsid w:val="52454C50"/>
    <w:rsid w:val="525FA359"/>
    <w:rsid w:val="526212F7"/>
    <w:rsid w:val="52777517"/>
    <w:rsid w:val="527CD39D"/>
    <w:rsid w:val="529D0957"/>
    <w:rsid w:val="529F52E1"/>
    <w:rsid w:val="52AEA302"/>
    <w:rsid w:val="52AF3C7C"/>
    <w:rsid w:val="52BF3C6D"/>
    <w:rsid w:val="52C16547"/>
    <w:rsid w:val="52C611B0"/>
    <w:rsid w:val="52CD5089"/>
    <w:rsid w:val="52DDD123"/>
    <w:rsid w:val="52E60BE6"/>
    <w:rsid w:val="52E7B9E8"/>
    <w:rsid w:val="52EE4B86"/>
    <w:rsid w:val="52EFA6C9"/>
    <w:rsid w:val="52F33BD1"/>
    <w:rsid w:val="52F7B8EF"/>
    <w:rsid w:val="52FAF408"/>
    <w:rsid w:val="52FB3974"/>
    <w:rsid w:val="52FD4F30"/>
    <w:rsid w:val="52FDE63E"/>
    <w:rsid w:val="52FED2B8"/>
    <w:rsid w:val="5326241E"/>
    <w:rsid w:val="535B916C"/>
    <w:rsid w:val="535C3EC1"/>
    <w:rsid w:val="5367E2DC"/>
    <w:rsid w:val="536F239C"/>
    <w:rsid w:val="53727D12"/>
    <w:rsid w:val="537938CC"/>
    <w:rsid w:val="537B984E"/>
    <w:rsid w:val="537D3CC3"/>
    <w:rsid w:val="537DDEC1"/>
    <w:rsid w:val="537F644A"/>
    <w:rsid w:val="537FED4C"/>
    <w:rsid w:val="539BA0B3"/>
    <w:rsid w:val="539D7196"/>
    <w:rsid w:val="539FB192"/>
    <w:rsid w:val="53A53E36"/>
    <w:rsid w:val="53B7508C"/>
    <w:rsid w:val="53BFBABB"/>
    <w:rsid w:val="53C9A272"/>
    <w:rsid w:val="53CF0C5B"/>
    <w:rsid w:val="53D13975"/>
    <w:rsid w:val="53D79A92"/>
    <w:rsid w:val="53DEB520"/>
    <w:rsid w:val="53DF0CD8"/>
    <w:rsid w:val="53DF84E3"/>
    <w:rsid w:val="53E73176"/>
    <w:rsid w:val="53E976F7"/>
    <w:rsid w:val="53EBA02A"/>
    <w:rsid w:val="53EBA159"/>
    <w:rsid w:val="53EBBFF3"/>
    <w:rsid w:val="53ED6331"/>
    <w:rsid w:val="53ED7F1D"/>
    <w:rsid w:val="53EE3F08"/>
    <w:rsid w:val="53EFC979"/>
    <w:rsid w:val="53F5B079"/>
    <w:rsid w:val="53F67192"/>
    <w:rsid w:val="53FB1D43"/>
    <w:rsid w:val="53FB32EF"/>
    <w:rsid w:val="53FB548A"/>
    <w:rsid w:val="53FBFFDE"/>
    <w:rsid w:val="53FCEDEF"/>
    <w:rsid w:val="53FD2C4B"/>
    <w:rsid w:val="53FDAC94"/>
    <w:rsid w:val="53FDDCB6"/>
    <w:rsid w:val="53FE528F"/>
    <w:rsid w:val="53FE9D65"/>
    <w:rsid w:val="53FEE835"/>
    <w:rsid w:val="53FF464B"/>
    <w:rsid w:val="53FF9F31"/>
    <w:rsid w:val="53FFA73F"/>
    <w:rsid w:val="53FFBFD5"/>
    <w:rsid w:val="53FFDB21"/>
    <w:rsid w:val="541F8E76"/>
    <w:rsid w:val="544F976C"/>
    <w:rsid w:val="546E65C3"/>
    <w:rsid w:val="549D7783"/>
    <w:rsid w:val="54B5CB13"/>
    <w:rsid w:val="54BD6F54"/>
    <w:rsid w:val="54C4842F"/>
    <w:rsid w:val="54DFCC47"/>
    <w:rsid w:val="54E70CB9"/>
    <w:rsid w:val="54E8F452"/>
    <w:rsid w:val="54EFE010"/>
    <w:rsid w:val="54F71955"/>
    <w:rsid w:val="54FB97A3"/>
    <w:rsid w:val="54FBBC06"/>
    <w:rsid w:val="54FCFD65"/>
    <w:rsid w:val="54FED36B"/>
    <w:rsid w:val="54FF3613"/>
    <w:rsid w:val="552C61A3"/>
    <w:rsid w:val="5537077A"/>
    <w:rsid w:val="55376D5E"/>
    <w:rsid w:val="553C562E"/>
    <w:rsid w:val="55500DFC"/>
    <w:rsid w:val="555B66ED"/>
    <w:rsid w:val="555F2B07"/>
    <w:rsid w:val="555FE3F9"/>
    <w:rsid w:val="55629082"/>
    <w:rsid w:val="55777095"/>
    <w:rsid w:val="5577C3AC"/>
    <w:rsid w:val="557C1B82"/>
    <w:rsid w:val="557DEC3B"/>
    <w:rsid w:val="557E50FE"/>
    <w:rsid w:val="557E6A7C"/>
    <w:rsid w:val="557F01B6"/>
    <w:rsid w:val="558FE884"/>
    <w:rsid w:val="55A64243"/>
    <w:rsid w:val="55A78370"/>
    <w:rsid w:val="55A7D08D"/>
    <w:rsid w:val="55ABA0BE"/>
    <w:rsid w:val="55AEE9A8"/>
    <w:rsid w:val="55AF0579"/>
    <w:rsid w:val="55B9377A"/>
    <w:rsid w:val="55BF388E"/>
    <w:rsid w:val="55BF70BC"/>
    <w:rsid w:val="55CC77A6"/>
    <w:rsid w:val="55D753BB"/>
    <w:rsid w:val="55DDEFD8"/>
    <w:rsid w:val="55E77500"/>
    <w:rsid w:val="55E7E20F"/>
    <w:rsid w:val="55E7FCB7"/>
    <w:rsid w:val="55EE07EF"/>
    <w:rsid w:val="55EE7388"/>
    <w:rsid w:val="55EED04F"/>
    <w:rsid w:val="55F2C375"/>
    <w:rsid w:val="55F59F11"/>
    <w:rsid w:val="55F5A870"/>
    <w:rsid w:val="55F5B5E3"/>
    <w:rsid w:val="55F7DE05"/>
    <w:rsid w:val="55FADCC6"/>
    <w:rsid w:val="55FD7084"/>
    <w:rsid w:val="55FD72F4"/>
    <w:rsid w:val="55FE2038"/>
    <w:rsid w:val="55FE4B7A"/>
    <w:rsid w:val="55FE5936"/>
    <w:rsid w:val="55FE9E79"/>
    <w:rsid w:val="55FF8B87"/>
    <w:rsid w:val="55FFAF1F"/>
    <w:rsid w:val="55FFEAC1"/>
    <w:rsid w:val="561FC5E1"/>
    <w:rsid w:val="564A9523"/>
    <w:rsid w:val="565E176D"/>
    <w:rsid w:val="566F7D74"/>
    <w:rsid w:val="56722363"/>
    <w:rsid w:val="5679103A"/>
    <w:rsid w:val="568BF7E2"/>
    <w:rsid w:val="568F2BC6"/>
    <w:rsid w:val="56962F7A"/>
    <w:rsid w:val="56AAFEBD"/>
    <w:rsid w:val="56AFC3D6"/>
    <w:rsid w:val="56AFE3B8"/>
    <w:rsid w:val="56B548CC"/>
    <w:rsid w:val="56B564BF"/>
    <w:rsid w:val="56B7532F"/>
    <w:rsid w:val="56B7FA27"/>
    <w:rsid w:val="56BB9E4F"/>
    <w:rsid w:val="56BF61A3"/>
    <w:rsid w:val="56BFD518"/>
    <w:rsid w:val="56BFEC61"/>
    <w:rsid w:val="56C356F6"/>
    <w:rsid w:val="56CD45A5"/>
    <w:rsid w:val="56D3C0E1"/>
    <w:rsid w:val="56DB2B37"/>
    <w:rsid w:val="56DE5FB0"/>
    <w:rsid w:val="56DFC78A"/>
    <w:rsid w:val="56E6C448"/>
    <w:rsid w:val="56E7DF0B"/>
    <w:rsid w:val="56EBD82F"/>
    <w:rsid w:val="56ED3C9F"/>
    <w:rsid w:val="56EF4D36"/>
    <w:rsid w:val="56EF84F5"/>
    <w:rsid w:val="56EFA30F"/>
    <w:rsid w:val="56F5942A"/>
    <w:rsid w:val="56F74ECC"/>
    <w:rsid w:val="56FA5CB4"/>
    <w:rsid w:val="56FAE043"/>
    <w:rsid w:val="56FE1F7D"/>
    <w:rsid w:val="56FEA37F"/>
    <w:rsid w:val="56FF202C"/>
    <w:rsid w:val="56FF4E67"/>
    <w:rsid w:val="56FF6519"/>
    <w:rsid w:val="56FF7E5E"/>
    <w:rsid w:val="56FF82C7"/>
    <w:rsid w:val="571915FC"/>
    <w:rsid w:val="573754D4"/>
    <w:rsid w:val="573BA89A"/>
    <w:rsid w:val="573C8EA5"/>
    <w:rsid w:val="57505637"/>
    <w:rsid w:val="5755F403"/>
    <w:rsid w:val="575D5D31"/>
    <w:rsid w:val="575F9EF9"/>
    <w:rsid w:val="575FBBE2"/>
    <w:rsid w:val="576BB754"/>
    <w:rsid w:val="576EAB7E"/>
    <w:rsid w:val="576F1061"/>
    <w:rsid w:val="57763A33"/>
    <w:rsid w:val="57778718"/>
    <w:rsid w:val="577C96A9"/>
    <w:rsid w:val="577D00E2"/>
    <w:rsid w:val="577E42E3"/>
    <w:rsid w:val="577E7ED6"/>
    <w:rsid w:val="577F5FBF"/>
    <w:rsid w:val="577F63FC"/>
    <w:rsid w:val="577FBE3E"/>
    <w:rsid w:val="577FCE77"/>
    <w:rsid w:val="577FF392"/>
    <w:rsid w:val="57873845"/>
    <w:rsid w:val="578BD243"/>
    <w:rsid w:val="578FF87B"/>
    <w:rsid w:val="57939071"/>
    <w:rsid w:val="579F27C6"/>
    <w:rsid w:val="579F2B2F"/>
    <w:rsid w:val="57A5EA1A"/>
    <w:rsid w:val="57AB4208"/>
    <w:rsid w:val="57ACAC94"/>
    <w:rsid w:val="57ADB66B"/>
    <w:rsid w:val="57B777E0"/>
    <w:rsid w:val="57B7A4DE"/>
    <w:rsid w:val="57B96C5D"/>
    <w:rsid w:val="57BB2112"/>
    <w:rsid w:val="57BB5B07"/>
    <w:rsid w:val="57BBC226"/>
    <w:rsid w:val="57BC0E8D"/>
    <w:rsid w:val="57BC741C"/>
    <w:rsid w:val="57BE0995"/>
    <w:rsid w:val="57BE0F50"/>
    <w:rsid w:val="57BF1BE3"/>
    <w:rsid w:val="57BF3EAF"/>
    <w:rsid w:val="57BF469A"/>
    <w:rsid w:val="57BF7309"/>
    <w:rsid w:val="57C3EBD5"/>
    <w:rsid w:val="57C7D571"/>
    <w:rsid w:val="57CF06B8"/>
    <w:rsid w:val="57CF3F56"/>
    <w:rsid w:val="57CF46B4"/>
    <w:rsid w:val="57CFBD71"/>
    <w:rsid w:val="57D281DE"/>
    <w:rsid w:val="57D504CC"/>
    <w:rsid w:val="57D6234C"/>
    <w:rsid w:val="57D6A90F"/>
    <w:rsid w:val="57D7945F"/>
    <w:rsid w:val="57D8036E"/>
    <w:rsid w:val="57D97920"/>
    <w:rsid w:val="57D990F7"/>
    <w:rsid w:val="57D9CEDA"/>
    <w:rsid w:val="57DB71E4"/>
    <w:rsid w:val="57DD252B"/>
    <w:rsid w:val="57DD980C"/>
    <w:rsid w:val="57DDE5A6"/>
    <w:rsid w:val="57DE4A79"/>
    <w:rsid w:val="57DEB063"/>
    <w:rsid w:val="57DF39FA"/>
    <w:rsid w:val="57DFA5E4"/>
    <w:rsid w:val="57DFCF28"/>
    <w:rsid w:val="57E6B4DD"/>
    <w:rsid w:val="57E72D61"/>
    <w:rsid w:val="57E9CCAF"/>
    <w:rsid w:val="57EB9CA8"/>
    <w:rsid w:val="57EC76A1"/>
    <w:rsid w:val="57ECE85C"/>
    <w:rsid w:val="57EDDCF3"/>
    <w:rsid w:val="57EE1742"/>
    <w:rsid w:val="57EE30B2"/>
    <w:rsid w:val="57EE989C"/>
    <w:rsid w:val="57EF350E"/>
    <w:rsid w:val="57EF5489"/>
    <w:rsid w:val="57EF5F69"/>
    <w:rsid w:val="57EF878D"/>
    <w:rsid w:val="57EF8F46"/>
    <w:rsid w:val="57EFA89E"/>
    <w:rsid w:val="57EFD3DD"/>
    <w:rsid w:val="57EFF2E0"/>
    <w:rsid w:val="57F3C32B"/>
    <w:rsid w:val="57F3F510"/>
    <w:rsid w:val="57F45463"/>
    <w:rsid w:val="57F52DC2"/>
    <w:rsid w:val="57F6BBF7"/>
    <w:rsid w:val="57F6DA0C"/>
    <w:rsid w:val="57F712BC"/>
    <w:rsid w:val="57F738FB"/>
    <w:rsid w:val="57F7426A"/>
    <w:rsid w:val="57F78E8B"/>
    <w:rsid w:val="57F7ECD6"/>
    <w:rsid w:val="57F984EE"/>
    <w:rsid w:val="57FA2FC4"/>
    <w:rsid w:val="57FA3209"/>
    <w:rsid w:val="57FA70EB"/>
    <w:rsid w:val="57FAB50B"/>
    <w:rsid w:val="57FAC15B"/>
    <w:rsid w:val="57FB32EF"/>
    <w:rsid w:val="57FB3EE5"/>
    <w:rsid w:val="57FB4F16"/>
    <w:rsid w:val="57FBA0F0"/>
    <w:rsid w:val="57FBB0FF"/>
    <w:rsid w:val="57FBD151"/>
    <w:rsid w:val="57FBE3CF"/>
    <w:rsid w:val="57FC72E8"/>
    <w:rsid w:val="57FC86DC"/>
    <w:rsid w:val="57FC8AF5"/>
    <w:rsid w:val="57FCAC23"/>
    <w:rsid w:val="57FD2310"/>
    <w:rsid w:val="57FD3613"/>
    <w:rsid w:val="57FD45B3"/>
    <w:rsid w:val="57FD48FD"/>
    <w:rsid w:val="57FD6BB9"/>
    <w:rsid w:val="57FD8D13"/>
    <w:rsid w:val="57FDB26E"/>
    <w:rsid w:val="57FE0760"/>
    <w:rsid w:val="57FE164A"/>
    <w:rsid w:val="57FE598C"/>
    <w:rsid w:val="57FE6785"/>
    <w:rsid w:val="57FE85E0"/>
    <w:rsid w:val="57FEEBB2"/>
    <w:rsid w:val="57FF07EC"/>
    <w:rsid w:val="57FF1E2D"/>
    <w:rsid w:val="57FF37CC"/>
    <w:rsid w:val="57FF6A56"/>
    <w:rsid w:val="57FF77E4"/>
    <w:rsid w:val="57FF7A5C"/>
    <w:rsid w:val="57FF8776"/>
    <w:rsid w:val="57FF8AB8"/>
    <w:rsid w:val="57FF9767"/>
    <w:rsid w:val="57FF9C67"/>
    <w:rsid w:val="57FFA675"/>
    <w:rsid w:val="57FFB0AD"/>
    <w:rsid w:val="57FFED5C"/>
    <w:rsid w:val="57FFF8FB"/>
    <w:rsid w:val="585FB08A"/>
    <w:rsid w:val="586A95D5"/>
    <w:rsid w:val="586ED771"/>
    <w:rsid w:val="587E5F4A"/>
    <w:rsid w:val="58BA6519"/>
    <w:rsid w:val="58DF138C"/>
    <w:rsid w:val="58EBFFEC"/>
    <w:rsid w:val="58EE0F6F"/>
    <w:rsid w:val="58EF3BF9"/>
    <w:rsid w:val="58FB7B90"/>
    <w:rsid w:val="58FD422A"/>
    <w:rsid w:val="58FD8D66"/>
    <w:rsid w:val="58FF8AB4"/>
    <w:rsid w:val="593BCB9A"/>
    <w:rsid w:val="593DD089"/>
    <w:rsid w:val="595F6AF1"/>
    <w:rsid w:val="5967B726"/>
    <w:rsid w:val="596F288D"/>
    <w:rsid w:val="5974A8AE"/>
    <w:rsid w:val="59751DBB"/>
    <w:rsid w:val="59778883"/>
    <w:rsid w:val="597BAF98"/>
    <w:rsid w:val="597BF433"/>
    <w:rsid w:val="597CBCBD"/>
    <w:rsid w:val="598EE059"/>
    <w:rsid w:val="5998C2D4"/>
    <w:rsid w:val="599F8FA4"/>
    <w:rsid w:val="59ABC6F1"/>
    <w:rsid w:val="59AEB60E"/>
    <w:rsid w:val="59B35BA6"/>
    <w:rsid w:val="59BDD60A"/>
    <w:rsid w:val="59BF35AA"/>
    <w:rsid w:val="59BF3F62"/>
    <w:rsid w:val="59BF5A12"/>
    <w:rsid w:val="59D645DB"/>
    <w:rsid w:val="59DB4A69"/>
    <w:rsid w:val="59DC1816"/>
    <w:rsid w:val="59DFE7C1"/>
    <w:rsid w:val="59E365A8"/>
    <w:rsid w:val="59E79FC9"/>
    <w:rsid w:val="59EF630E"/>
    <w:rsid w:val="59EFE466"/>
    <w:rsid w:val="59EFFD6E"/>
    <w:rsid w:val="59F67D0E"/>
    <w:rsid w:val="59F78710"/>
    <w:rsid w:val="59F7D0D5"/>
    <w:rsid w:val="59F7E3F6"/>
    <w:rsid w:val="59F89E75"/>
    <w:rsid w:val="59FB959C"/>
    <w:rsid w:val="59FCABC2"/>
    <w:rsid w:val="59FCDF9F"/>
    <w:rsid w:val="59FD6771"/>
    <w:rsid w:val="59FDA172"/>
    <w:rsid w:val="59FF0C11"/>
    <w:rsid w:val="59FF8907"/>
    <w:rsid w:val="59FF9E84"/>
    <w:rsid w:val="59FFA212"/>
    <w:rsid w:val="59FFAF23"/>
    <w:rsid w:val="5A07D3F8"/>
    <w:rsid w:val="5A0987FE"/>
    <w:rsid w:val="5A2BEA68"/>
    <w:rsid w:val="5A593796"/>
    <w:rsid w:val="5A61FF46"/>
    <w:rsid w:val="5A66A43F"/>
    <w:rsid w:val="5A6FFACE"/>
    <w:rsid w:val="5A7D6D10"/>
    <w:rsid w:val="5A7F1E68"/>
    <w:rsid w:val="5A7F57A6"/>
    <w:rsid w:val="5A8633E2"/>
    <w:rsid w:val="5A9B2CD9"/>
    <w:rsid w:val="5A9FFB92"/>
    <w:rsid w:val="5AA701A2"/>
    <w:rsid w:val="5AB76607"/>
    <w:rsid w:val="5ABB80F8"/>
    <w:rsid w:val="5ABBA9B2"/>
    <w:rsid w:val="5ABC802A"/>
    <w:rsid w:val="5ABE49BA"/>
    <w:rsid w:val="5ABFA2FE"/>
    <w:rsid w:val="5AC6DABE"/>
    <w:rsid w:val="5ACD98B4"/>
    <w:rsid w:val="5ACE7C34"/>
    <w:rsid w:val="5AD6003B"/>
    <w:rsid w:val="5AD794B2"/>
    <w:rsid w:val="5AD911F1"/>
    <w:rsid w:val="5ADDEB2A"/>
    <w:rsid w:val="5ADF7DF3"/>
    <w:rsid w:val="5AED3A82"/>
    <w:rsid w:val="5AEDE8F0"/>
    <w:rsid w:val="5AEFA0CA"/>
    <w:rsid w:val="5AEFDBEA"/>
    <w:rsid w:val="5AF415FC"/>
    <w:rsid w:val="5AF51794"/>
    <w:rsid w:val="5AF98FCD"/>
    <w:rsid w:val="5AFCDA00"/>
    <w:rsid w:val="5AFD509C"/>
    <w:rsid w:val="5AFE90E7"/>
    <w:rsid w:val="5AFEB83F"/>
    <w:rsid w:val="5AFF8D20"/>
    <w:rsid w:val="5AFFA12F"/>
    <w:rsid w:val="5AFFB629"/>
    <w:rsid w:val="5AFFC7D3"/>
    <w:rsid w:val="5AFFFB48"/>
    <w:rsid w:val="5B2DFB1D"/>
    <w:rsid w:val="5B3F5A48"/>
    <w:rsid w:val="5B3FA5DF"/>
    <w:rsid w:val="5B4DC2CD"/>
    <w:rsid w:val="5B569445"/>
    <w:rsid w:val="5B5B63FC"/>
    <w:rsid w:val="5B5DA727"/>
    <w:rsid w:val="5B5FC32B"/>
    <w:rsid w:val="5B6CCFB3"/>
    <w:rsid w:val="5B6DB94C"/>
    <w:rsid w:val="5B6F5162"/>
    <w:rsid w:val="5B6F76C8"/>
    <w:rsid w:val="5B6FF494"/>
    <w:rsid w:val="5B706C3A"/>
    <w:rsid w:val="5B73D4B6"/>
    <w:rsid w:val="5B761220"/>
    <w:rsid w:val="5B765C05"/>
    <w:rsid w:val="5B773684"/>
    <w:rsid w:val="5B776ECD"/>
    <w:rsid w:val="5B77D12E"/>
    <w:rsid w:val="5B7A5748"/>
    <w:rsid w:val="5B7B1887"/>
    <w:rsid w:val="5B7D459D"/>
    <w:rsid w:val="5B7DC19D"/>
    <w:rsid w:val="5B7EFCCA"/>
    <w:rsid w:val="5B7F2602"/>
    <w:rsid w:val="5B7F2755"/>
    <w:rsid w:val="5B7F387B"/>
    <w:rsid w:val="5B7F3FC0"/>
    <w:rsid w:val="5B7F41F5"/>
    <w:rsid w:val="5B7FE026"/>
    <w:rsid w:val="5B7FECB4"/>
    <w:rsid w:val="5B7FED5C"/>
    <w:rsid w:val="5B85D650"/>
    <w:rsid w:val="5B87343F"/>
    <w:rsid w:val="5B8A1F6D"/>
    <w:rsid w:val="5B8F81B7"/>
    <w:rsid w:val="5B8FED50"/>
    <w:rsid w:val="5B9E73D2"/>
    <w:rsid w:val="5B9F69FB"/>
    <w:rsid w:val="5B9FB9CD"/>
    <w:rsid w:val="5BA4CC89"/>
    <w:rsid w:val="5BA51380"/>
    <w:rsid w:val="5BA7C838"/>
    <w:rsid w:val="5BAB36A8"/>
    <w:rsid w:val="5BAC5989"/>
    <w:rsid w:val="5BB64D8B"/>
    <w:rsid w:val="5BB72419"/>
    <w:rsid w:val="5BB80FC5"/>
    <w:rsid w:val="5BBD8491"/>
    <w:rsid w:val="5BBF094B"/>
    <w:rsid w:val="5BBF4898"/>
    <w:rsid w:val="5BBF7879"/>
    <w:rsid w:val="5BBF9EC0"/>
    <w:rsid w:val="5BBFA323"/>
    <w:rsid w:val="5BBFF577"/>
    <w:rsid w:val="5BC77248"/>
    <w:rsid w:val="5BCDC8B6"/>
    <w:rsid w:val="5BCF062F"/>
    <w:rsid w:val="5BCF3390"/>
    <w:rsid w:val="5BCF4644"/>
    <w:rsid w:val="5BD2405C"/>
    <w:rsid w:val="5BD3A91F"/>
    <w:rsid w:val="5BDB4F0D"/>
    <w:rsid w:val="5BDBE07C"/>
    <w:rsid w:val="5BDBED87"/>
    <w:rsid w:val="5BDD3757"/>
    <w:rsid w:val="5BDE6A98"/>
    <w:rsid w:val="5BDEC5A6"/>
    <w:rsid w:val="5BDEFB18"/>
    <w:rsid w:val="5BDF03DB"/>
    <w:rsid w:val="5BDF2667"/>
    <w:rsid w:val="5BDF3FD2"/>
    <w:rsid w:val="5BDF4B1C"/>
    <w:rsid w:val="5BDFA3D5"/>
    <w:rsid w:val="5BDFC991"/>
    <w:rsid w:val="5BDFE9BC"/>
    <w:rsid w:val="5BE52543"/>
    <w:rsid w:val="5BE6C06D"/>
    <w:rsid w:val="5BE7070A"/>
    <w:rsid w:val="5BE71799"/>
    <w:rsid w:val="5BE7EA6A"/>
    <w:rsid w:val="5BEB62C0"/>
    <w:rsid w:val="5BEB7148"/>
    <w:rsid w:val="5BED47FC"/>
    <w:rsid w:val="5BED5698"/>
    <w:rsid w:val="5BED75FD"/>
    <w:rsid w:val="5BEE2C35"/>
    <w:rsid w:val="5BEED480"/>
    <w:rsid w:val="5BEF3A11"/>
    <w:rsid w:val="5BEF5D6F"/>
    <w:rsid w:val="5BEFBFEC"/>
    <w:rsid w:val="5BEFC597"/>
    <w:rsid w:val="5BEFDD75"/>
    <w:rsid w:val="5BEFE27C"/>
    <w:rsid w:val="5BEFEDBD"/>
    <w:rsid w:val="5BF33202"/>
    <w:rsid w:val="5BF53C52"/>
    <w:rsid w:val="5BF5475D"/>
    <w:rsid w:val="5BF63258"/>
    <w:rsid w:val="5BF6374A"/>
    <w:rsid w:val="5BF679BB"/>
    <w:rsid w:val="5BF6DA6D"/>
    <w:rsid w:val="5BF710C6"/>
    <w:rsid w:val="5BF727BE"/>
    <w:rsid w:val="5BF82CF8"/>
    <w:rsid w:val="5BFA3F2E"/>
    <w:rsid w:val="5BFB31A9"/>
    <w:rsid w:val="5BFB6615"/>
    <w:rsid w:val="5BFB7EEA"/>
    <w:rsid w:val="5BFBAAE3"/>
    <w:rsid w:val="5BFBCAFF"/>
    <w:rsid w:val="5BFBCD21"/>
    <w:rsid w:val="5BFBE5F5"/>
    <w:rsid w:val="5BFC30C7"/>
    <w:rsid w:val="5BFD5D9A"/>
    <w:rsid w:val="5BFD724C"/>
    <w:rsid w:val="5BFDA719"/>
    <w:rsid w:val="5BFDACFE"/>
    <w:rsid w:val="5BFDBFF8"/>
    <w:rsid w:val="5BFDC5D5"/>
    <w:rsid w:val="5BFDC825"/>
    <w:rsid w:val="5BFDE2AF"/>
    <w:rsid w:val="5BFE0D0B"/>
    <w:rsid w:val="5BFE4050"/>
    <w:rsid w:val="5BFE7ABE"/>
    <w:rsid w:val="5BFE9E05"/>
    <w:rsid w:val="5BFEA80E"/>
    <w:rsid w:val="5BFF24D2"/>
    <w:rsid w:val="5BFF31B7"/>
    <w:rsid w:val="5BFF3531"/>
    <w:rsid w:val="5BFF4ABF"/>
    <w:rsid w:val="5BFF52AE"/>
    <w:rsid w:val="5BFF6483"/>
    <w:rsid w:val="5BFF771A"/>
    <w:rsid w:val="5BFF982F"/>
    <w:rsid w:val="5BFF98C3"/>
    <w:rsid w:val="5BFF9B95"/>
    <w:rsid w:val="5BFFB10F"/>
    <w:rsid w:val="5BFFBC48"/>
    <w:rsid w:val="5BFFCC18"/>
    <w:rsid w:val="5BFFD54A"/>
    <w:rsid w:val="5BFFD872"/>
    <w:rsid w:val="5BFFFD4F"/>
    <w:rsid w:val="5C37E831"/>
    <w:rsid w:val="5C668485"/>
    <w:rsid w:val="5C67E19A"/>
    <w:rsid w:val="5C6FDFAF"/>
    <w:rsid w:val="5C775E46"/>
    <w:rsid w:val="5C7763FC"/>
    <w:rsid w:val="5C7BD37E"/>
    <w:rsid w:val="5C7E3922"/>
    <w:rsid w:val="5C7FDC1A"/>
    <w:rsid w:val="5C8DAF8F"/>
    <w:rsid w:val="5C913ADC"/>
    <w:rsid w:val="5C9B86B7"/>
    <w:rsid w:val="5C9E71F4"/>
    <w:rsid w:val="5C9F2ED3"/>
    <w:rsid w:val="5CA989F1"/>
    <w:rsid w:val="5CB5E7AE"/>
    <w:rsid w:val="5CBB95FA"/>
    <w:rsid w:val="5CBFFC0E"/>
    <w:rsid w:val="5CC51F83"/>
    <w:rsid w:val="5CCDF122"/>
    <w:rsid w:val="5CCE201D"/>
    <w:rsid w:val="5CCE606F"/>
    <w:rsid w:val="5CD2889A"/>
    <w:rsid w:val="5CD76DF1"/>
    <w:rsid w:val="5CDA1F81"/>
    <w:rsid w:val="5CDC8E02"/>
    <w:rsid w:val="5CDE71CD"/>
    <w:rsid w:val="5CDE8906"/>
    <w:rsid w:val="5CDF35A6"/>
    <w:rsid w:val="5CE362EE"/>
    <w:rsid w:val="5CEA2532"/>
    <w:rsid w:val="5CEBD19C"/>
    <w:rsid w:val="5CEE4865"/>
    <w:rsid w:val="5CEFB755"/>
    <w:rsid w:val="5CF749D1"/>
    <w:rsid w:val="5CF7E39B"/>
    <w:rsid w:val="5CFB80F1"/>
    <w:rsid w:val="5CFE10C1"/>
    <w:rsid w:val="5CFEA06D"/>
    <w:rsid w:val="5CFED53E"/>
    <w:rsid w:val="5CFF1FC3"/>
    <w:rsid w:val="5CFF2CF8"/>
    <w:rsid w:val="5CFF5C42"/>
    <w:rsid w:val="5CFFBAA2"/>
    <w:rsid w:val="5CFFDB79"/>
    <w:rsid w:val="5D0BACAC"/>
    <w:rsid w:val="5D177905"/>
    <w:rsid w:val="5D1F4C86"/>
    <w:rsid w:val="5D2A6D24"/>
    <w:rsid w:val="5D3352F5"/>
    <w:rsid w:val="5D3BB421"/>
    <w:rsid w:val="5D3D21FC"/>
    <w:rsid w:val="5D3D8267"/>
    <w:rsid w:val="5D3ED9FB"/>
    <w:rsid w:val="5D3F22E2"/>
    <w:rsid w:val="5D43BC60"/>
    <w:rsid w:val="5D4B57AC"/>
    <w:rsid w:val="5D4C7555"/>
    <w:rsid w:val="5D5752AE"/>
    <w:rsid w:val="5D5D5CEB"/>
    <w:rsid w:val="5D5F4158"/>
    <w:rsid w:val="5D668CC9"/>
    <w:rsid w:val="5D670930"/>
    <w:rsid w:val="5D69F335"/>
    <w:rsid w:val="5D6B71F8"/>
    <w:rsid w:val="5D6C0594"/>
    <w:rsid w:val="5D6C66FF"/>
    <w:rsid w:val="5D6D2DD5"/>
    <w:rsid w:val="5D6F66E5"/>
    <w:rsid w:val="5D6F6A43"/>
    <w:rsid w:val="5D6F9EC8"/>
    <w:rsid w:val="5D75516F"/>
    <w:rsid w:val="5D76C0A4"/>
    <w:rsid w:val="5D777F5F"/>
    <w:rsid w:val="5D7B5525"/>
    <w:rsid w:val="5D7B67EA"/>
    <w:rsid w:val="5D7D42DF"/>
    <w:rsid w:val="5D7FE1C8"/>
    <w:rsid w:val="5D9723FF"/>
    <w:rsid w:val="5D973E4D"/>
    <w:rsid w:val="5D9A40AC"/>
    <w:rsid w:val="5D9D782B"/>
    <w:rsid w:val="5D9F58C6"/>
    <w:rsid w:val="5D9F68A1"/>
    <w:rsid w:val="5D9F9F20"/>
    <w:rsid w:val="5D9FA157"/>
    <w:rsid w:val="5D9FB918"/>
    <w:rsid w:val="5DAB09FA"/>
    <w:rsid w:val="5DACBAED"/>
    <w:rsid w:val="5DAF4585"/>
    <w:rsid w:val="5DB338ED"/>
    <w:rsid w:val="5DB34125"/>
    <w:rsid w:val="5DB3A117"/>
    <w:rsid w:val="5DB64687"/>
    <w:rsid w:val="5DB709CC"/>
    <w:rsid w:val="5DBA5714"/>
    <w:rsid w:val="5DBBAB53"/>
    <w:rsid w:val="5DBBCADC"/>
    <w:rsid w:val="5DBBD38B"/>
    <w:rsid w:val="5DBD003A"/>
    <w:rsid w:val="5DBD31FD"/>
    <w:rsid w:val="5DBD7DC6"/>
    <w:rsid w:val="5DBE88F8"/>
    <w:rsid w:val="5DBEB65C"/>
    <w:rsid w:val="5DBEEF69"/>
    <w:rsid w:val="5DBF1C69"/>
    <w:rsid w:val="5DBF3DB8"/>
    <w:rsid w:val="5DBF79BC"/>
    <w:rsid w:val="5DC16741"/>
    <w:rsid w:val="5DC32A44"/>
    <w:rsid w:val="5DCB8A53"/>
    <w:rsid w:val="5DCF77F8"/>
    <w:rsid w:val="5DD1B029"/>
    <w:rsid w:val="5DD301E1"/>
    <w:rsid w:val="5DD7E772"/>
    <w:rsid w:val="5DDB9A16"/>
    <w:rsid w:val="5DDBF7C7"/>
    <w:rsid w:val="5DDCE6EF"/>
    <w:rsid w:val="5DDCF112"/>
    <w:rsid w:val="5DDD833E"/>
    <w:rsid w:val="5DDDE5E1"/>
    <w:rsid w:val="5DDE468B"/>
    <w:rsid w:val="5DDE9158"/>
    <w:rsid w:val="5DDE9856"/>
    <w:rsid w:val="5DDEA799"/>
    <w:rsid w:val="5DDF3D67"/>
    <w:rsid w:val="5DDF4530"/>
    <w:rsid w:val="5DDF4B01"/>
    <w:rsid w:val="5DDFB9FC"/>
    <w:rsid w:val="5DDFBA06"/>
    <w:rsid w:val="5DDFCA10"/>
    <w:rsid w:val="5DDFCA8A"/>
    <w:rsid w:val="5DDFE7B6"/>
    <w:rsid w:val="5DDFE9B7"/>
    <w:rsid w:val="5DDFFB31"/>
    <w:rsid w:val="5DE0764B"/>
    <w:rsid w:val="5DE1362B"/>
    <w:rsid w:val="5DE76BFA"/>
    <w:rsid w:val="5DE952F7"/>
    <w:rsid w:val="5DEAB5FE"/>
    <w:rsid w:val="5DEDBCA5"/>
    <w:rsid w:val="5DEE8994"/>
    <w:rsid w:val="5DEF0AD9"/>
    <w:rsid w:val="5DEF15A2"/>
    <w:rsid w:val="5DEF254D"/>
    <w:rsid w:val="5DEF3C94"/>
    <w:rsid w:val="5DEF4154"/>
    <w:rsid w:val="5DEFA1E3"/>
    <w:rsid w:val="5DEFAE8A"/>
    <w:rsid w:val="5DEFB5D7"/>
    <w:rsid w:val="5DF35643"/>
    <w:rsid w:val="5DF4A8AA"/>
    <w:rsid w:val="5DF4C23C"/>
    <w:rsid w:val="5DF53409"/>
    <w:rsid w:val="5DF5D708"/>
    <w:rsid w:val="5DF66341"/>
    <w:rsid w:val="5DF68876"/>
    <w:rsid w:val="5DF7268E"/>
    <w:rsid w:val="5DF748F7"/>
    <w:rsid w:val="5DF7794F"/>
    <w:rsid w:val="5DF7941E"/>
    <w:rsid w:val="5DF79E78"/>
    <w:rsid w:val="5DF7F978"/>
    <w:rsid w:val="5DF99A61"/>
    <w:rsid w:val="5DF9B0A9"/>
    <w:rsid w:val="5DFA099D"/>
    <w:rsid w:val="5DFA6338"/>
    <w:rsid w:val="5DFB3079"/>
    <w:rsid w:val="5DFBC2AA"/>
    <w:rsid w:val="5DFBE8AB"/>
    <w:rsid w:val="5DFC4E28"/>
    <w:rsid w:val="5DFC833E"/>
    <w:rsid w:val="5DFD0DB1"/>
    <w:rsid w:val="5DFD5597"/>
    <w:rsid w:val="5DFD780F"/>
    <w:rsid w:val="5DFDF7D3"/>
    <w:rsid w:val="5DFE94C6"/>
    <w:rsid w:val="5DFE9807"/>
    <w:rsid w:val="5DFEB6BC"/>
    <w:rsid w:val="5DFEE878"/>
    <w:rsid w:val="5DFEF530"/>
    <w:rsid w:val="5DFF016B"/>
    <w:rsid w:val="5DFF1C3A"/>
    <w:rsid w:val="5DFF72D2"/>
    <w:rsid w:val="5DFF7DD0"/>
    <w:rsid w:val="5DFF9585"/>
    <w:rsid w:val="5DFF9615"/>
    <w:rsid w:val="5DFF9823"/>
    <w:rsid w:val="5DFF9FEC"/>
    <w:rsid w:val="5DFFA401"/>
    <w:rsid w:val="5DFFA86C"/>
    <w:rsid w:val="5DFFAC8D"/>
    <w:rsid w:val="5DFFC8C6"/>
    <w:rsid w:val="5DFFD14E"/>
    <w:rsid w:val="5DFFE2C9"/>
    <w:rsid w:val="5DFFE7B2"/>
    <w:rsid w:val="5DFFEAB8"/>
    <w:rsid w:val="5DFFEF46"/>
    <w:rsid w:val="5E0F0E23"/>
    <w:rsid w:val="5E1A252E"/>
    <w:rsid w:val="5E1D052F"/>
    <w:rsid w:val="5E2F235F"/>
    <w:rsid w:val="5E370CCF"/>
    <w:rsid w:val="5E3769D2"/>
    <w:rsid w:val="5E379C77"/>
    <w:rsid w:val="5E3907EC"/>
    <w:rsid w:val="5E3B4DBF"/>
    <w:rsid w:val="5E3D9F5F"/>
    <w:rsid w:val="5E3E0CEF"/>
    <w:rsid w:val="5E3F56B0"/>
    <w:rsid w:val="5E3F851C"/>
    <w:rsid w:val="5E3FA4DE"/>
    <w:rsid w:val="5E4F1520"/>
    <w:rsid w:val="5E57D373"/>
    <w:rsid w:val="5E592D59"/>
    <w:rsid w:val="5E5947DE"/>
    <w:rsid w:val="5E5E2034"/>
    <w:rsid w:val="5E5F1136"/>
    <w:rsid w:val="5E5F183D"/>
    <w:rsid w:val="5E632648"/>
    <w:rsid w:val="5E64667A"/>
    <w:rsid w:val="5E6B57DF"/>
    <w:rsid w:val="5E6E4BDB"/>
    <w:rsid w:val="5E6E9222"/>
    <w:rsid w:val="5E6F2F73"/>
    <w:rsid w:val="5E6FC1B5"/>
    <w:rsid w:val="5E6FE34B"/>
    <w:rsid w:val="5E751476"/>
    <w:rsid w:val="5E757160"/>
    <w:rsid w:val="5E757FB1"/>
    <w:rsid w:val="5E771A3C"/>
    <w:rsid w:val="5E774E10"/>
    <w:rsid w:val="5E78817C"/>
    <w:rsid w:val="5E79F67C"/>
    <w:rsid w:val="5E7B3420"/>
    <w:rsid w:val="5E7B4532"/>
    <w:rsid w:val="5E7B73F5"/>
    <w:rsid w:val="5E7C1DBF"/>
    <w:rsid w:val="5E7C2BD7"/>
    <w:rsid w:val="5E7DF6D8"/>
    <w:rsid w:val="5E7E34B3"/>
    <w:rsid w:val="5E7EB29C"/>
    <w:rsid w:val="5E7F1781"/>
    <w:rsid w:val="5E7F3CBE"/>
    <w:rsid w:val="5E7F7C28"/>
    <w:rsid w:val="5E7F892E"/>
    <w:rsid w:val="5E7F95FA"/>
    <w:rsid w:val="5E7FB673"/>
    <w:rsid w:val="5E8E54A6"/>
    <w:rsid w:val="5E8F22CB"/>
    <w:rsid w:val="5E93428D"/>
    <w:rsid w:val="5E93B469"/>
    <w:rsid w:val="5E951AFD"/>
    <w:rsid w:val="5E96004B"/>
    <w:rsid w:val="5E9F7250"/>
    <w:rsid w:val="5E9FB562"/>
    <w:rsid w:val="5E9FBD56"/>
    <w:rsid w:val="5EA520B1"/>
    <w:rsid w:val="5EAB9B2A"/>
    <w:rsid w:val="5EAEB011"/>
    <w:rsid w:val="5EAFE77B"/>
    <w:rsid w:val="5EB3D064"/>
    <w:rsid w:val="5EB3D5EA"/>
    <w:rsid w:val="5EB527D2"/>
    <w:rsid w:val="5EB72648"/>
    <w:rsid w:val="5EB764BB"/>
    <w:rsid w:val="5EB78D8C"/>
    <w:rsid w:val="5EB8473D"/>
    <w:rsid w:val="5EB9D87D"/>
    <w:rsid w:val="5EBAEE1E"/>
    <w:rsid w:val="5EBB12B4"/>
    <w:rsid w:val="5EBB3DB4"/>
    <w:rsid w:val="5EBBC6AC"/>
    <w:rsid w:val="5EBD0F8E"/>
    <w:rsid w:val="5EBD8137"/>
    <w:rsid w:val="5EBE26E8"/>
    <w:rsid w:val="5EBF07D5"/>
    <w:rsid w:val="5EBFA2EF"/>
    <w:rsid w:val="5EBFDA98"/>
    <w:rsid w:val="5ECD5F4F"/>
    <w:rsid w:val="5ECF5DD9"/>
    <w:rsid w:val="5ED40D2E"/>
    <w:rsid w:val="5ED567CB"/>
    <w:rsid w:val="5ED672AA"/>
    <w:rsid w:val="5ED72713"/>
    <w:rsid w:val="5ED75596"/>
    <w:rsid w:val="5ED7A9CB"/>
    <w:rsid w:val="5ED96DA4"/>
    <w:rsid w:val="5EDA10ED"/>
    <w:rsid w:val="5EDA2218"/>
    <w:rsid w:val="5EDB673E"/>
    <w:rsid w:val="5EDBE662"/>
    <w:rsid w:val="5EDD72E5"/>
    <w:rsid w:val="5EDD991D"/>
    <w:rsid w:val="5EDE0BA0"/>
    <w:rsid w:val="5EDE8FF5"/>
    <w:rsid w:val="5EDEE7C5"/>
    <w:rsid w:val="5EDF1F33"/>
    <w:rsid w:val="5EDF3614"/>
    <w:rsid w:val="5EDF55AB"/>
    <w:rsid w:val="5EDF7E27"/>
    <w:rsid w:val="5EDF8A10"/>
    <w:rsid w:val="5EDFAFA4"/>
    <w:rsid w:val="5EE6E7A2"/>
    <w:rsid w:val="5EE78107"/>
    <w:rsid w:val="5EEA4201"/>
    <w:rsid w:val="5EEB8FD2"/>
    <w:rsid w:val="5EECEE2F"/>
    <w:rsid w:val="5EED4429"/>
    <w:rsid w:val="5EEDC308"/>
    <w:rsid w:val="5EEDF69B"/>
    <w:rsid w:val="5EEE0827"/>
    <w:rsid w:val="5EEEAD15"/>
    <w:rsid w:val="5EEF14EB"/>
    <w:rsid w:val="5EEF423A"/>
    <w:rsid w:val="5EEF58A2"/>
    <w:rsid w:val="5EEF6312"/>
    <w:rsid w:val="5EEFD911"/>
    <w:rsid w:val="5EEFD954"/>
    <w:rsid w:val="5EEFE47B"/>
    <w:rsid w:val="5EEFEB5C"/>
    <w:rsid w:val="5EEFF029"/>
    <w:rsid w:val="5EF4066D"/>
    <w:rsid w:val="5EF5F91B"/>
    <w:rsid w:val="5EF6615C"/>
    <w:rsid w:val="5EF6A0F5"/>
    <w:rsid w:val="5EF6A317"/>
    <w:rsid w:val="5EF6E5C5"/>
    <w:rsid w:val="5EF7435C"/>
    <w:rsid w:val="5EF792D2"/>
    <w:rsid w:val="5EF7DEF3"/>
    <w:rsid w:val="5EF7EB68"/>
    <w:rsid w:val="5EF85A11"/>
    <w:rsid w:val="5EFB2A8F"/>
    <w:rsid w:val="5EFB2B7D"/>
    <w:rsid w:val="5EFB52E0"/>
    <w:rsid w:val="5EFB5E55"/>
    <w:rsid w:val="5EFB783E"/>
    <w:rsid w:val="5EFB7FA8"/>
    <w:rsid w:val="5EFB8DC4"/>
    <w:rsid w:val="5EFBC5A7"/>
    <w:rsid w:val="5EFBCB0A"/>
    <w:rsid w:val="5EFD145A"/>
    <w:rsid w:val="5EFD51D0"/>
    <w:rsid w:val="5EFD73D3"/>
    <w:rsid w:val="5EFD86C6"/>
    <w:rsid w:val="5EFD8EE1"/>
    <w:rsid w:val="5EFDD742"/>
    <w:rsid w:val="5EFDE773"/>
    <w:rsid w:val="5EFDED30"/>
    <w:rsid w:val="5EFE10BA"/>
    <w:rsid w:val="5EFE5192"/>
    <w:rsid w:val="5EFE982B"/>
    <w:rsid w:val="5EFEF9D6"/>
    <w:rsid w:val="5EFF0B79"/>
    <w:rsid w:val="5EFF0C82"/>
    <w:rsid w:val="5EFF21CA"/>
    <w:rsid w:val="5EFF28CF"/>
    <w:rsid w:val="5EFF2EAF"/>
    <w:rsid w:val="5EFF4ECF"/>
    <w:rsid w:val="5EFF5F23"/>
    <w:rsid w:val="5EFF64C2"/>
    <w:rsid w:val="5EFF8273"/>
    <w:rsid w:val="5EFF86D9"/>
    <w:rsid w:val="5EFF8DEB"/>
    <w:rsid w:val="5EFFAAEB"/>
    <w:rsid w:val="5EFFB6AE"/>
    <w:rsid w:val="5EFFC2D9"/>
    <w:rsid w:val="5EFFD7CB"/>
    <w:rsid w:val="5EFFF0E9"/>
    <w:rsid w:val="5EFFFF0F"/>
    <w:rsid w:val="5F13C877"/>
    <w:rsid w:val="5F178DE7"/>
    <w:rsid w:val="5F17F5B9"/>
    <w:rsid w:val="5F199C86"/>
    <w:rsid w:val="5F1A4F09"/>
    <w:rsid w:val="5F1CA32D"/>
    <w:rsid w:val="5F1D7231"/>
    <w:rsid w:val="5F1ECB6C"/>
    <w:rsid w:val="5F24678C"/>
    <w:rsid w:val="5F2B747B"/>
    <w:rsid w:val="5F2E00C8"/>
    <w:rsid w:val="5F2F2464"/>
    <w:rsid w:val="5F2FB805"/>
    <w:rsid w:val="5F305380"/>
    <w:rsid w:val="5F33AC97"/>
    <w:rsid w:val="5F3654B1"/>
    <w:rsid w:val="5F370F0D"/>
    <w:rsid w:val="5F3847A6"/>
    <w:rsid w:val="5F396922"/>
    <w:rsid w:val="5F3B1DD4"/>
    <w:rsid w:val="5F3B6764"/>
    <w:rsid w:val="5F3B67E5"/>
    <w:rsid w:val="5F3BAF1F"/>
    <w:rsid w:val="5F3BB4D8"/>
    <w:rsid w:val="5F3D01C9"/>
    <w:rsid w:val="5F3D4B4F"/>
    <w:rsid w:val="5F3D628E"/>
    <w:rsid w:val="5F3DEFD4"/>
    <w:rsid w:val="5F3E18CD"/>
    <w:rsid w:val="5F3E342B"/>
    <w:rsid w:val="5F3E5429"/>
    <w:rsid w:val="5F3ED99D"/>
    <w:rsid w:val="5F3F22EE"/>
    <w:rsid w:val="5F3F3AA0"/>
    <w:rsid w:val="5F3F6E9A"/>
    <w:rsid w:val="5F3F74B8"/>
    <w:rsid w:val="5F3F752D"/>
    <w:rsid w:val="5F3F9786"/>
    <w:rsid w:val="5F3FDD33"/>
    <w:rsid w:val="5F44F9AB"/>
    <w:rsid w:val="5F45C95D"/>
    <w:rsid w:val="5F461A76"/>
    <w:rsid w:val="5F472EA9"/>
    <w:rsid w:val="5F4D76AB"/>
    <w:rsid w:val="5F4DD94D"/>
    <w:rsid w:val="5F4FDD91"/>
    <w:rsid w:val="5F524EA5"/>
    <w:rsid w:val="5F559E80"/>
    <w:rsid w:val="5F59EE7D"/>
    <w:rsid w:val="5F5AF7A3"/>
    <w:rsid w:val="5F5B808B"/>
    <w:rsid w:val="5F5B92BE"/>
    <w:rsid w:val="5F5BB672"/>
    <w:rsid w:val="5F5C207E"/>
    <w:rsid w:val="5F5CAB63"/>
    <w:rsid w:val="5F5CDA2A"/>
    <w:rsid w:val="5F5F81C3"/>
    <w:rsid w:val="5F5FD3C0"/>
    <w:rsid w:val="5F5FE4F4"/>
    <w:rsid w:val="5F61811B"/>
    <w:rsid w:val="5F61FDB8"/>
    <w:rsid w:val="5F66BD1F"/>
    <w:rsid w:val="5F69422C"/>
    <w:rsid w:val="5F6DF2EA"/>
    <w:rsid w:val="5F6EA830"/>
    <w:rsid w:val="5F6EC69C"/>
    <w:rsid w:val="5F6EF710"/>
    <w:rsid w:val="5F6F512C"/>
    <w:rsid w:val="5F6F7429"/>
    <w:rsid w:val="5F6F9F86"/>
    <w:rsid w:val="5F6FE5BE"/>
    <w:rsid w:val="5F7356A3"/>
    <w:rsid w:val="5F736C29"/>
    <w:rsid w:val="5F74156E"/>
    <w:rsid w:val="5F75718E"/>
    <w:rsid w:val="5F75AEF4"/>
    <w:rsid w:val="5F75F370"/>
    <w:rsid w:val="5F75FD42"/>
    <w:rsid w:val="5F763926"/>
    <w:rsid w:val="5F765C17"/>
    <w:rsid w:val="5F769721"/>
    <w:rsid w:val="5F7748E7"/>
    <w:rsid w:val="5F77897F"/>
    <w:rsid w:val="5F77AE1E"/>
    <w:rsid w:val="5F77BE91"/>
    <w:rsid w:val="5F7A0A35"/>
    <w:rsid w:val="5F7A79FD"/>
    <w:rsid w:val="5F7A7B56"/>
    <w:rsid w:val="5F7B25BC"/>
    <w:rsid w:val="5F7B2DED"/>
    <w:rsid w:val="5F7B2F2C"/>
    <w:rsid w:val="5F7B4320"/>
    <w:rsid w:val="5F7B6789"/>
    <w:rsid w:val="5F7B7C0D"/>
    <w:rsid w:val="5F7D4301"/>
    <w:rsid w:val="5F7D45AC"/>
    <w:rsid w:val="5F7DB4B5"/>
    <w:rsid w:val="5F7DD3EB"/>
    <w:rsid w:val="5F7E7102"/>
    <w:rsid w:val="5F7E7E04"/>
    <w:rsid w:val="5F7EC300"/>
    <w:rsid w:val="5F7EE8D1"/>
    <w:rsid w:val="5F7EFA53"/>
    <w:rsid w:val="5F7F0ACA"/>
    <w:rsid w:val="5F7F1174"/>
    <w:rsid w:val="5F7F2275"/>
    <w:rsid w:val="5F7F263F"/>
    <w:rsid w:val="5F7F32A5"/>
    <w:rsid w:val="5F7F3463"/>
    <w:rsid w:val="5F7F378E"/>
    <w:rsid w:val="5F7F3DA8"/>
    <w:rsid w:val="5F7F521E"/>
    <w:rsid w:val="5F7F6A85"/>
    <w:rsid w:val="5F7F7F10"/>
    <w:rsid w:val="5F7F900D"/>
    <w:rsid w:val="5F7FA68B"/>
    <w:rsid w:val="5F7FAB58"/>
    <w:rsid w:val="5F7FB1CA"/>
    <w:rsid w:val="5F7FBCA2"/>
    <w:rsid w:val="5F7FD031"/>
    <w:rsid w:val="5F7FD4CA"/>
    <w:rsid w:val="5F7FDD8C"/>
    <w:rsid w:val="5F7FE1D7"/>
    <w:rsid w:val="5F7FE2CA"/>
    <w:rsid w:val="5F8CCE4C"/>
    <w:rsid w:val="5F8D546F"/>
    <w:rsid w:val="5F8F0372"/>
    <w:rsid w:val="5F8F44FC"/>
    <w:rsid w:val="5F93451B"/>
    <w:rsid w:val="5F96FD2E"/>
    <w:rsid w:val="5F970F37"/>
    <w:rsid w:val="5F974794"/>
    <w:rsid w:val="5F9780BD"/>
    <w:rsid w:val="5F97E385"/>
    <w:rsid w:val="5F9B44BF"/>
    <w:rsid w:val="5F9CA57A"/>
    <w:rsid w:val="5F9DD2EB"/>
    <w:rsid w:val="5F9F1002"/>
    <w:rsid w:val="5F9F19D2"/>
    <w:rsid w:val="5F9F24BA"/>
    <w:rsid w:val="5F9F359B"/>
    <w:rsid w:val="5F9F8B8E"/>
    <w:rsid w:val="5F9F9F37"/>
    <w:rsid w:val="5FA3B581"/>
    <w:rsid w:val="5FA5A91E"/>
    <w:rsid w:val="5FA6AFC2"/>
    <w:rsid w:val="5FA72BEB"/>
    <w:rsid w:val="5FA7845E"/>
    <w:rsid w:val="5FA7F6AA"/>
    <w:rsid w:val="5FA7F72F"/>
    <w:rsid w:val="5FA8CE26"/>
    <w:rsid w:val="5FAADEE4"/>
    <w:rsid w:val="5FAB80D0"/>
    <w:rsid w:val="5FAC9283"/>
    <w:rsid w:val="5FAD5134"/>
    <w:rsid w:val="5FADF500"/>
    <w:rsid w:val="5FAE019A"/>
    <w:rsid w:val="5FAFCDB9"/>
    <w:rsid w:val="5FAFEBBB"/>
    <w:rsid w:val="5FAFF693"/>
    <w:rsid w:val="5FB0DD62"/>
    <w:rsid w:val="5FB114EE"/>
    <w:rsid w:val="5FB13DC5"/>
    <w:rsid w:val="5FB24047"/>
    <w:rsid w:val="5FB25FDB"/>
    <w:rsid w:val="5FB2C671"/>
    <w:rsid w:val="5FB3E522"/>
    <w:rsid w:val="5FB49046"/>
    <w:rsid w:val="5FB5D926"/>
    <w:rsid w:val="5FB5EA58"/>
    <w:rsid w:val="5FB6316A"/>
    <w:rsid w:val="5FB75C43"/>
    <w:rsid w:val="5FB7766D"/>
    <w:rsid w:val="5FB7934B"/>
    <w:rsid w:val="5FB7A302"/>
    <w:rsid w:val="5FB7B3FA"/>
    <w:rsid w:val="5FB7BA35"/>
    <w:rsid w:val="5FB7E966"/>
    <w:rsid w:val="5FB914DF"/>
    <w:rsid w:val="5FB9C51D"/>
    <w:rsid w:val="5FBA3F10"/>
    <w:rsid w:val="5FBA9A3C"/>
    <w:rsid w:val="5FBB1B6E"/>
    <w:rsid w:val="5FBB2A74"/>
    <w:rsid w:val="5FBB35FB"/>
    <w:rsid w:val="5FBB525D"/>
    <w:rsid w:val="5FBB9DA6"/>
    <w:rsid w:val="5FBBE4B4"/>
    <w:rsid w:val="5FBBF7FA"/>
    <w:rsid w:val="5FBC46C9"/>
    <w:rsid w:val="5FBD29F4"/>
    <w:rsid w:val="5FBD2E89"/>
    <w:rsid w:val="5FBD663C"/>
    <w:rsid w:val="5FBDA89F"/>
    <w:rsid w:val="5FBE5EA2"/>
    <w:rsid w:val="5FBF09EB"/>
    <w:rsid w:val="5FBF0F5F"/>
    <w:rsid w:val="5FBF143B"/>
    <w:rsid w:val="5FBF48DA"/>
    <w:rsid w:val="5FBF6556"/>
    <w:rsid w:val="5FBF6B77"/>
    <w:rsid w:val="5FBF6D5E"/>
    <w:rsid w:val="5FBF8F65"/>
    <w:rsid w:val="5FBF8F6C"/>
    <w:rsid w:val="5FBFA740"/>
    <w:rsid w:val="5FBFAAF3"/>
    <w:rsid w:val="5FBFB1D2"/>
    <w:rsid w:val="5FBFBC60"/>
    <w:rsid w:val="5FBFEB65"/>
    <w:rsid w:val="5FBFEFF7"/>
    <w:rsid w:val="5FC63AE7"/>
    <w:rsid w:val="5FC74F9F"/>
    <w:rsid w:val="5FC7E148"/>
    <w:rsid w:val="5FCD6D5A"/>
    <w:rsid w:val="5FCE12F0"/>
    <w:rsid w:val="5FCE562E"/>
    <w:rsid w:val="5FCF3C7C"/>
    <w:rsid w:val="5FCF4480"/>
    <w:rsid w:val="5FCF4AB3"/>
    <w:rsid w:val="5FCF678D"/>
    <w:rsid w:val="5FCF67C7"/>
    <w:rsid w:val="5FCF6896"/>
    <w:rsid w:val="5FCFFE60"/>
    <w:rsid w:val="5FD1959F"/>
    <w:rsid w:val="5FD35952"/>
    <w:rsid w:val="5FD4C109"/>
    <w:rsid w:val="5FD5AB8A"/>
    <w:rsid w:val="5FD5D6B6"/>
    <w:rsid w:val="5FD60BEA"/>
    <w:rsid w:val="5FD71AEA"/>
    <w:rsid w:val="5FD7D54A"/>
    <w:rsid w:val="5FD9116E"/>
    <w:rsid w:val="5FDA3F22"/>
    <w:rsid w:val="5FDB388A"/>
    <w:rsid w:val="5FDB80AA"/>
    <w:rsid w:val="5FDB9B0C"/>
    <w:rsid w:val="5FDBAB1E"/>
    <w:rsid w:val="5FDBC25F"/>
    <w:rsid w:val="5FDC1646"/>
    <w:rsid w:val="5FDC6BC9"/>
    <w:rsid w:val="5FDDA53D"/>
    <w:rsid w:val="5FDDAEAE"/>
    <w:rsid w:val="5FDDE5AB"/>
    <w:rsid w:val="5FDDFF12"/>
    <w:rsid w:val="5FDE3494"/>
    <w:rsid w:val="5FDE3F3B"/>
    <w:rsid w:val="5FDEF903"/>
    <w:rsid w:val="5FDEFEF8"/>
    <w:rsid w:val="5FDEFFC3"/>
    <w:rsid w:val="5FDF1A72"/>
    <w:rsid w:val="5FDF52A9"/>
    <w:rsid w:val="5FDF53E9"/>
    <w:rsid w:val="5FDF6D18"/>
    <w:rsid w:val="5FDFB92C"/>
    <w:rsid w:val="5FDFC28A"/>
    <w:rsid w:val="5FDFC7D7"/>
    <w:rsid w:val="5FDFC9CE"/>
    <w:rsid w:val="5FDFCD92"/>
    <w:rsid w:val="5FDFCDE4"/>
    <w:rsid w:val="5FDFEF44"/>
    <w:rsid w:val="5FDFF1D5"/>
    <w:rsid w:val="5FE0BBB8"/>
    <w:rsid w:val="5FE5B5EF"/>
    <w:rsid w:val="5FE6353D"/>
    <w:rsid w:val="5FE63C55"/>
    <w:rsid w:val="5FE7068A"/>
    <w:rsid w:val="5FE717A9"/>
    <w:rsid w:val="5FE7461C"/>
    <w:rsid w:val="5FE79F95"/>
    <w:rsid w:val="5FE7A231"/>
    <w:rsid w:val="5FE7A9B6"/>
    <w:rsid w:val="5FE8BD04"/>
    <w:rsid w:val="5FE8EA57"/>
    <w:rsid w:val="5FE92804"/>
    <w:rsid w:val="5FE964C3"/>
    <w:rsid w:val="5FEA0D5C"/>
    <w:rsid w:val="5FEB7C47"/>
    <w:rsid w:val="5FEBA332"/>
    <w:rsid w:val="5FEBF31A"/>
    <w:rsid w:val="5FEC3222"/>
    <w:rsid w:val="5FECF577"/>
    <w:rsid w:val="5FED0CF3"/>
    <w:rsid w:val="5FED157A"/>
    <w:rsid w:val="5FED450D"/>
    <w:rsid w:val="5FED67C2"/>
    <w:rsid w:val="5FED949F"/>
    <w:rsid w:val="5FEDD309"/>
    <w:rsid w:val="5FEE1021"/>
    <w:rsid w:val="5FEE4830"/>
    <w:rsid w:val="5FEE9348"/>
    <w:rsid w:val="5FEE9851"/>
    <w:rsid w:val="5FEF1A57"/>
    <w:rsid w:val="5FEF5186"/>
    <w:rsid w:val="5FEF5905"/>
    <w:rsid w:val="5FEFB98F"/>
    <w:rsid w:val="5FEFC6A8"/>
    <w:rsid w:val="5FEFFF2A"/>
    <w:rsid w:val="5FF1180A"/>
    <w:rsid w:val="5FF1ADEF"/>
    <w:rsid w:val="5FF1E92C"/>
    <w:rsid w:val="5FF2FB6F"/>
    <w:rsid w:val="5FF31883"/>
    <w:rsid w:val="5FF33360"/>
    <w:rsid w:val="5FF38F1F"/>
    <w:rsid w:val="5FF3BAD1"/>
    <w:rsid w:val="5FF3C541"/>
    <w:rsid w:val="5FF40BC6"/>
    <w:rsid w:val="5FF44B4A"/>
    <w:rsid w:val="5FF45FE7"/>
    <w:rsid w:val="5FF540FB"/>
    <w:rsid w:val="5FF57458"/>
    <w:rsid w:val="5FF5B5C8"/>
    <w:rsid w:val="5FF5E3C4"/>
    <w:rsid w:val="5FF5E725"/>
    <w:rsid w:val="5FF63859"/>
    <w:rsid w:val="5FF63A50"/>
    <w:rsid w:val="5FF674C4"/>
    <w:rsid w:val="5FF686BE"/>
    <w:rsid w:val="5FF6A335"/>
    <w:rsid w:val="5FF6C3BE"/>
    <w:rsid w:val="5FF6D9D0"/>
    <w:rsid w:val="5FF6DF9A"/>
    <w:rsid w:val="5FF6E217"/>
    <w:rsid w:val="5FF6FBB4"/>
    <w:rsid w:val="5FF6FF36"/>
    <w:rsid w:val="5FF70172"/>
    <w:rsid w:val="5FF7039D"/>
    <w:rsid w:val="5FF7125B"/>
    <w:rsid w:val="5FF71788"/>
    <w:rsid w:val="5FF729D8"/>
    <w:rsid w:val="5FF730B2"/>
    <w:rsid w:val="5FF748C8"/>
    <w:rsid w:val="5FF74D62"/>
    <w:rsid w:val="5FF74DE1"/>
    <w:rsid w:val="5FF75234"/>
    <w:rsid w:val="5FF75786"/>
    <w:rsid w:val="5FF76984"/>
    <w:rsid w:val="5FF788C1"/>
    <w:rsid w:val="5FF7B15D"/>
    <w:rsid w:val="5FF7CAB0"/>
    <w:rsid w:val="5FF89849"/>
    <w:rsid w:val="5FF8A66D"/>
    <w:rsid w:val="5FF920C0"/>
    <w:rsid w:val="5FF97464"/>
    <w:rsid w:val="5FF994A3"/>
    <w:rsid w:val="5FF9C57C"/>
    <w:rsid w:val="5FF9CFA5"/>
    <w:rsid w:val="5FF9F743"/>
    <w:rsid w:val="5FFA2D98"/>
    <w:rsid w:val="5FFA4B01"/>
    <w:rsid w:val="5FFAC231"/>
    <w:rsid w:val="5FFAF990"/>
    <w:rsid w:val="5FFB2DD1"/>
    <w:rsid w:val="5FFB3641"/>
    <w:rsid w:val="5FFB47DA"/>
    <w:rsid w:val="5FFB49C4"/>
    <w:rsid w:val="5FFB6484"/>
    <w:rsid w:val="5FFB6C36"/>
    <w:rsid w:val="5FFB7390"/>
    <w:rsid w:val="5FFB8C8B"/>
    <w:rsid w:val="5FFB8E0E"/>
    <w:rsid w:val="5FFB93A1"/>
    <w:rsid w:val="5FFBAACC"/>
    <w:rsid w:val="5FFBC056"/>
    <w:rsid w:val="5FFBD4CE"/>
    <w:rsid w:val="5FFBFAF5"/>
    <w:rsid w:val="5FFBFCC2"/>
    <w:rsid w:val="5FFC12CD"/>
    <w:rsid w:val="5FFC1C60"/>
    <w:rsid w:val="5FFC4AD1"/>
    <w:rsid w:val="5FFC8348"/>
    <w:rsid w:val="5FFC9849"/>
    <w:rsid w:val="5FFCB1E4"/>
    <w:rsid w:val="5FFCD82C"/>
    <w:rsid w:val="5FFCD931"/>
    <w:rsid w:val="5FFD0372"/>
    <w:rsid w:val="5FFD03B8"/>
    <w:rsid w:val="5FFD09A9"/>
    <w:rsid w:val="5FFD0E98"/>
    <w:rsid w:val="5FFD23AC"/>
    <w:rsid w:val="5FFD63F4"/>
    <w:rsid w:val="5FFD69C2"/>
    <w:rsid w:val="5FFD73C0"/>
    <w:rsid w:val="5FFD79AD"/>
    <w:rsid w:val="5FFD8040"/>
    <w:rsid w:val="5FFD8ECD"/>
    <w:rsid w:val="5FFD996A"/>
    <w:rsid w:val="5FFDADDC"/>
    <w:rsid w:val="5FFDAE41"/>
    <w:rsid w:val="5FFDC98D"/>
    <w:rsid w:val="5FFDCDB4"/>
    <w:rsid w:val="5FFE0264"/>
    <w:rsid w:val="5FFE370D"/>
    <w:rsid w:val="5FFE3D54"/>
    <w:rsid w:val="5FFE3E8E"/>
    <w:rsid w:val="5FFE4A7F"/>
    <w:rsid w:val="5FFE55A3"/>
    <w:rsid w:val="5FFE55B2"/>
    <w:rsid w:val="5FFE58ED"/>
    <w:rsid w:val="5FFE622F"/>
    <w:rsid w:val="5FFE6CD8"/>
    <w:rsid w:val="5FFE70FE"/>
    <w:rsid w:val="5FFE7318"/>
    <w:rsid w:val="5FFE76B7"/>
    <w:rsid w:val="5FFE8CA2"/>
    <w:rsid w:val="5FFE8D46"/>
    <w:rsid w:val="5FFE9527"/>
    <w:rsid w:val="5FFEB8F2"/>
    <w:rsid w:val="5FFED1DE"/>
    <w:rsid w:val="5FFF2611"/>
    <w:rsid w:val="5FFF2B2E"/>
    <w:rsid w:val="5FFF3000"/>
    <w:rsid w:val="5FFF38B5"/>
    <w:rsid w:val="5FFF5074"/>
    <w:rsid w:val="5FFF5E03"/>
    <w:rsid w:val="5FFF686F"/>
    <w:rsid w:val="5FFF6B8A"/>
    <w:rsid w:val="5FFF8064"/>
    <w:rsid w:val="5FFF8179"/>
    <w:rsid w:val="5FFF832A"/>
    <w:rsid w:val="5FFF88D8"/>
    <w:rsid w:val="5FFF8B58"/>
    <w:rsid w:val="5FFF9208"/>
    <w:rsid w:val="5FFFA5B6"/>
    <w:rsid w:val="5FFFB3FA"/>
    <w:rsid w:val="5FFFBA64"/>
    <w:rsid w:val="5FFFBF35"/>
    <w:rsid w:val="5FFFC855"/>
    <w:rsid w:val="5FFFC9F2"/>
    <w:rsid w:val="5FFFCDF4"/>
    <w:rsid w:val="5FFFE6B7"/>
    <w:rsid w:val="5FFFEC99"/>
    <w:rsid w:val="5FFFF59D"/>
    <w:rsid w:val="5FFFFA62"/>
    <w:rsid w:val="5FFFFC32"/>
    <w:rsid w:val="5FFFFD1C"/>
    <w:rsid w:val="609743C8"/>
    <w:rsid w:val="60ABD7B7"/>
    <w:rsid w:val="60BD32A5"/>
    <w:rsid w:val="60BF2FC5"/>
    <w:rsid w:val="60DF4586"/>
    <w:rsid w:val="60FDC7E7"/>
    <w:rsid w:val="60FF7B7F"/>
    <w:rsid w:val="613FCCAC"/>
    <w:rsid w:val="615DBC7B"/>
    <w:rsid w:val="616924BA"/>
    <w:rsid w:val="617FC2B9"/>
    <w:rsid w:val="619F7BD7"/>
    <w:rsid w:val="619F88F6"/>
    <w:rsid w:val="61B51D0C"/>
    <w:rsid w:val="61B779CC"/>
    <w:rsid w:val="61BA0A53"/>
    <w:rsid w:val="61BC8FDA"/>
    <w:rsid w:val="61BCAC07"/>
    <w:rsid w:val="61BFF06B"/>
    <w:rsid w:val="61DFBB4F"/>
    <w:rsid w:val="61F9A384"/>
    <w:rsid w:val="61FDD91D"/>
    <w:rsid w:val="61FF394E"/>
    <w:rsid w:val="61FF979A"/>
    <w:rsid w:val="623DF678"/>
    <w:rsid w:val="6253ECB5"/>
    <w:rsid w:val="6276A2BA"/>
    <w:rsid w:val="627A6319"/>
    <w:rsid w:val="62B3C604"/>
    <w:rsid w:val="62BC27CA"/>
    <w:rsid w:val="62BDBEAC"/>
    <w:rsid w:val="62BE2E6A"/>
    <w:rsid w:val="62BF5FBB"/>
    <w:rsid w:val="62BF7244"/>
    <w:rsid w:val="62D36F5C"/>
    <w:rsid w:val="62DB0EF1"/>
    <w:rsid w:val="62EB9C12"/>
    <w:rsid w:val="62EFF384"/>
    <w:rsid w:val="62FB0D0D"/>
    <w:rsid w:val="62FF9539"/>
    <w:rsid w:val="63160229"/>
    <w:rsid w:val="632E5DFF"/>
    <w:rsid w:val="632FC85D"/>
    <w:rsid w:val="633F806B"/>
    <w:rsid w:val="6347443E"/>
    <w:rsid w:val="635B88AA"/>
    <w:rsid w:val="63612508"/>
    <w:rsid w:val="63734276"/>
    <w:rsid w:val="637B703B"/>
    <w:rsid w:val="637D59D6"/>
    <w:rsid w:val="637DB6EC"/>
    <w:rsid w:val="637F3C08"/>
    <w:rsid w:val="637F4107"/>
    <w:rsid w:val="637F63BD"/>
    <w:rsid w:val="637F832E"/>
    <w:rsid w:val="637F97F1"/>
    <w:rsid w:val="637FF118"/>
    <w:rsid w:val="639E515E"/>
    <w:rsid w:val="639E8913"/>
    <w:rsid w:val="639F5E7D"/>
    <w:rsid w:val="63A663DC"/>
    <w:rsid w:val="63B5AFE3"/>
    <w:rsid w:val="63B66DEB"/>
    <w:rsid w:val="63BD5C11"/>
    <w:rsid w:val="63BE20DF"/>
    <w:rsid w:val="63BF4A7B"/>
    <w:rsid w:val="63BF7A19"/>
    <w:rsid w:val="63BFC7AD"/>
    <w:rsid w:val="63CD58ED"/>
    <w:rsid w:val="63CE85CB"/>
    <w:rsid w:val="63D345CB"/>
    <w:rsid w:val="63DA8DA9"/>
    <w:rsid w:val="63DB99DF"/>
    <w:rsid w:val="63DC435F"/>
    <w:rsid w:val="63DEB901"/>
    <w:rsid w:val="63DF52CE"/>
    <w:rsid w:val="63E09E26"/>
    <w:rsid w:val="63E3EC56"/>
    <w:rsid w:val="63E79DA7"/>
    <w:rsid w:val="63E7A336"/>
    <w:rsid w:val="63E9B233"/>
    <w:rsid w:val="63EC91ED"/>
    <w:rsid w:val="63ED82B1"/>
    <w:rsid w:val="63EDC0DE"/>
    <w:rsid w:val="63EEA560"/>
    <w:rsid w:val="63F0355F"/>
    <w:rsid w:val="63F541D1"/>
    <w:rsid w:val="63F59D35"/>
    <w:rsid w:val="63F71257"/>
    <w:rsid w:val="63FA6B9E"/>
    <w:rsid w:val="63FD4F2C"/>
    <w:rsid w:val="63FD50AF"/>
    <w:rsid w:val="63FD770A"/>
    <w:rsid w:val="63FE70CC"/>
    <w:rsid w:val="63FF2262"/>
    <w:rsid w:val="63FF3BE0"/>
    <w:rsid w:val="63FF4B28"/>
    <w:rsid w:val="63FF624E"/>
    <w:rsid w:val="63FF81B3"/>
    <w:rsid w:val="63FFD99A"/>
    <w:rsid w:val="63FFDC8F"/>
    <w:rsid w:val="63FFE03B"/>
    <w:rsid w:val="64362A54"/>
    <w:rsid w:val="64558C49"/>
    <w:rsid w:val="647F5059"/>
    <w:rsid w:val="64BB657A"/>
    <w:rsid w:val="64CA07A3"/>
    <w:rsid w:val="64DDE77F"/>
    <w:rsid w:val="64DF1355"/>
    <w:rsid w:val="64EF4A54"/>
    <w:rsid w:val="64F3494D"/>
    <w:rsid w:val="64F79A86"/>
    <w:rsid w:val="64FE8980"/>
    <w:rsid w:val="64FF1202"/>
    <w:rsid w:val="64FFD1AB"/>
    <w:rsid w:val="653F5A96"/>
    <w:rsid w:val="65591AC8"/>
    <w:rsid w:val="655CF69F"/>
    <w:rsid w:val="655D9D9E"/>
    <w:rsid w:val="655F23F0"/>
    <w:rsid w:val="655F9DD9"/>
    <w:rsid w:val="6567B0C3"/>
    <w:rsid w:val="656BCDBD"/>
    <w:rsid w:val="656F78C5"/>
    <w:rsid w:val="657B90C0"/>
    <w:rsid w:val="657DB55E"/>
    <w:rsid w:val="657F04F3"/>
    <w:rsid w:val="657FD3E5"/>
    <w:rsid w:val="658FCE07"/>
    <w:rsid w:val="65978987"/>
    <w:rsid w:val="6599BC60"/>
    <w:rsid w:val="659D0BA8"/>
    <w:rsid w:val="659FAA2B"/>
    <w:rsid w:val="65ACCB16"/>
    <w:rsid w:val="65AD2AB5"/>
    <w:rsid w:val="65AE7605"/>
    <w:rsid w:val="65AF9E74"/>
    <w:rsid w:val="65B494BD"/>
    <w:rsid w:val="65B60FDB"/>
    <w:rsid w:val="65B7F762"/>
    <w:rsid w:val="65BA7470"/>
    <w:rsid w:val="65BFD670"/>
    <w:rsid w:val="65C92648"/>
    <w:rsid w:val="65D95573"/>
    <w:rsid w:val="65DAB2CE"/>
    <w:rsid w:val="65DCBBBC"/>
    <w:rsid w:val="65DF3F81"/>
    <w:rsid w:val="65E732BA"/>
    <w:rsid w:val="65EBED97"/>
    <w:rsid w:val="65F18BEC"/>
    <w:rsid w:val="65F442BC"/>
    <w:rsid w:val="65F7554D"/>
    <w:rsid w:val="65F922CB"/>
    <w:rsid w:val="65F97EBF"/>
    <w:rsid w:val="65FAD001"/>
    <w:rsid w:val="65FBF6AA"/>
    <w:rsid w:val="65FCBB80"/>
    <w:rsid w:val="65FD7E87"/>
    <w:rsid w:val="65FDDBA8"/>
    <w:rsid w:val="65FE211A"/>
    <w:rsid w:val="65FF125A"/>
    <w:rsid w:val="65FF1819"/>
    <w:rsid w:val="65FF5991"/>
    <w:rsid w:val="65FFB60C"/>
    <w:rsid w:val="65FFCC8D"/>
    <w:rsid w:val="662F4009"/>
    <w:rsid w:val="6657A107"/>
    <w:rsid w:val="665A31AD"/>
    <w:rsid w:val="665F687B"/>
    <w:rsid w:val="666BD404"/>
    <w:rsid w:val="666C1264"/>
    <w:rsid w:val="6674B20C"/>
    <w:rsid w:val="66764AFA"/>
    <w:rsid w:val="667A581B"/>
    <w:rsid w:val="669AB48C"/>
    <w:rsid w:val="669E8728"/>
    <w:rsid w:val="669ECA52"/>
    <w:rsid w:val="66A7CBC6"/>
    <w:rsid w:val="66AF1258"/>
    <w:rsid w:val="66AF16F5"/>
    <w:rsid w:val="66B72448"/>
    <w:rsid w:val="66B74330"/>
    <w:rsid w:val="66BB2A55"/>
    <w:rsid w:val="66BDA08F"/>
    <w:rsid w:val="66BDBA84"/>
    <w:rsid w:val="66BDC9B7"/>
    <w:rsid w:val="66BF87AB"/>
    <w:rsid w:val="66C7257D"/>
    <w:rsid w:val="66DF0772"/>
    <w:rsid w:val="66DF4B89"/>
    <w:rsid w:val="66EBB807"/>
    <w:rsid w:val="66EE02E9"/>
    <w:rsid w:val="66EF6C9A"/>
    <w:rsid w:val="66F744BB"/>
    <w:rsid w:val="66F938C8"/>
    <w:rsid w:val="66FA24BD"/>
    <w:rsid w:val="66FA6B83"/>
    <w:rsid w:val="66FB7B9C"/>
    <w:rsid w:val="66FBA607"/>
    <w:rsid w:val="66FBAC39"/>
    <w:rsid w:val="66FBFD8C"/>
    <w:rsid w:val="66FDDAEE"/>
    <w:rsid w:val="66FDE046"/>
    <w:rsid w:val="66FF9575"/>
    <w:rsid w:val="66FFB754"/>
    <w:rsid w:val="671EAC0E"/>
    <w:rsid w:val="671F4ADE"/>
    <w:rsid w:val="672D5570"/>
    <w:rsid w:val="672F13F8"/>
    <w:rsid w:val="673A16D1"/>
    <w:rsid w:val="673AF3F9"/>
    <w:rsid w:val="673D99EB"/>
    <w:rsid w:val="673FE7C0"/>
    <w:rsid w:val="6759A5F3"/>
    <w:rsid w:val="675AC724"/>
    <w:rsid w:val="675D4A78"/>
    <w:rsid w:val="675EA822"/>
    <w:rsid w:val="675F3C3B"/>
    <w:rsid w:val="675FEE32"/>
    <w:rsid w:val="676B98B2"/>
    <w:rsid w:val="676DD938"/>
    <w:rsid w:val="676F96B5"/>
    <w:rsid w:val="67732FDB"/>
    <w:rsid w:val="67735B22"/>
    <w:rsid w:val="67752898"/>
    <w:rsid w:val="67752A98"/>
    <w:rsid w:val="67775CDF"/>
    <w:rsid w:val="6777E287"/>
    <w:rsid w:val="677B4E7A"/>
    <w:rsid w:val="677E4184"/>
    <w:rsid w:val="677E7D5D"/>
    <w:rsid w:val="677EC758"/>
    <w:rsid w:val="677ED66E"/>
    <w:rsid w:val="677F011A"/>
    <w:rsid w:val="677F05E6"/>
    <w:rsid w:val="677F5855"/>
    <w:rsid w:val="677FF2F7"/>
    <w:rsid w:val="678396BD"/>
    <w:rsid w:val="67874AB6"/>
    <w:rsid w:val="67892576"/>
    <w:rsid w:val="678C6A1C"/>
    <w:rsid w:val="6794A190"/>
    <w:rsid w:val="67979902"/>
    <w:rsid w:val="679B49A6"/>
    <w:rsid w:val="67A52136"/>
    <w:rsid w:val="67A61850"/>
    <w:rsid w:val="67ABCB51"/>
    <w:rsid w:val="67ADDA2F"/>
    <w:rsid w:val="67AFC776"/>
    <w:rsid w:val="67B3B654"/>
    <w:rsid w:val="67B3C616"/>
    <w:rsid w:val="67B528E6"/>
    <w:rsid w:val="67B5BE5E"/>
    <w:rsid w:val="67B72556"/>
    <w:rsid w:val="67B77B4E"/>
    <w:rsid w:val="67B912C1"/>
    <w:rsid w:val="67B95D62"/>
    <w:rsid w:val="67BA4A69"/>
    <w:rsid w:val="67BA9694"/>
    <w:rsid w:val="67BB41DD"/>
    <w:rsid w:val="67BB50F2"/>
    <w:rsid w:val="67BBA2FE"/>
    <w:rsid w:val="67BBD43E"/>
    <w:rsid w:val="67BC50D7"/>
    <w:rsid w:val="67BDD475"/>
    <w:rsid w:val="67BDF214"/>
    <w:rsid w:val="67BE4F16"/>
    <w:rsid w:val="67BE502B"/>
    <w:rsid w:val="67BF0A55"/>
    <w:rsid w:val="67BF2EF1"/>
    <w:rsid w:val="67BF4217"/>
    <w:rsid w:val="67BF4B15"/>
    <w:rsid w:val="67BF7B1E"/>
    <w:rsid w:val="67BFF980"/>
    <w:rsid w:val="67C6377E"/>
    <w:rsid w:val="67C772B2"/>
    <w:rsid w:val="67CA4B75"/>
    <w:rsid w:val="67CFF866"/>
    <w:rsid w:val="67D76168"/>
    <w:rsid w:val="67DCBE61"/>
    <w:rsid w:val="67DE63BD"/>
    <w:rsid w:val="67DE6F65"/>
    <w:rsid w:val="67DE7402"/>
    <w:rsid w:val="67DF01EF"/>
    <w:rsid w:val="67DF6B3C"/>
    <w:rsid w:val="67DF93E4"/>
    <w:rsid w:val="67DFB7E0"/>
    <w:rsid w:val="67DFBA96"/>
    <w:rsid w:val="67DFDC97"/>
    <w:rsid w:val="67DFE777"/>
    <w:rsid w:val="67E65D7F"/>
    <w:rsid w:val="67E70B52"/>
    <w:rsid w:val="67E7ABA7"/>
    <w:rsid w:val="67E95B59"/>
    <w:rsid w:val="67E973CA"/>
    <w:rsid w:val="67EB1199"/>
    <w:rsid w:val="67EB7AD4"/>
    <w:rsid w:val="67EBCC4F"/>
    <w:rsid w:val="67EC9E88"/>
    <w:rsid w:val="67EEAA7A"/>
    <w:rsid w:val="67EEB1D2"/>
    <w:rsid w:val="67EED2B8"/>
    <w:rsid w:val="67EEDA2B"/>
    <w:rsid w:val="67EF2E90"/>
    <w:rsid w:val="67EF5B22"/>
    <w:rsid w:val="67EF5FD0"/>
    <w:rsid w:val="67EF6E7F"/>
    <w:rsid w:val="67EF7109"/>
    <w:rsid w:val="67EF942A"/>
    <w:rsid w:val="67EFABC1"/>
    <w:rsid w:val="67EFC04D"/>
    <w:rsid w:val="67EFDB3C"/>
    <w:rsid w:val="67EFEFA8"/>
    <w:rsid w:val="67EFF7AF"/>
    <w:rsid w:val="67F51D10"/>
    <w:rsid w:val="67F5EF7A"/>
    <w:rsid w:val="67F60CD4"/>
    <w:rsid w:val="67F7053B"/>
    <w:rsid w:val="67F7A4BC"/>
    <w:rsid w:val="67F7E4BD"/>
    <w:rsid w:val="67F7F650"/>
    <w:rsid w:val="67F86B20"/>
    <w:rsid w:val="67FA3156"/>
    <w:rsid w:val="67FAD8C7"/>
    <w:rsid w:val="67FAECD2"/>
    <w:rsid w:val="67FB08A8"/>
    <w:rsid w:val="67FB1C68"/>
    <w:rsid w:val="67FB48C0"/>
    <w:rsid w:val="67FB4D58"/>
    <w:rsid w:val="67FB5720"/>
    <w:rsid w:val="67FB6149"/>
    <w:rsid w:val="67FB71D3"/>
    <w:rsid w:val="67FBA325"/>
    <w:rsid w:val="67FBAD96"/>
    <w:rsid w:val="67FBCCC8"/>
    <w:rsid w:val="67FC2D5D"/>
    <w:rsid w:val="67FD2217"/>
    <w:rsid w:val="67FD2D49"/>
    <w:rsid w:val="67FD3B96"/>
    <w:rsid w:val="67FD6931"/>
    <w:rsid w:val="67FD9028"/>
    <w:rsid w:val="67FDA9BA"/>
    <w:rsid w:val="67FDDBF2"/>
    <w:rsid w:val="67FDF525"/>
    <w:rsid w:val="67FE1D7A"/>
    <w:rsid w:val="67FE3F69"/>
    <w:rsid w:val="67FE4D9F"/>
    <w:rsid w:val="67FE6C39"/>
    <w:rsid w:val="67FEBF6F"/>
    <w:rsid w:val="67FED117"/>
    <w:rsid w:val="67FF02BA"/>
    <w:rsid w:val="67FF096E"/>
    <w:rsid w:val="67FF0C7B"/>
    <w:rsid w:val="67FF16B9"/>
    <w:rsid w:val="67FF3947"/>
    <w:rsid w:val="67FF591C"/>
    <w:rsid w:val="67FF879D"/>
    <w:rsid w:val="67FF9155"/>
    <w:rsid w:val="67FF9AEC"/>
    <w:rsid w:val="67FFA5F0"/>
    <w:rsid w:val="67FFA654"/>
    <w:rsid w:val="67FFB8BC"/>
    <w:rsid w:val="67FFDD52"/>
    <w:rsid w:val="67FFF96D"/>
    <w:rsid w:val="683FD809"/>
    <w:rsid w:val="686848EF"/>
    <w:rsid w:val="687C519E"/>
    <w:rsid w:val="687CF38B"/>
    <w:rsid w:val="687D57A1"/>
    <w:rsid w:val="689A48A4"/>
    <w:rsid w:val="689FBE67"/>
    <w:rsid w:val="68BD1E51"/>
    <w:rsid w:val="68BDAA0D"/>
    <w:rsid w:val="68BEE8F9"/>
    <w:rsid w:val="68BF653F"/>
    <w:rsid w:val="68BF9B43"/>
    <w:rsid w:val="68BFC6AF"/>
    <w:rsid w:val="68D868FB"/>
    <w:rsid w:val="68E74A62"/>
    <w:rsid w:val="68ED338B"/>
    <w:rsid w:val="68EE91A3"/>
    <w:rsid w:val="68F75217"/>
    <w:rsid w:val="68F764ED"/>
    <w:rsid w:val="68FB523E"/>
    <w:rsid w:val="68FB838C"/>
    <w:rsid w:val="68FF0DAF"/>
    <w:rsid w:val="692E1FCA"/>
    <w:rsid w:val="692E696F"/>
    <w:rsid w:val="693BDB1C"/>
    <w:rsid w:val="693CB660"/>
    <w:rsid w:val="693F9503"/>
    <w:rsid w:val="696A9B10"/>
    <w:rsid w:val="696F0E0F"/>
    <w:rsid w:val="696F10D2"/>
    <w:rsid w:val="696F72BE"/>
    <w:rsid w:val="697EB8B8"/>
    <w:rsid w:val="697F5697"/>
    <w:rsid w:val="697FDCCE"/>
    <w:rsid w:val="69853C43"/>
    <w:rsid w:val="69AF5D6C"/>
    <w:rsid w:val="69AF8DE6"/>
    <w:rsid w:val="69B38BFB"/>
    <w:rsid w:val="69B718DF"/>
    <w:rsid w:val="69BDC8E1"/>
    <w:rsid w:val="69BED9C4"/>
    <w:rsid w:val="69BF540E"/>
    <w:rsid w:val="69BF905A"/>
    <w:rsid w:val="69BFF9A3"/>
    <w:rsid w:val="69C7FFAE"/>
    <w:rsid w:val="69CD8795"/>
    <w:rsid w:val="69DA3378"/>
    <w:rsid w:val="69DC6BE7"/>
    <w:rsid w:val="69DC770E"/>
    <w:rsid w:val="69DD94E4"/>
    <w:rsid w:val="69DDE6C3"/>
    <w:rsid w:val="69E97D41"/>
    <w:rsid w:val="69E990F9"/>
    <w:rsid w:val="69EDBEB5"/>
    <w:rsid w:val="69EDE9B1"/>
    <w:rsid w:val="69EE856B"/>
    <w:rsid w:val="69EF47FD"/>
    <w:rsid w:val="69F02778"/>
    <w:rsid w:val="69F65065"/>
    <w:rsid w:val="69F7533F"/>
    <w:rsid w:val="69FB3418"/>
    <w:rsid w:val="69FBFF26"/>
    <w:rsid w:val="69FDE9AD"/>
    <w:rsid w:val="69FED970"/>
    <w:rsid w:val="69FF050A"/>
    <w:rsid w:val="69FF28A7"/>
    <w:rsid w:val="69FF65DE"/>
    <w:rsid w:val="6A0F405A"/>
    <w:rsid w:val="6A1511C4"/>
    <w:rsid w:val="6A364096"/>
    <w:rsid w:val="6A3744DD"/>
    <w:rsid w:val="6A49E5AA"/>
    <w:rsid w:val="6A56958B"/>
    <w:rsid w:val="6A7492CA"/>
    <w:rsid w:val="6A773FAF"/>
    <w:rsid w:val="6A79C02A"/>
    <w:rsid w:val="6A7C453C"/>
    <w:rsid w:val="6A7D5F08"/>
    <w:rsid w:val="6A7E7749"/>
    <w:rsid w:val="6A7F3B25"/>
    <w:rsid w:val="6A7F617F"/>
    <w:rsid w:val="6A7F9A74"/>
    <w:rsid w:val="6A8F9163"/>
    <w:rsid w:val="6A8FEB00"/>
    <w:rsid w:val="6AAF2F87"/>
    <w:rsid w:val="6AAFD68E"/>
    <w:rsid w:val="6ABA6C16"/>
    <w:rsid w:val="6ABB9CB9"/>
    <w:rsid w:val="6ABF1F59"/>
    <w:rsid w:val="6ABF411F"/>
    <w:rsid w:val="6ABF486D"/>
    <w:rsid w:val="6ABF5832"/>
    <w:rsid w:val="6ACFA408"/>
    <w:rsid w:val="6ACFAB96"/>
    <w:rsid w:val="6AD79F16"/>
    <w:rsid w:val="6ADB64B4"/>
    <w:rsid w:val="6ADF1877"/>
    <w:rsid w:val="6ADF3782"/>
    <w:rsid w:val="6ADF6400"/>
    <w:rsid w:val="6ADFFC7F"/>
    <w:rsid w:val="6AE483FD"/>
    <w:rsid w:val="6AE671C4"/>
    <w:rsid w:val="6AE74934"/>
    <w:rsid w:val="6AE79FA5"/>
    <w:rsid w:val="6AEADEE3"/>
    <w:rsid w:val="6AEF1E28"/>
    <w:rsid w:val="6AEFCDE8"/>
    <w:rsid w:val="6AF7855A"/>
    <w:rsid w:val="6AF7D85A"/>
    <w:rsid w:val="6AF7F674"/>
    <w:rsid w:val="6AF961BF"/>
    <w:rsid w:val="6AF9DB81"/>
    <w:rsid w:val="6AFB067E"/>
    <w:rsid w:val="6AFB7837"/>
    <w:rsid w:val="6AFD8410"/>
    <w:rsid w:val="6AFE8530"/>
    <w:rsid w:val="6AFF1069"/>
    <w:rsid w:val="6AFF393E"/>
    <w:rsid w:val="6AFF4DAA"/>
    <w:rsid w:val="6AFF5C3C"/>
    <w:rsid w:val="6AFFE875"/>
    <w:rsid w:val="6B0FC300"/>
    <w:rsid w:val="6B158C3D"/>
    <w:rsid w:val="6B1D7078"/>
    <w:rsid w:val="6B1FC07D"/>
    <w:rsid w:val="6B316AB6"/>
    <w:rsid w:val="6B33CE6D"/>
    <w:rsid w:val="6B37D2DC"/>
    <w:rsid w:val="6B3DBECC"/>
    <w:rsid w:val="6B3F71E7"/>
    <w:rsid w:val="6B43B895"/>
    <w:rsid w:val="6B4EA89A"/>
    <w:rsid w:val="6B5CD2A0"/>
    <w:rsid w:val="6B5DAAE4"/>
    <w:rsid w:val="6B5DAB2E"/>
    <w:rsid w:val="6B5E6984"/>
    <w:rsid w:val="6B5E7213"/>
    <w:rsid w:val="6B5F7552"/>
    <w:rsid w:val="6B5FF71E"/>
    <w:rsid w:val="6B666557"/>
    <w:rsid w:val="6B6D06C7"/>
    <w:rsid w:val="6B6D4272"/>
    <w:rsid w:val="6B6F3C33"/>
    <w:rsid w:val="6B6F538C"/>
    <w:rsid w:val="6B6FA4CF"/>
    <w:rsid w:val="6B752A16"/>
    <w:rsid w:val="6B755B96"/>
    <w:rsid w:val="6B790C9E"/>
    <w:rsid w:val="6B798E49"/>
    <w:rsid w:val="6B7B15A6"/>
    <w:rsid w:val="6B7B57AA"/>
    <w:rsid w:val="6B7CAF5A"/>
    <w:rsid w:val="6B7D4436"/>
    <w:rsid w:val="6B7DD210"/>
    <w:rsid w:val="6B7E1466"/>
    <w:rsid w:val="6B7E7352"/>
    <w:rsid w:val="6B7F328F"/>
    <w:rsid w:val="6B7F7842"/>
    <w:rsid w:val="6B7FD7EE"/>
    <w:rsid w:val="6B850F4E"/>
    <w:rsid w:val="6B87A923"/>
    <w:rsid w:val="6B8ECFFB"/>
    <w:rsid w:val="6B956771"/>
    <w:rsid w:val="6B969223"/>
    <w:rsid w:val="6B9DCE80"/>
    <w:rsid w:val="6B9F52E8"/>
    <w:rsid w:val="6B9F65B0"/>
    <w:rsid w:val="6B9F93EC"/>
    <w:rsid w:val="6B9FF230"/>
    <w:rsid w:val="6BA1CF2F"/>
    <w:rsid w:val="6BA7D612"/>
    <w:rsid w:val="6BAA3D00"/>
    <w:rsid w:val="6BAAE9BB"/>
    <w:rsid w:val="6BAC244C"/>
    <w:rsid w:val="6BAE0878"/>
    <w:rsid w:val="6BAE4E0C"/>
    <w:rsid w:val="6BAEFBFA"/>
    <w:rsid w:val="6BB76CB1"/>
    <w:rsid w:val="6BB78476"/>
    <w:rsid w:val="6BB78ED9"/>
    <w:rsid w:val="6BB7CEBF"/>
    <w:rsid w:val="6BB7DF60"/>
    <w:rsid w:val="6BBA133A"/>
    <w:rsid w:val="6BBB5347"/>
    <w:rsid w:val="6BBD8DBC"/>
    <w:rsid w:val="6BBE0095"/>
    <w:rsid w:val="6BBEC9A3"/>
    <w:rsid w:val="6BBEFC8C"/>
    <w:rsid w:val="6BBFB875"/>
    <w:rsid w:val="6BC3E6E9"/>
    <w:rsid w:val="6BC75F8A"/>
    <w:rsid w:val="6BC768AD"/>
    <w:rsid w:val="6BC9E353"/>
    <w:rsid w:val="6BCB6720"/>
    <w:rsid w:val="6BCB8049"/>
    <w:rsid w:val="6BCBC711"/>
    <w:rsid w:val="6BCD13C5"/>
    <w:rsid w:val="6BCFFB12"/>
    <w:rsid w:val="6BD6D843"/>
    <w:rsid w:val="6BD9967F"/>
    <w:rsid w:val="6BD9EAFB"/>
    <w:rsid w:val="6BDBA59B"/>
    <w:rsid w:val="6BDCDF86"/>
    <w:rsid w:val="6BDCEDB6"/>
    <w:rsid w:val="6BDE039D"/>
    <w:rsid w:val="6BDE7294"/>
    <w:rsid w:val="6BDF2A64"/>
    <w:rsid w:val="6BDF31D6"/>
    <w:rsid w:val="6BDF3A24"/>
    <w:rsid w:val="6BDF3ABD"/>
    <w:rsid w:val="6BE34F30"/>
    <w:rsid w:val="6BE4E666"/>
    <w:rsid w:val="6BE78FFA"/>
    <w:rsid w:val="6BE949BC"/>
    <w:rsid w:val="6BE9F5B1"/>
    <w:rsid w:val="6BEA3F1B"/>
    <w:rsid w:val="6BEB306C"/>
    <w:rsid w:val="6BEBCB7C"/>
    <w:rsid w:val="6BEEAFAC"/>
    <w:rsid w:val="6BEEEB56"/>
    <w:rsid w:val="6BEFA1FE"/>
    <w:rsid w:val="6BEFF5A6"/>
    <w:rsid w:val="6BF220D0"/>
    <w:rsid w:val="6BF53939"/>
    <w:rsid w:val="6BF568E8"/>
    <w:rsid w:val="6BF5A39C"/>
    <w:rsid w:val="6BF5F2D4"/>
    <w:rsid w:val="6BF5F52B"/>
    <w:rsid w:val="6BF6D33C"/>
    <w:rsid w:val="6BF7255A"/>
    <w:rsid w:val="6BF755A6"/>
    <w:rsid w:val="6BF7606E"/>
    <w:rsid w:val="6BF762F2"/>
    <w:rsid w:val="6BF769E1"/>
    <w:rsid w:val="6BF76FB1"/>
    <w:rsid w:val="6BF7CDA1"/>
    <w:rsid w:val="6BF7FC00"/>
    <w:rsid w:val="6BF920A9"/>
    <w:rsid w:val="6BF9D364"/>
    <w:rsid w:val="6BFA4E8D"/>
    <w:rsid w:val="6BFA89F1"/>
    <w:rsid w:val="6BFADE00"/>
    <w:rsid w:val="6BFB0B4D"/>
    <w:rsid w:val="6BFB17BC"/>
    <w:rsid w:val="6BFB195E"/>
    <w:rsid w:val="6BFB320E"/>
    <w:rsid w:val="6BFB4077"/>
    <w:rsid w:val="6BFB5121"/>
    <w:rsid w:val="6BFB6778"/>
    <w:rsid w:val="6BFBAFD6"/>
    <w:rsid w:val="6BFBB281"/>
    <w:rsid w:val="6BFBBCC5"/>
    <w:rsid w:val="6BFBC3BC"/>
    <w:rsid w:val="6BFC66EB"/>
    <w:rsid w:val="6BFD054E"/>
    <w:rsid w:val="6BFD1029"/>
    <w:rsid w:val="6BFD8629"/>
    <w:rsid w:val="6BFDBFA6"/>
    <w:rsid w:val="6BFDC540"/>
    <w:rsid w:val="6BFE95A8"/>
    <w:rsid w:val="6BFEB1CE"/>
    <w:rsid w:val="6BFEBE14"/>
    <w:rsid w:val="6BFEBE88"/>
    <w:rsid w:val="6BFEE598"/>
    <w:rsid w:val="6BFF0B43"/>
    <w:rsid w:val="6BFF184F"/>
    <w:rsid w:val="6BFF1E03"/>
    <w:rsid w:val="6BFF55E4"/>
    <w:rsid w:val="6BFF8D09"/>
    <w:rsid w:val="6BFFA56B"/>
    <w:rsid w:val="6BFFAF2F"/>
    <w:rsid w:val="6BFFB293"/>
    <w:rsid w:val="6BFFB73E"/>
    <w:rsid w:val="6BFFB967"/>
    <w:rsid w:val="6BFFCF5B"/>
    <w:rsid w:val="6BFFF4B6"/>
    <w:rsid w:val="6BFFF8E7"/>
    <w:rsid w:val="6C0F6204"/>
    <w:rsid w:val="6C1F219B"/>
    <w:rsid w:val="6C2AAD9A"/>
    <w:rsid w:val="6C3AA40F"/>
    <w:rsid w:val="6C3EF413"/>
    <w:rsid w:val="6C3FE0F5"/>
    <w:rsid w:val="6C5D288D"/>
    <w:rsid w:val="6C5EF3AF"/>
    <w:rsid w:val="6C5FD9A1"/>
    <w:rsid w:val="6C756E48"/>
    <w:rsid w:val="6C7950C7"/>
    <w:rsid w:val="6C7D0EC4"/>
    <w:rsid w:val="6C7DA937"/>
    <w:rsid w:val="6C7E3DFB"/>
    <w:rsid w:val="6C7E7366"/>
    <w:rsid w:val="6C7F4ADE"/>
    <w:rsid w:val="6C7F5DA1"/>
    <w:rsid w:val="6C7FE57F"/>
    <w:rsid w:val="6C7FEA06"/>
    <w:rsid w:val="6C85FF61"/>
    <w:rsid w:val="6C9BA411"/>
    <w:rsid w:val="6C9E0608"/>
    <w:rsid w:val="6CABF674"/>
    <w:rsid w:val="6CAFD523"/>
    <w:rsid w:val="6CB6C117"/>
    <w:rsid w:val="6CBDE95F"/>
    <w:rsid w:val="6CBDEA63"/>
    <w:rsid w:val="6CBF0F50"/>
    <w:rsid w:val="6CBFFA05"/>
    <w:rsid w:val="6CC57593"/>
    <w:rsid w:val="6CCD1F0B"/>
    <w:rsid w:val="6CD9C910"/>
    <w:rsid w:val="6CDD1414"/>
    <w:rsid w:val="6CDEE3B0"/>
    <w:rsid w:val="6CDF4888"/>
    <w:rsid w:val="6CDF67D2"/>
    <w:rsid w:val="6CDFB8CB"/>
    <w:rsid w:val="6CE2C7BD"/>
    <w:rsid w:val="6CE41296"/>
    <w:rsid w:val="6CE7D2A9"/>
    <w:rsid w:val="6CE9B293"/>
    <w:rsid w:val="6CEA0B6E"/>
    <w:rsid w:val="6CED7B22"/>
    <w:rsid w:val="6CEE7AE1"/>
    <w:rsid w:val="6CF69470"/>
    <w:rsid w:val="6CF6DA52"/>
    <w:rsid w:val="6CF6F0D4"/>
    <w:rsid w:val="6CF70BAB"/>
    <w:rsid w:val="6CF7DC92"/>
    <w:rsid w:val="6CFA97F5"/>
    <w:rsid w:val="6CFAB358"/>
    <w:rsid w:val="6CFB3766"/>
    <w:rsid w:val="6CFC7917"/>
    <w:rsid w:val="6CFDB853"/>
    <w:rsid w:val="6CFDC699"/>
    <w:rsid w:val="6CFE90EE"/>
    <w:rsid w:val="6CFEB761"/>
    <w:rsid w:val="6CFEDE5F"/>
    <w:rsid w:val="6CFF0590"/>
    <w:rsid w:val="6CFF5888"/>
    <w:rsid w:val="6CFF5FC3"/>
    <w:rsid w:val="6CFF9FF0"/>
    <w:rsid w:val="6CFFC486"/>
    <w:rsid w:val="6D0FA5A9"/>
    <w:rsid w:val="6D17E280"/>
    <w:rsid w:val="6D213555"/>
    <w:rsid w:val="6D23A060"/>
    <w:rsid w:val="6D25CACC"/>
    <w:rsid w:val="6D27F211"/>
    <w:rsid w:val="6D2AA2A2"/>
    <w:rsid w:val="6D2DE1BC"/>
    <w:rsid w:val="6D2F308B"/>
    <w:rsid w:val="6D3739BF"/>
    <w:rsid w:val="6D3B859E"/>
    <w:rsid w:val="6D3F2930"/>
    <w:rsid w:val="6D3F458A"/>
    <w:rsid w:val="6D3F93D3"/>
    <w:rsid w:val="6D475F47"/>
    <w:rsid w:val="6D4D3071"/>
    <w:rsid w:val="6D52B7BD"/>
    <w:rsid w:val="6D57E167"/>
    <w:rsid w:val="6D59BE3E"/>
    <w:rsid w:val="6D5B3359"/>
    <w:rsid w:val="6D64CB1A"/>
    <w:rsid w:val="6D69988F"/>
    <w:rsid w:val="6D6A9804"/>
    <w:rsid w:val="6D6E9FC4"/>
    <w:rsid w:val="6D6EA7A1"/>
    <w:rsid w:val="6D6F3C1E"/>
    <w:rsid w:val="6D738A4B"/>
    <w:rsid w:val="6D75669F"/>
    <w:rsid w:val="6D756D80"/>
    <w:rsid w:val="6D774164"/>
    <w:rsid w:val="6D7776DC"/>
    <w:rsid w:val="6D7776EB"/>
    <w:rsid w:val="6D77C221"/>
    <w:rsid w:val="6D77CB23"/>
    <w:rsid w:val="6D7B02C1"/>
    <w:rsid w:val="6D7B2082"/>
    <w:rsid w:val="6D7BA25C"/>
    <w:rsid w:val="6D7C6B72"/>
    <w:rsid w:val="6D7D37D8"/>
    <w:rsid w:val="6D7D55C5"/>
    <w:rsid w:val="6D7E2A0B"/>
    <w:rsid w:val="6D7E3E34"/>
    <w:rsid w:val="6D7F2252"/>
    <w:rsid w:val="6D7F559A"/>
    <w:rsid w:val="6D7F67F2"/>
    <w:rsid w:val="6D8F8FB3"/>
    <w:rsid w:val="6D9053F2"/>
    <w:rsid w:val="6D92DE15"/>
    <w:rsid w:val="6D978F59"/>
    <w:rsid w:val="6D9A2A17"/>
    <w:rsid w:val="6D9B64E5"/>
    <w:rsid w:val="6D9D0777"/>
    <w:rsid w:val="6D9D929B"/>
    <w:rsid w:val="6D9ED3A9"/>
    <w:rsid w:val="6D9EE320"/>
    <w:rsid w:val="6D9F8B68"/>
    <w:rsid w:val="6DA73AD8"/>
    <w:rsid w:val="6DA749CD"/>
    <w:rsid w:val="6DA78651"/>
    <w:rsid w:val="6DAE285A"/>
    <w:rsid w:val="6DAEA0A3"/>
    <w:rsid w:val="6DAFEA31"/>
    <w:rsid w:val="6DAFF407"/>
    <w:rsid w:val="6DB3C550"/>
    <w:rsid w:val="6DB6075F"/>
    <w:rsid w:val="6DB67454"/>
    <w:rsid w:val="6DB7FF4E"/>
    <w:rsid w:val="6DBA1CBB"/>
    <w:rsid w:val="6DBA9005"/>
    <w:rsid w:val="6DBC44EE"/>
    <w:rsid w:val="6DBD6765"/>
    <w:rsid w:val="6DBD93F2"/>
    <w:rsid w:val="6DBF0581"/>
    <w:rsid w:val="6DBFE450"/>
    <w:rsid w:val="6DBFE5F1"/>
    <w:rsid w:val="6DBFF7C0"/>
    <w:rsid w:val="6DC98932"/>
    <w:rsid w:val="6DCD92D7"/>
    <w:rsid w:val="6DCE52F5"/>
    <w:rsid w:val="6DCEB973"/>
    <w:rsid w:val="6DCF1272"/>
    <w:rsid w:val="6DCF24AD"/>
    <w:rsid w:val="6DCF78FE"/>
    <w:rsid w:val="6DD36C3D"/>
    <w:rsid w:val="6DD4EF7E"/>
    <w:rsid w:val="6DD64FAB"/>
    <w:rsid w:val="6DD7A1C8"/>
    <w:rsid w:val="6DDA849B"/>
    <w:rsid w:val="6DDB4CC0"/>
    <w:rsid w:val="6DDB7BD1"/>
    <w:rsid w:val="6DDBCAB8"/>
    <w:rsid w:val="6DDBE049"/>
    <w:rsid w:val="6DDD7DAB"/>
    <w:rsid w:val="6DDE2549"/>
    <w:rsid w:val="6DDF05F1"/>
    <w:rsid w:val="6DDF1D92"/>
    <w:rsid w:val="6DDF49BE"/>
    <w:rsid w:val="6DDF5362"/>
    <w:rsid w:val="6DDF8011"/>
    <w:rsid w:val="6DDFEFAC"/>
    <w:rsid w:val="6DE5A2DC"/>
    <w:rsid w:val="6DE70EDA"/>
    <w:rsid w:val="6DEB27D8"/>
    <w:rsid w:val="6DEB31FB"/>
    <w:rsid w:val="6DEC5859"/>
    <w:rsid w:val="6DEC9589"/>
    <w:rsid w:val="6DED13F5"/>
    <w:rsid w:val="6DED5CC3"/>
    <w:rsid w:val="6DEDB94C"/>
    <w:rsid w:val="6DEE10FF"/>
    <w:rsid w:val="6DEEB5BC"/>
    <w:rsid w:val="6DEF56CF"/>
    <w:rsid w:val="6DEF6970"/>
    <w:rsid w:val="6DEFBCA6"/>
    <w:rsid w:val="6DEFCA57"/>
    <w:rsid w:val="6DEFD5B0"/>
    <w:rsid w:val="6DF14BE4"/>
    <w:rsid w:val="6DF26948"/>
    <w:rsid w:val="6DF34AC3"/>
    <w:rsid w:val="6DF3A547"/>
    <w:rsid w:val="6DF4C724"/>
    <w:rsid w:val="6DF4DAA0"/>
    <w:rsid w:val="6DF500EE"/>
    <w:rsid w:val="6DF50E61"/>
    <w:rsid w:val="6DF601B5"/>
    <w:rsid w:val="6DF75356"/>
    <w:rsid w:val="6DF770B0"/>
    <w:rsid w:val="6DF78E8A"/>
    <w:rsid w:val="6DF78F70"/>
    <w:rsid w:val="6DF7CADF"/>
    <w:rsid w:val="6DF7F48F"/>
    <w:rsid w:val="6DF85860"/>
    <w:rsid w:val="6DF9D66F"/>
    <w:rsid w:val="6DF9E6EB"/>
    <w:rsid w:val="6DFA09FA"/>
    <w:rsid w:val="6DFA153B"/>
    <w:rsid w:val="6DFA32F8"/>
    <w:rsid w:val="6DFA467E"/>
    <w:rsid w:val="6DFB625A"/>
    <w:rsid w:val="6DFB7C34"/>
    <w:rsid w:val="6DFBC375"/>
    <w:rsid w:val="6DFC03B9"/>
    <w:rsid w:val="6DFC27D5"/>
    <w:rsid w:val="6DFC39E9"/>
    <w:rsid w:val="6DFC6983"/>
    <w:rsid w:val="6DFD33A8"/>
    <w:rsid w:val="6DFD5676"/>
    <w:rsid w:val="6DFDE314"/>
    <w:rsid w:val="6DFDF263"/>
    <w:rsid w:val="6DFE1ABC"/>
    <w:rsid w:val="6DFE92DB"/>
    <w:rsid w:val="6DFF02F0"/>
    <w:rsid w:val="6DFF0751"/>
    <w:rsid w:val="6DFF0C27"/>
    <w:rsid w:val="6DFF1193"/>
    <w:rsid w:val="6DFF485F"/>
    <w:rsid w:val="6DFF8A00"/>
    <w:rsid w:val="6DFF8B50"/>
    <w:rsid w:val="6DFF9BC4"/>
    <w:rsid w:val="6DFFA816"/>
    <w:rsid w:val="6DFFA8A6"/>
    <w:rsid w:val="6DFFAA04"/>
    <w:rsid w:val="6DFFBAD2"/>
    <w:rsid w:val="6DFFBD41"/>
    <w:rsid w:val="6DFFBEEB"/>
    <w:rsid w:val="6DFFC637"/>
    <w:rsid w:val="6DFFCB12"/>
    <w:rsid w:val="6DFFD86F"/>
    <w:rsid w:val="6DFFEF96"/>
    <w:rsid w:val="6E131DEA"/>
    <w:rsid w:val="6E139827"/>
    <w:rsid w:val="6E1E1DFE"/>
    <w:rsid w:val="6E2E5DF0"/>
    <w:rsid w:val="6E2F1C46"/>
    <w:rsid w:val="6E330AE1"/>
    <w:rsid w:val="6E3D3CA1"/>
    <w:rsid w:val="6E3D9638"/>
    <w:rsid w:val="6E3EBDED"/>
    <w:rsid w:val="6E3FF380"/>
    <w:rsid w:val="6E453A15"/>
    <w:rsid w:val="6E453E5C"/>
    <w:rsid w:val="6E47821D"/>
    <w:rsid w:val="6E49D316"/>
    <w:rsid w:val="6E4F0957"/>
    <w:rsid w:val="6E4F1C65"/>
    <w:rsid w:val="6E5AB64C"/>
    <w:rsid w:val="6E5B441B"/>
    <w:rsid w:val="6E5B8994"/>
    <w:rsid w:val="6E5D0449"/>
    <w:rsid w:val="6E5E2C4B"/>
    <w:rsid w:val="6E5E43FB"/>
    <w:rsid w:val="6E5E8CBA"/>
    <w:rsid w:val="6E5F751F"/>
    <w:rsid w:val="6E67E468"/>
    <w:rsid w:val="6E6C2894"/>
    <w:rsid w:val="6E6E605C"/>
    <w:rsid w:val="6E72F2E4"/>
    <w:rsid w:val="6E757ADD"/>
    <w:rsid w:val="6E762C4B"/>
    <w:rsid w:val="6E768A82"/>
    <w:rsid w:val="6E7A9138"/>
    <w:rsid w:val="6E7AF62E"/>
    <w:rsid w:val="6E7B7628"/>
    <w:rsid w:val="6E7B7A8B"/>
    <w:rsid w:val="6E7B8DDF"/>
    <w:rsid w:val="6E7BD282"/>
    <w:rsid w:val="6E7C6497"/>
    <w:rsid w:val="6E7D3DD8"/>
    <w:rsid w:val="6E7E09DE"/>
    <w:rsid w:val="6E7F1BA5"/>
    <w:rsid w:val="6E7F205F"/>
    <w:rsid w:val="6E7F227C"/>
    <w:rsid w:val="6E7F5EFD"/>
    <w:rsid w:val="6E7F9183"/>
    <w:rsid w:val="6E7FF0AD"/>
    <w:rsid w:val="6E8F5920"/>
    <w:rsid w:val="6E99200D"/>
    <w:rsid w:val="6E9E9FC0"/>
    <w:rsid w:val="6E9F1A4F"/>
    <w:rsid w:val="6E9FA0D9"/>
    <w:rsid w:val="6EA732CD"/>
    <w:rsid w:val="6EA8B416"/>
    <w:rsid w:val="6EAAFCD1"/>
    <w:rsid w:val="6EAFBC8F"/>
    <w:rsid w:val="6EB16224"/>
    <w:rsid w:val="6EB912A2"/>
    <w:rsid w:val="6EB99EB3"/>
    <w:rsid w:val="6EBA3F95"/>
    <w:rsid w:val="6EBAB82E"/>
    <w:rsid w:val="6EBB5CEA"/>
    <w:rsid w:val="6EBBA9A6"/>
    <w:rsid w:val="6EBD3E6F"/>
    <w:rsid w:val="6EBD3EC5"/>
    <w:rsid w:val="6EBE02A0"/>
    <w:rsid w:val="6EBE1371"/>
    <w:rsid w:val="6EBE3BF1"/>
    <w:rsid w:val="6EBE68EC"/>
    <w:rsid w:val="6EBE71E8"/>
    <w:rsid w:val="6EBEEE49"/>
    <w:rsid w:val="6EBF3355"/>
    <w:rsid w:val="6EBF3409"/>
    <w:rsid w:val="6EBF6DEB"/>
    <w:rsid w:val="6EBF8F58"/>
    <w:rsid w:val="6EBFBE79"/>
    <w:rsid w:val="6EC603FA"/>
    <w:rsid w:val="6EC78F22"/>
    <w:rsid w:val="6EC793B5"/>
    <w:rsid w:val="6ECB622C"/>
    <w:rsid w:val="6ECDF358"/>
    <w:rsid w:val="6ECF1DD7"/>
    <w:rsid w:val="6ECF4A7F"/>
    <w:rsid w:val="6ECF96C0"/>
    <w:rsid w:val="6ED41161"/>
    <w:rsid w:val="6ED764C9"/>
    <w:rsid w:val="6ED772EA"/>
    <w:rsid w:val="6EDA2991"/>
    <w:rsid w:val="6EDBD339"/>
    <w:rsid w:val="6EDC1CD7"/>
    <w:rsid w:val="6EDC2A32"/>
    <w:rsid w:val="6EDCB4D6"/>
    <w:rsid w:val="6EDCE91C"/>
    <w:rsid w:val="6EDD16C3"/>
    <w:rsid w:val="6EDE3322"/>
    <w:rsid w:val="6EDEDE5E"/>
    <w:rsid w:val="6EDF018A"/>
    <w:rsid w:val="6EDF157E"/>
    <w:rsid w:val="6EDF16B6"/>
    <w:rsid w:val="6EDF3734"/>
    <w:rsid w:val="6EDFA0D9"/>
    <w:rsid w:val="6EDFEF8A"/>
    <w:rsid w:val="6EE359E2"/>
    <w:rsid w:val="6EE5E6E6"/>
    <w:rsid w:val="6EE78E07"/>
    <w:rsid w:val="6EE88E2E"/>
    <w:rsid w:val="6EE93161"/>
    <w:rsid w:val="6EE966A1"/>
    <w:rsid w:val="6EEB3B44"/>
    <w:rsid w:val="6EEBB1AE"/>
    <w:rsid w:val="6EEC7720"/>
    <w:rsid w:val="6EEEA8BD"/>
    <w:rsid w:val="6EEEBF25"/>
    <w:rsid w:val="6EEF539F"/>
    <w:rsid w:val="6EEF5CC3"/>
    <w:rsid w:val="6EEF94F5"/>
    <w:rsid w:val="6EEFB732"/>
    <w:rsid w:val="6EEFB784"/>
    <w:rsid w:val="6EEFC61F"/>
    <w:rsid w:val="6EEFFCB2"/>
    <w:rsid w:val="6EF071D3"/>
    <w:rsid w:val="6EF2D136"/>
    <w:rsid w:val="6EF358BF"/>
    <w:rsid w:val="6EF38CDA"/>
    <w:rsid w:val="6EF3E409"/>
    <w:rsid w:val="6EF54EB4"/>
    <w:rsid w:val="6EF563DC"/>
    <w:rsid w:val="6EF6ED83"/>
    <w:rsid w:val="6EF75DAD"/>
    <w:rsid w:val="6EF7B9D3"/>
    <w:rsid w:val="6EF7BC54"/>
    <w:rsid w:val="6EF8358B"/>
    <w:rsid w:val="6EF9E904"/>
    <w:rsid w:val="6EFA543B"/>
    <w:rsid w:val="6EFA91D9"/>
    <w:rsid w:val="6EFB198F"/>
    <w:rsid w:val="6EFB7E97"/>
    <w:rsid w:val="6EFB8289"/>
    <w:rsid w:val="6EFC7DDD"/>
    <w:rsid w:val="6EFCAD30"/>
    <w:rsid w:val="6EFCFB38"/>
    <w:rsid w:val="6EFD2976"/>
    <w:rsid w:val="6EFD2B1C"/>
    <w:rsid w:val="6EFD376F"/>
    <w:rsid w:val="6EFD58AE"/>
    <w:rsid w:val="6EFD6031"/>
    <w:rsid w:val="6EFD6863"/>
    <w:rsid w:val="6EFD9FAE"/>
    <w:rsid w:val="6EFDA171"/>
    <w:rsid w:val="6EFE0BDE"/>
    <w:rsid w:val="6EFE461D"/>
    <w:rsid w:val="6EFE8051"/>
    <w:rsid w:val="6EFE8F75"/>
    <w:rsid w:val="6EFEACD5"/>
    <w:rsid w:val="6EFF0760"/>
    <w:rsid w:val="6EFF2275"/>
    <w:rsid w:val="6EFF2343"/>
    <w:rsid w:val="6EFF4324"/>
    <w:rsid w:val="6EFF49F3"/>
    <w:rsid w:val="6EFF579E"/>
    <w:rsid w:val="6EFF59EF"/>
    <w:rsid w:val="6EFF64C3"/>
    <w:rsid w:val="6EFF6AB0"/>
    <w:rsid w:val="6EFF7EA0"/>
    <w:rsid w:val="6EFF83AA"/>
    <w:rsid w:val="6EFF8714"/>
    <w:rsid w:val="6EFF90FD"/>
    <w:rsid w:val="6EFF9347"/>
    <w:rsid w:val="6EFFC84D"/>
    <w:rsid w:val="6EFFCE68"/>
    <w:rsid w:val="6EFFCF63"/>
    <w:rsid w:val="6EFFEB1B"/>
    <w:rsid w:val="6EFFEC08"/>
    <w:rsid w:val="6F0515EC"/>
    <w:rsid w:val="6F0D8BEC"/>
    <w:rsid w:val="6F0F047C"/>
    <w:rsid w:val="6F1144D2"/>
    <w:rsid w:val="6F13DF9B"/>
    <w:rsid w:val="6F1FA46E"/>
    <w:rsid w:val="6F1FB5B8"/>
    <w:rsid w:val="6F2B19AB"/>
    <w:rsid w:val="6F2BB480"/>
    <w:rsid w:val="6F323DE0"/>
    <w:rsid w:val="6F338205"/>
    <w:rsid w:val="6F3B0389"/>
    <w:rsid w:val="6F3C9D3C"/>
    <w:rsid w:val="6F3DC5BD"/>
    <w:rsid w:val="6F3EEB10"/>
    <w:rsid w:val="6F3F8B53"/>
    <w:rsid w:val="6F3FAE1E"/>
    <w:rsid w:val="6F3FEDAA"/>
    <w:rsid w:val="6F4BC1B4"/>
    <w:rsid w:val="6F4BDFB9"/>
    <w:rsid w:val="6F4BF1C3"/>
    <w:rsid w:val="6F4D835C"/>
    <w:rsid w:val="6F4F2667"/>
    <w:rsid w:val="6F4F76F3"/>
    <w:rsid w:val="6F5742A3"/>
    <w:rsid w:val="6F5DA36F"/>
    <w:rsid w:val="6F5DCE2B"/>
    <w:rsid w:val="6F5E3430"/>
    <w:rsid w:val="6F5F9D59"/>
    <w:rsid w:val="6F5FAB63"/>
    <w:rsid w:val="6F5FBCC9"/>
    <w:rsid w:val="6F621661"/>
    <w:rsid w:val="6F67BAA8"/>
    <w:rsid w:val="6F67D1E1"/>
    <w:rsid w:val="6F67F6B3"/>
    <w:rsid w:val="6F6A32BD"/>
    <w:rsid w:val="6F6A52D1"/>
    <w:rsid w:val="6F6A7D25"/>
    <w:rsid w:val="6F6C4765"/>
    <w:rsid w:val="6F6CA6C9"/>
    <w:rsid w:val="6F6DD02D"/>
    <w:rsid w:val="6F6E29EE"/>
    <w:rsid w:val="6F6E315F"/>
    <w:rsid w:val="6F6E7905"/>
    <w:rsid w:val="6F6F5026"/>
    <w:rsid w:val="6F6FC568"/>
    <w:rsid w:val="6F6FFE45"/>
    <w:rsid w:val="6F710944"/>
    <w:rsid w:val="6F71E923"/>
    <w:rsid w:val="6F72BE9D"/>
    <w:rsid w:val="6F7328C0"/>
    <w:rsid w:val="6F73498E"/>
    <w:rsid w:val="6F7395D9"/>
    <w:rsid w:val="6F73C45E"/>
    <w:rsid w:val="6F755231"/>
    <w:rsid w:val="6F755D5B"/>
    <w:rsid w:val="6F769CC8"/>
    <w:rsid w:val="6F76E773"/>
    <w:rsid w:val="6F770D86"/>
    <w:rsid w:val="6F774717"/>
    <w:rsid w:val="6F77A5B1"/>
    <w:rsid w:val="6F798BB6"/>
    <w:rsid w:val="6F79FEF3"/>
    <w:rsid w:val="6F7AD510"/>
    <w:rsid w:val="6F7B333B"/>
    <w:rsid w:val="6F7B48C7"/>
    <w:rsid w:val="6F7B594B"/>
    <w:rsid w:val="6F7B7E5D"/>
    <w:rsid w:val="6F7B8932"/>
    <w:rsid w:val="6F7B95C7"/>
    <w:rsid w:val="6F7BA983"/>
    <w:rsid w:val="6F7BEC0C"/>
    <w:rsid w:val="6F7C10B1"/>
    <w:rsid w:val="6F7CB0C9"/>
    <w:rsid w:val="6F7D18D4"/>
    <w:rsid w:val="6F7D4047"/>
    <w:rsid w:val="6F7D48A9"/>
    <w:rsid w:val="6F7DA9E6"/>
    <w:rsid w:val="6F7DB3A0"/>
    <w:rsid w:val="6F7DE2C5"/>
    <w:rsid w:val="6F7DF4F9"/>
    <w:rsid w:val="6F7E1456"/>
    <w:rsid w:val="6F7E2D3A"/>
    <w:rsid w:val="6F7E697E"/>
    <w:rsid w:val="6F7E8FF5"/>
    <w:rsid w:val="6F7EADC9"/>
    <w:rsid w:val="6F7EF475"/>
    <w:rsid w:val="6F7F1358"/>
    <w:rsid w:val="6F7F1FD3"/>
    <w:rsid w:val="6F7F463F"/>
    <w:rsid w:val="6F7F6C07"/>
    <w:rsid w:val="6F7FA80B"/>
    <w:rsid w:val="6F7FB953"/>
    <w:rsid w:val="6F7FB9E5"/>
    <w:rsid w:val="6F7FDA03"/>
    <w:rsid w:val="6F7FEE2A"/>
    <w:rsid w:val="6F7FF09D"/>
    <w:rsid w:val="6F7FF0CE"/>
    <w:rsid w:val="6F8694E1"/>
    <w:rsid w:val="6F8B5CB4"/>
    <w:rsid w:val="6F8B82FF"/>
    <w:rsid w:val="6F8E5DDF"/>
    <w:rsid w:val="6F8F23F7"/>
    <w:rsid w:val="6F9323BF"/>
    <w:rsid w:val="6F93D941"/>
    <w:rsid w:val="6F97607B"/>
    <w:rsid w:val="6F97BB63"/>
    <w:rsid w:val="6F990486"/>
    <w:rsid w:val="6F9A11EF"/>
    <w:rsid w:val="6F9B6C8C"/>
    <w:rsid w:val="6F9B6DAC"/>
    <w:rsid w:val="6F9C16F9"/>
    <w:rsid w:val="6F9C7418"/>
    <w:rsid w:val="6F9E6E68"/>
    <w:rsid w:val="6F9E8509"/>
    <w:rsid w:val="6F9E8D37"/>
    <w:rsid w:val="6F9EAADF"/>
    <w:rsid w:val="6F9EE86C"/>
    <w:rsid w:val="6F9F2593"/>
    <w:rsid w:val="6F9F3524"/>
    <w:rsid w:val="6F9F3A48"/>
    <w:rsid w:val="6F9F58CA"/>
    <w:rsid w:val="6F9F746B"/>
    <w:rsid w:val="6F9F775C"/>
    <w:rsid w:val="6F9FB4E6"/>
    <w:rsid w:val="6F9FCF90"/>
    <w:rsid w:val="6FA34470"/>
    <w:rsid w:val="6FA8D5D3"/>
    <w:rsid w:val="6FA9B579"/>
    <w:rsid w:val="6FA9DA56"/>
    <w:rsid w:val="6FAB446C"/>
    <w:rsid w:val="6FAB68BD"/>
    <w:rsid w:val="6FAC024C"/>
    <w:rsid w:val="6FAC9E8C"/>
    <w:rsid w:val="6FAD0010"/>
    <w:rsid w:val="6FAD2347"/>
    <w:rsid w:val="6FAD69F5"/>
    <w:rsid w:val="6FAD91C4"/>
    <w:rsid w:val="6FAE69E5"/>
    <w:rsid w:val="6FAE8825"/>
    <w:rsid w:val="6FAE9E4A"/>
    <w:rsid w:val="6FAEB06E"/>
    <w:rsid w:val="6FAED6D1"/>
    <w:rsid w:val="6FAEF3BA"/>
    <w:rsid w:val="6FAF05F5"/>
    <w:rsid w:val="6FAF3D27"/>
    <w:rsid w:val="6FAF4BC8"/>
    <w:rsid w:val="6FAF6768"/>
    <w:rsid w:val="6FAF908D"/>
    <w:rsid w:val="6FAFDE91"/>
    <w:rsid w:val="6FAFE135"/>
    <w:rsid w:val="6FB1074D"/>
    <w:rsid w:val="6FB17177"/>
    <w:rsid w:val="6FB4302F"/>
    <w:rsid w:val="6FB4AC10"/>
    <w:rsid w:val="6FB56B9C"/>
    <w:rsid w:val="6FB65B1E"/>
    <w:rsid w:val="6FB75AFF"/>
    <w:rsid w:val="6FB7B08A"/>
    <w:rsid w:val="6FB7DA4A"/>
    <w:rsid w:val="6FB7E274"/>
    <w:rsid w:val="6FB9B08A"/>
    <w:rsid w:val="6FBA3516"/>
    <w:rsid w:val="6FBA4CAD"/>
    <w:rsid w:val="6FBAEB7C"/>
    <w:rsid w:val="6FBB3438"/>
    <w:rsid w:val="6FBB9EBB"/>
    <w:rsid w:val="6FBC080B"/>
    <w:rsid w:val="6FBC4310"/>
    <w:rsid w:val="6FBCACC3"/>
    <w:rsid w:val="6FBCF92D"/>
    <w:rsid w:val="6FBD5167"/>
    <w:rsid w:val="6FBD7221"/>
    <w:rsid w:val="6FBD8774"/>
    <w:rsid w:val="6FBD975D"/>
    <w:rsid w:val="6FBDBBCF"/>
    <w:rsid w:val="6FBDE873"/>
    <w:rsid w:val="6FBE226E"/>
    <w:rsid w:val="6FBF0389"/>
    <w:rsid w:val="6FBF1D44"/>
    <w:rsid w:val="6FBF2CFB"/>
    <w:rsid w:val="6FBF3FF1"/>
    <w:rsid w:val="6FBF4FFF"/>
    <w:rsid w:val="6FBF6651"/>
    <w:rsid w:val="6FBF6A51"/>
    <w:rsid w:val="6FBF708D"/>
    <w:rsid w:val="6FBF72AB"/>
    <w:rsid w:val="6FBFA9F0"/>
    <w:rsid w:val="6FBFBB9D"/>
    <w:rsid w:val="6FBFE561"/>
    <w:rsid w:val="6FBFF798"/>
    <w:rsid w:val="6FBFF936"/>
    <w:rsid w:val="6FC28C9C"/>
    <w:rsid w:val="6FC441FC"/>
    <w:rsid w:val="6FC74A45"/>
    <w:rsid w:val="6FC74C48"/>
    <w:rsid w:val="6FC9AA02"/>
    <w:rsid w:val="6FCA0982"/>
    <w:rsid w:val="6FCBAD89"/>
    <w:rsid w:val="6FCBB740"/>
    <w:rsid w:val="6FCBC304"/>
    <w:rsid w:val="6FCBEE56"/>
    <w:rsid w:val="6FCE04CD"/>
    <w:rsid w:val="6FCE5EFD"/>
    <w:rsid w:val="6FCEE81B"/>
    <w:rsid w:val="6FCF3203"/>
    <w:rsid w:val="6FCF939D"/>
    <w:rsid w:val="6FCFA959"/>
    <w:rsid w:val="6FCFEC98"/>
    <w:rsid w:val="6FCFEDE8"/>
    <w:rsid w:val="6FD1A719"/>
    <w:rsid w:val="6FD36035"/>
    <w:rsid w:val="6FD3A9CF"/>
    <w:rsid w:val="6FD5035F"/>
    <w:rsid w:val="6FD58E86"/>
    <w:rsid w:val="6FD5E5C5"/>
    <w:rsid w:val="6FD5F223"/>
    <w:rsid w:val="6FD63380"/>
    <w:rsid w:val="6FD6CC04"/>
    <w:rsid w:val="6FD6DE38"/>
    <w:rsid w:val="6FD74193"/>
    <w:rsid w:val="6FD746EC"/>
    <w:rsid w:val="6FD76B8E"/>
    <w:rsid w:val="6FD7B64C"/>
    <w:rsid w:val="6FD8A918"/>
    <w:rsid w:val="6FD8EA58"/>
    <w:rsid w:val="6FD90814"/>
    <w:rsid w:val="6FD91674"/>
    <w:rsid w:val="6FDA44AF"/>
    <w:rsid w:val="6FDABEBD"/>
    <w:rsid w:val="6FDBE99D"/>
    <w:rsid w:val="6FDBEB22"/>
    <w:rsid w:val="6FDC1FA7"/>
    <w:rsid w:val="6FDC767D"/>
    <w:rsid w:val="6FDD43BA"/>
    <w:rsid w:val="6FDD845E"/>
    <w:rsid w:val="6FDD8F37"/>
    <w:rsid w:val="6FDDD9C6"/>
    <w:rsid w:val="6FDDE15C"/>
    <w:rsid w:val="6FDE2A78"/>
    <w:rsid w:val="6FDE8EBD"/>
    <w:rsid w:val="6FDEC6EE"/>
    <w:rsid w:val="6FDED997"/>
    <w:rsid w:val="6FDEECEB"/>
    <w:rsid w:val="6FDF0389"/>
    <w:rsid w:val="6FDF03AD"/>
    <w:rsid w:val="6FDF0DC2"/>
    <w:rsid w:val="6FDF1564"/>
    <w:rsid w:val="6FDF181D"/>
    <w:rsid w:val="6FDF3C05"/>
    <w:rsid w:val="6FDF4113"/>
    <w:rsid w:val="6FDF41E1"/>
    <w:rsid w:val="6FDF4357"/>
    <w:rsid w:val="6FDF48EF"/>
    <w:rsid w:val="6FDF4D2E"/>
    <w:rsid w:val="6FDF6E1D"/>
    <w:rsid w:val="6FDF8D81"/>
    <w:rsid w:val="6FDFABA5"/>
    <w:rsid w:val="6FDFBA61"/>
    <w:rsid w:val="6FDFE443"/>
    <w:rsid w:val="6FDFFDC3"/>
    <w:rsid w:val="6FE14691"/>
    <w:rsid w:val="6FE29AA6"/>
    <w:rsid w:val="6FE3CEDA"/>
    <w:rsid w:val="6FE4B8BC"/>
    <w:rsid w:val="6FE54774"/>
    <w:rsid w:val="6FE61D00"/>
    <w:rsid w:val="6FE68C61"/>
    <w:rsid w:val="6FE75B75"/>
    <w:rsid w:val="6FE75F71"/>
    <w:rsid w:val="6FE789F1"/>
    <w:rsid w:val="6FE7D3E9"/>
    <w:rsid w:val="6FE7FD04"/>
    <w:rsid w:val="6FEAA2C8"/>
    <w:rsid w:val="6FEB4CFB"/>
    <w:rsid w:val="6FEBE8AF"/>
    <w:rsid w:val="6FEBED60"/>
    <w:rsid w:val="6FEC1DE0"/>
    <w:rsid w:val="6FED086D"/>
    <w:rsid w:val="6FED2196"/>
    <w:rsid w:val="6FEE769C"/>
    <w:rsid w:val="6FEE9138"/>
    <w:rsid w:val="6FEF192A"/>
    <w:rsid w:val="6FEF4FE9"/>
    <w:rsid w:val="6FEF61BF"/>
    <w:rsid w:val="6FEF863D"/>
    <w:rsid w:val="6FEF86B1"/>
    <w:rsid w:val="6FEF899A"/>
    <w:rsid w:val="6FEF8AFE"/>
    <w:rsid w:val="6FEF9DF1"/>
    <w:rsid w:val="6FEFB1C1"/>
    <w:rsid w:val="6FEFB94D"/>
    <w:rsid w:val="6FEFBD79"/>
    <w:rsid w:val="6FEFCA6F"/>
    <w:rsid w:val="6FEFDF63"/>
    <w:rsid w:val="6FEFE13F"/>
    <w:rsid w:val="6FF12D36"/>
    <w:rsid w:val="6FF33E3C"/>
    <w:rsid w:val="6FF3A0DC"/>
    <w:rsid w:val="6FF3AA6A"/>
    <w:rsid w:val="6FF463C4"/>
    <w:rsid w:val="6FF4F969"/>
    <w:rsid w:val="6FF56455"/>
    <w:rsid w:val="6FF587A0"/>
    <w:rsid w:val="6FF5FC6B"/>
    <w:rsid w:val="6FF6187F"/>
    <w:rsid w:val="6FF6A8D5"/>
    <w:rsid w:val="6FF6F2D0"/>
    <w:rsid w:val="6FF702B6"/>
    <w:rsid w:val="6FF70468"/>
    <w:rsid w:val="6FF70C29"/>
    <w:rsid w:val="6FF713D2"/>
    <w:rsid w:val="6FF76778"/>
    <w:rsid w:val="6FF7686A"/>
    <w:rsid w:val="6FF7823B"/>
    <w:rsid w:val="6FF79EFA"/>
    <w:rsid w:val="6FF7A3A0"/>
    <w:rsid w:val="6FF7A58A"/>
    <w:rsid w:val="6FF7AFA7"/>
    <w:rsid w:val="6FF7BECF"/>
    <w:rsid w:val="6FF7F515"/>
    <w:rsid w:val="6FF81BC9"/>
    <w:rsid w:val="6FF8BCCD"/>
    <w:rsid w:val="6FF911A5"/>
    <w:rsid w:val="6FF9315E"/>
    <w:rsid w:val="6FF94761"/>
    <w:rsid w:val="6FF988CC"/>
    <w:rsid w:val="6FF9AC2B"/>
    <w:rsid w:val="6FF9CD4C"/>
    <w:rsid w:val="6FFA0594"/>
    <w:rsid w:val="6FFA4631"/>
    <w:rsid w:val="6FFA6C51"/>
    <w:rsid w:val="6FFA8CEA"/>
    <w:rsid w:val="6FFA964E"/>
    <w:rsid w:val="6FFA9AAA"/>
    <w:rsid w:val="6FFB2D69"/>
    <w:rsid w:val="6FFB33D9"/>
    <w:rsid w:val="6FFB4D23"/>
    <w:rsid w:val="6FFB6520"/>
    <w:rsid w:val="6FFB6BB9"/>
    <w:rsid w:val="6FFB7587"/>
    <w:rsid w:val="6FFB7B5E"/>
    <w:rsid w:val="6FFB8C96"/>
    <w:rsid w:val="6FFBB2EF"/>
    <w:rsid w:val="6FFBC70E"/>
    <w:rsid w:val="6FFBCD30"/>
    <w:rsid w:val="6FFBCD3B"/>
    <w:rsid w:val="6FFBCDC1"/>
    <w:rsid w:val="6FFBE698"/>
    <w:rsid w:val="6FFBECEB"/>
    <w:rsid w:val="6FFBF1DF"/>
    <w:rsid w:val="6FFC125C"/>
    <w:rsid w:val="6FFC7999"/>
    <w:rsid w:val="6FFCA3E9"/>
    <w:rsid w:val="6FFCC21D"/>
    <w:rsid w:val="6FFCDE86"/>
    <w:rsid w:val="6FFD0DC5"/>
    <w:rsid w:val="6FFD116D"/>
    <w:rsid w:val="6FFD1DEB"/>
    <w:rsid w:val="6FFD24C6"/>
    <w:rsid w:val="6FFD3078"/>
    <w:rsid w:val="6FFD3549"/>
    <w:rsid w:val="6FFD3C33"/>
    <w:rsid w:val="6FFDA212"/>
    <w:rsid w:val="6FFDF8CC"/>
    <w:rsid w:val="6FFE040A"/>
    <w:rsid w:val="6FFE0F9D"/>
    <w:rsid w:val="6FFE16BA"/>
    <w:rsid w:val="6FFE39DF"/>
    <w:rsid w:val="6FFE409D"/>
    <w:rsid w:val="6FFE7A3D"/>
    <w:rsid w:val="6FFE7E52"/>
    <w:rsid w:val="6FFE8717"/>
    <w:rsid w:val="6FFE93E3"/>
    <w:rsid w:val="6FFEA33D"/>
    <w:rsid w:val="6FFEAF55"/>
    <w:rsid w:val="6FFEB26A"/>
    <w:rsid w:val="6FFEB4AF"/>
    <w:rsid w:val="6FFEC46D"/>
    <w:rsid w:val="6FFEF0D5"/>
    <w:rsid w:val="6FFF0057"/>
    <w:rsid w:val="6FFF0DE0"/>
    <w:rsid w:val="6FFF1127"/>
    <w:rsid w:val="6FFF1831"/>
    <w:rsid w:val="6FFF1902"/>
    <w:rsid w:val="6FFF1A6E"/>
    <w:rsid w:val="6FFF1C56"/>
    <w:rsid w:val="6FFF1E21"/>
    <w:rsid w:val="6FFF26EA"/>
    <w:rsid w:val="6FFF26FE"/>
    <w:rsid w:val="6FFF2931"/>
    <w:rsid w:val="6FFF2BC7"/>
    <w:rsid w:val="6FFF32A6"/>
    <w:rsid w:val="6FFF3529"/>
    <w:rsid w:val="6FFF35C4"/>
    <w:rsid w:val="6FFF35EC"/>
    <w:rsid w:val="6FFF3DDC"/>
    <w:rsid w:val="6FFF3E2A"/>
    <w:rsid w:val="6FFF46BE"/>
    <w:rsid w:val="6FFF4DE2"/>
    <w:rsid w:val="6FFF5758"/>
    <w:rsid w:val="6FFF691A"/>
    <w:rsid w:val="6FFF71B0"/>
    <w:rsid w:val="6FFF7394"/>
    <w:rsid w:val="6FFF85DC"/>
    <w:rsid w:val="6FFF89B7"/>
    <w:rsid w:val="6FFF9B7D"/>
    <w:rsid w:val="6FFFBFB2"/>
    <w:rsid w:val="6FFFC548"/>
    <w:rsid w:val="6FFFCF05"/>
    <w:rsid w:val="6FFFCF5A"/>
    <w:rsid w:val="6FFFD02C"/>
    <w:rsid w:val="6FFFD9CE"/>
    <w:rsid w:val="6FFFDC82"/>
    <w:rsid w:val="6FFFEE84"/>
    <w:rsid w:val="6FFFF45E"/>
    <w:rsid w:val="6FFFFD08"/>
    <w:rsid w:val="700DC3D6"/>
    <w:rsid w:val="706DA411"/>
    <w:rsid w:val="70731BF8"/>
    <w:rsid w:val="707B2D1B"/>
    <w:rsid w:val="707DAD63"/>
    <w:rsid w:val="707E2FD9"/>
    <w:rsid w:val="707E62C7"/>
    <w:rsid w:val="709CF81C"/>
    <w:rsid w:val="70A68A4E"/>
    <w:rsid w:val="70AF2804"/>
    <w:rsid w:val="70BFC92C"/>
    <w:rsid w:val="70CFA6A3"/>
    <w:rsid w:val="70D3BBD6"/>
    <w:rsid w:val="70DF13F9"/>
    <w:rsid w:val="70E6EE9E"/>
    <w:rsid w:val="70E7F13B"/>
    <w:rsid w:val="70F51A67"/>
    <w:rsid w:val="70F5CF30"/>
    <w:rsid w:val="70FD8BEF"/>
    <w:rsid w:val="70FDDEE2"/>
    <w:rsid w:val="70FF202B"/>
    <w:rsid w:val="70FFF5C4"/>
    <w:rsid w:val="7113E402"/>
    <w:rsid w:val="71191651"/>
    <w:rsid w:val="713B362A"/>
    <w:rsid w:val="714FB8F1"/>
    <w:rsid w:val="715BF80A"/>
    <w:rsid w:val="715E68BC"/>
    <w:rsid w:val="715F37C1"/>
    <w:rsid w:val="71736577"/>
    <w:rsid w:val="7174003A"/>
    <w:rsid w:val="7175C550"/>
    <w:rsid w:val="71779580"/>
    <w:rsid w:val="717F06D8"/>
    <w:rsid w:val="717F07BC"/>
    <w:rsid w:val="717F4612"/>
    <w:rsid w:val="717F61C1"/>
    <w:rsid w:val="718F76A3"/>
    <w:rsid w:val="719F52C2"/>
    <w:rsid w:val="71A89621"/>
    <w:rsid w:val="71A9F69E"/>
    <w:rsid w:val="71AD48A9"/>
    <w:rsid w:val="71ADABF4"/>
    <w:rsid w:val="71BD4BFE"/>
    <w:rsid w:val="71BDA1C7"/>
    <w:rsid w:val="71C1F546"/>
    <w:rsid w:val="71C2F8CB"/>
    <w:rsid w:val="71C5F3A2"/>
    <w:rsid w:val="71CF30BD"/>
    <w:rsid w:val="71CF63A7"/>
    <w:rsid w:val="71CFB599"/>
    <w:rsid w:val="71DD1515"/>
    <w:rsid w:val="71DD761C"/>
    <w:rsid w:val="71DF9581"/>
    <w:rsid w:val="71E3425D"/>
    <w:rsid w:val="71E7C576"/>
    <w:rsid w:val="71EBFA66"/>
    <w:rsid w:val="71EF2B01"/>
    <w:rsid w:val="71EF3656"/>
    <w:rsid w:val="71F5C5B1"/>
    <w:rsid w:val="71F72C50"/>
    <w:rsid w:val="71F74CCE"/>
    <w:rsid w:val="71FAC37F"/>
    <w:rsid w:val="71FCEEA8"/>
    <w:rsid w:val="71FE2648"/>
    <w:rsid w:val="71FE2778"/>
    <w:rsid w:val="71FF2BAB"/>
    <w:rsid w:val="71FFA18E"/>
    <w:rsid w:val="722E09F6"/>
    <w:rsid w:val="7236E79E"/>
    <w:rsid w:val="723A2B07"/>
    <w:rsid w:val="725B88BE"/>
    <w:rsid w:val="725BDD08"/>
    <w:rsid w:val="726F0BAA"/>
    <w:rsid w:val="72716D95"/>
    <w:rsid w:val="727A29D1"/>
    <w:rsid w:val="727B00DB"/>
    <w:rsid w:val="729B00EE"/>
    <w:rsid w:val="729F2262"/>
    <w:rsid w:val="729FAEBA"/>
    <w:rsid w:val="72B772D5"/>
    <w:rsid w:val="72BB33BA"/>
    <w:rsid w:val="72BB8573"/>
    <w:rsid w:val="72BF358B"/>
    <w:rsid w:val="72BF4ED8"/>
    <w:rsid w:val="72CEC698"/>
    <w:rsid w:val="72CFA524"/>
    <w:rsid w:val="72D70353"/>
    <w:rsid w:val="72D7A53D"/>
    <w:rsid w:val="72D7E2A6"/>
    <w:rsid w:val="72DF5056"/>
    <w:rsid w:val="72E17EAC"/>
    <w:rsid w:val="72EECDD7"/>
    <w:rsid w:val="72F241E9"/>
    <w:rsid w:val="72F53721"/>
    <w:rsid w:val="72F5C5B2"/>
    <w:rsid w:val="72F744E1"/>
    <w:rsid w:val="72F973C3"/>
    <w:rsid w:val="72F9D9E8"/>
    <w:rsid w:val="72FA9261"/>
    <w:rsid w:val="72FD1B01"/>
    <w:rsid w:val="72FDB5BC"/>
    <w:rsid w:val="72FDD5C8"/>
    <w:rsid w:val="72FEC167"/>
    <w:rsid w:val="72FEC54F"/>
    <w:rsid w:val="72FF46FB"/>
    <w:rsid w:val="72FF992D"/>
    <w:rsid w:val="72FFC004"/>
    <w:rsid w:val="73159B4B"/>
    <w:rsid w:val="731FD110"/>
    <w:rsid w:val="732E8EC5"/>
    <w:rsid w:val="7333FDE6"/>
    <w:rsid w:val="733733F8"/>
    <w:rsid w:val="733A3F09"/>
    <w:rsid w:val="733B8BF4"/>
    <w:rsid w:val="733DA4AC"/>
    <w:rsid w:val="733EDDA4"/>
    <w:rsid w:val="733F77F7"/>
    <w:rsid w:val="73419BFA"/>
    <w:rsid w:val="734E7858"/>
    <w:rsid w:val="735722A7"/>
    <w:rsid w:val="735BB0DF"/>
    <w:rsid w:val="735F0B84"/>
    <w:rsid w:val="735F2546"/>
    <w:rsid w:val="735F93AC"/>
    <w:rsid w:val="735FF048"/>
    <w:rsid w:val="7365097F"/>
    <w:rsid w:val="7368C826"/>
    <w:rsid w:val="7369E8C3"/>
    <w:rsid w:val="736B6F2E"/>
    <w:rsid w:val="736BEEC6"/>
    <w:rsid w:val="736D9D7B"/>
    <w:rsid w:val="736D9ECF"/>
    <w:rsid w:val="736F1845"/>
    <w:rsid w:val="736F2193"/>
    <w:rsid w:val="736F3DC4"/>
    <w:rsid w:val="736F700F"/>
    <w:rsid w:val="73733DE3"/>
    <w:rsid w:val="7373BB4A"/>
    <w:rsid w:val="7376B8E7"/>
    <w:rsid w:val="7376BA1A"/>
    <w:rsid w:val="737762DC"/>
    <w:rsid w:val="737A384C"/>
    <w:rsid w:val="737A57D9"/>
    <w:rsid w:val="737B43F8"/>
    <w:rsid w:val="737B78C3"/>
    <w:rsid w:val="737DD686"/>
    <w:rsid w:val="737E2375"/>
    <w:rsid w:val="737E4945"/>
    <w:rsid w:val="737E9A67"/>
    <w:rsid w:val="737F5AF0"/>
    <w:rsid w:val="737FA3F5"/>
    <w:rsid w:val="737FDC8A"/>
    <w:rsid w:val="737FE564"/>
    <w:rsid w:val="738F7A8F"/>
    <w:rsid w:val="73976250"/>
    <w:rsid w:val="739D3BA2"/>
    <w:rsid w:val="73A0B407"/>
    <w:rsid w:val="73A77017"/>
    <w:rsid w:val="73A95A15"/>
    <w:rsid w:val="73ADCB06"/>
    <w:rsid w:val="73AFC665"/>
    <w:rsid w:val="73B4B005"/>
    <w:rsid w:val="73B6677C"/>
    <w:rsid w:val="73B72ACD"/>
    <w:rsid w:val="73B77910"/>
    <w:rsid w:val="73B7EB08"/>
    <w:rsid w:val="73B92259"/>
    <w:rsid w:val="73BB50CF"/>
    <w:rsid w:val="73BB67A0"/>
    <w:rsid w:val="73BE3A9D"/>
    <w:rsid w:val="73BF000F"/>
    <w:rsid w:val="73C5ABBE"/>
    <w:rsid w:val="73CA7B5D"/>
    <w:rsid w:val="73CB2A02"/>
    <w:rsid w:val="73CED0BE"/>
    <w:rsid w:val="73CFEF90"/>
    <w:rsid w:val="73D2AFA4"/>
    <w:rsid w:val="73D4C752"/>
    <w:rsid w:val="73DA6F22"/>
    <w:rsid w:val="73DC5385"/>
    <w:rsid w:val="73DC6E50"/>
    <w:rsid w:val="73DD5839"/>
    <w:rsid w:val="73DDCE77"/>
    <w:rsid w:val="73DDD06F"/>
    <w:rsid w:val="73DE8537"/>
    <w:rsid w:val="73DEBA42"/>
    <w:rsid w:val="73DEC4EA"/>
    <w:rsid w:val="73DEF238"/>
    <w:rsid w:val="73DF20E3"/>
    <w:rsid w:val="73DF3521"/>
    <w:rsid w:val="73DF4F6B"/>
    <w:rsid w:val="73DF872A"/>
    <w:rsid w:val="73DFEC6E"/>
    <w:rsid w:val="73DFEDDD"/>
    <w:rsid w:val="73DFF673"/>
    <w:rsid w:val="73E6000F"/>
    <w:rsid w:val="73E67787"/>
    <w:rsid w:val="73E78B85"/>
    <w:rsid w:val="73E7C9B3"/>
    <w:rsid w:val="73E95CC4"/>
    <w:rsid w:val="73E95DF0"/>
    <w:rsid w:val="73EB92EE"/>
    <w:rsid w:val="73EBB717"/>
    <w:rsid w:val="73EC6BA8"/>
    <w:rsid w:val="73EC6C2A"/>
    <w:rsid w:val="73EC998D"/>
    <w:rsid w:val="73ED109F"/>
    <w:rsid w:val="73ED7608"/>
    <w:rsid w:val="73EDC1F2"/>
    <w:rsid w:val="73EDCBA7"/>
    <w:rsid w:val="73EF0088"/>
    <w:rsid w:val="73EF7486"/>
    <w:rsid w:val="73EF906E"/>
    <w:rsid w:val="73F0861B"/>
    <w:rsid w:val="73F1A3E1"/>
    <w:rsid w:val="73F32A0A"/>
    <w:rsid w:val="73F34B8D"/>
    <w:rsid w:val="73F35473"/>
    <w:rsid w:val="73F55AFC"/>
    <w:rsid w:val="73F57630"/>
    <w:rsid w:val="73F591C2"/>
    <w:rsid w:val="73F5FABA"/>
    <w:rsid w:val="73F64EB3"/>
    <w:rsid w:val="73F671C8"/>
    <w:rsid w:val="73F68E12"/>
    <w:rsid w:val="73F6A7CE"/>
    <w:rsid w:val="73F73CFE"/>
    <w:rsid w:val="73F7CD87"/>
    <w:rsid w:val="73F93C32"/>
    <w:rsid w:val="73FAEE3E"/>
    <w:rsid w:val="73FAF906"/>
    <w:rsid w:val="73FB036D"/>
    <w:rsid w:val="73FB2478"/>
    <w:rsid w:val="73FB5FD3"/>
    <w:rsid w:val="73FBA54D"/>
    <w:rsid w:val="73FBEDC5"/>
    <w:rsid w:val="73FD0DB7"/>
    <w:rsid w:val="73FD1831"/>
    <w:rsid w:val="73FD25EB"/>
    <w:rsid w:val="73FD3ECE"/>
    <w:rsid w:val="73FDB285"/>
    <w:rsid w:val="73FDFA98"/>
    <w:rsid w:val="73FE105C"/>
    <w:rsid w:val="73FE32D5"/>
    <w:rsid w:val="73FEE0EF"/>
    <w:rsid w:val="73FF0669"/>
    <w:rsid w:val="73FF2ACE"/>
    <w:rsid w:val="73FF58E0"/>
    <w:rsid w:val="73FFA95E"/>
    <w:rsid w:val="73FFCFDF"/>
    <w:rsid w:val="73FFD2D2"/>
    <w:rsid w:val="73FFE137"/>
    <w:rsid w:val="73FFE516"/>
    <w:rsid w:val="73FFECFA"/>
    <w:rsid w:val="73FFEEA4"/>
    <w:rsid w:val="73FFF277"/>
    <w:rsid w:val="742FCE65"/>
    <w:rsid w:val="743784CB"/>
    <w:rsid w:val="7437C2A3"/>
    <w:rsid w:val="743850D7"/>
    <w:rsid w:val="744F66B5"/>
    <w:rsid w:val="746960D8"/>
    <w:rsid w:val="747B22AB"/>
    <w:rsid w:val="747F17A0"/>
    <w:rsid w:val="7498E7A9"/>
    <w:rsid w:val="749D2C19"/>
    <w:rsid w:val="749FA268"/>
    <w:rsid w:val="74A04609"/>
    <w:rsid w:val="74AF0609"/>
    <w:rsid w:val="74AFD76D"/>
    <w:rsid w:val="74AFE1A8"/>
    <w:rsid w:val="74B385CF"/>
    <w:rsid w:val="74BB70C7"/>
    <w:rsid w:val="74BEEF28"/>
    <w:rsid w:val="74C5EDE9"/>
    <w:rsid w:val="74C614F3"/>
    <w:rsid w:val="74DD2C43"/>
    <w:rsid w:val="74DF356C"/>
    <w:rsid w:val="74DF7242"/>
    <w:rsid w:val="74E7596A"/>
    <w:rsid w:val="74E7F737"/>
    <w:rsid w:val="74EDFCC6"/>
    <w:rsid w:val="74EF178D"/>
    <w:rsid w:val="74EF8D76"/>
    <w:rsid w:val="74F312EF"/>
    <w:rsid w:val="74F5D08E"/>
    <w:rsid w:val="74F6959C"/>
    <w:rsid w:val="74F6C42B"/>
    <w:rsid w:val="74F78964"/>
    <w:rsid w:val="74F7B391"/>
    <w:rsid w:val="74F7C017"/>
    <w:rsid w:val="74F7E995"/>
    <w:rsid w:val="74F95496"/>
    <w:rsid w:val="74FA0DC2"/>
    <w:rsid w:val="74FB7C0A"/>
    <w:rsid w:val="74FD8F81"/>
    <w:rsid w:val="74FF2767"/>
    <w:rsid w:val="74FF668E"/>
    <w:rsid w:val="74FF6AB3"/>
    <w:rsid w:val="74FF8E15"/>
    <w:rsid w:val="750F3303"/>
    <w:rsid w:val="751C97F9"/>
    <w:rsid w:val="751EF29A"/>
    <w:rsid w:val="751F8ED4"/>
    <w:rsid w:val="752391D8"/>
    <w:rsid w:val="753AFFFC"/>
    <w:rsid w:val="753BAC6A"/>
    <w:rsid w:val="753C79EC"/>
    <w:rsid w:val="753D420C"/>
    <w:rsid w:val="753E70A3"/>
    <w:rsid w:val="753E717F"/>
    <w:rsid w:val="753F9610"/>
    <w:rsid w:val="753FBEF2"/>
    <w:rsid w:val="75475119"/>
    <w:rsid w:val="75476A20"/>
    <w:rsid w:val="755BEDC1"/>
    <w:rsid w:val="755D1094"/>
    <w:rsid w:val="755F45AB"/>
    <w:rsid w:val="75655AAD"/>
    <w:rsid w:val="7565B972"/>
    <w:rsid w:val="7566C6E3"/>
    <w:rsid w:val="75716C3E"/>
    <w:rsid w:val="7573A3A3"/>
    <w:rsid w:val="75756C96"/>
    <w:rsid w:val="757750F9"/>
    <w:rsid w:val="7577520F"/>
    <w:rsid w:val="7577787D"/>
    <w:rsid w:val="75779504"/>
    <w:rsid w:val="757B1F08"/>
    <w:rsid w:val="757BBB27"/>
    <w:rsid w:val="757D0AB2"/>
    <w:rsid w:val="757D20AC"/>
    <w:rsid w:val="757DC985"/>
    <w:rsid w:val="757F376B"/>
    <w:rsid w:val="757F97BE"/>
    <w:rsid w:val="757FAA46"/>
    <w:rsid w:val="757FE1B0"/>
    <w:rsid w:val="757FFC39"/>
    <w:rsid w:val="75843FE9"/>
    <w:rsid w:val="758DB925"/>
    <w:rsid w:val="758F3ECD"/>
    <w:rsid w:val="7597B7B5"/>
    <w:rsid w:val="759A20E6"/>
    <w:rsid w:val="759CA626"/>
    <w:rsid w:val="759F2803"/>
    <w:rsid w:val="759F7F1D"/>
    <w:rsid w:val="759F9F31"/>
    <w:rsid w:val="759FCEBF"/>
    <w:rsid w:val="75A77947"/>
    <w:rsid w:val="75AC27A7"/>
    <w:rsid w:val="75AF75B3"/>
    <w:rsid w:val="75B6182A"/>
    <w:rsid w:val="75B67051"/>
    <w:rsid w:val="75BB128E"/>
    <w:rsid w:val="75BB79B5"/>
    <w:rsid w:val="75BBC9F6"/>
    <w:rsid w:val="75BE97AB"/>
    <w:rsid w:val="75BF0FF3"/>
    <w:rsid w:val="75BF1639"/>
    <w:rsid w:val="75BF9488"/>
    <w:rsid w:val="75CC4FD1"/>
    <w:rsid w:val="75CF32B2"/>
    <w:rsid w:val="75CF9ABB"/>
    <w:rsid w:val="75D20E72"/>
    <w:rsid w:val="75D4C5ED"/>
    <w:rsid w:val="75DBA476"/>
    <w:rsid w:val="75DD2126"/>
    <w:rsid w:val="75DE3A21"/>
    <w:rsid w:val="75DE6C65"/>
    <w:rsid w:val="75DEB4B2"/>
    <w:rsid w:val="75DF2279"/>
    <w:rsid w:val="75DF4DBE"/>
    <w:rsid w:val="75DFBDAC"/>
    <w:rsid w:val="75DFC32B"/>
    <w:rsid w:val="75DFF51F"/>
    <w:rsid w:val="75DFFDB4"/>
    <w:rsid w:val="75E392D5"/>
    <w:rsid w:val="75E3B220"/>
    <w:rsid w:val="75E41600"/>
    <w:rsid w:val="75E75EA7"/>
    <w:rsid w:val="75E7C16D"/>
    <w:rsid w:val="75E7CDF4"/>
    <w:rsid w:val="75E9C1FA"/>
    <w:rsid w:val="75EB857F"/>
    <w:rsid w:val="75EB955D"/>
    <w:rsid w:val="75EBA752"/>
    <w:rsid w:val="75EBFAB0"/>
    <w:rsid w:val="75EC30B6"/>
    <w:rsid w:val="75EC7DA6"/>
    <w:rsid w:val="75EF0193"/>
    <w:rsid w:val="75EF2367"/>
    <w:rsid w:val="75EF33F5"/>
    <w:rsid w:val="75EF62C0"/>
    <w:rsid w:val="75EF7F7F"/>
    <w:rsid w:val="75EFA5C6"/>
    <w:rsid w:val="75EFD4B7"/>
    <w:rsid w:val="75F14180"/>
    <w:rsid w:val="75F38FA2"/>
    <w:rsid w:val="75F3BF31"/>
    <w:rsid w:val="75F57449"/>
    <w:rsid w:val="75F5D4BB"/>
    <w:rsid w:val="75F60EDA"/>
    <w:rsid w:val="75F63CA0"/>
    <w:rsid w:val="75F76C36"/>
    <w:rsid w:val="75F77827"/>
    <w:rsid w:val="75F77BF2"/>
    <w:rsid w:val="75F7C91B"/>
    <w:rsid w:val="75F7CCA9"/>
    <w:rsid w:val="75F7D2E7"/>
    <w:rsid w:val="75F7DEB5"/>
    <w:rsid w:val="75F80E84"/>
    <w:rsid w:val="75F9C908"/>
    <w:rsid w:val="75FB614D"/>
    <w:rsid w:val="75FBEE32"/>
    <w:rsid w:val="75FD38DC"/>
    <w:rsid w:val="75FD5767"/>
    <w:rsid w:val="75FD73BB"/>
    <w:rsid w:val="75FD7BC7"/>
    <w:rsid w:val="75FD8D8A"/>
    <w:rsid w:val="75FD983E"/>
    <w:rsid w:val="75FDA80B"/>
    <w:rsid w:val="75FDDDF2"/>
    <w:rsid w:val="75FDF3D4"/>
    <w:rsid w:val="75FE3F07"/>
    <w:rsid w:val="75FE4C67"/>
    <w:rsid w:val="75FE61CF"/>
    <w:rsid w:val="75FEA067"/>
    <w:rsid w:val="75FEA5FC"/>
    <w:rsid w:val="75FEAAEA"/>
    <w:rsid w:val="75FEC032"/>
    <w:rsid w:val="75FED8CC"/>
    <w:rsid w:val="75FF39FD"/>
    <w:rsid w:val="75FF467B"/>
    <w:rsid w:val="75FF4929"/>
    <w:rsid w:val="75FF5162"/>
    <w:rsid w:val="75FF5E36"/>
    <w:rsid w:val="75FF7187"/>
    <w:rsid w:val="75FF73F3"/>
    <w:rsid w:val="75FF8505"/>
    <w:rsid w:val="75FF9F76"/>
    <w:rsid w:val="75FFB3C0"/>
    <w:rsid w:val="75FFCA44"/>
    <w:rsid w:val="75FFE075"/>
    <w:rsid w:val="75FFED74"/>
    <w:rsid w:val="75FFF93E"/>
    <w:rsid w:val="75FFFC79"/>
    <w:rsid w:val="760EEE9C"/>
    <w:rsid w:val="761EDC93"/>
    <w:rsid w:val="761F3A40"/>
    <w:rsid w:val="7623C26C"/>
    <w:rsid w:val="762E38B9"/>
    <w:rsid w:val="7635CB32"/>
    <w:rsid w:val="76363EF3"/>
    <w:rsid w:val="763800AD"/>
    <w:rsid w:val="763BA785"/>
    <w:rsid w:val="763F3181"/>
    <w:rsid w:val="763F34DC"/>
    <w:rsid w:val="763F7ECA"/>
    <w:rsid w:val="763FCACD"/>
    <w:rsid w:val="764B0A51"/>
    <w:rsid w:val="7656244D"/>
    <w:rsid w:val="765D4CD2"/>
    <w:rsid w:val="765D5A91"/>
    <w:rsid w:val="765E0518"/>
    <w:rsid w:val="7666F900"/>
    <w:rsid w:val="7667A9A3"/>
    <w:rsid w:val="766B036B"/>
    <w:rsid w:val="766EABB6"/>
    <w:rsid w:val="766FE357"/>
    <w:rsid w:val="766FE95F"/>
    <w:rsid w:val="7671FA51"/>
    <w:rsid w:val="76779E4F"/>
    <w:rsid w:val="7677F5F8"/>
    <w:rsid w:val="767B3C36"/>
    <w:rsid w:val="767F5A5A"/>
    <w:rsid w:val="767FD2B5"/>
    <w:rsid w:val="768B0369"/>
    <w:rsid w:val="768B717B"/>
    <w:rsid w:val="768F2FAC"/>
    <w:rsid w:val="768F9DB6"/>
    <w:rsid w:val="76967685"/>
    <w:rsid w:val="76974CA9"/>
    <w:rsid w:val="769773CF"/>
    <w:rsid w:val="769DD611"/>
    <w:rsid w:val="769EF69B"/>
    <w:rsid w:val="76A7CC6A"/>
    <w:rsid w:val="76A7EECE"/>
    <w:rsid w:val="76AB8D75"/>
    <w:rsid w:val="76ABD99F"/>
    <w:rsid w:val="76ACC3FE"/>
    <w:rsid w:val="76AEAB12"/>
    <w:rsid w:val="76AEF850"/>
    <w:rsid w:val="76AF2CCF"/>
    <w:rsid w:val="76AF316E"/>
    <w:rsid w:val="76AF6A5A"/>
    <w:rsid w:val="76B3E3CC"/>
    <w:rsid w:val="76B3F0A6"/>
    <w:rsid w:val="76B54E17"/>
    <w:rsid w:val="76B5A1EF"/>
    <w:rsid w:val="76B70E00"/>
    <w:rsid w:val="76B9EE3D"/>
    <w:rsid w:val="76BA872E"/>
    <w:rsid w:val="76BB5608"/>
    <w:rsid w:val="76BBC1C4"/>
    <w:rsid w:val="76BCAC2B"/>
    <w:rsid w:val="76BEA697"/>
    <w:rsid w:val="76BEDD98"/>
    <w:rsid w:val="76BF367F"/>
    <w:rsid w:val="76BF8CCB"/>
    <w:rsid w:val="76BF96AD"/>
    <w:rsid w:val="76BFB60A"/>
    <w:rsid w:val="76BFC886"/>
    <w:rsid w:val="76BFED57"/>
    <w:rsid w:val="76C522A0"/>
    <w:rsid w:val="76C54EE4"/>
    <w:rsid w:val="76C9E0C7"/>
    <w:rsid w:val="76CBB309"/>
    <w:rsid w:val="76CE6354"/>
    <w:rsid w:val="76CF92A2"/>
    <w:rsid w:val="76D3FFF1"/>
    <w:rsid w:val="76D61D30"/>
    <w:rsid w:val="76D71EB5"/>
    <w:rsid w:val="76D720EF"/>
    <w:rsid w:val="76D8F736"/>
    <w:rsid w:val="76D9FC32"/>
    <w:rsid w:val="76DB244D"/>
    <w:rsid w:val="76DB55D8"/>
    <w:rsid w:val="76DB8A90"/>
    <w:rsid w:val="76DDDE44"/>
    <w:rsid w:val="76DF4F97"/>
    <w:rsid w:val="76DF5BE2"/>
    <w:rsid w:val="76DF7593"/>
    <w:rsid w:val="76DF89BB"/>
    <w:rsid w:val="76DFCF1C"/>
    <w:rsid w:val="76DFD2AC"/>
    <w:rsid w:val="76DFDC39"/>
    <w:rsid w:val="76E470DE"/>
    <w:rsid w:val="76E64D45"/>
    <w:rsid w:val="76E6B1F8"/>
    <w:rsid w:val="76E7DC86"/>
    <w:rsid w:val="76EA356F"/>
    <w:rsid w:val="76EB8A27"/>
    <w:rsid w:val="76ECADF7"/>
    <w:rsid w:val="76EE1EE1"/>
    <w:rsid w:val="76EEA05C"/>
    <w:rsid w:val="76EF9D75"/>
    <w:rsid w:val="76F14832"/>
    <w:rsid w:val="76F2A34E"/>
    <w:rsid w:val="76F35351"/>
    <w:rsid w:val="76F64484"/>
    <w:rsid w:val="76F67005"/>
    <w:rsid w:val="76F6B0E0"/>
    <w:rsid w:val="76F6FC58"/>
    <w:rsid w:val="76F74C6C"/>
    <w:rsid w:val="76F74EB4"/>
    <w:rsid w:val="76F78E50"/>
    <w:rsid w:val="76F7A130"/>
    <w:rsid w:val="76F7BCAD"/>
    <w:rsid w:val="76F7EC8A"/>
    <w:rsid w:val="76F7F771"/>
    <w:rsid w:val="76F84B24"/>
    <w:rsid w:val="76F92ED6"/>
    <w:rsid w:val="76FA0905"/>
    <w:rsid w:val="76FA373C"/>
    <w:rsid w:val="76FAFE54"/>
    <w:rsid w:val="76FB0C27"/>
    <w:rsid w:val="76FB2CBA"/>
    <w:rsid w:val="76FB2D1D"/>
    <w:rsid w:val="76FB6D88"/>
    <w:rsid w:val="76FB7795"/>
    <w:rsid w:val="76FB9842"/>
    <w:rsid w:val="76FB9E94"/>
    <w:rsid w:val="76FBCBE9"/>
    <w:rsid w:val="76FBE1B8"/>
    <w:rsid w:val="76FCBD73"/>
    <w:rsid w:val="76FD096B"/>
    <w:rsid w:val="76FD1006"/>
    <w:rsid w:val="76FD1F84"/>
    <w:rsid w:val="76FD4D26"/>
    <w:rsid w:val="76FD8724"/>
    <w:rsid w:val="76FD8D9D"/>
    <w:rsid w:val="76FE227C"/>
    <w:rsid w:val="76FE57FA"/>
    <w:rsid w:val="76FE792F"/>
    <w:rsid w:val="76FEA3DE"/>
    <w:rsid w:val="76FEB741"/>
    <w:rsid w:val="76FEC2A5"/>
    <w:rsid w:val="76FF04C6"/>
    <w:rsid w:val="76FF0BD3"/>
    <w:rsid w:val="76FF0C1D"/>
    <w:rsid w:val="76FF0EFE"/>
    <w:rsid w:val="76FF18AE"/>
    <w:rsid w:val="76FF2C77"/>
    <w:rsid w:val="76FF66E5"/>
    <w:rsid w:val="76FF96DC"/>
    <w:rsid w:val="76FFFAF1"/>
    <w:rsid w:val="770AE283"/>
    <w:rsid w:val="770CA345"/>
    <w:rsid w:val="770D449F"/>
    <w:rsid w:val="77172EC0"/>
    <w:rsid w:val="7717AE69"/>
    <w:rsid w:val="771D1DE6"/>
    <w:rsid w:val="771D24D6"/>
    <w:rsid w:val="771F786D"/>
    <w:rsid w:val="771FA0D2"/>
    <w:rsid w:val="772A4B42"/>
    <w:rsid w:val="772C89D2"/>
    <w:rsid w:val="772D8117"/>
    <w:rsid w:val="772E1003"/>
    <w:rsid w:val="77339898"/>
    <w:rsid w:val="773577E1"/>
    <w:rsid w:val="773AC1F0"/>
    <w:rsid w:val="773B1675"/>
    <w:rsid w:val="773B68A8"/>
    <w:rsid w:val="773BBC60"/>
    <w:rsid w:val="773C25F2"/>
    <w:rsid w:val="773DE80B"/>
    <w:rsid w:val="773E279E"/>
    <w:rsid w:val="773E32B6"/>
    <w:rsid w:val="773EA6B0"/>
    <w:rsid w:val="773F9085"/>
    <w:rsid w:val="773FD035"/>
    <w:rsid w:val="773FD67E"/>
    <w:rsid w:val="773FFF7C"/>
    <w:rsid w:val="7741DBD4"/>
    <w:rsid w:val="774BABD2"/>
    <w:rsid w:val="774F54E0"/>
    <w:rsid w:val="774F7CB4"/>
    <w:rsid w:val="77536BA9"/>
    <w:rsid w:val="77537168"/>
    <w:rsid w:val="7757093C"/>
    <w:rsid w:val="77570A5F"/>
    <w:rsid w:val="775786D6"/>
    <w:rsid w:val="7757DE06"/>
    <w:rsid w:val="77598272"/>
    <w:rsid w:val="775B866B"/>
    <w:rsid w:val="775BF5E0"/>
    <w:rsid w:val="775CE43D"/>
    <w:rsid w:val="775D2C38"/>
    <w:rsid w:val="775D6D1C"/>
    <w:rsid w:val="775D6F84"/>
    <w:rsid w:val="775E0D30"/>
    <w:rsid w:val="775E6858"/>
    <w:rsid w:val="775E6FAD"/>
    <w:rsid w:val="775F6CA9"/>
    <w:rsid w:val="775F93A8"/>
    <w:rsid w:val="775FCECD"/>
    <w:rsid w:val="775FEA7F"/>
    <w:rsid w:val="7763430E"/>
    <w:rsid w:val="7763A360"/>
    <w:rsid w:val="7764F067"/>
    <w:rsid w:val="77651022"/>
    <w:rsid w:val="77678E1A"/>
    <w:rsid w:val="7767CFC3"/>
    <w:rsid w:val="776BC99B"/>
    <w:rsid w:val="776BD63D"/>
    <w:rsid w:val="776C1287"/>
    <w:rsid w:val="776D117D"/>
    <w:rsid w:val="776D2395"/>
    <w:rsid w:val="776EF68E"/>
    <w:rsid w:val="776F107C"/>
    <w:rsid w:val="776FBC38"/>
    <w:rsid w:val="77707BCA"/>
    <w:rsid w:val="77735FC0"/>
    <w:rsid w:val="77751625"/>
    <w:rsid w:val="77753A6E"/>
    <w:rsid w:val="77756FF5"/>
    <w:rsid w:val="7776782F"/>
    <w:rsid w:val="7776D3FF"/>
    <w:rsid w:val="7777311C"/>
    <w:rsid w:val="77773B49"/>
    <w:rsid w:val="77773C65"/>
    <w:rsid w:val="77773DB8"/>
    <w:rsid w:val="7777AA17"/>
    <w:rsid w:val="7777BD39"/>
    <w:rsid w:val="7777EF72"/>
    <w:rsid w:val="77783A5C"/>
    <w:rsid w:val="77786527"/>
    <w:rsid w:val="77796FE9"/>
    <w:rsid w:val="777AA94A"/>
    <w:rsid w:val="777B0E0F"/>
    <w:rsid w:val="777B27BE"/>
    <w:rsid w:val="777B38B3"/>
    <w:rsid w:val="777B4875"/>
    <w:rsid w:val="777B8A4B"/>
    <w:rsid w:val="777B8F13"/>
    <w:rsid w:val="777BB0FA"/>
    <w:rsid w:val="777BDDF8"/>
    <w:rsid w:val="777C2E46"/>
    <w:rsid w:val="777C3D34"/>
    <w:rsid w:val="777CA58B"/>
    <w:rsid w:val="777D90F7"/>
    <w:rsid w:val="777DA108"/>
    <w:rsid w:val="777DE5E1"/>
    <w:rsid w:val="777E3440"/>
    <w:rsid w:val="777E7663"/>
    <w:rsid w:val="777E92B3"/>
    <w:rsid w:val="777ECA15"/>
    <w:rsid w:val="777EE0DF"/>
    <w:rsid w:val="777F01B1"/>
    <w:rsid w:val="777F11CA"/>
    <w:rsid w:val="777F2B70"/>
    <w:rsid w:val="777F3EB2"/>
    <w:rsid w:val="777F4955"/>
    <w:rsid w:val="777F4AAF"/>
    <w:rsid w:val="777F4F83"/>
    <w:rsid w:val="777F525D"/>
    <w:rsid w:val="777F5688"/>
    <w:rsid w:val="777F5CC3"/>
    <w:rsid w:val="777F5EF9"/>
    <w:rsid w:val="777F689E"/>
    <w:rsid w:val="777F68FF"/>
    <w:rsid w:val="777F8011"/>
    <w:rsid w:val="777F87CF"/>
    <w:rsid w:val="777F8AD3"/>
    <w:rsid w:val="777F8B48"/>
    <w:rsid w:val="777FBD8D"/>
    <w:rsid w:val="777FD707"/>
    <w:rsid w:val="777FDAA3"/>
    <w:rsid w:val="777FDC4D"/>
    <w:rsid w:val="777FDDAC"/>
    <w:rsid w:val="778BF0BA"/>
    <w:rsid w:val="778F34BB"/>
    <w:rsid w:val="778F791C"/>
    <w:rsid w:val="778FC59B"/>
    <w:rsid w:val="77956190"/>
    <w:rsid w:val="77968D79"/>
    <w:rsid w:val="7796C0C3"/>
    <w:rsid w:val="77975FC0"/>
    <w:rsid w:val="779BC2E8"/>
    <w:rsid w:val="779E17A4"/>
    <w:rsid w:val="779F4AFD"/>
    <w:rsid w:val="779F7A45"/>
    <w:rsid w:val="77A508A4"/>
    <w:rsid w:val="77A5ECA1"/>
    <w:rsid w:val="77AB23BD"/>
    <w:rsid w:val="77AB295C"/>
    <w:rsid w:val="77AB6F46"/>
    <w:rsid w:val="77ABAEAA"/>
    <w:rsid w:val="77ABB1F0"/>
    <w:rsid w:val="77AD4FA6"/>
    <w:rsid w:val="77AE7995"/>
    <w:rsid w:val="77AF04AD"/>
    <w:rsid w:val="77AFA81A"/>
    <w:rsid w:val="77AFD941"/>
    <w:rsid w:val="77AFE611"/>
    <w:rsid w:val="77B1DE2C"/>
    <w:rsid w:val="77B373CC"/>
    <w:rsid w:val="77B518A3"/>
    <w:rsid w:val="77B6C59A"/>
    <w:rsid w:val="77B6CEF8"/>
    <w:rsid w:val="77B6DA1A"/>
    <w:rsid w:val="77B6FEDB"/>
    <w:rsid w:val="77B7143C"/>
    <w:rsid w:val="77B74E38"/>
    <w:rsid w:val="77B9E695"/>
    <w:rsid w:val="77BA6D4F"/>
    <w:rsid w:val="77BAB3AA"/>
    <w:rsid w:val="77BB1C65"/>
    <w:rsid w:val="77BB7C82"/>
    <w:rsid w:val="77BB944D"/>
    <w:rsid w:val="77BBDC22"/>
    <w:rsid w:val="77BBE053"/>
    <w:rsid w:val="77BBE0E3"/>
    <w:rsid w:val="77BC6632"/>
    <w:rsid w:val="77BC9601"/>
    <w:rsid w:val="77BC984E"/>
    <w:rsid w:val="77BCDB18"/>
    <w:rsid w:val="77BD1CD3"/>
    <w:rsid w:val="77BD3CEA"/>
    <w:rsid w:val="77BD75B0"/>
    <w:rsid w:val="77BDA566"/>
    <w:rsid w:val="77BDD426"/>
    <w:rsid w:val="77BDDB44"/>
    <w:rsid w:val="77BDF374"/>
    <w:rsid w:val="77BE0E94"/>
    <w:rsid w:val="77BE2EE7"/>
    <w:rsid w:val="77BE2F34"/>
    <w:rsid w:val="77BE4158"/>
    <w:rsid w:val="77BEEB96"/>
    <w:rsid w:val="77BF0C30"/>
    <w:rsid w:val="77BF10CE"/>
    <w:rsid w:val="77BF1FB0"/>
    <w:rsid w:val="77BF235B"/>
    <w:rsid w:val="77BF2957"/>
    <w:rsid w:val="77BF2F1A"/>
    <w:rsid w:val="77BF5AEF"/>
    <w:rsid w:val="77BF5D35"/>
    <w:rsid w:val="77BF5F4B"/>
    <w:rsid w:val="77BF699E"/>
    <w:rsid w:val="77BF8019"/>
    <w:rsid w:val="77BF83ED"/>
    <w:rsid w:val="77BF89B3"/>
    <w:rsid w:val="77BF916F"/>
    <w:rsid w:val="77BF9CF6"/>
    <w:rsid w:val="77BFC30A"/>
    <w:rsid w:val="77BFC95A"/>
    <w:rsid w:val="77BFD553"/>
    <w:rsid w:val="77BFD7A7"/>
    <w:rsid w:val="77BFE1C1"/>
    <w:rsid w:val="77C2399F"/>
    <w:rsid w:val="77C77B75"/>
    <w:rsid w:val="77C95098"/>
    <w:rsid w:val="77CB7457"/>
    <w:rsid w:val="77CB9496"/>
    <w:rsid w:val="77CD9D41"/>
    <w:rsid w:val="77CEC25F"/>
    <w:rsid w:val="77CEC437"/>
    <w:rsid w:val="77CF3FE5"/>
    <w:rsid w:val="77CF4CF5"/>
    <w:rsid w:val="77CF65D8"/>
    <w:rsid w:val="77CF93A2"/>
    <w:rsid w:val="77CFED2A"/>
    <w:rsid w:val="77D2CE27"/>
    <w:rsid w:val="77D33FEA"/>
    <w:rsid w:val="77D3DDEA"/>
    <w:rsid w:val="77D44960"/>
    <w:rsid w:val="77D4EFFA"/>
    <w:rsid w:val="77D5ECB9"/>
    <w:rsid w:val="77D6B00C"/>
    <w:rsid w:val="77D70F0E"/>
    <w:rsid w:val="77D751D5"/>
    <w:rsid w:val="77D75887"/>
    <w:rsid w:val="77D85121"/>
    <w:rsid w:val="77DA3578"/>
    <w:rsid w:val="77DA41B1"/>
    <w:rsid w:val="77DA6678"/>
    <w:rsid w:val="77DB4C31"/>
    <w:rsid w:val="77DB550E"/>
    <w:rsid w:val="77DBAE06"/>
    <w:rsid w:val="77DBB4DE"/>
    <w:rsid w:val="77DBC976"/>
    <w:rsid w:val="77DBD1C9"/>
    <w:rsid w:val="77DBFF6C"/>
    <w:rsid w:val="77DCF16D"/>
    <w:rsid w:val="77DD1B57"/>
    <w:rsid w:val="77DD23A9"/>
    <w:rsid w:val="77DD3674"/>
    <w:rsid w:val="77DD9749"/>
    <w:rsid w:val="77DDCDD7"/>
    <w:rsid w:val="77DDECF2"/>
    <w:rsid w:val="77DE117D"/>
    <w:rsid w:val="77DE875A"/>
    <w:rsid w:val="77DE8F69"/>
    <w:rsid w:val="77DF0963"/>
    <w:rsid w:val="77DF0A1E"/>
    <w:rsid w:val="77DF248F"/>
    <w:rsid w:val="77DF4C6F"/>
    <w:rsid w:val="77DF59CA"/>
    <w:rsid w:val="77DF718B"/>
    <w:rsid w:val="77DF798E"/>
    <w:rsid w:val="77DF81BB"/>
    <w:rsid w:val="77DF8723"/>
    <w:rsid w:val="77DFA2C9"/>
    <w:rsid w:val="77DFE6EB"/>
    <w:rsid w:val="77DFF2B8"/>
    <w:rsid w:val="77DFF654"/>
    <w:rsid w:val="77E46965"/>
    <w:rsid w:val="77E58B18"/>
    <w:rsid w:val="77E6A821"/>
    <w:rsid w:val="77E6C55D"/>
    <w:rsid w:val="77E7145E"/>
    <w:rsid w:val="77E7358F"/>
    <w:rsid w:val="77E7A0C6"/>
    <w:rsid w:val="77E85458"/>
    <w:rsid w:val="77E95E46"/>
    <w:rsid w:val="77E9A785"/>
    <w:rsid w:val="77E9ABF4"/>
    <w:rsid w:val="77E9E089"/>
    <w:rsid w:val="77EA1724"/>
    <w:rsid w:val="77EAC649"/>
    <w:rsid w:val="77EB0C92"/>
    <w:rsid w:val="77EB60BE"/>
    <w:rsid w:val="77EB9847"/>
    <w:rsid w:val="77EBB9E3"/>
    <w:rsid w:val="77EBBCD0"/>
    <w:rsid w:val="77EBD0F3"/>
    <w:rsid w:val="77EBD31A"/>
    <w:rsid w:val="77EC50D2"/>
    <w:rsid w:val="77EC75C2"/>
    <w:rsid w:val="77ED3CE3"/>
    <w:rsid w:val="77ED8FA3"/>
    <w:rsid w:val="77EE224A"/>
    <w:rsid w:val="77EE490F"/>
    <w:rsid w:val="77EE5273"/>
    <w:rsid w:val="77EE5946"/>
    <w:rsid w:val="77EEDEEF"/>
    <w:rsid w:val="77EF1C36"/>
    <w:rsid w:val="77EF264C"/>
    <w:rsid w:val="77EF565D"/>
    <w:rsid w:val="77EF5C6D"/>
    <w:rsid w:val="77EF5DD0"/>
    <w:rsid w:val="77EF65D4"/>
    <w:rsid w:val="77EF724E"/>
    <w:rsid w:val="77EF9107"/>
    <w:rsid w:val="77EF9153"/>
    <w:rsid w:val="77EF930D"/>
    <w:rsid w:val="77EF9D55"/>
    <w:rsid w:val="77EFBB15"/>
    <w:rsid w:val="77EFC148"/>
    <w:rsid w:val="77EFD955"/>
    <w:rsid w:val="77EFFEE4"/>
    <w:rsid w:val="77F13CDB"/>
    <w:rsid w:val="77F15C14"/>
    <w:rsid w:val="77F25E7F"/>
    <w:rsid w:val="77F29CC3"/>
    <w:rsid w:val="77F334F2"/>
    <w:rsid w:val="77F3528C"/>
    <w:rsid w:val="77F397F0"/>
    <w:rsid w:val="77F39B90"/>
    <w:rsid w:val="77F40A35"/>
    <w:rsid w:val="77F41FEA"/>
    <w:rsid w:val="77F4481C"/>
    <w:rsid w:val="77F46074"/>
    <w:rsid w:val="77F4C0D3"/>
    <w:rsid w:val="77F51625"/>
    <w:rsid w:val="77F51C98"/>
    <w:rsid w:val="77F52EDF"/>
    <w:rsid w:val="77F538A7"/>
    <w:rsid w:val="77F542E2"/>
    <w:rsid w:val="77F599B5"/>
    <w:rsid w:val="77F5CAAD"/>
    <w:rsid w:val="77F5E085"/>
    <w:rsid w:val="77F616F0"/>
    <w:rsid w:val="77F618A6"/>
    <w:rsid w:val="77F6324D"/>
    <w:rsid w:val="77F65FCB"/>
    <w:rsid w:val="77F6728C"/>
    <w:rsid w:val="77F6B7B2"/>
    <w:rsid w:val="77F72FE9"/>
    <w:rsid w:val="77F73719"/>
    <w:rsid w:val="77F75EAA"/>
    <w:rsid w:val="77F76AD3"/>
    <w:rsid w:val="77F7797D"/>
    <w:rsid w:val="77F783FB"/>
    <w:rsid w:val="77F796E6"/>
    <w:rsid w:val="77F7978F"/>
    <w:rsid w:val="77F7BE14"/>
    <w:rsid w:val="77F7C0BF"/>
    <w:rsid w:val="77F7F567"/>
    <w:rsid w:val="77F883CA"/>
    <w:rsid w:val="77F89B04"/>
    <w:rsid w:val="77F93F2F"/>
    <w:rsid w:val="77F9C0D9"/>
    <w:rsid w:val="77FA18DC"/>
    <w:rsid w:val="77FA944C"/>
    <w:rsid w:val="77FAA870"/>
    <w:rsid w:val="77FAF4A8"/>
    <w:rsid w:val="77FB2E5F"/>
    <w:rsid w:val="77FB5B65"/>
    <w:rsid w:val="77FB6CB3"/>
    <w:rsid w:val="77FB901D"/>
    <w:rsid w:val="77FB925D"/>
    <w:rsid w:val="77FBA92D"/>
    <w:rsid w:val="77FBB3D5"/>
    <w:rsid w:val="77FBD6B8"/>
    <w:rsid w:val="77FBD9C5"/>
    <w:rsid w:val="77FBFB97"/>
    <w:rsid w:val="77FC39B8"/>
    <w:rsid w:val="77FC40C5"/>
    <w:rsid w:val="77FC5C19"/>
    <w:rsid w:val="77FC5D0A"/>
    <w:rsid w:val="77FCB861"/>
    <w:rsid w:val="77FCBD4E"/>
    <w:rsid w:val="77FCEE27"/>
    <w:rsid w:val="77FD3240"/>
    <w:rsid w:val="77FD4423"/>
    <w:rsid w:val="77FD45F3"/>
    <w:rsid w:val="77FD62A1"/>
    <w:rsid w:val="77FD897B"/>
    <w:rsid w:val="77FD9AAE"/>
    <w:rsid w:val="77FDBD3A"/>
    <w:rsid w:val="77FDBD56"/>
    <w:rsid w:val="77FDC4B5"/>
    <w:rsid w:val="77FDC6F5"/>
    <w:rsid w:val="77FDD1F5"/>
    <w:rsid w:val="77FDE8AC"/>
    <w:rsid w:val="77FDF85C"/>
    <w:rsid w:val="77FDFA47"/>
    <w:rsid w:val="77FDFB91"/>
    <w:rsid w:val="77FE0DDC"/>
    <w:rsid w:val="77FE1DA5"/>
    <w:rsid w:val="77FE4A23"/>
    <w:rsid w:val="77FE56A9"/>
    <w:rsid w:val="77FE5904"/>
    <w:rsid w:val="77FE59AD"/>
    <w:rsid w:val="77FE65DB"/>
    <w:rsid w:val="77FE74FC"/>
    <w:rsid w:val="77FE7A83"/>
    <w:rsid w:val="77FEABD6"/>
    <w:rsid w:val="77FECE0F"/>
    <w:rsid w:val="77FEDDA7"/>
    <w:rsid w:val="77FF0319"/>
    <w:rsid w:val="77FF05FE"/>
    <w:rsid w:val="77FF11DF"/>
    <w:rsid w:val="77FF250F"/>
    <w:rsid w:val="77FF27B1"/>
    <w:rsid w:val="77FF3693"/>
    <w:rsid w:val="77FF418B"/>
    <w:rsid w:val="77FF41C6"/>
    <w:rsid w:val="77FF4784"/>
    <w:rsid w:val="77FF4BD2"/>
    <w:rsid w:val="77FF530B"/>
    <w:rsid w:val="77FF54A4"/>
    <w:rsid w:val="77FF5655"/>
    <w:rsid w:val="77FF6925"/>
    <w:rsid w:val="77FF69C2"/>
    <w:rsid w:val="77FF6B05"/>
    <w:rsid w:val="77FF72BB"/>
    <w:rsid w:val="77FF7437"/>
    <w:rsid w:val="77FF7608"/>
    <w:rsid w:val="77FF7CE4"/>
    <w:rsid w:val="77FF7E33"/>
    <w:rsid w:val="77FF7FA5"/>
    <w:rsid w:val="77FF8538"/>
    <w:rsid w:val="77FF8993"/>
    <w:rsid w:val="77FF8E89"/>
    <w:rsid w:val="77FF8F0B"/>
    <w:rsid w:val="77FF9126"/>
    <w:rsid w:val="77FF99E8"/>
    <w:rsid w:val="77FF9CA6"/>
    <w:rsid w:val="77FFA893"/>
    <w:rsid w:val="77FFACA4"/>
    <w:rsid w:val="77FFB299"/>
    <w:rsid w:val="77FFBF8B"/>
    <w:rsid w:val="77FFBFB1"/>
    <w:rsid w:val="77FFCFA4"/>
    <w:rsid w:val="77FFD2E6"/>
    <w:rsid w:val="77FFDBA1"/>
    <w:rsid w:val="77FFE061"/>
    <w:rsid w:val="77FFE51F"/>
    <w:rsid w:val="77FFE75E"/>
    <w:rsid w:val="77FFEDE9"/>
    <w:rsid w:val="77FFF2FB"/>
    <w:rsid w:val="77FFF45E"/>
    <w:rsid w:val="77FFF779"/>
    <w:rsid w:val="781EBFA6"/>
    <w:rsid w:val="783F6015"/>
    <w:rsid w:val="7857FA03"/>
    <w:rsid w:val="785D2950"/>
    <w:rsid w:val="785E3054"/>
    <w:rsid w:val="785FCEE4"/>
    <w:rsid w:val="786D806C"/>
    <w:rsid w:val="787D7F56"/>
    <w:rsid w:val="787DB203"/>
    <w:rsid w:val="787DF75D"/>
    <w:rsid w:val="787DFB4C"/>
    <w:rsid w:val="787E47B9"/>
    <w:rsid w:val="787F379C"/>
    <w:rsid w:val="787F4015"/>
    <w:rsid w:val="787F9A69"/>
    <w:rsid w:val="787FC060"/>
    <w:rsid w:val="788EE9D8"/>
    <w:rsid w:val="789D9DB6"/>
    <w:rsid w:val="78A37527"/>
    <w:rsid w:val="78A746DF"/>
    <w:rsid w:val="78ABA8F4"/>
    <w:rsid w:val="78AFC463"/>
    <w:rsid w:val="78B3DE3B"/>
    <w:rsid w:val="78B58DEB"/>
    <w:rsid w:val="78B767FD"/>
    <w:rsid w:val="78BFC01F"/>
    <w:rsid w:val="78D79CB0"/>
    <w:rsid w:val="78D7A6D6"/>
    <w:rsid w:val="78D7CC05"/>
    <w:rsid w:val="78DE7C96"/>
    <w:rsid w:val="78DEE4E8"/>
    <w:rsid w:val="78DF44C6"/>
    <w:rsid w:val="78DF7217"/>
    <w:rsid w:val="78E53596"/>
    <w:rsid w:val="78E7BE47"/>
    <w:rsid w:val="78EA3375"/>
    <w:rsid w:val="78EA774D"/>
    <w:rsid w:val="78EAEEE9"/>
    <w:rsid w:val="78EDEE22"/>
    <w:rsid w:val="78EF04F4"/>
    <w:rsid w:val="78EF5B78"/>
    <w:rsid w:val="78EFBB2F"/>
    <w:rsid w:val="78F3D664"/>
    <w:rsid w:val="78F51FA4"/>
    <w:rsid w:val="78F76B9A"/>
    <w:rsid w:val="78F7D784"/>
    <w:rsid w:val="78FBC94D"/>
    <w:rsid w:val="78FD63E5"/>
    <w:rsid w:val="78FE5F89"/>
    <w:rsid w:val="78FF2321"/>
    <w:rsid w:val="78FF26F8"/>
    <w:rsid w:val="78FF6194"/>
    <w:rsid w:val="78FFBCBC"/>
    <w:rsid w:val="78FFD0C9"/>
    <w:rsid w:val="78FFD1B6"/>
    <w:rsid w:val="79024B48"/>
    <w:rsid w:val="791BB6F3"/>
    <w:rsid w:val="792FCDC5"/>
    <w:rsid w:val="793B2889"/>
    <w:rsid w:val="793C2561"/>
    <w:rsid w:val="793EE826"/>
    <w:rsid w:val="793F4422"/>
    <w:rsid w:val="793FA1EB"/>
    <w:rsid w:val="7943024C"/>
    <w:rsid w:val="795A2AF1"/>
    <w:rsid w:val="795D9ADD"/>
    <w:rsid w:val="795F98DE"/>
    <w:rsid w:val="795FDD88"/>
    <w:rsid w:val="79630EE6"/>
    <w:rsid w:val="7966DE73"/>
    <w:rsid w:val="7968E463"/>
    <w:rsid w:val="7969B494"/>
    <w:rsid w:val="796CD557"/>
    <w:rsid w:val="796D7B17"/>
    <w:rsid w:val="796E1B41"/>
    <w:rsid w:val="796E7C7E"/>
    <w:rsid w:val="796FADCC"/>
    <w:rsid w:val="79755431"/>
    <w:rsid w:val="79755A7F"/>
    <w:rsid w:val="79766A17"/>
    <w:rsid w:val="797722C8"/>
    <w:rsid w:val="7977BB63"/>
    <w:rsid w:val="7977DAEE"/>
    <w:rsid w:val="79784C30"/>
    <w:rsid w:val="797BB8F7"/>
    <w:rsid w:val="797C1EA3"/>
    <w:rsid w:val="797CE758"/>
    <w:rsid w:val="797D2F35"/>
    <w:rsid w:val="797F0BCF"/>
    <w:rsid w:val="797FB66C"/>
    <w:rsid w:val="797FCA99"/>
    <w:rsid w:val="7995AB6F"/>
    <w:rsid w:val="799B798A"/>
    <w:rsid w:val="799F3636"/>
    <w:rsid w:val="799F7755"/>
    <w:rsid w:val="79A1590D"/>
    <w:rsid w:val="79A399D3"/>
    <w:rsid w:val="79A58B21"/>
    <w:rsid w:val="79A74AB6"/>
    <w:rsid w:val="79A79295"/>
    <w:rsid w:val="79ABAFD2"/>
    <w:rsid w:val="79ABD325"/>
    <w:rsid w:val="79AC9C50"/>
    <w:rsid w:val="79AE849C"/>
    <w:rsid w:val="79AF7038"/>
    <w:rsid w:val="79AFCC9B"/>
    <w:rsid w:val="79B18C27"/>
    <w:rsid w:val="79B51273"/>
    <w:rsid w:val="79B72196"/>
    <w:rsid w:val="79B7C1D3"/>
    <w:rsid w:val="79BBE86F"/>
    <w:rsid w:val="79BDF2FA"/>
    <w:rsid w:val="79BEFFA6"/>
    <w:rsid w:val="79BF199C"/>
    <w:rsid w:val="79BF2DFC"/>
    <w:rsid w:val="79BF698F"/>
    <w:rsid w:val="79BF7C8C"/>
    <w:rsid w:val="79BFA00C"/>
    <w:rsid w:val="79BFFB87"/>
    <w:rsid w:val="79CF0E7C"/>
    <w:rsid w:val="79CF278B"/>
    <w:rsid w:val="79CF57A2"/>
    <w:rsid w:val="79CF8538"/>
    <w:rsid w:val="79D35854"/>
    <w:rsid w:val="79D741D2"/>
    <w:rsid w:val="79D7D6E5"/>
    <w:rsid w:val="79D7F2AD"/>
    <w:rsid w:val="79D93226"/>
    <w:rsid w:val="79D9654B"/>
    <w:rsid w:val="79DA7884"/>
    <w:rsid w:val="79DEE19D"/>
    <w:rsid w:val="79DEEA45"/>
    <w:rsid w:val="79DF8A85"/>
    <w:rsid w:val="79DF9317"/>
    <w:rsid w:val="79DFA352"/>
    <w:rsid w:val="79DFF485"/>
    <w:rsid w:val="79DFFB49"/>
    <w:rsid w:val="79E4B0DC"/>
    <w:rsid w:val="79E57F3C"/>
    <w:rsid w:val="79E82038"/>
    <w:rsid w:val="79E93E0B"/>
    <w:rsid w:val="79E99DD6"/>
    <w:rsid w:val="79EAE84E"/>
    <w:rsid w:val="79EB0367"/>
    <w:rsid w:val="79EB4889"/>
    <w:rsid w:val="79EB5477"/>
    <w:rsid w:val="79EBAB4C"/>
    <w:rsid w:val="79ECA0D2"/>
    <w:rsid w:val="79EDADA0"/>
    <w:rsid w:val="79EDC1C4"/>
    <w:rsid w:val="79EF0575"/>
    <w:rsid w:val="79EF48C7"/>
    <w:rsid w:val="79EF7F35"/>
    <w:rsid w:val="79EF9BCF"/>
    <w:rsid w:val="79F28DA8"/>
    <w:rsid w:val="79F32700"/>
    <w:rsid w:val="79F535D6"/>
    <w:rsid w:val="79F5C95A"/>
    <w:rsid w:val="79F5DFBA"/>
    <w:rsid w:val="79F6546A"/>
    <w:rsid w:val="79F693D4"/>
    <w:rsid w:val="79F73CCB"/>
    <w:rsid w:val="79F74386"/>
    <w:rsid w:val="79F7774F"/>
    <w:rsid w:val="79F77D2A"/>
    <w:rsid w:val="79F83F9C"/>
    <w:rsid w:val="79F8FA94"/>
    <w:rsid w:val="79F92DC7"/>
    <w:rsid w:val="79F9321E"/>
    <w:rsid w:val="79F9781E"/>
    <w:rsid w:val="79FAECF7"/>
    <w:rsid w:val="79FB1803"/>
    <w:rsid w:val="79FB4C35"/>
    <w:rsid w:val="79FB6B9D"/>
    <w:rsid w:val="79FB8042"/>
    <w:rsid w:val="79FB98D3"/>
    <w:rsid w:val="79FBDF00"/>
    <w:rsid w:val="79FC39E7"/>
    <w:rsid w:val="79FC61AA"/>
    <w:rsid w:val="79FD4C87"/>
    <w:rsid w:val="79FDB549"/>
    <w:rsid w:val="79FDC9EE"/>
    <w:rsid w:val="79FDDAF6"/>
    <w:rsid w:val="79FE01FC"/>
    <w:rsid w:val="79FE55B7"/>
    <w:rsid w:val="79FEDAB2"/>
    <w:rsid w:val="79FF0BCB"/>
    <w:rsid w:val="79FF1384"/>
    <w:rsid w:val="79FF219D"/>
    <w:rsid w:val="79FF3591"/>
    <w:rsid w:val="79FF391B"/>
    <w:rsid w:val="79FF4F31"/>
    <w:rsid w:val="79FF6863"/>
    <w:rsid w:val="79FF6ADF"/>
    <w:rsid w:val="79FF733E"/>
    <w:rsid w:val="79FF7662"/>
    <w:rsid w:val="79FF7D25"/>
    <w:rsid w:val="79FFB41D"/>
    <w:rsid w:val="7A170B7C"/>
    <w:rsid w:val="7A274B30"/>
    <w:rsid w:val="7A2F3D7A"/>
    <w:rsid w:val="7A3C364A"/>
    <w:rsid w:val="7A3D529F"/>
    <w:rsid w:val="7A3F486E"/>
    <w:rsid w:val="7A4BC8F0"/>
    <w:rsid w:val="7A4DA785"/>
    <w:rsid w:val="7A4F485E"/>
    <w:rsid w:val="7A4FB9CC"/>
    <w:rsid w:val="7A5316E5"/>
    <w:rsid w:val="7A577007"/>
    <w:rsid w:val="7A5E4DA4"/>
    <w:rsid w:val="7A5EAF49"/>
    <w:rsid w:val="7A5F4F41"/>
    <w:rsid w:val="7A61D74E"/>
    <w:rsid w:val="7A672C18"/>
    <w:rsid w:val="7A6E7CF3"/>
    <w:rsid w:val="7A6FB590"/>
    <w:rsid w:val="7A6FDBD0"/>
    <w:rsid w:val="7A77DB20"/>
    <w:rsid w:val="7A79FD95"/>
    <w:rsid w:val="7A7AD85D"/>
    <w:rsid w:val="7A7B0C54"/>
    <w:rsid w:val="7A7B1E0A"/>
    <w:rsid w:val="7A7EC121"/>
    <w:rsid w:val="7A7F9B88"/>
    <w:rsid w:val="7A7FA6C3"/>
    <w:rsid w:val="7A8EB66E"/>
    <w:rsid w:val="7A8F5605"/>
    <w:rsid w:val="7A8F6164"/>
    <w:rsid w:val="7A93A548"/>
    <w:rsid w:val="7A974C53"/>
    <w:rsid w:val="7A9C5D43"/>
    <w:rsid w:val="7A9F2FE4"/>
    <w:rsid w:val="7A9FCCDA"/>
    <w:rsid w:val="7AA737CC"/>
    <w:rsid w:val="7AA76228"/>
    <w:rsid w:val="7AA9D085"/>
    <w:rsid w:val="7AAB9164"/>
    <w:rsid w:val="7AAD5F37"/>
    <w:rsid w:val="7AAFAA7D"/>
    <w:rsid w:val="7AB2C965"/>
    <w:rsid w:val="7AB33E7F"/>
    <w:rsid w:val="7AB5A9F5"/>
    <w:rsid w:val="7AB81753"/>
    <w:rsid w:val="7ABA4BFF"/>
    <w:rsid w:val="7ABB051E"/>
    <w:rsid w:val="7ABBDE2D"/>
    <w:rsid w:val="7ABCC2E1"/>
    <w:rsid w:val="7ABF694D"/>
    <w:rsid w:val="7ABF72C3"/>
    <w:rsid w:val="7ABF95FA"/>
    <w:rsid w:val="7ABFB9A5"/>
    <w:rsid w:val="7ABFBB3F"/>
    <w:rsid w:val="7AC6F321"/>
    <w:rsid w:val="7AC8B099"/>
    <w:rsid w:val="7ACF3134"/>
    <w:rsid w:val="7AD33C05"/>
    <w:rsid w:val="7AD5AC7C"/>
    <w:rsid w:val="7AD7A67D"/>
    <w:rsid w:val="7ADF2319"/>
    <w:rsid w:val="7ADF2D78"/>
    <w:rsid w:val="7ADF6931"/>
    <w:rsid w:val="7ADF8016"/>
    <w:rsid w:val="7ADF8E9B"/>
    <w:rsid w:val="7ADF951C"/>
    <w:rsid w:val="7ADFD07B"/>
    <w:rsid w:val="7ADFDD10"/>
    <w:rsid w:val="7AE31CBB"/>
    <w:rsid w:val="7AE3D09D"/>
    <w:rsid w:val="7AE5CEAF"/>
    <w:rsid w:val="7AEB214C"/>
    <w:rsid w:val="7AEB8CFE"/>
    <w:rsid w:val="7AEE17D7"/>
    <w:rsid w:val="7AEE8C13"/>
    <w:rsid w:val="7AEF18CD"/>
    <w:rsid w:val="7AEF260A"/>
    <w:rsid w:val="7AEF561C"/>
    <w:rsid w:val="7AEF9797"/>
    <w:rsid w:val="7AEF9992"/>
    <w:rsid w:val="7AEFFDB4"/>
    <w:rsid w:val="7AEFFE24"/>
    <w:rsid w:val="7AF10426"/>
    <w:rsid w:val="7AF17F47"/>
    <w:rsid w:val="7AF2A8D1"/>
    <w:rsid w:val="7AF2E846"/>
    <w:rsid w:val="7AF39497"/>
    <w:rsid w:val="7AF3E77F"/>
    <w:rsid w:val="7AF51F62"/>
    <w:rsid w:val="7AF53361"/>
    <w:rsid w:val="7AF614F3"/>
    <w:rsid w:val="7AF66EBA"/>
    <w:rsid w:val="7AF6855C"/>
    <w:rsid w:val="7AF6F605"/>
    <w:rsid w:val="7AF72E2C"/>
    <w:rsid w:val="7AF7387C"/>
    <w:rsid w:val="7AF7470F"/>
    <w:rsid w:val="7AF75269"/>
    <w:rsid w:val="7AF75B69"/>
    <w:rsid w:val="7AF75F65"/>
    <w:rsid w:val="7AF77861"/>
    <w:rsid w:val="7AF79759"/>
    <w:rsid w:val="7AF7F3BB"/>
    <w:rsid w:val="7AF92920"/>
    <w:rsid w:val="7AFA9AC6"/>
    <w:rsid w:val="7AFAB36C"/>
    <w:rsid w:val="7AFB63A3"/>
    <w:rsid w:val="7AFBB117"/>
    <w:rsid w:val="7AFBC56B"/>
    <w:rsid w:val="7AFC46A9"/>
    <w:rsid w:val="7AFCB9AD"/>
    <w:rsid w:val="7AFD2125"/>
    <w:rsid w:val="7AFE32D4"/>
    <w:rsid w:val="7AFE55E8"/>
    <w:rsid w:val="7AFE6C8B"/>
    <w:rsid w:val="7AFEB13E"/>
    <w:rsid w:val="7AFEBE05"/>
    <w:rsid w:val="7AFEC623"/>
    <w:rsid w:val="7AFED992"/>
    <w:rsid w:val="7AFF1B9B"/>
    <w:rsid w:val="7AFF21DA"/>
    <w:rsid w:val="7AFF3A83"/>
    <w:rsid w:val="7AFF3F14"/>
    <w:rsid w:val="7AFF483F"/>
    <w:rsid w:val="7AFF4E86"/>
    <w:rsid w:val="7AFF52DE"/>
    <w:rsid w:val="7AFF55F4"/>
    <w:rsid w:val="7AFF837C"/>
    <w:rsid w:val="7AFF9C95"/>
    <w:rsid w:val="7AFFA33A"/>
    <w:rsid w:val="7AFFBFDF"/>
    <w:rsid w:val="7AFFC65D"/>
    <w:rsid w:val="7AFFE2A7"/>
    <w:rsid w:val="7AFFE3E7"/>
    <w:rsid w:val="7AFFE681"/>
    <w:rsid w:val="7AFFF238"/>
    <w:rsid w:val="7B17198C"/>
    <w:rsid w:val="7B178CD5"/>
    <w:rsid w:val="7B1F911A"/>
    <w:rsid w:val="7B1FCFB0"/>
    <w:rsid w:val="7B1FE962"/>
    <w:rsid w:val="7B2E317E"/>
    <w:rsid w:val="7B2E4A0E"/>
    <w:rsid w:val="7B2F3066"/>
    <w:rsid w:val="7B36CEF9"/>
    <w:rsid w:val="7B39A0B6"/>
    <w:rsid w:val="7B39E0A7"/>
    <w:rsid w:val="7B3BE439"/>
    <w:rsid w:val="7B3C0DDD"/>
    <w:rsid w:val="7B3C4FF8"/>
    <w:rsid w:val="7B3E03FB"/>
    <w:rsid w:val="7B3E4B3F"/>
    <w:rsid w:val="7B3F006E"/>
    <w:rsid w:val="7B3F0684"/>
    <w:rsid w:val="7B3F143E"/>
    <w:rsid w:val="7B3F5A48"/>
    <w:rsid w:val="7B3F861D"/>
    <w:rsid w:val="7B3FA238"/>
    <w:rsid w:val="7B47D754"/>
    <w:rsid w:val="7B4B83BA"/>
    <w:rsid w:val="7B4E24F4"/>
    <w:rsid w:val="7B4EE070"/>
    <w:rsid w:val="7B531659"/>
    <w:rsid w:val="7B5358B5"/>
    <w:rsid w:val="7B56D205"/>
    <w:rsid w:val="7B5EE63F"/>
    <w:rsid w:val="7B5F5657"/>
    <w:rsid w:val="7B5F5CE7"/>
    <w:rsid w:val="7B623E59"/>
    <w:rsid w:val="7B671A8A"/>
    <w:rsid w:val="7B671ED2"/>
    <w:rsid w:val="7B67240F"/>
    <w:rsid w:val="7B6749A6"/>
    <w:rsid w:val="7B67820D"/>
    <w:rsid w:val="7B67AA76"/>
    <w:rsid w:val="7B6B81CF"/>
    <w:rsid w:val="7B6B8C58"/>
    <w:rsid w:val="7B6DEAE9"/>
    <w:rsid w:val="7B6E802D"/>
    <w:rsid w:val="7B6F783D"/>
    <w:rsid w:val="7B6FBDE5"/>
    <w:rsid w:val="7B7118EF"/>
    <w:rsid w:val="7B712B86"/>
    <w:rsid w:val="7B73522A"/>
    <w:rsid w:val="7B736B16"/>
    <w:rsid w:val="7B73F155"/>
    <w:rsid w:val="7B75F479"/>
    <w:rsid w:val="7B75F4CE"/>
    <w:rsid w:val="7B769BBC"/>
    <w:rsid w:val="7B76F0AD"/>
    <w:rsid w:val="7B774AD2"/>
    <w:rsid w:val="7B776B4C"/>
    <w:rsid w:val="7B776CC6"/>
    <w:rsid w:val="7B7780EC"/>
    <w:rsid w:val="7B77BDAF"/>
    <w:rsid w:val="7B77F10B"/>
    <w:rsid w:val="7B798596"/>
    <w:rsid w:val="7B79C440"/>
    <w:rsid w:val="7B7A17A1"/>
    <w:rsid w:val="7B7ABA06"/>
    <w:rsid w:val="7B7AD7E6"/>
    <w:rsid w:val="7B7B56A8"/>
    <w:rsid w:val="7B7B7738"/>
    <w:rsid w:val="7B7B9C1A"/>
    <w:rsid w:val="7B7BB077"/>
    <w:rsid w:val="7B7BB318"/>
    <w:rsid w:val="7B7BD6DC"/>
    <w:rsid w:val="7B7C16A0"/>
    <w:rsid w:val="7B7C7981"/>
    <w:rsid w:val="7B7CBF29"/>
    <w:rsid w:val="7B7D3811"/>
    <w:rsid w:val="7B7D43C9"/>
    <w:rsid w:val="7B7DE82E"/>
    <w:rsid w:val="7B7DF67B"/>
    <w:rsid w:val="7B7E55DE"/>
    <w:rsid w:val="7B7EAC5E"/>
    <w:rsid w:val="7B7F05EC"/>
    <w:rsid w:val="7B7F30E8"/>
    <w:rsid w:val="7B7F35AF"/>
    <w:rsid w:val="7B7F4111"/>
    <w:rsid w:val="7B7F72FC"/>
    <w:rsid w:val="7B7F7630"/>
    <w:rsid w:val="7B7F8B6B"/>
    <w:rsid w:val="7B7F9ABF"/>
    <w:rsid w:val="7B7FA111"/>
    <w:rsid w:val="7B7FA404"/>
    <w:rsid w:val="7B7FB9E8"/>
    <w:rsid w:val="7B7FBE66"/>
    <w:rsid w:val="7B7FC433"/>
    <w:rsid w:val="7B7FCFFA"/>
    <w:rsid w:val="7B7FD4BD"/>
    <w:rsid w:val="7B7FE4C1"/>
    <w:rsid w:val="7B7FFAB7"/>
    <w:rsid w:val="7B7FFE6F"/>
    <w:rsid w:val="7B8C4276"/>
    <w:rsid w:val="7B8D34A2"/>
    <w:rsid w:val="7B8E60C4"/>
    <w:rsid w:val="7B8ECD93"/>
    <w:rsid w:val="7B8F3F70"/>
    <w:rsid w:val="7B8F7D1A"/>
    <w:rsid w:val="7B939E65"/>
    <w:rsid w:val="7B93A964"/>
    <w:rsid w:val="7B951C65"/>
    <w:rsid w:val="7B9572F9"/>
    <w:rsid w:val="7B9D0B7D"/>
    <w:rsid w:val="7B9D5718"/>
    <w:rsid w:val="7B9E6AB0"/>
    <w:rsid w:val="7B9F02D3"/>
    <w:rsid w:val="7B9F31E2"/>
    <w:rsid w:val="7B9F4ACA"/>
    <w:rsid w:val="7B9F68C3"/>
    <w:rsid w:val="7B9FD279"/>
    <w:rsid w:val="7B9FE059"/>
    <w:rsid w:val="7B9FE56C"/>
    <w:rsid w:val="7BA1151E"/>
    <w:rsid w:val="7BA6A9B2"/>
    <w:rsid w:val="7BA6B8B4"/>
    <w:rsid w:val="7BA7575E"/>
    <w:rsid w:val="7BA7B901"/>
    <w:rsid w:val="7BA7E464"/>
    <w:rsid w:val="7BAB9ECF"/>
    <w:rsid w:val="7BABE95B"/>
    <w:rsid w:val="7BAC7111"/>
    <w:rsid w:val="7BAD4AB8"/>
    <w:rsid w:val="7BAD5406"/>
    <w:rsid w:val="7BADF15D"/>
    <w:rsid w:val="7BAE4524"/>
    <w:rsid w:val="7BAEE5F9"/>
    <w:rsid w:val="7BAF1E8A"/>
    <w:rsid w:val="7BAF3593"/>
    <w:rsid w:val="7BAFA8DD"/>
    <w:rsid w:val="7BAFB8B5"/>
    <w:rsid w:val="7BAFF4F1"/>
    <w:rsid w:val="7BB0BF2C"/>
    <w:rsid w:val="7BB0DE7D"/>
    <w:rsid w:val="7BB33016"/>
    <w:rsid w:val="7BB51727"/>
    <w:rsid w:val="7BB5DCB7"/>
    <w:rsid w:val="7BB626C3"/>
    <w:rsid w:val="7BB64F7A"/>
    <w:rsid w:val="7BB70A54"/>
    <w:rsid w:val="7BB76562"/>
    <w:rsid w:val="7BB79D07"/>
    <w:rsid w:val="7BB7A99C"/>
    <w:rsid w:val="7BB7BC30"/>
    <w:rsid w:val="7BB7C19A"/>
    <w:rsid w:val="7BB7F5A5"/>
    <w:rsid w:val="7BBA1864"/>
    <w:rsid w:val="7BBB0508"/>
    <w:rsid w:val="7BBB0666"/>
    <w:rsid w:val="7BBB0F85"/>
    <w:rsid w:val="7BBB5AD7"/>
    <w:rsid w:val="7BBB880E"/>
    <w:rsid w:val="7BBBD7DA"/>
    <w:rsid w:val="7BBBF1C6"/>
    <w:rsid w:val="7BBC692A"/>
    <w:rsid w:val="7BBCCE4A"/>
    <w:rsid w:val="7BBD430E"/>
    <w:rsid w:val="7BBD7646"/>
    <w:rsid w:val="7BBDD06F"/>
    <w:rsid w:val="7BBE2ACA"/>
    <w:rsid w:val="7BBE303D"/>
    <w:rsid w:val="7BBE8DC4"/>
    <w:rsid w:val="7BBE9793"/>
    <w:rsid w:val="7BBED80D"/>
    <w:rsid w:val="7BBEECA5"/>
    <w:rsid w:val="7BBF1350"/>
    <w:rsid w:val="7BBF1835"/>
    <w:rsid w:val="7BBF4769"/>
    <w:rsid w:val="7BBF6AEA"/>
    <w:rsid w:val="7BBF6E8A"/>
    <w:rsid w:val="7BBF791F"/>
    <w:rsid w:val="7BBF872C"/>
    <w:rsid w:val="7BBF8D9D"/>
    <w:rsid w:val="7BBFAA8A"/>
    <w:rsid w:val="7BBFB3CC"/>
    <w:rsid w:val="7BBFC678"/>
    <w:rsid w:val="7BBFCF3C"/>
    <w:rsid w:val="7BBFCFB5"/>
    <w:rsid w:val="7BBFE3F7"/>
    <w:rsid w:val="7BBFF3D6"/>
    <w:rsid w:val="7BBFF4F1"/>
    <w:rsid w:val="7BBFF89D"/>
    <w:rsid w:val="7BCA66F3"/>
    <w:rsid w:val="7BCB1E88"/>
    <w:rsid w:val="7BCB7F0C"/>
    <w:rsid w:val="7BCD91A3"/>
    <w:rsid w:val="7BCD9696"/>
    <w:rsid w:val="7BCE3C8C"/>
    <w:rsid w:val="7BCE76F3"/>
    <w:rsid w:val="7BCF8724"/>
    <w:rsid w:val="7BCFD2B8"/>
    <w:rsid w:val="7BD18753"/>
    <w:rsid w:val="7BD1F32D"/>
    <w:rsid w:val="7BD26BAE"/>
    <w:rsid w:val="7BD2AF01"/>
    <w:rsid w:val="7BD3476D"/>
    <w:rsid w:val="7BD3B801"/>
    <w:rsid w:val="7BD45008"/>
    <w:rsid w:val="7BD52CE7"/>
    <w:rsid w:val="7BD65519"/>
    <w:rsid w:val="7BD65A73"/>
    <w:rsid w:val="7BD708E9"/>
    <w:rsid w:val="7BD7470A"/>
    <w:rsid w:val="7BD77552"/>
    <w:rsid w:val="7BD778DA"/>
    <w:rsid w:val="7BD7A43F"/>
    <w:rsid w:val="7BD7A512"/>
    <w:rsid w:val="7BD916BB"/>
    <w:rsid w:val="7BD9A390"/>
    <w:rsid w:val="7BDAE2E2"/>
    <w:rsid w:val="7BDB047F"/>
    <w:rsid w:val="7BDB5476"/>
    <w:rsid w:val="7BDB6372"/>
    <w:rsid w:val="7BDD2EED"/>
    <w:rsid w:val="7BDD64C3"/>
    <w:rsid w:val="7BDDC017"/>
    <w:rsid w:val="7BDE6C35"/>
    <w:rsid w:val="7BDE7260"/>
    <w:rsid w:val="7BDE76F9"/>
    <w:rsid w:val="7BDE8189"/>
    <w:rsid w:val="7BDEFFE4"/>
    <w:rsid w:val="7BDF121E"/>
    <w:rsid w:val="7BDF16D2"/>
    <w:rsid w:val="7BDF192E"/>
    <w:rsid w:val="7BDF3910"/>
    <w:rsid w:val="7BDF9037"/>
    <w:rsid w:val="7BDF9856"/>
    <w:rsid w:val="7BDFC0A3"/>
    <w:rsid w:val="7BDFCD91"/>
    <w:rsid w:val="7BDFD1E9"/>
    <w:rsid w:val="7BDFE5AB"/>
    <w:rsid w:val="7BDFE9FE"/>
    <w:rsid w:val="7BDFF1E2"/>
    <w:rsid w:val="7BDFFC6C"/>
    <w:rsid w:val="7BE101C1"/>
    <w:rsid w:val="7BE35A40"/>
    <w:rsid w:val="7BE4E9D2"/>
    <w:rsid w:val="7BE51476"/>
    <w:rsid w:val="7BE54037"/>
    <w:rsid w:val="7BE566E4"/>
    <w:rsid w:val="7BE69871"/>
    <w:rsid w:val="7BE7C3EE"/>
    <w:rsid w:val="7BE7F802"/>
    <w:rsid w:val="7BE93769"/>
    <w:rsid w:val="7BE97487"/>
    <w:rsid w:val="7BE9FF56"/>
    <w:rsid w:val="7BEA3675"/>
    <w:rsid w:val="7BEA38F1"/>
    <w:rsid w:val="7BEB21E7"/>
    <w:rsid w:val="7BEB9653"/>
    <w:rsid w:val="7BEBEBBA"/>
    <w:rsid w:val="7BEBF38B"/>
    <w:rsid w:val="7BEBFC4E"/>
    <w:rsid w:val="7BEC6151"/>
    <w:rsid w:val="7BED56B3"/>
    <w:rsid w:val="7BED8EB1"/>
    <w:rsid w:val="7BEE2474"/>
    <w:rsid w:val="7BEE38B1"/>
    <w:rsid w:val="7BEEB58D"/>
    <w:rsid w:val="7BEED73F"/>
    <w:rsid w:val="7BEF0381"/>
    <w:rsid w:val="7BEF0628"/>
    <w:rsid w:val="7BEF0FDC"/>
    <w:rsid w:val="7BEF1708"/>
    <w:rsid w:val="7BEF2392"/>
    <w:rsid w:val="7BEF389E"/>
    <w:rsid w:val="7BEF52B3"/>
    <w:rsid w:val="7BEF67BA"/>
    <w:rsid w:val="7BEF6DA7"/>
    <w:rsid w:val="7BEF7C89"/>
    <w:rsid w:val="7BEF7CC1"/>
    <w:rsid w:val="7BEF7F87"/>
    <w:rsid w:val="7BEF8ABC"/>
    <w:rsid w:val="7BEF941E"/>
    <w:rsid w:val="7BEF9F3F"/>
    <w:rsid w:val="7BEFBC9A"/>
    <w:rsid w:val="7BEFBE63"/>
    <w:rsid w:val="7BEFF26A"/>
    <w:rsid w:val="7BEFF2B8"/>
    <w:rsid w:val="7BEFF87B"/>
    <w:rsid w:val="7BF05215"/>
    <w:rsid w:val="7BF304D9"/>
    <w:rsid w:val="7BF3E03E"/>
    <w:rsid w:val="7BF3E871"/>
    <w:rsid w:val="7BF4E047"/>
    <w:rsid w:val="7BF511A4"/>
    <w:rsid w:val="7BF5205F"/>
    <w:rsid w:val="7BF5B7D6"/>
    <w:rsid w:val="7BF5BD7F"/>
    <w:rsid w:val="7BF5D095"/>
    <w:rsid w:val="7BF5DDE3"/>
    <w:rsid w:val="7BF64746"/>
    <w:rsid w:val="7BF6B7B7"/>
    <w:rsid w:val="7BF6DAAB"/>
    <w:rsid w:val="7BF6F983"/>
    <w:rsid w:val="7BF70E32"/>
    <w:rsid w:val="7BF71A9A"/>
    <w:rsid w:val="7BF73E4D"/>
    <w:rsid w:val="7BF74AE6"/>
    <w:rsid w:val="7BF74B66"/>
    <w:rsid w:val="7BF7571E"/>
    <w:rsid w:val="7BF7729F"/>
    <w:rsid w:val="7BF772E2"/>
    <w:rsid w:val="7BF77DE5"/>
    <w:rsid w:val="7BF793D7"/>
    <w:rsid w:val="7BF79F35"/>
    <w:rsid w:val="7BF7A069"/>
    <w:rsid w:val="7BF7C28F"/>
    <w:rsid w:val="7BF7D242"/>
    <w:rsid w:val="7BF7D8E0"/>
    <w:rsid w:val="7BF7DE5E"/>
    <w:rsid w:val="7BF7E14C"/>
    <w:rsid w:val="7BF7FCD6"/>
    <w:rsid w:val="7BF7FF7B"/>
    <w:rsid w:val="7BF89A8E"/>
    <w:rsid w:val="7BF905C2"/>
    <w:rsid w:val="7BF92599"/>
    <w:rsid w:val="7BF92B43"/>
    <w:rsid w:val="7BF9643E"/>
    <w:rsid w:val="7BF966F5"/>
    <w:rsid w:val="7BF9A679"/>
    <w:rsid w:val="7BF9CFDA"/>
    <w:rsid w:val="7BF9D90D"/>
    <w:rsid w:val="7BF9DC97"/>
    <w:rsid w:val="7BF9E439"/>
    <w:rsid w:val="7BFA2898"/>
    <w:rsid w:val="7BFA47FE"/>
    <w:rsid w:val="7BFAC225"/>
    <w:rsid w:val="7BFACDCD"/>
    <w:rsid w:val="7BFB0ABE"/>
    <w:rsid w:val="7BFB0DCD"/>
    <w:rsid w:val="7BFB46F3"/>
    <w:rsid w:val="7BFB4B91"/>
    <w:rsid w:val="7BFB5F19"/>
    <w:rsid w:val="7BFB6D5E"/>
    <w:rsid w:val="7BFB9750"/>
    <w:rsid w:val="7BFB9B1B"/>
    <w:rsid w:val="7BFBA109"/>
    <w:rsid w:val="7BFBAE36"/>
    <w:rsid w:val="7BFBCC78"/>
    <w:rsid w:val="7BFBD483"/>
    <w:rsid w:val="7BFBE406"/>
    <w:rsid w:val="7BFC0E37"/>
    <w:rsid w:val="7BFC127B"/>
    <w:rsid w:val="7BFC1AB7"/>
    <w:rsid w:val="7BFC598C"/>
    <w:rsid w:val="7BFC789F"/>
    <w:rsid w:val="7BFCA6CD"/>
    <w:rsid w:val="7BFD01AE"/>
    <w:rsid w:val="7BFD10DD"/>
    <w:rsid w:val="7BFD1692"/>
    <w:rsid w:val="7BFD1C60"/>
    <w:rsid w:val="7BFD3EF4"/>
    <w:rsid w:val="7BFD3FE2"/>
    <w:rsid w:val="7BFD4654"/>
    <w:rsid w:val="7BFD4B00"/>
    <w:rsid w:val="7BFD4F8E"/>
    <w:rsid w:val="7BFD60E5"/>
    <w:rsid w:val="7BFD7AF1"/>
    <w:rsid w:val="7BFD7C2B"/>
    <w:rsid w:val="7BFD7E36"/>
    <w:rsid w:val="7BFD8A63"/>
    <w:rsid w:val="7BFD9BE9"/>
    <w:rsid w:val="7BFDBA3B"/>
    <w:rsid w:val="7BFDC23A"/>
    <w:rsid w:val="7BFDC3B3"/>
    <w:rsid w:val="7BFDC4FE"/>
    <w:rsid w:val="7BFDFD6E"/>
    <w:rsid w:val="7BFE128F"/>
    <w:rsid w:val="7BFE1470"/>
    <w:rsid w:val="7BFE1D8E"/>
    <w:rsid w:val="7BFE439B"/>
    <w:rsid w:val="7BFE5420"/>
    <w:rsid w:val="7BFE5EAE"/>
    <w:rsid w:val="7BFE6074"/>
    <w:rsid w:val="7BFE6393"/>
    <w:rsid w:val="7BFE6557"/>
    <w:rsid w:val="7BFEACAA"/>
    <w:rsid w:val="7BFEB16C"/>
    <w:rsid w:val="7BFEC46F"/>
    <w:rsid w:val="7BFED606"/>
    <w:rsid w:val="7BFED6C8"/>
    <w:rsid w:val="7BFEE842"/>
    <w:rsid w:val="7BFF0177"/>
    <w:rsid w:val="7BFF02C9"/>
    <w:rsid w:val="7BFF09B9"/>
    <w:rsid w:val="7BFF0EC0"/>
    <w:rsid w:val="7BFF1387"/>
    <w:rsid w:val="7BFF1864"/>
    <w:rsid w:val="7BFF1CAA"/>
    <w:rsid w:val="7BFF2589"/>
    <w:rsid w:val="7BFF2D83"/>
    <w:rsid w:val="7BFF3A6A"/>
    <w:rsid w:val="7BFF3AAE"/>
    <w:rsid w:val="7BFF4CDD"/>
    <w:rsid w:val="7BFF5777"/>
    <w:rsid w:val="7BFF579E"/>
    <w:rsid w:val="7BFF65A5"/>
    <w:rsid w:val="7BFF6636"/>
    <w:rsid w:val="7BFF6C97"/>
    <w:rsid w:val="7BFF761F"/>
    <w:rsid w:val="7BFF7FB1"/>
    <w:rsid w:val="7BFF8088"/>
    <w:rsid w:val="7BFF815D"/>
    <w:rsid w:val="7BFF8B31"/>
    <w:rsid w:val="7BFF95CF"/>
    <w:rsid w:val="7BFFA53C"/>
    <w:rsid w:val="7BFFA73C"/>
    <w:rsid w:val="7BFFACF1"/>
    <w:rsid w:val="7BFFAFCF"/>
    <w:rsid w:val="7BFFB5C3"/>
    <w:rsid w:val="7BFFB820"/>
    <w:rsid w:val="7BFFCB55"/>
    <w:rsid w:val="7BFFCC43"/>
    <w:rsid w:val="7BFFD2A4"/>
    <w:rsid w:val="7BFFD2C0"/>
    <w:rsid w:val="7BFFD37F"/>
    <w:rsid w:val="7BFFE284"/>
    <w:rsid w:val="7BFFE297"/>
    <w:rsid w:val="7BFFE65E"/>
    <w:rsid w:val="7BFFED8B"/>
    <w:rsid w:val="7BFFF190"/>
    <w:rsid w:val="7BFFF3E5"/>
    <w:rsid w:val="7C0E76C0"/>
    <w:rsid w:val="7C137A0A"/>
    <w:rsid w:val="7C27AD3B"/>
    <w:rsid w:val="7C29E9ED"/>
    <w:rsid w:val="7C2D3DF3"/>
    <w:rsid w:val="7C356123"/>
    <w:rsid w:val="7C36ACCB"/>
    <w:rsid w:val="7C370D0B"/>
    <w:rsid w:val="7C383923"/>
    <w:rsid w:val="7C3B5374"/>
    <w:rsid w:val="7C3D9729"/>
    <w:rsid w:val="7C3ED114"/>
    <w:rsid w:val="7C3F661A"/>
    <w:rsid w:val="7C3F83DE"/>
    <w:rsid w:val="7C4C7F47"/>
    <w:rsid w:val="7C4F59E6"/>
    <w:rsid w:val="7C4F9C31"/>
    <w:rsid w:val="7C57FFB3"/>
    <w:rsid w:val="7C5BE399"/>
    <w:rsid w:val="7C5F0AC1"/>
    <w:rsid w:val="7C5F0B27"/>
    <w:rsid w:val="7C5F6DEF"/>
    <w:rsid w:val="7C659ED3"/>
    <w:rsid w:val="7C6EC46B"/>
    <w:rsid w:val="7C6F6363"/>
    <w:rsid w:val="7C6F92CD"/>
    <w:rsid w:val="7C72FA18"/>
    <w:rsid w:val="7C769796"/>
    <w:rsid w:val="7C7701A2"/>
    <w:rsid w:val="7C773FB8"/>
    <w:rsid w:val="7C790881"/>
    <w:rsid w:val="7C797ACA"/>
    <w:rsid w:val="7C7AF2FB"/>
    <w:rsid w:val="7C7B080F"/>
    <w:rsid w:val="7C7B4A4D"/>
    <w:rsid w:val="7C7BDAE5"/>
    <w:rsid w:val="7C7D0103"/>
    <w:rsid w:val="7C7DAC8D"/>
    <w:rsid w:val="7C7DE2E5"/>
    <w:rsid w:val="7C7F0E10"/>
    <w:rsid w:val="7C7F1B40"/>
    <w:rsid w:val="7C7F571A"/>
    <w:rsid w:val="7C7F8A2B"/>
    <w:rsid w:val="7C7F9FDB"/>
    <w:rsid w:val="7C7FA6EE"/>
    <w:rsid w:val="7C7FC4FF"/>
    <w:rsid w:val="7C96FF3E"/>
    <w:rsid w:val="7C976806"/>
    <w:rsid w:val="7C9BE77B"/>
    <w:rsid w:val="7C9DBF03"/>
    <w:rsid w:val="7C9E9F5C"/>
    <w:rsid w:val="7C9FD2F5"/>
    <w:rsid w:val="7CA7F9CA"/>
    <w:rsid w:val="7CABA1E2"/>
    <w:rsid w:val="7CAD3AC1"/>
    <w:rsid w:val="7CAFE147"/>
    <w:rsid w:val="7CB17EF1"/>
    <w:rsid w:val="7CB50F2D"/>
    <w:rsid w:val="7CB5B145"/>
    <w:rsid w:val="7CB649FF"/>
    <w:rsid w:val="7CB72B9C"/>
    <w:rsid w:val="7CB940A5"/>
    <w:rsid w:val="7CBAAC4F"/>
    <w:rsid w:val="7CBB6AD2"/>
    <w:rsid w:val="7CBD5D3C"/>
    <w:rsid w:val="7CBDA2FB"/>
    <w:rsid w:val="7CBE690B"/>
    <w:rsid w:val="7CBF2D5E"/>
    <w:rsid w:val="7CBF4804"/>
    <w:rsid w:val="7CBF6CE0"/>
    <w:rsid w:val="7CBFB960"/>
    <w:rsid w:val="7CC553FD"/>
    <w:rsid w:val="7CC62A41"/>
    <w:rsid w:val="7CC94D5A"/>
    <w:rsid w:val="7CCC438A"/>
    <w:rsid w:val="7CCF1E97"/>
    <w:rsid w:val="7CCFB196"/>
    <w:rsid w:val="7CCFE643"/>
    <w:rsid w:val="7CD0462C"/>
    <w:rsid w:val="7CD6AB6C"/>
    <w:rsid w:val="7CD6D612"/>
    <w:rsid w:val="7CD70B24"/>
    <w:rsid w:val="7CD750C7"/>
    <w:rsid w:val="7CD78E1A"/>
    <w:rsid w:val="7CDB596E"/>
    <w:rsid w:val="7CDD409E"/>
    <w:rsid w:val="7CDD984E"/>
    <w:rsid w:val="7CDE8AC4"/>
    <w:rsid w:val="7CDEE586"/>
    <w:rsid w:val="7CDF30F4"/>
    <w:rsid w:val="7CDF39D6"/>
    <w:rsid w:val="7CDF49AD"/>
    <w:rsid w:val="7CDF5055"/>
    <w:rsid w:val="7CDF6733"/>
    <w:rsid w:val="7CDFAC3D"/>
    <w:rsid w:val="7CE20020"/>
    <w:rsid w:val="7CEB362A"/>
    <w:rsid w:val="7CEB7E85"/>
    <w:rsid w:val="7CEC0D78"/>
    <w:rsid w:val="7CED5D22"/>
    <w:rsid w:val="7CED8190"/>
    <w:rsid w:val="7CEDE7F2"/>
    <w:rsid w:val="7CEE3D2F"/>
    <w:rsid w:val="7CEE444E"/>
    <w:rsid w:val="7CEE5A9D"/>
    <w:rsid w:val="7CEF3E8B"/>
    <w:rsid w:val="7CEF6CAE"/>
    <w:rsid w:val="7CEF9865"/>
    <w:rsid w:val="7CEFC93A"/>
    <w:rsid w:val="7CEFD695"/>
    <w:rsid w:val="7CEFDBFE"/>
    <w:rsid w:val="7CF318EC"/>
    <w:rsid w:val="7CF3AA14"/>
    <w:rsid w:val="7CF3B673"/>
    <w:rsid w:val="7CF3C2BE"/>
    <w:rsid w:val="7CF53343"/>
    <w:rsid w:val="7CF593DF"/>
    <w:rsid w:val="7CF7286E"/>
    <w:rsid w:val="7CF7645D"/>
    <w:rsid w:val="7CF78410"/>
    <w:rsid w:val="7CF78F6D"/>
    <w:rsid w:val="7CF7B5DB"/>
    <w:rsid w:val="7CF7B8C6"/>
    <w:rsid w:val="7CF7EFFB"/>
    <w:rsid w:val="7CF9ADA9"/>
    <w:rsid w:val="7CFA3984"/>
    <w:rsid w:val="7CFA402C"/>
    <w:rsid w:val="7CFA9808"/>
    <w:rsid w:val="7CFB79F7"/>
    <w:rsid w:val="7CFBD04C"/>
    <w:rsid w:val="7CFBD7A7"/>
    <w:rsid w:val="7CFBEDF9"/>
    <w:rsid w:val="7CFBF019"/>
    <w:rsid w:val="7CFD02F1"/>
    <w:rsid w:val="7CFD07A2"/>
    <w:rsid w:val="7CFD0923"/>
    <w:rsid w:val="7CFD3AC3"/>
    <w:rsid w:val="7CFD4CA3"/>
    <w:rsid w:val="7CFD7D64"/>
    <w:rsid w:val="7CFDBD2B"/>
    <w:rsid w:val="7CFDFC83"/>
    <w:rsid w:val="7CFE03B0"/>
    <w:rsid w:val="7CFE0A1A"/>
    <w:rsid w:val="7CFE286E"/>
    <w:rsid w:val="7CFE57CD"/>
    <w:rsid w:val="7CFEAEF9"/>
    <w:rsid w:val="7CFEB38A"/>
    <w:rsid w:val="7CFF0B98"/>
    <w:rsid w:val="7CFF1C0C"/>
    <w:rsid w:val="7CFF31D8"/>
    <w:rsid w:val="7CFF75DE"/>
    <w:rsid w:val="7CFF7F38"/>
    <w:rsid w:val="7CFF9915"/>
    <w:rsid w:val="7CFFA767"/>
    <w:rsid w:val="7CFFBF11"/>
    <w:rsid w:val="7CFFF6E4"/>
    <w:rsid w:val="7CFFFDCA"/>
    <w:rsid w:val="7D0BDDB7"/>
    <w:rsid w:val="7D143B23"/>
    <w:rsid w:val="7D15FC8C"/>
    <w:rsid w:val="7D1B14D2"/>
    <w:rsid w:val="7D1BD2F2"/>
    <w:rsid w:val="7D1C30F1"/>
    <w:rsid w:val="7D1DCDF8"/>
    <w:rsid w:val="7D1F1E50"/>
    <w:rsid w:val="7D1F9CDD"/>
    <w:rsid w:val="7D2332E1"/>
    <w:rsid w:val="7D278AA5"/>
    <w:rsid w:val="7D27BBEF"/>
    <w:rsid w:val="7D2D0989"/>
    <w:rsid w:val="7D2D23AD"/>
    <w:rsid w:val="7D2D832E"/>
    <w:rsid w:val="7D2EE01B"/>
    <w:rsid w:val="7D30E573"/>
    <w:rsid w:val="7D33B616"/>
    <w:rsid w:val="7D341117"/>
    <w:rsid w:val="7D359518"/>
    <w:rsid w:val="7D3723C0"/>
    <w:rsid w:val="7D3736A0"/>
    <w:rsid w:val="7D3AADFF"/>
    <w:rsid w:val="7D3D7F02"/>
    <w:rsid w:val="7D3DC6A8"/>
    <w:rsid w:val="7D3DDCBD"/>
    <w:rsid w:val="7D3E2D93"/>
    <w:rsid w:val="7D3E388F"/>
    <w:rsid w:val="7D3F1FD3"/>
    <w:rsid w:val="7D3F406C"/>
    <w:rsid w:val="7D3F45B0"/>
    <w:rsid w:val="7D3F8E0D"/>
    <w:rsid w:val="7D3F9D73"/>
    <w:rsid w:val="7D3F9D98"/>
    <w:rsid w:val="7D3FD6F8"/>
    <w:rsid w:val="7D3FDBBC"/>
    <w:rsid w:val="7D3FF6F1"/>
    <w:rsid w:val="7D4BF59E"/>
    <w:rsid w:val="7D53330F"/>
    <w:rsid w:val="7D5475F9"/>
    <w:rsid w:val="7D555D47"/>
    <w:rsid w:val="7D570363"/>
    <w:rsid w:val="7D5718F8"/>
    <w:rsid w:val="7D57AD77"/>
    <w:rsid w:val="7D59D092"/>
    <w:rsid w:val="7D5B00C7"/>
    <w:rsid w:val="7D5BBA08"/>
    <w:rsid w:val="7D5BDA66"/>
    <w:rsid w:val="7D5DA2D5"/>
    <w:rsid w:val="7D5DA3BD"/>
    <w:rsid w:val="7D5E6538"/>
    <w:rsid w:val="7D5F0CDF"/>
    <w:rsid w:val="7D5F7D16"/>
    <w:rsid w:val="7D5F9633"/>
    <w:rsid w:val="7D5FA740"/>
    <w:rsid w:val="7D5FFE85"/>
    <w:rsid w:val="7D6274CD"/>
    <w:rsid w:val="7D6AB4BB"/>
    <w:rsid w:val="7D6D516B"/>
    <w:rsid w:val="7D6D6997"/>
    <w:rsid w:val="7D6DA258"/>
    <w:rsid w:val="7D6E21C6"/>
    <w:rsid w:val="7D6F32DC"/>
    <w:rsid w:val="7D6F4629"/>
    <w:rsid w:val="7D6F4B6D"/>
    <w:rsid w:val="7D6F5202"/>
    <w:rsid w:val="7D6F5B59"/>
    <w:rsid w:val="7D6F91B2"/>
    <w:rsid w:val="7D6FC16F"/>
    <w:rsid w:val="7D725BC3"/>
    <w:rsid w:val="7D730CC0"/>
    <w:rsid w:val="7D73890B"/>
    <w:rsid w:val="7D73B276"/>
    <w:rsid w:val="7D769590"/>
    <w:rsid w:val="7D76DB25"/>
    <w:rsid w:val="7D777615"/>
    <w:rsid w:val="7D7781B8"/>
    <w:rsid w:val="7D77A0EC"/>
    <w:rsid w:val="7D77E781"/>
    <w:rsid w:val="7D77F32E"/>
    <w:rsid w:val="7D79F2BD"/>
    <w:rsid w:val="7D7A0F81"/>
    <w:rsid w:val="7D7A1B70"/>
    <w:rsid w:val="7D7ABFD8"/>
    <w:rsid w:val="7D7B13BE"/>
    <w:rsid w:val="7D7B6250"/>
    <w:rsid w:val="7D7B6315"/>
    <w:rsid w:val="7D7CFDB1"/>
    <w:rsid w:val="7D7D087D"/>
    <w:rsid w:val="7D7D2800"/>
    <w:rsid w:val="7D7D297E"/>
    <w:rsid w:val="7D7D38C4"/>
    <w:rsid w:val="7D7D4982"/>
    <w:rsid w:val="7D7E1414"/>
    <w:rsid w:val="7D7E23EF"/>
    <w:rsid w:val="7D7E330C"/>
    <w:rsid w:val="7D7E48F7"/>
    <w:rsid w:val="7D7E6FAA"/>
    <w:rsid w:val="7D7F025C"/>
    <w:rsid w:val="7D7F1B41"/>
    <w:rsid w:val="7D7F38CD"/>
    <w:rsid w:val="7D7F3F6D"/>
    <w:rsid w:val="7D7F507D"/>
    <w:rsid w:val="7D7F55AB"/>
    <w:rsid w:val="7D7F5F44"/>
    <w:rsid w:val="7D7F7AC9"/>
    <w:rsid w:val="7D7F86AE"/>
    <w:rsid w:val="7D7F93AC"/>
    <w:rsid w:val="7D7F9BA4"/>
    <w:rsid w:val="7D7FCD15"/>
    <w:rsid w:val="7D7FD959"/>
    <w:rsid w:val="7D83C8F5"/>
    <w:rsid w:val="7D83F840"/>
    <w:rsid w:val="7D87EF52"/>
    <w:rsid w:val="7D8E89C6"/>
    <w:rsid w:val="7D8FAC5A"/>
    <w:rsid w:val="7D8FF055"/>
    <w:rsid w:val="7D92F600"/>
    <w:rsid w:val="7D95D1C5"/>
    <w:rsid w:val="7D9716F8"/>
    <w:rsid w:val="7D97C839"/>
    <w:rsid w:val="7D9AE181"/>
    <w:rsid w:val="7D9B4856"/>
    <w:rsid w:val="7D9B8531"/>
    <w:rsid w:val="7D9DA3AB"/>
    <w:rsid w:val="7D9DF17D"/>
    <w:rsid w:val="7D9E4A9F"/>
    <w:rsid w:val="7D9F3263"/>
    <w:rsid w:val="7D9F33CE"/>
    <w:rsid w:val="7D9F80C9"/>
    <w:rsid w:val="7D9FDEF6"/>
    <w:rsid w:val="7D9FF012"/>
    <w:rsid w:val="7DA603D8"/>
    <w:rsid w:val="7DA973EF"/>
    <w:rsid w:val="7DA9FEDD"/>
    <w:rsid w:val="7DAB35F5"/>
    <w:rsid w:val="7DAB5E17"/>
    <w:rsid w:val="7DAB64C7"/>
    <w:rsid w:val="7DAB6576"/>
    <w:rsid w:val="7DABC1E3"/>
    <w:rsid w:val="7DACF31E"/>
    <w:rsid w:val="7DAE187A"/>
    <w:rsid w:val="7DAF803D"/>
    <w:rsid w:val="7DAFC3FA"/>
    <w:rsid w:val="7DAFE835"/>
    <w:rsid w:val="7DAFED60"/>
    <w:rsid w:val="7DAFED84"/>
    <w:rsid w:val="7DB3F684"/>
    <w:rsid w:val="7DB5133A"/>
    <w:rsid w:val="7DB65434"/>
    <w:rsid w:val="7DB70820"/>
    <w:rsid w:val="7DB70F2B"/>
    <w:rsid w:val="7DB7490E"/>
    <w:rsid w:val="7DB7B7BA"/>
    <w:rsid w:val="7DB95472"/>
    <w:rsid w:val="7DBA61A4"/>
    <w:rsid w:val="7DBB0B85"/>
    <w:rsid w:val="7DBB1ECE"/>
    <w:rsid w:val="7DBB387F"/>
    <w:rsid w:val="7DBB5617"/>
    <w:rsid w:val="7DBB96BD"/>
    <w:rsid w:val="7DBBB8CA"/>
    <w:rsid w:val="7DBBC2E8"/>
    <w:rsid w:val="7DBBC4B0"/>
    <w:rsid w:val="7DBC71E8"/>
    <w:rsid w:val="7DBD3927"/>
    <w:rsid w:val="7DBD40EC"/>
    <w:rsid w:val="7DBD50C7"/>
    <w:rsid w:val="7DBD9F1E"/>
    <w:rsid w:val="7DBDCBBD"/>
    <w:rsid w:val="7DBDEF6F"/>
    <w:rsid w:val="7DBE0167"/>
    <w:rsid w:val="7DBE20D0"/>
    <w:rsid w:val="7DBE4572"/>
    <w:rsid w:val="7DBE6C92"/>
    <w:rsid w:val="7DBEE69C"/>
    <w:rsid w:val="7DBF0584"/>
    <w:rsid w:val="7DBF098E"/>
    <w:rsid w:val="7DBF1877"/>
    <w:rsid w:val="7DBF2CF3"/>
    <w:rsid w:val="7DBF37FA"/>
    <w:rsid w:val="7DBF3BA7"/>
    <w:rsid w:val="7DBF3F42"/>
    <w:rsid w:val="7DBF551B"/>
    <w:rsid w:val="7DBF7C19"/>
    <w:rsid w:val="7DBF89E0"/>
    <w:rsid w:val="7DBF906F"/>
    <w:rsid w:val="7DBFCC56"/>
    <w:rsid w:val="7DBFD1D6"/>
    <w:rsid w:val="7DBFD28A"/>
    <w:rsid w:val="7DBFDA2F"/>
    <w:rsid w:val="7DBFE4BA"/>
    <w:rsid w:val="7DBFF795"/>
    <w:rsid w:val="7DC411CC"/>
    <w:rsid w:val="7DCBCE08"/>
    <w:rsid w:val="7DCBF433"/>
    <w:rsid w:val="7DCCD71F"/>
    <w:rsid w:val="7DCD42B7"/>
    <w:rsid w:val="7DCEE6C8"/>
    <w:rsid w:val="7DCF004E"/>
    <w:rsid w:val="7DCF2A84"/>
    <w:rsid w:val="7DCF3554"/>
    <w:rsid w:val="7DCF45DE"/>
    <w:rsid w:val="7DCF50B0"/>
    <w:rsid w:val="7DCF8682"/>
    <w:rsid w:val="7DCFA157"/>
    <w:rsid w:val="7DCFE34B"/>
    <w:rsid w:val="7DCFE4B5"/>
    <w:rsid w:val="7DD4C1C9"/>
    <w:rsid w:val="7DD55420"/>
    <w:rsid w:val="7DD56F74"/>
    <w:rsid w:val="7DD5D0C6"/>
    <w:rsid w:val="7DD71C9C"/>
    <w:rsid w:val="7DD74038"/>
    <w:rsid w:val="7DD768BD"/>
    <w:rsid w:val="7DD76B7F"/>
    <w:rsid w:val="7DD7B71F"/>
    <w:rsid w:val="7DD931DC"/>
    <w:rsid w:val="7DD94271"/>
    <w:rsid w:val="7DD9AAB5"/>
    <w:rsid w:val="7DDB0305"/>
    <w:rsid w:val="7DDB4D32"/>
    <w:rsid w:val="7DDB5AA8"/>
    <w:rsid w:val="7DDB80E0"/>
    <w:rsid w:val="7DDB9536"/>
    <w:rsid w:val="7DDB9881"/>
    <w:rsid w:val="7DDBB432"/>
    <w:rsid w:val="7DDBCC20"/>
    <w:rsid w:val="7DDBD2B4"/>
    <w:rsid w:val="7DDC1B0B"/>
    <w:rsid w:val="7DDCB379"/>
    <w:rsid w:val="7DDD3418"/>
    <w:rsid w:val="7DDD603B"/>
    <w:rsid w:val="7DDD87CF"/>
    <w:rsid w:val="7DDD9422"/>
    <w:rsid w:val="7DDDAC1E"/>
    <w:rsid w:val="7DDDD6DC"/>
    <w:rsid w:val="7DDE217B"/>
    <w:rsid w:val="7DDE5F59"/>
    <w:rsid w:val="7DDE6296"/>
    <w:rsid w:val="7DDEF84F"/>
    <w:rsid w:val="7DDF0E01"/>
    <w:rsid w:val="7DDF23EC"/>
    <w:rsid w:val="7DDF2EEF"/>
    <w:rsid w:val="7DDF7579"/>
    <w:rsid w:val="7DDF7C92"/>
    <w:rsid w:val="7DDF8A24"/>
    <w:rsid w:val="7DDF8BA2"/>
    <w:rsid w:val="7DDFA2A6"/>
    <w:rsid w:val="7DDFA4A0"/>
    <w:rsid w:val="7DDFC428"/>
    <w:rsid w:val="7DDFCCAF"/>
    <w:rsid w:val="7DDFCF85"/>
    <w:rsid w:val="7DDFE089"/>
    <w:rsid w:val="7DDFE168"/>
    <w:rsid w:val="7DDFE800"/>
    <w:rsid w:val="7DE337BB"/>
    <w:rsid w:val="7DE35BE5"/>
    <w:rsid w:val="7DE3DED1"/>
    <w:rsid w:val="7DE55C7E"/>
    <w:rsid w:val="7DE66D2B"/>
    <w:rsid w:val="7DE70549"/>
    <w:rsid w:val="7DE7327C"/>
    <w:rsid w:val="7DE75CDC"/>
    <w:rsid w:val="7DE78641"/>
    <w:rsid w:val="7DE7EB3D"/>
    <w:rsid w:val="7DE89D2A"/>
    <w:rsid w:val="7DE8B07E"/>
    <w:rsid w:val="7DE90F6B"/>
    <w:rsid w:val="7DEA0D2A"/>
    <w:rsid w:val="7DEA857E"/>
    <w:rsid w:val="7DEAE359"/>
    <w:rsid w:val="7DEB3A25"/>
    <w:rsid w:val="7DEB9BBB"/>
    <w:rsid w:val="7DEBD9BD"/>
    <w:rsid w:val="7DEBE92F"/>
    <w:rsid w:val="7DEBF528"/>
    <w:rsid w:val="7DED3DB5"/>
    <w:rsid w:val="7DED49B9"/>
    <w:rsid w:val="7DED6970"/>
    <w:rsid w:val="7DED8432"/>
    <w:rsid w:val="7DEDCB41"/>
    <w:rsid w:val="7DEDD66A"/>
    <w:rsid w:val="7DEDE8DA"/>
    <w:rsid w:val="7DEE52C2"/>
    <w:rsid w:val="7DEEA791"/>
    <w:rsid w:val="7DEECAB6"/>
    <w:rsid w:val="7DEF020A"/>
    <w:rsid w:val="7DEF025A"/>
    <w:rsid w:val="7DEF08E5"/>
    <w:rsid w:val="7DEF48F3"/>
    <w:rsid w:val="7DEF5506"/>
    <w:rsid w:val="7DEF59CC"/>
    <w:rsid w:val="7DEF9FDF"/>
    <w:rsid w:val="7DEFA388"/>
    <w:rsid w:val="7DEFA400"/>
    <w:rsid w:val="7DEFA9A3"/>
    <w:rsid w:val="7DEFDAF9"/>
    <w:rsid w:val="7DEFE121"/>
    <w:rsid w:val="7DF383E1"/>
    <w:rsid w:val="7DF460F8"/>
    <w:rsid w:val="7DF4D9EB"/>
    <w:rsid w:val="7DF532E3"/>
    <w:rsid w:val="7DF5374E"/>
    <w:rsid w:val="7DF5887D"/>
    <w:rsid w:val="7DF6498B"/>
    <w:rsid w:val="7DF650F2"/>
    <w:rsid w:val="7DF6E513"/>
    <w:rsid w:val="7DF6E5E5"/>
    <w:rsid w:val="7DF702C6"/>
    <w:rsid w:val="7DF73FF5"/>
    <w:rsid w:val="7DF74363"/>
    <w:rsid w:val="7DF75056"/>
    <w:rsid w:val="7DF775EA"/>
    <w:rsid w:val="7DF7765B"/>
    <w:rsid w:val="7DF77929"/>
    <w:rsid w:val="7DF78C42"/>
    <w:rsid w:val="7DF7AF13"/>
    <w:rsid w:val="7DF7AFFA"/>
    <w:rsid w:val="7DF7B769"/>
    <w:rsid w:val="7DF7D83E"/>
    <w:rsid w:val="7DF96887"/>
    <w:rsid w:val="7DF9BCCD"/>
    <w:rsid w:val="7DF9CEA3"/>
    <w:rsid w:val="7DF9D97E"/>
    <w:rsid w:val="7DFA0477"/>
    <w:rsid w:val="7DFA04D4"/>
    <w:rsid w:val="7DFA1296"/>
    <w:rsid w:val="7DFA2305"/>
    <w:rsid w:val="7DFA410F"/>
    <w:rsid w:val="7DFA8C23"/>
    <w:rsid w:val="7DFAE7E4"/>
    <w:rsid w:val="7DFB2FDC"/>
    <w:rsid w:val="7DFB30DA"/>
    <w:rsid w:val="7DFB4DBC"/>
    <w:rsid w:val="7DFB4E30"/>
    <w:rsid w:val="7DFB8B9E"/>
    <w:rsid w:val="7DFBAC2E"/>
    <w:rsid w:val="7DFBB6F8"/>
    <w:rsid w:val="7DFBBD84"/>
    <w:rsid w:val="7DFBE600"/>
    <w:rsid w:val="7DFC4BE4"/>
    <w:rsid w:val="7DFC8097"/>
    <w:rsid w:val="7DFC8410"/>
    <w:rsid w:val="7DFCDF1A"/>
    <w:rsid w:val="7DFD0EB2"/>
    <w:rsid w:val="7DFD2DA2"/>
    <w:rsid w:val="7DFD317E"/>
    <w:rsid w:val="7DFD5836"/>
    <w:rsid w:val="7DFD59F7"/>
    <w:rsid w:val="7DFD6FFB"/>
    <w:rsid w:val="7DFD7885"/>
    <w:rsid w:val="7DFD7FE7"/>
    <w:rsid w:val="7DFD8EEB"/>
    <w:rsid w:val="7DFD9510"/>
    <w:rsid w:val="7DFDA10B"/>
    <w:rsid w:val="7DFDB5DF"/>
    <w:rsid w:val="7DFDC6B3"/>
    <w:rsid w:val="7DFDD795"/>
    <w:rsid w:val="7DFDF5D0"/>
    <w:rsid w:val="7DFE0C96"/>
    <w:rsid w:val="7DFE1003"/>
    <w:rsid w:val="7DFE2F64"/>
    <w:rsid w:val="7DFE5959"/>
    <w:rsid w:val="7DFE6708"/>
    <w:rsid w:val="7DFE7837"/>
    <w:rsid w:val="7DFE7930"/>
    <w:rsid w:val="7DFE8969"/>
    <w:rsid w:val="7DFE91A3"/>
    <w:rsid w:val="7DFE9363"/>
    <w:rsid w:val="7DFE9735"/>
    <w:rsid w:val="7DFEA049"/>
    <w:rsid w:val="7DFEA152"/>
    <w:rsid w:val="7DFEABEF"/>
    <w:rsid w:val="7DFEC54D"/>
    <w:rsid w:val="7DFED632"/>
    <w:rsid w:val="7DFF0667"/>
    <w:rsid w:val="7DFF0F63"/>
    <w:rsid w:val="7DFF1230"/>
    <w:rsid w:val="7DFF1F33"/>
    <w:rsid w:val="7DFF1F3D"/>
    <w:rsid w:val="7DFF1FF5"/>
    <w:rsid w:val="7DFF27A7"/>
    <w:rsid w:val="7DFF2830"/>
    <w:rsid w:val="7DFF2BB1"/>
    <w:rsid w:val="7DFF366E"/>
    <w:rsid w:val="7DFF3BED"/>
    <w:rsid w:val="7DFF3C89"/>
    <w:rsid w:val="7DFF3FC0"/>
    <w:rsid w:val="7DFF46E3"/>
    <w:rsid w:val="7DFF533B"/>
    <w:rsid w:val="7DFF53EA"/>
    <w:rsid w:val="7DFF6641"/>
    <w:rsid w:val="7DFF6EB1"/>
    <w:rsid w:val="7DFF753E"/>
    <w:rsid w:val="7DFF7A16"/>
    <w:rsid w:val="7DFF7FEB"/>
    <w:rsid w:val="7DFF8077"/>
    <w:rsid w:val="7DFF8375"/>
    <w:rsid w:val="7DFF83F0"/>
    <w:rsid w:val="7DFF8F3D"/>
    <w:rsid w:val="7DFF923A"/>
    <w:rsid w:val="7DFF92C3"/>
    <w:rsid w:val="7DFF9330"/>
    <w:rsid w:val="7DFF9F9E"/>
    <w:rsid w:val="7DFF9FE1"/>
    <w:rsid w:val="7DFFA6FD"/>
    <w:rsid w:val="7DFFC70A"/>
    <w:rsid w:val="7DFFC86C"/>
    <w:rsid w:val="7DFFC9B7"/>
    <w:rsid w:val="7DFFC9D6"/>
    <w:rsid w:val="7DFFCE35"/>
    <w:rsid w:val="7DFFD497"/>
    <w:rsid w:val="7DFFDAC7"/>
    <w:rsid w:val="7DFFDE77"/>
    <w:rsid w:val="7DFFE6AB"/>
    <w:rsid w:val="7DFFEC15"/>
    <w:rsid w:val="7DFFF27A"/>
    <w:rsid w:val="7DFFF77D"/>
    <w:rsid w:val="7DFFF9C1"/>
    <w:rsid w:val="7DFFFBFC"/>
    <w:rsid w:val="7E0BBADA"/>
    <w:rsid w:val="7E0D682F"/>
    <w:rsid w:val="7E19940F"/>
    <w:rsid w:val="7E1B95A8"/>
    <w:rsid w:val="7E2BEF67"/>
    <w:rsid w:val="7E2F21B1"/>
    <w:rsid w:val="7E2FF782"/>
    <w:rsid w:val="7E35A873"/>
    <w:rsid w:val="7E376441"/>
    <w:rsid w:val="7E394AEA"/>
    <w:rsid w:val="7E39C20A"/>
    <w:rsid w:val="7E3ACEDE"/>
    <w:rsid w:val="7E3C25CB"/>
    <w:rsid w:val="7E3F1206"/>
    <w:rsid w:val="7E3FA4B1"/>
    <w:rsid w:val="7E3FDBDC"/>
    <w:rsid w:val="7E49497A"/>
    <w:rsid w:val="7E4B14E2"/>
    <w:rsid w:val="7E4EA496"/>
    <w:rsid w:val="7E4F120A"/>
    <w:rsid w:val="7E4F9034"/>
    <w:rsid w:val="7E4F9FD9"/>
    <w:rsid w:val="7E51C868"/>
    <w:rsid w:val="7E521C27"/>
    <w:rsid w:val="7E53CBF4"/>
    <w:rsid w:val="7E5542F6"/>
    <w:rsid w:val="7E55783E"/>
    <w:rsid w:val="7E573B36"/>
    <w:rsid w:val="7E579E8D"/>
    <w:rsid w:val="7E57B6D8"/>
    <w:rsid w:val="7E57E421"/>
    <w:rsid w:val="7E59AE8E"/>
    <w:rsid w:val="7E5AA49C"/>
    <w:rsid w:val="7E5B88A2"/>
    <w:rsid w:val="7E5B997B"/>
    <w:rsid w:val="7E5BE3FB"/>
    <w:rsid w:val="7E5CF22D"/>
    <w:rsid w:val="7E5DC207"/>
    <w:rsid w:val="7E5F6A56"/>
    <w:rsid w:val="7E5FB001"/>
    <w:rsid w:val="7E5FDBC7"/>
    <w:rsid w:val="7E5FF408"/>
    <w:rsid w:val="7E5FF515"/>
    <w:rsid w:val="7E63C883"/>
    <w:rsid w:val="7E663AA6"/>
    <w:rsid w:val="7E673555"/>
    <w:rsid w:val="7E674805"/>
    <w:rsid w:val="7E67B777"/>
    <w:rsid w:val="7E69C60C"/>
    <w:rsid w:val="7E6B26C0"/>
    <w:rsid w:val="7E6D6035"/>
    <w:rsid w:val="7E6D934C"/>
    <w:rsid w:val="7E6F0782"/>
    <w:rsid w:val="7E6F75CF"/>
    <w:rsid w:val="7E6F79AC"/>
    <w:rsid w:val="7E6FAB2C"/>
    <w:rsid w:val="7E6FD788"/>
    <w:rsid w:val="7E6FEBBB"/>
    <w:rsid w:val="7E6FF7C0"/>
    <w:rsid w:val="7E7258B7"/>
    <w:rsid w:val="7E74A743"/>
    <w:rsid w:val="7E7552F3"/>
    <w:rsid w:val="7E75AA4E"/>
    <w:rsid w:val="7E75C4E0"/>
    <w:rsid w:val="7E765A93"/>
    <w:rsid w:val="7E76DCB9"/>
    <w:rsid w:val="7E777B69"/>
    <w:rsid w:val="7E77873F"/>
    <w:rsid w:val="7E779B8D"/>
    <w:rsid w:val="7E77C740"/>
    <w:rsid w:val="7E77D238"/>
    <w:rsid w:val="7E77F181"/>
    <w:rsid w:val="7E781434"/>
    <w:rsid w:val="7E787E1E"/>
    <w:rsid w:val="7E78B3D3"/>
    <w:rsid w:val="7E7A5BF9"/>
    <w:rsid w:val="7E7A64D1"/>
    <w:rsid w:val="7E7A7FC0"/>
    <w:rsid w:val="7E7AC07D"/>
    <w:rsid w:val="7E7AC697"/>
    <w:rsid w:val="7E7AFFE9"/>
    <w:rsid w:val="7E7B270B"/>
    <w:rsid w:val="7E7B62D4"/>
    <w:rsid w:val="7E7B728E"/>
    <w:rsid w:val="7E7BE9A9"/>
    <w:rsid w:val="7E7BED63"/>
    <w:rsid w:val="7E7CC568"/>
    <w:rsid w:val="7E7D05AB"/>
    <w:rsid w:val="7E7D0963"/>
    <w:rsid w:val="7E7D881D"/>
    <w:rsid w:val="7E7D9079"/>
    <w:rsid w:val="7E7DC4DB"/>
    <w:rsid w:val="7E7DE7DF"/>
    <w:rsid w:val="7E7E2085"/>
    <w:rsid w:val="7E7F0343"/>
    <w:rsid w:val="7E7F0399"/>
    <w:rsid w:val="7E7F0FDC"/>
    <w:rsid w:val="7E7F3232"/>
    <w:rsid w:val="7E7F3B84"/>
    <w:rsid w:val="7E7F3FC8"/>
    <w:rsid w:val="7E7F4DE5"/>
    <w:rsid w:val="7E7F4FDD"/>
    <w:rsid w:val="7E7F738A"/>
    <w:rsid w:val="7E7F744D"/>
    <w:rsid w:val="7E7F917B"/>
    <w:rsid w:val="7E7F97D6"/>
    <w:rsid w:val="7E7FC1D7"/>
    <w:rsid w:val="7E7FE0FD"/>
    <w:rsid w:val="7E869153"/>
    <w:rsid w:val="7E8723B0"/>
    <w:rsid w:val="7E8BD17B"/>
    <w:rsid w:val="7E8C62E8"/>
    <w:rsid w:val="7E8E7707"/>
    <w:rsid w:val="7E8F1F59"/>
    <w:rsid w:val="7E8F98CF"/>
    <w:rsid w:val="7E93146E"/>
    <w:rsid w:val="7E943564"/>
    <w:rsid w:val="7E969B0C"/>
    <w:rsid w:val="7E9B74B6"/>
    <w:rsid w:val="7E9C1B25"/>
    <w:rsid w:val="7E9D1B09"/>
    <w:rsid w:val="7E9D5974"/>
    <w:rsid w:val="7E9D63CD"/>
    <w:rsid w:val="7E9D74F7"/>
    <w:rsid w:val="7E9D9034"/>
    <w:rsid w:val="7E9D9430"/>
    <w:rsid w:val="7E9F0852"/>
    <w:rsid w:val="7E9F4E48"/>
    <w:rsid w:val="7E9F6CD2"/>
    <w:rsid w:val="7E9FA4E3"/>
    <w:rsid w:val="7E9FC739"/>
    <w:rsid w:val="7E9FCF51"/>
    <w:rsid w:val="7EA14A3E"/>
    <w:rsid w:val="7EA237EB"/>
    <w:rsid w:val="7EA3C5AE"/>
    <w:rsid w:val="7EA42D13"/>
    <w:rsid w:val="7EA510E8"/>
    <w:rsid w:val="7EA621DD"/>
    <w:rsid w:val="7EA78D5E"/>
    <w:rsid w:val="7EA93952"/>
    <w:rsid w:val="7EAA5623"/>
    <w:rsid w:val="7EAAA600"/>
    <w:rsid w:val="7EAAD1B6"/>
    <w:rsid w:val="7EAB03E0"/>
    <w:rsid w:val="7EAB095F"/>
    <w:rsid w:val="7EABA214"/>
    <w:rsid w:val="7EABE5E9"/>
    <w:rsid w:val="7EAD5CAF"/>
    <w:rsid w:val="7EAE29DC"/>
    <w:rsid w:val="7EAE7F9E"/>
    <w:rsid w:val="7EAF7000"/>
    <w:rsid w:val="7EAFB9F3"/>
    <w:rsid w:val="7EAFEADB"/>
    <w:rsid w:val="7EB03CCF"/>
    <w:rsid w:val="7EB19AE9"/>
    <w:rsid w:val="7EB3C5D9"/>
    <w:rsid w:val="7EB42767"/>
    <w:rsid w:val="7EB501D0"/>
    <w:rsid w:val="7EB53829"/>
    <w:rsid w:val="7EB6854F"/>
    <w:rsid w:val="7EB73BA5"/>
    <w:rsid w:val="7EB742CC"/>
    <w:rsid w:val="7EB74436"/>
    <w:rsid w:val="7EB79925"/>
    <w:rsid w:val="7EB79F83"/>
    <w:rsid w:val="7EB7AB8B"/>
    <w:rsid w:val="7EB7C503"/>
    <w:rsid w:val="7EB7E259"/>
    <w:rsid w:val="7EB7F33D"/>
    <w:rsid w:val="7EB94A17"/>
    <w:rsid w:val="7EBA233C"/>
    <w:rsid w:val="7EBAB0AE"/>
    <w:rsid w:val="7EBB0796"/>
    <w:rsid w:val="7EBB0C95"/>
    <w:rsid w:val="7EBB207B"/>
    <w:rsid w:val="7EBB2B52"/>
    <w:rsid w:val="7EBB3600"/>
    <w:rsid w:val="7EBB3853"/>
    <w:rsid w:val="7EBB5A18"/>
    <w:rsid w:val="7EBB8762"/>
    <w:rsid w:val="7EBB9CF0"/>
    <w:rsid w:val="7EBBA805"/>
    <w:rsid w:val="7EBBB895"/>
    <w:rsid w:val="7EBBCCC0"/>
    <w:rsid w:val="7EBBD221"/>
    <w:rsid w:val="7EBC1124"/>
    <w:rsid w:val="7EBD13D1"/>
    <w:rsid w:val="7EBD2653"/>
    <w:rsid w:val="7EBD7E05"/>
    <w:rsid w:val="7EBD8B62"/>
    <w:rsid w:val="7EBD952B"/>
    <w:rsid w:val="7EBD9938"/>
    <w:rsid w:val="7EBE2619"/>
    <w:rsid w:val="7EBE3186"/>
    <w:rsid w:val="7EBE5C05"/>
    <w:rsid w:val="7EBE6179"/>
    <w:rsid w:val="7EBEA268"/>
    <w:rsid w:val="7EBEAA02"/>
    <w:rsid w:val="7EBEAC45"/>
    <w:rsid w:val="7EBEBB56"/>
    <w:rsid w:val="7EBED664"/>
    <w:rsid w:val="7EBF47F0"/>
    <w:rsid w:val="7EBF5278"/>
    <w:rsid w:val="7EBF6E3D"/>
    <w:rsid w:val="7EBF715E"/>
    <w:rsid w:val="7EBF828E"/>
    <w:rsid w:val="7EBFA8DC"/>
    <w:rsid w:val="7EBFB930"/>
    <w:rsid w:val="7EBFC225"/>
    <w:rsid w:val="7EBFE324"/>
    <w:rsid w:val="7EBFE44C"/>
    <w:rsid w:val="7EC36498"/>
    <w:rsid w:val="7EC60878"/>
    <w:rsid w:val="7EC67151"/>
    <w:rsid w:val="7EC775F1"/>
    <w:rsid w:val="7EC797F3"/>
    <w:rsid w:val="7ECAC993"/>
    <w:rsid w:val="7ECB96C4"/>
    <w:rsid w:val="7ECB9B6E"/>
    <w:rsid w:val="7ECBB3F8"/>
    <w:rsid w:val="7ECDC913"/>
    <w:rsid w:val="7ECE348A"/>
    <w:rsid w:val="7ECE6B6E"/>
    <w:rsid w:val="7ECE9EA4"/>
    <w:rsid w:val="7ECF0937"/>
    <w:rsid w:val="7ECF4987"/>
    <w:rsid w:val="7ECFEA99"/>
    <w:rsid w:val="7ED03304"/>
    <w:rsid w:val="7ED13A8E"/>
    <w:rsid w:val="7ED3107F"/>
    <w:rsid w:val="7ED3124C"/>
    <w:rsid w:val="7ED3FE4D"/>
    <w:rsid w:val="7ED4062C"/>
    <w:rsid w:val="7ED489D2"/>
    <w:rsid w:val="7ED6B958"/>
    <w:rsid w:val="7ED7296B"/>
    <w:rsid w:val="7ED745FA"/>
    <w:rsid w:val="7ED74A84"/>
    <w:rsid w:val="7ED7AE7E"/>
    <w:rsid w:val="7ED8DA75"/>
    <w:rsid w:val="7ED8FB87"/>
    <w:rsid w:val="7ED923F8"/>
    <w:rsid w:val="7ED9C6A0"/>
    <w:rsid w:val="7ED9DEAE"/>
    <w:rsid w:val="7EDA0135"/>
    <w:rsid w:val="7EDA0AC5"/>
    <w:rsid w:val="7EDB5EC9"/>
    <w:rsid w:val="7EDBA822"/>
    <w:rsid w:val="7EDBB37F"/>
    <w:rsid w:val="7EDBB970"/>
    <w:rsid w:val="7EDD5BB9"/>
    <w:rsid w:val="7EDD9F28"/>
    <w:rsid w:val="7EDDB4BF"/>
    <w:rsid w:val="7EDDE5D2"/>
    <w:rsid w:val="7EDDF603"/>
    <w:rsid w:val="7EDDFA90"/>
    <w:rsid w:val="7EDE0B3B"/>
    <w:rsid w:val="7EDECB32"/>
    <w:rsid w:val="7EDF0DB1"/>
    <w:rsid w:val="7EDF1F81"/>
    <w:rsid w:val="7EDF211B"/>
    <w:rsid w:val="7EDF403F"/>
    <w:rsid w:val="7EDF485F"/>
    <w:rsid w:val="7EDF50A0"/>
    <w:rsid w:val="7EDF5714"/>
    <w:rsid w:val="7EDF6A6A"/>
    <w:rsid w:val="7EDF728B"/>
    <w:rsid w:val="7EDF872B"/>
    <w:rsid w:val="7EDF9570"/>
    <w:rsid w:val="7EDFB606"/>
    <w:rsid w:val="7EDFBD70"/>
    <w:rsid w:val="7EDFD442"/>
    <w:rsid w:val="7EDFE647"/>
    <w:rsid w:val="7EE20CE3"/>
    <w:rsid w:val="7EE26036"/>
    <w:rsid w:val="7EE3BDF2"/>
    <w:rsid w:val="7EE56954"/>
    <w:rsid w:val="7EE65F20"/>
    <w:rsid w:val="7EE71A55"/>
    <w:rsid w:val="7EE78FB6"/>
    <w:rsid w:val="7EE79707"/>
    <w:rsid w:val="7EE79E57"/>
    <w:rsid w:val="7EE7B0B1"/>
    <w:rsid w:val="7EE7F811"/>
    <w:rsid w:val="7EE7FA42"/>
    <w:rsid w:val="7EE93250"/>
    <w:rsid w:val="7EE944BF"/>
    <w:rsid w:val="7EE9B20B"/>
    <w:rsid w:val="7EEA00E0"/>
    <w:rsid w:val="7EEB1348"/>
    <w:rsid w:val="7EEB2FBC"/>
    <w:rsid w:val="7EEB362A"/>
    <w:rsid w:val="7EEB911E"/>
    <w:rsid w:val="7EEBEBD1"/>
    <w:rsid w:val="7EED2ED4"/>
    <w:rsid w:val="7EED46F3"/>
    <w:rsid w:val="7EED50C0"/>
    <w:rsid w:val="7EED759A"/>
    <w:rsid w:val="7EEDAF0F"/>
    <w:rsid w:val="7EEDC4D8"/>
    <w:rsid w:val="7EEE51C8"/>
    <w:rsid w:val="7EEE9BEA"/>
    <w:rsid w:val="7EEEA175"/>
    <w:rsid w:val="7EEEC346"/>
    <w:rsid w:val="7EEECE58"/>
    <w:rsid w:val="7EEF2353"/>
    <w:rsid w:val="7EEF3C6A"/>
    <w:rsid w:val="7EEF4DA4"/>
    <w:rsid w:val="7EEFA04E"/>
    <w:rsid w:val="7EEFA54B"/>
    <w:rsid w:val="7EEFB1B9"/>
    <w:rsid w:val="7EEFBC7F"/>
    <w:rsid w:val="7EEFC8F1"/>
    <w:rsid w:val="7EEFCBDD"/>
    <w:rsid w:val="7EEFD508"/>
    <w:rsid w:val="7EEFDC0E"/>
    <w:rsid w:val="7EEFE005"/>
    <w:rsid w:val="7EEFE2E5"/>
    <w:rsid w:val="7EEFFBD8"/>
    <w:rsid w:val="7EF0614D"/>
    <w:rsid w:val="7EF061E2"/>
    <w:rsid w:val="7EF088C8"/>
    <w:rsid w:val="7EF0F7BC"/>
    <w:rsid w:val="7EF15FB4"/>
    <w:rsid w:val="7EF20DF9"/>
    <w:rsid w:val="7EF2796D"/>
    <w:rsid w:val="7EF2CA06"/>
    <w:rsid w:val="7EF2E0F6"/>
    <w:rsid w:val="7EF3048E"/>
    <w:rsid w:val="7EF31471"/>
    <w:rsid w:val="7EF3D2B8"/>
    <w:rsid w:val="7EF44D3E"/>
    <w:rsid w:val="7EF47DEC"/>
    <w:rsid w:val="7EF507A7"/>
    <w:rsid w:val="7EF56B15"/>
    <w:rsid w:val="7EF5A39F"/>
    <w:rsid w:val="7EF70934"/>
    <w:rsid w:val="7EF72598"/>
    <w:rsid w:val="7EF72B5B"/>
    <w:rsid w:val="7EF76127"/>
    <w:rsid w:val="7EF763B3"/>
    <w:rsid w:val="7EF77B8C"/>
    <w:rsid w:val="7EF78E67"/>
    <w:rsid w:val="7EF7ADDF"/>
    <w:rsid w:val="7EF7AE45"/>
    <w:rsid w:val="7EF7B364"/>
    <w:rsid w:val="7EF7C013"/>
    <w:rsid w:val="7EF7DBA6"/>
    <w:rsid w:val="7EF7DE40"/>
    <w:rsid w:val="7EF7F55C"/>
    <w:rsid w:val="7EF8CFB1"/>
    <w:rsid w:val="7EF9345B"/>
    <w:rsid w:val="7EF97493"/>
    <w:rsid w:val="7EF9A061"/>
    <w:rsid w:val="7EF9B05B"/>
    <w:rsid w:val="7EFA6781"/>
    <w:rsid w:val="7EFA8EA1"/>
    <w:rsid w:val="7EFB323C"/>
    <w:rsid w:val="7EFB4C74"/>
    <w:rsid w:val="7EFB5AE0"/>
    <w:rsid w:val="7EFB6A03"/>
    <w:rsid w:val="7EFB7F4C"/>
    <w:rsid w:val="7EFBA172"/>
    <w:rsid w:val="7EFBA18D"/>
    <w:rsid w:val="7EFBA325"/>
    <w:rsid w:val="7EFBBB98"/>
    <w:rsid w:val="7EFBCA09"/>
    <w:rsid w:val="7EFBCA11"/>
    <w:rsid w:val="7EFBF557"/>
    <w:rsid w:val="7EFC2B36"/>
    <w:rsid w:val="7EFC3AF3"/>
    <w:rsid w:val="7EFC3FB8"/>
    <w:rsid w:val="7EFC43BD"/>
    <w:rsid w:val="7EFC6931"/>
    <w:rsid w:val="7EFC9625"/>
    <w:rsid w:val="7EFCC502"/>
    <w:rsid w:val="7EFCFCDE"/>
    <w:rsid w:val="7EFD0D22"/>
    <w:rsid w:val="7EFD35CD"/>
    <w:rsid w:val="7EFD43F0"/>
    <w:rsid w:val="7EFD56DF"/>
    <w:rsid w:val="7EFD5B41"/>
    <w:rsid w:val="7EFD74B5"/>
    <w:rsid w:val="7EFD8F65"/>
    <w:rsid w:val="7EFDB989"/>
    <w:rsid w:val="7EFDD10F"/>
    <w:rsid w:val="7EFDD8D8"/>
    <w:rsid w:val="7EFDD93C"/>
    <w:rsid w:val="7EFE18C1"/>
    <w:rsid w:val="7EFE1AD8"/>
    <w:rsid w:val="7EFE25CC"/>
    <w:rsid w:val="7EFE2925"/>
    <w:rsid w:val="7EFE3740"/>
    <w:rsid w:val="7EFE43C5"/>
    <w:rsid w:val="7EFE5F63"/>
    <w:rsid w:val="7EFE7AD6"/>
    <w:rsid w:val="7EFE8C13"/>
    <w:rsid w:val="7EFE9D48"/>
    <w:rsid w:val="7EFEA0F9"/>
    <w:rsid w:val="7EFEEECB"/>
    <w:rsid w:val="7EFF0734"/>
    <w:rsid w:val="7EFF0F79"/>
    <w:rsid w:val="7EFF10AD"/>
    <w:rsid w:val="7EFF11B3"/>
    <w:rsid w:val="7EFF1558"/>
    <w:rsid w:val="7EFF16DE"/>
    <w:rsid w:val="7EFF1779"/>
    <w:rsid w:val="7EFF1FF5"/>
    <w:rsid w:val="7EFF2591"/>
    <w:rsid w:val="7EFF2758"/>
    <w:rsid w:val="7EFF3AB9"/>
    <w:rsid w:val="7EFF3DDF"/>
    <w:rsid w:val="7EFF41D2"/>
    <w:rsid w:val="7EFF4E7A"/>
    <w:rsid w:val="7EFF6007"/>
    <w:rsid w:val="7EFF6019"/>
    <w:rsid w:val="7EFF6240"/>
    <w:rsid w:val="7EFF6A4A"/>
    <w:rsid w:val="7EFF6ACC"/>
    <w:rsid w:val="7EFF6BC9"/>
    <w:rsid w:val="7EFF7405"/>
    <w:rsid w:val="7EFF7CF7"/>
    <w:rsid w:val="7EFF8B68"/>
    <w:rsid w:val="7EFF8D05"/>
    <w:rsid w:val="7EFF9044"/>
    <w:rsid w:val="7EFF9328"/>
    <w:rsid w:val="7EFFA128"/>
    <w:rsid w:val="7EFFADA5"/>
    <w:rsid w:val="7EFFAFEB"/>
    <w:rsid w:val="7EFFB135"/>
    <w:rsid w:val="7EFFB425"/>
    <w:rsid w:val="7EFFB5DA"/>
    <w:rsid w:val="7EFFB7B5"/>
    <w:rsid w:val="7EFFBAC5"/>
    <w:rsid w:val="7EFFCC8C"/>
    <w:rsid w:val="7EFFDCB6"/>
    <w:rsid w:val="7EFFDEE0"/>
    <w:rsid w:val="7EFFE139"/>
    <w:rsid w:val="7EFFE5EC"/>
    <w:rsid w:val="7EFFE6DB"/>
    <w:rsid w:val="7EFFE7E8"/>
    <w:rsid w:val="7EFFE845"/>
    <w:rsid w:val="7EFFECA8"/>
    <w:rsid w:val="7EFFF1B4"/>
    <w:rsid w:val="7EFFF57E"/>
    <w:rsid w:val="7EFFFC61"/>
    <w:rsid w:val="7F00745C"/>
    <w:rsid w:val="7F0FC071"/>
    <w:rsid w:val="7F0FF548"/>
    <w:rsid w:val="7F0FF5E2"/>
    <w:rsid w:val="7F16F948"/>
    <w:rsid w:val="7F179B6E"/>
    <w:rsid w:val="7F17E879"/>
    <w:rsid w:val="7F1B60D5"/>
    <w:rsid w:val="7F1B7CD3"/>
    <w:rsid w:val="7F1DA49A"/>
    <w:rsid w:val="7F1E3A6F"/>
    <w:rsid w:val="7F1E94E0"/>
    <w:rsid w:val="7F1EFA90"/>
    <w:rsid w:val="7F1FD38D"/>
    <w:rsid w:val="7F1FDEA6"/>
    <w:rsid w:val="7F1FE8EC"/>
    <w:rsid w:val="7F251F2E"/>
    <w:rsid w:val="7F25ADD7"/>
    <w:rsid w:val="7F27C175"/>
    <w:rsid w:val="7F297157"/>
    <w:rsid w:val="7F298E16"/>
    <w:rsid w:val="7F2AB37A"/>
    <w:rsid w:val="7F2B003F"/>
    <w:rsid w:val="7F2B2758"/>
    <w:rsid w:val="7F2B63A2"/>
    <w:rsid w:val="7F2C541C"/>
    <w:rsid w:val="7F2D1819"/>
    <w:rsid w:val="7F2ED973"/>
    <w:rsid w:val="7F2F38E5"/>
    <w:rsid w:val="7F2F5F79"/>
    <w:rsid w:val="7F2F79A1"/>
    <w:rsid w:val="7F2FD331"/>
    <w:rsid w:val="7F3464B4"/>
    <w:rsid w:val="7F356B87"/>
    <w:rsid w:val="7F35A7E0"/>
    <w:rsid w:val="7F3660CA"/>
    <w:rsid w:val="7F373F86"/>
    <w:rsid w:val="7F37A4EE"/>
    <w:rsid w:val="7F37C465"/>
    <w:rsid w:val="7F37F7FD"/>
    <w:rsid w:val="7F390F95"/>
    <w:rsid w:val="7F39613E"/>
    <w:rsid w:val="7F39C462"/>
    <w:rsid w:val="7F39FE02"/>
    <w:rsid w:val="7F3A182D"/>
    <w:rsid w:val="7F3A266F"/>
    <w:rsid w:val="7F3AFA23"/>
    <w:rsid w:val="7F3AFF42"/>
    <w:rsid w:val="7F3B2169"/>
    <w:rsid w:val="7F3BBAAC"/>
    <w:rsid w:val="7F3BBF30"/>
    <w:rsid w:val="7F3C05D2"/>
    <w:rsid w:val="7F3C8D95"/>
    <w:rsid w:val="7F3D0131"/>
    <w:rsid w:val="7F3D0334"/>
    <w:rsid w:val="7F3D5FB1"/>
    <w:rsid w:val="7F3D7118"/>
    <w:rsid w:val="7F3DE0C2"/>
    <w:rsid w:val="7F3E3679"/>
    <w:rsid w:val="7F3F0E70"/>
    <w:rsid w:val="7F3F2000"/>
    <w:rsid w:val="7F3F20AD"/>
    <w:rsid w:val="7F3F48E8"/>
    <w:rsid w:val="7F3F5A11"/>
    <w:rsid w:val="7F3F7072"/>
    <w:rsid w:val="7F3F84F6"/>
    <w:rsid w:val="7F3F9057"/>
    <w:rsid w:val="7F3F9A6F"/>
    <w:rsid w:val="7F3F9C24"/>
    <w:rsid w:val="7F3F9C60"/>
    <w:rsid w:val="7F3F9ED2"/>
    <w:rsid w:val="7F3FA498"/>
    <w:rsid w:val="7F3FA870"/>
    <w:rsid w:val="7F3FCF3E"/>
    <w:rsid w:val="7F3FE81F"/>
    <w:rsid w:val="7F3FE982"/>
    <w:rsid w:val="7F3FFE92"/>
    <w:rsid w:val="7F43352A"/>
    <w:rsid w:val="7F44B55F"/>
    <w:rsid w:val="7F45D6F0"/>
    <w:rsid w:val="7F47CC69"/>
    <w:rsid w:val="7F4D3DE4"/>
    <w:rsid w:val="7F4DB658"/>
    <w:rsid w:val="7F4DD657"/>
    <w:rsid w:val="7F4E6DA8"/>
    <w:rsid w:val="7F4FA182"/>
    <w:rsid w:val="7F4FA980"/>
    <w:rsid w:val="7F4FC2E1"/>
    <w:rsid w:val="7F4FF039"/>
    <w:rsid w:val="7F529EBC"/>
    <w:rsid w:val="7F52DCC8"/>
    <w:rsid w:val="7F55880E"/>
    <w:rsid w:val="7F558916"/>
    <w:rsid w:val="7F57017B"/>
    <w:rsid w:val="7F570CE8"/>
    <w:rsid w:val="7F571DC8"/>
    <w:rsid w:val="7F57CC33"/>
    <w:rsid w:val="7F5A1F33"/>
    <w:rsid w:val="7F5B29E7"/>
    <w:rsid w:val="7F5BF0E4"/>
    <w:rsid w:val="7F5BF8E1"/>
    <w:rsid w:val="7F5C9D7B"/>
    <w:rsid w:val="7F5CB895"/>
    <w:rsid w:val="7F5D2BC8"/>
    <w:rsid w:val="7F5D7B56"/>
    <w:rsid w:val="7F5D87D4"/>
    <w:rsid w:val="7F5D9B65"/>
    <w:rsid w:val="7F5DEC09"/>
    <w:rsid w:val="7F5E1891"/>
    <w:rsid w:val="7F5E1AFA"/>
    <w:rsid w:val="7F5E94AE"/>
    <w:rsid w:val="7F5EB0D1"/>
    <w:rsid w:val="7F5ED712"/>
    <w:rsid w:val="7F5F075D"/>
    <w:rsid w:val="7F5F0B46"/>
    <w:rsid w:val="7F5F15A5"/>
    <w:rsid w:val="7F5F17E7"/>
    <w:rsid w:val="7F5F2D59"/>
    <w:rsid w:val="7F5F4819"/>
    <w:rsid w:val="7F5F5129"/>
    <w:rsid w:val="7F5F7992"/>
    <w:rsid w:val="7F5F8D19"/>
    <w:rsid w:val="7F5F92B8"/>
    <w:rsid w:val="7F5FB24B"/>
    <w:rsid w:val="7F5FBCFB"/>
    <w:rsid w:val="7F5FC715"/>
    <w:rsid w:val="7F5FD9B6"/>
    <w:rsid w:val="7F5FE52A"/>
    <w:rsid w:val="7F5FF1ED"/>
    <w:rsid w:val="7F61D866"/>
    <w:rsid w:val="7F6220B1"/>
    <w:rsid w:val="7F63B57A"/>
    <w:rsid w:val="7F6550E6"/>
    <w:rsid w:val="7F66121C"/>
    <w:rsid w:val="7F66C53D"/>
    <w:rsid w:val="7F672621"/>
    <w:rsid w:val="7F673C3B"/>
    <w:rsid w:val="7F6762CC"/>
    <w:rsid w:val="7F67B077"/>
    <w:rsid w:val="7F67D306"/>
    <w:rsid w:val="7F67ED11"/>
    <w:rsid w:val="7F68B23E"/>
    <w:rsid w:val="7F69D4AA"/>
    <w:rsid w:val="7F6B1567"/>
    <w:rsid w:val="7F6B5672"/>
    <w:rsid w:val="7F6BC506"/>
    <w:rsid w:val="7F6BF6C6"/>
    <w:rsid w:val="7F6C958D"/>
    <w:rsid w:val="7F6D9040"/>
    <w:rsid w:val="7F6D923B"/>
    <w:rsid w:val="7F6DB97E"/>
    <w:rsid w:val="7F6DBE86"/>
    <w:rsid w:val="7F6DBF0A"/>
    <w:rsid w:val="7F6DC725"/>
    <w:rsid w:val="7F6E32E8"/>
    <w:rsid w:val="7F6E6175"/>
    <w:rsid w:val="7F6EE92C"/>
    <w:rsid w:val="7F6F082F"/>
    <w:rsid w:val="7F6F0E3B"/>
    <w:rsid w:val="7F6F101F"/>
    <w:rsid w:val="7F6F1A89"/>
    <w:rsid w:val="7F6F2A65"/>
    <w:rsid w:val="7F6F2ACE"/>
    <w:rsid w:val="7F6F5819"/>
    <w:rsid w:val="7F6F5DE0"/>
    <w:rsid w:val="7F6F6509"/>
    <w:rsid w:val="7F6F73B1"/>
    <w:rsid w:val="7F6F8C6C"/>
    <w:rsid w:val="7F6F905A"/>
    <w:rsid w:val="7F6FA191"/>
    <w:rsid w:val="7F6FA7CC"/>
    <w:rsid w:val="7F6FB23F"/>
    <w:rsid w:val="7F6FB9DB"/>
    <w:rsid w:val="7F6FD09E"/>
    <w:rsid w:val="7F6FD747"/>
    <w:rsid w:val="7F6FE449"/>
    <w:rsid w:val="7F700DE9"/>
    <w:rsid w:val="7F71C46E"/>
    <w:rsid w:val="7F71EBF5"/>
    <w:rsid w:val="7F724454"/>
    <w:rsid w:val="7F731942"/>
    <w:rsid w:val="7F736229"/>
    <w:rsid w:val="7F73BD45"/>
    <w:rsid w:val="7F747023"/>
    <w:rsid w:val="7F7495EE"/>
    <w:rsid w:val="7F7518E8"/>
    <w:rsid w:val="7F75192A"/>
    <w:rsid w:val="7F75344C"/>
    <w:rsid w:val="7F754797"/>
    <w:rsid w:val="7F7555F1"/>
    <w:rsid w:val="7F756C9F"/>
    <w:rsid w:val="7F757121"/>
    <w:rsid w:val="7F75C68B"/>
    <w:rsid w:val="7F75D131"/>
    <w:rsid w:val="7F75EEDF"/>
    <w:rsid w:val="7F771E35"/>
    <w:rsid w:val="7F771F2F"/>
    <w:rsid w:val="7F772AD2"/>
    <w:rsid w:val="7F77355C"/>
    <w:rsid w:val="7F775B3E"/>
    <w:rsid w:val="7F776BC0"/>
    <w:rsid w:val="7F778084"/>
    <w:rsid w:val="7F77A3E2"/>
    <w:rsid w:val="7F77AB2A"/>
    <w:rsid w:val="7F77AE93"/>
    <w:rsid w:val="7F77B1A2"/>
    <w:rsid w:val="7F77B6A2"/>
    <w:rsid w:val="7F77C421"/>
    <w:rsid w:val="7F77D40B"/>
    <w:rsid w:val="7F77FCDA"/>
    <w:rsid w:val="7F781B2D"/>
    <w:rsid w:val="7F7853B4"/>
    <w:rsid w:val="7F78E084"/>
    <w:rsid w:val="7F7931CF"/>
    <w:rsid w:val="7F79F19B"/>
    <w:rsid w:val="7F7A48EE"/>
    <w:rsid w:val="7F7A6A8D"/>
    <w:rsid w:val="7F7A7106"/>
    <w:rsid w:val="7F7A913C"/>
    <w:rsid w:val="7F7B0533"/>
    <w:rsid w:val="7F7B218B"/>
    <w:rsid w:val="7F7B58D5"/>
    <w:rsid w:val="7F7B67CD"/>
    <w:rsid w:val="7F7B6E19"/>
    <w:rsid w:val="7F7B7A03"/>
    <w:rsid w:val="7F7B8BE5"/>
    <w:rsid w:val="7F7BAF6D"/>
    <w:rsid w:val="7F7BB028"/>
    <w:rsid w:val="7F7BB445"/>
    <w:rsid w:val="7F7BCBB7"/>
    <w:rsid w:val="7F7BDC1D"/>
    <w:rsid w:val="7F7BF73F"/>
    <w:rsid w:val="7F7BF9D2"/>
    <w:rsid w:val="7F7C079A"/>
    <w:rsid w:val="7F7C36CF"/>
    <w:rsid w:val="7F7C57E0"/>
    <w:rsid w:val="7F7C826F"/>
    <w:rsid w:val="7F7CD95C"/>
    <w:rsid w:val="7F7D09DC"/>
    <w:rsid w:val="7F7D1124"/>
    <w:rsid w:val="7F7D30F4"/>
    <w:rsid w:val="7F7D41A6"/>
    <w:rsid w:val="7F7D5105"/>
    <w:rsid w:val="7F7D54BD"/>
    <w:rsid w:val="7F7D711C"/>
    <w:rsid w:val="7F7D7718"/>
    <w:rsid w:val="7F7D8307"/>
    <w:rsid w:val="7F7D83C5"/>
    <w:rsid w:val="7F7D910A"/>
    <w:rsid w:val="7F7DA140"/>
    <w:rsid w:val="7F7DAA33"/>
    <w:rsid w:val="7F7DB7DD"/>
    <w:rsid w:val="7F7DC482"/>
    <w:rsid w:val="7F7DDBFF"/>
    <w:rsid w:val="7F7DE2F9"/>
    <w:rsid w:val="7F7DF397"/>
    <w:rsid w:val="7F7DF6F7"/>
    <w:rsid w:val="7F7E0A6D"/>
    <w:rsid w:val="7F7E0CD8"/>
    <w:rsid w:val="7F7E14B9"/>
    <w:rsid w:val="7F7E243D"/>
    <w:rsid w:val="7F7E533B"/>
    <w:rsid w:val="7F7E6CCC"/>
    <w:rsid w:val="7F7E8282"/>
    <w:rsid w:val="7F7EBEAC"/>
    <w:rsid w:val="7F7EC9DB"/>
    <w:rsid w:val="7F7ECF62"/>
    <w:rsid w:val="7F7EFA6A"/>
    <w:rsid w:val="7F7F0AE4"/>
    <w:rsid w:val="7F7F0D7C"/>
    <w:rsid w:val="7F7F1036"/>
    <w:rsid w:val="7F7F1084"/>
    <w:rsid w:val="7F7F12D4"/>
    <w:rsid w:val="7F7F184C"/>
    <w:rsid w:val="7F7F1864"/>
    <w:rsid w:val="7F7F219A"/>
    <w:rsid w:val="7F7F2B42"/>
    <w:rsid w:val="7F7F2B4A"/>
    <w:rsid w:val="7F7F3EB3"/>
    <w:rsid w:val="7F7F46EC"/>
    <w:rsid w:val="7F7F48A9"/>
    <w:rsid w:val="7F7F56A0"/>
    <w:rsid w:val="7F7F59FF"/>
    <w:rsid w:val="7F7F5ABA"/>
    <w:rsid w:val="7F7F6A0B"/>
    <w:rsid w:val="7F7F7DC6"/>
    <w:rsid w:val="7F7F8AB4"/>
    <w:rsid w:val="7F7F8FD5"/>
    <w:rsid w:val="7F7F91B5"/>
    <w:rsid w:val="7F7F91D4"/>
    <w:rsid w:val="7F7F9367"/>
    <w:rsid w:val="7F7F97CD"/>
    <w:rsid w:val="7F7F9905"/>
    <w:rsid w:val="7F7F9C63"/>
    <w:rsid w:val="7F7FA332"/>
    <w:rsid w:val="7F7FA393"/>
    <w:rsid w:val="7F7FA3D7"/>
    <w:rsid w:val="7F7FA70D"/>
    <w:rsid w:val="7F7FA80E"/>
    <w:rsid w:val="7F7FAB06"/>
    <w:rsid w:val="7F7FAEE0"/>
    <w:rsid w:val="7F7FB3F6"/>
    <w:rsid w:val="7F7FB579"/>
    <w:rsid w:val="7F7FB866"/>
    <w:rsid w:val="7F7FB97E"/>
    <w:rsid w:val="7F7FCFEE"/>
    <w:rsid w:val="7F7FD05C"/>
    <w:rsid w:val="7F7FDFB7"/>
    <w:rsid w:val="7F7FE46B"/>
    <w:rsid w:val="7F7FE9D7"/>
    <w:rsid w:val="7F7FEFBB"/>
    <w:rsid w:val="7F7FF408"/>
    <w:rsid w:val="7F7FF60B"/>
    <w:rsid w:val="7F824155"/>
    <w:rsid w:val="7F87DC26"/>
    <w:rsid w:val="7F898785"/>
    <w:rsid w:val="7F8B2AAF"/>
    <w:rsid w:val="7F8DF815"/>
    <w:rsid w:val="7F8E7DE0"/>
    <w:rsid w:val="7F8F03A0"/>
    <w:rsid w:val="7F8F2619"/>
    <w:rsid w:val="7F8F322D"/>
    <w:rsid w:val="7F8F376F"/>
    <w:rsid w:val="7F8FA570"/>
    <w:rsid w:val="7F8FCA53"/>
    <w:rsid w:val="7F8FF9E9"/>
    <w:rsid w:val="7F91B6A5"/>
    <w:rsid w:val="7F93D0A6"/>
    <w:rsid w:val="7F958428"/>
    <w:rsid w:val="7F966573"/>
    <w:rsid w:val="7F970D41"/>
    <w:rsid w:val="7F975A93"/>
    <w:rsid w:val="7F978E68"/>
    <w:rsid w:val="7F97A8F8"/>
    <w:rsid w:val="7F97BA16"/>
    <w:rsid w:val="7F99548A"/>
    <w:rsid w:val="7F995F09"/>
    <w:rsid w:val="7F9A26E3"/>
    <w:rsid w:val="7F9AA9B3"/>
    <w:rsid w:val="7F9AB171"/>
    <w:rsid w:val="7F9B065B"/>
    <w:rsid w:val="7F9B0A92"/>
    <w:rsid w:val="7F9B30C6"/>
    <w:rsid w:val="7F9B477C"/>
    <w:rsid w:val="7F9B553A"/>
    <w:rsid w:val="7F9BE9A9"/>
    <w:rsid w:val="7F9C0598"/>
    <w:rsid w:val="7F9C1DA9"/>
    <w:rsid w:val="7F9C84A4"/>
    <w:rsid w:val="7F9CD91E"/>
    <w:rsid w:val="7F9D4F22"/>
    <w:rsid w:val="7F9D9FA8"/>
    <w:rsid w:val="7F9DD993"/>
    <w:rsid w:val="7F9E1CED"/>
    <w:rsid w:val="7F9E4BE7"/>
    <w:rsid w:val="7F9E9849"/>
    <w:rsid w:val="7F9EB8C7"/>
    <w:rsid w:val="7F9EE53E"/>
    <w:rsid w:val="7F9EEFBC"/>
    <w:rsid w:val="7F9EFDEB"/>
    <w:rsid w:val="7F9F4BF2"/>
    <w:rsid w:val="7F9F6B5A"/>
    <w:rsid w:val="7F9F6B77"/>
    <w:rsid w:val="7F9F8FE2"/>
    <w:rsid w:val="7F9FC118"/>
    <w:rsid w:val="7F9FCEC3"/>
    <w:rsid w:val="7F9FF738"/>
    <w:rsid w:val="7FA35119"/>
    <w:rsid w:val="7FA37DEB"/>
    <w:rsid w:val="7FA5034B"/>
    <w:rsid w:val="7FA5492A"/>
    <w:rsid w:val="7FA61F52"/>
    <w:rsid w:val="7FA65C18"/>
    <w:rsid w:val="7FA77E8F"/>
    <w:rsid w:val="7FA7A926"/>
    <w:rsid w:val="7FA7BF07"/>
    <w:rsid w:val="7FA7D498"/>
    <w:rsid w:val="7FA7DBDC"/>
    <w:rsid w:val="7FA7ECA4"/>
    <w:rsid w:val="7FA7F8AC"/>
    <w:rsid w:val="7FA86D6D"/>
    <w:rsid w:val="7FAAA124"/>
    <w:rsid w:val="7FAB1511"/>
    <w:rsid w:val="7FAB3B00"/>
    <w:rsid w:val="7FAB3B2E"/>
    <w:rsid w:val="7FAB3B74"/>
    <w:rsid w:val="7FAC8811"/>
    <w:rsid w:val="7FAD0FDD"/>
    <w:rsid w:val="7FAD416D"/>
    <w:rsid w:val="7FAD4A6D"/>
    <w:rsid w:val="7FAD82D8"/>
    <w:rsid w:val="7FADD6C5"/>
    <w:rsid w:val="7FADE093"/>
    <w:rsid w:val="7FAE23D7"/>
    <w:rsid w:val="7FAE379C"/>
    <w:rsid w:val="7FAE61AB"/>
    <w:rsid w:val="7FAE706A"/>
    <w:rsid w:val="7FAEB096"/>
    <w:rsid w:val="7FAEB824"/>
    <w:rsid w:val="7FAEDB47"/>
    <w:rsid w:val="7FAF0497"/>
    <w:rsid w:val="7FAF23C8"/>
    <w:rsid w:val="7FAF2ACD"/>
    <w:rsid w:val="7FAF47DA"/>
    <w:rsid w:val="7FAF5EB7"/>
    <w:rsid w:val="7FAF5FEA"/>
    <w:rsid w:val="7FAF6609"/>
    <w:rsid w:val="7FAF69D8"/>
    <w:rsid w:val="7FAF6E25"/>
    <w:rsid w:val="7FAF7449"/>
    <w:rsid w:val="7FAF8380"/>
    <w:rsid w:val="7FAF9DB2"/>
    <w:rsid w:val="7FAFA1EA"/>
    <w:rsid w:val="7FAFA99C"/>
    <w:rsid w:val="7FAFB19F"/>
    <w:rsid w:val="7FAFC26B"/>
    <w:rsid w:val="7FAFCA12"/>
    <w:rsid w:val="7FAFCDE9"/>
    <w:rsid w:val="7FAFD1F6"/>
    <w:rsid w:val="7FAFD2A1"/>
    <w:rsid w:val="7FB17588"/>
    <w:rsid w:val="7FB1A89E"/>
    <w:rsid w:val="7FB1B11E"/>
    <w:rsid w:val="7FB2C999"/>
    <w:rsid w:val="7FB3B4AB"/>
    <w:rsid w:val="7FB3B549"/>
    <w:rsid w:val="7FB3C9D3"/>
    <w:rsid w:val="7FB3D806"/>
    <w:rsid w:val="7FB44625"/>
    <w:rsid w:val="7FB48737"/>
    <w:rsid w:val="7FB48E19"/>
    <w:rsid w:val="7FB5040F"/>
    <w:rsid w:val="7FB527C3"/>
    <w:rsid w:val="7FB54057"/>
    <w:rsid w:val="7FB555E9"/>
    <w:rsid w:val="7FB5739D"/>
    <w:rsid w:val="7FB58C6D"/>
    <w:rsid w:val="7FB60CEC"/>
    <w:rsid w:val="7FB63FFB"/>
    <w:rsid w:val="7FB65994"/>
    <w:rsid w:val="7FB6829E"/>
    <w:rsid w:val="7FB6C236"/>
    <w:rsid w:val="7FB710CA"/>
    <w:rsid w:val="7FB711B3"/>
    <w:rsid w:val="7FB736A7"/>
    <w:rsid w:val="7FB739B0"/>
    <w:rsid w:val="7FB73C01"/>
    <w:rsid w:val="7FB7414C"/>
    <w:rsid w:val="7FB75A7B"/>
    <w:rsid w:val="7FB75BAF"/>
    <w:rsid w:val="7FB77328"/>
    <w:rsid w:val="7FB7770A"/>
    <w:rsid w:val="7FB777F8"/>
    <w:rsid w:val="7FB783B3"/>
    <w:rsid w:val="7FB78710"/>
    <w:rsid w:val="7FB78ED4"/>
    <w:rsid w:val="7FB790D0"/>
    <w:rsid w:val="7FB7A2DB"/>
    <w:rsid w:val="7FB7A5F0"/>
    <w:rsid w:val="7FB7B622"/>
    <w:rsid w:val="7FB7D97F"/>
    <w:rsid w:val="7FB83E69"/>
    <w:rsid w:val="7FB9AC1F"/>
    <w:rsid w:val="7FB9AD2D"/>
    <w:rsid w:val="7FB9F039"/>
    <w:rsid w:val="7FBA0BDA"/>
    <w:rsid w:val="7FBA2EBC"/>
    <w:rsid w:val="7FBA36E7"/>
    <w:rsid w:val="7FBAE783"/>
    <w:rsid w:val="7FBB265B"/>
    <w:rsid w:val="7FBB43B9"/>
    <w:rsid w:val="7FBB4945"/>
    <w:rsid w:val="7FBB4AC3"/>
    <w:rsid w:val="7FBB5B55"/>
    <w:rsid w:val="7FBB5C08"/>
    <w:rsid w:val="7FBB618C"/>
    <w:rsid w:val="7FBB6683"/>
    <w:rsid w:val="7FBB6E92"/>
    <w:rsid w:val="7FBB7989"/>
    <w:rsid w:val="7FBB7C7D"/>
    <w:rsid w:val="7FBB7C94"/>
    <w:rsid w:val="7FBB86F8"/>
    <w:rsid w:val="7FBB88A2"/>
    <w:rsid w:val="7FBB939E"/>
    <w:rsid w:val="7FBB98F9"/>
    <w:rsid w:val="7FBBA345"/>
    <w:rsid w:val="7FBBB46F"/>
    <w:rsid w:val="7FBBC94B"/>
    <w:rsid w:val="7FBBD236"/>
    <w:rsid w:val="7FBBFB7B"/>
    <w:rsid w:val="7FBCB450"/>
    <w:rsid w:val="7FBD1A99"/>
    <w:rsid w:val="7FBD1C26"/>
    <w:rsid w:val="7FBD238E"/>
    <w:rsid w:val="7FBD6504"/>
    <w:rsid w:val="7FBD6DED"/>
    <w:rsid w:val="7FBD6EA8"/>
    <w:rsid w:val="7FBDA14D"/>
    <w:rsid w:val="7FBDCEFD"/>
    <w:rsid w:val="7FBDDFE8"/>
    <w:rsid w:val="7FBDE92F"/>
    <w:rsid w:val="7FBDEDF7"/>
    <w:rsid w:val="7FBDFD9C"/>
    <w:rsid w:val="7FBE6E38"/>
    <w:rsid w:val="7FBE8100"/>
    <w:rsid w:val="7FBEA8A3"/>
    <w:rsid w:val="7FBEA9BE"/>
    <w:rsid w:val="7FBEB086"/>
    <w:rsid w:val="7FBEBCE1"/>
    <w:rsid w:val="7FBEDB50"/>
    <w:rsid w:val="7FBEEAF1"/>
    <w:rsid w:val="7FBEEDED"/>
    <w:rsid w:val="7FBEF90A"/>
    <w:rsid w:val="7FBF0078"/>
    <w:rsid w:val="7FBF0270"/>
    <w:rsid w:val="7FBF0D98"/>
    <w:rsid w:val="7FBF145D"/>
    <w:rsid w:val="7FBF1801"/>
    <w:rsid w:val="7FBF1A20"/>
    <w:rsid w:val="7FBF1E8A"/>
    <w:rsid w:val="7FBF20FA"/>
    <w:rsid w:val="7FBF2AD1"/>
    <w:rsid w:val="7FBF2EEF"/>
    <w:rsid w:val="7FBF3259"/>
    <w:rsid w:val="7FBF3C33"/>
    <w:rsid w:val="7FBF4625"/>
    <w:rsid w:val="7FBF4CB5"/>
    <w:rsid w:val="7FBF5036"/>
    <w:rsid w:val="7FBF5799"/>
    <w:rsid w:val="7FBF57E4"/>
    <w:rsid w:val="7FBF5DDB"/>
    <w:rsid w:val="7FBF674B"/>
    <w:rsid w:val="7FBF691B"/>
    <w:rsid w:val="7FBF6F8B"/>
    <w:rsid w:val="7FBF7F30"/>
    <w:rsid w:val="7FBF81B7"/>
    <w:rsid w:val="7FBF977C"/>
    <w:rsid w:val="7FBFA42C"/>
    <w:rsid w:val="7FBFA4B4"/>
    <w:rsid w:val="7FBFB0D1"/>
    <w:rsid w:val="7FBFB591"/>
    <w:rsid w:val="7FBFBA3F"/>
    <w:rsid w:val="7FBFBFEC"/>
    <w:rsid w:val="7FBFC864"/>
    <w:rsid w:val="7FBFCAC0"/>
    <w:rsid w:val="7FBFCB3E"/>
    <w:rsid w:val="7FBFCC4D"/>
    <w:rsid w:val="7FBFD335"/>
    <w:rsid w:val="7FBFD5F3"/>
    <w:rsid w:val="7FBFDA2B"/>
    <w:rsid w:val="7FBFDAA8"/>
    <w:rsid w:val="7FBFE02F"/>
    <w:rsid w:val="7FBFE269"/>
    <w:rsid w:val="7FBFE3DB"/>
    <w:rsid w:val="7FBFE888"/>
    <w:rsid w:val="7FBFEA83"/>
    <w:rsid w:val="7FBFF78C"/>
    <w:rsid w:val="7FC214A4"/>
    <w:rsid w:val="7FC21EAE"/>
    <w:rsid w:val="7FC51756"/>
    <w:rsid w:val="7FC54FC2"/>
    <w:rsid w:val="7FC5A215"/>
    <w:rsid w:val="7FC65157"/>
    <w:rsid w:val="7FC66D5B"/>
    <w:rsid w:val="7FC6A83D"/>
    <w:rsid w:val="7FC784E6"/>
    <w:rsid w:val="7FCB0C40"/>
    <w:rsid w:val="7FCBB067"/>
    <w:rsid w:val="7FCBBFAA"/>
    <w:rsid w:val="7FCBC7C0"/>
    <w:rsid w:val="7FCBCC4A"/>
    <w:rsid w:val="7FCBED80"/>
    <w:rsid w:val="7FCC42FA"/>
    <w:rsid w:val="7FCC5584"/>
    <w:rsid w:val="7FCC994E"/>
    <w:rsid w:val="7FCCB68D"/>
    <w:rsid w:val="7FCD1C56"/>
    <w:rsid w:val="7FCD5D8A"/>
    <w:rsid w:val="7FCD647C"/>
    <w:rsid w:val="7FCD6F87"/>
    <w:rsid w:val="7FCD7158"/>
    <w:rsid w:val="7FCD80F4"/>
    <w:rsid w:val="7FCDA266"/>
    <w:rsid w:val="7FCDFBFB"/>
    <w:rsid w:val="7FCE1FAC"/>
    <w:rsid w:val="7FCEB682"/>
    <w:rsid w:val="7FCEE23C"/>
    <w:rsid w:val="7FCF34A8"/>
    <w:rsid w:val="7FCF3E5D"/>
    <w:rsid w:val="7FCF439A"/>
    <w:rsid w:val="7FCF47F2"/>
    <w:rsid w:val="7FCF688E"/>
    <w:rsid w:val="7FCF6A2E"/>
    <w:rsid w:val="7FCF8C1A"/>
    <w:rsid w:val="7FCF918F"/>
    <w:rsid w:val="7FCF938E"/>
    <w:rsid w:val="7FCFC678"/>
    <w:rsid w:val="7FCFC6EE"/>
    <w:rsid w:val="7FCFD445"/>
    <w:rsid w:val="7FD0100F"/>
    <w:rsid w:val="7FD03BFF"/>
    <w:rsid w:val="7FD1971A"/>
    <w:rsid w:val="7FD205D3"/>
    <w:rsid w:val="7FD379CC"/>
    <w:rsid w:val="7FD3902F"/>
    <w:rsid w:val="7FD3EBE9"/>
    <w:rsid w:val="7FD3FC46"/>
    <w:rsid w:val="7FD4D04F"/>
    <w:rsid w:val="7FD53AB1"/>
    <w:rsid w:val="7FD558C7"/>
    <w:rsid w:val="7FD55DA3"/>
    <w:rsid w:val="7FD5EE33"/>
    <w:rsid w:val="7FD5EFC1"/>
    <w:rsid w:val="7FD68A43"/>
    <w:rsid w:val="7FD69B09"/>
    <w:rsid w:val="7FD6A5F3"/>
    <w:rsid w:val="7FD6C02A"/>
    <w:rsid w:val="7FD6C2B6"/>
    <w:rsid w:val="7FD6DB62"/>
    <w:rsid w:val="7FD719A7"/>
    <w:rsid w:val="7FD71CF6"/>
    <w:rsid w:val="7FD71D73"/>
    <w:rsid w:val="7FD72291"/>
    <w:rsid w:val="7FD727D5"/>
    <w:rsid w:val="7FD730C2"/>
    <w:rsid w:val="7FD77020"/>
    <w:rsid w:val="7FD7BBE3"/>
    <w:rsid w:val="7FD7D006"/>
    <w:rsid w:val="7FD7D324"/>
    <w:rsid w:val="7FD7D7AE"/>
    <w:rsid w:val="7FD8108A"/>
    <w:rsid w:val="7FD8B1A2"/>
    <w:rsid w:val="7FD8F864"/>
    <w:rsid w:val="7FD909D7"/>
    <w:rsid w:val="7FD92837"/>
    <w:rsid w:val="7FD982AC"/>
    <w:rsid w:val="7FD99328"/>
    <w:rsid w:val="7FD9EC2B"/>
    <w:rsid w:val="7FDA3B50"/>
    <w:rsid w:val="7FDB083F"/>
    <w:rsid w:val="7FDB19E1"/>
    <w:rsid w:val="7FDB1EA2"/>
    <w:rsid w:val="7FDB48A4"/>
    <w:rsid w:val="7FDB5366"/>
    <w:rsid w:val="7FDB6668"/>
    <w:rsid w:val="7FDB6DB0"/>
    <w:rsid w:val="7FDB70FE"/>
    <w:rsid w:val="7FDB8DA8"/>
    <w:rsid w:val="7FDBA459"/>
    <w:rsid w:val="7FDBAEBE"/>
    <w:rsid w:val="7FDBC232"/>
    <w:rsid w:val="7FDBCAC8"/>
    <w:rsid w:val="7FDBCE3D"/>
    <w:rsid w:val="7FDBE15A"/>
    <w:rsid w:val="7FDCC9F2"/>
    <w:rsid w:val="7FDD04D5"/>
    <w:rsid w:val="7FDD11E7"/>
    <w:rsid w:val="7FDD4A79"/>
    <w:rsid w:val="7FDD5C5E"/>
    <w:rsid w:val="7FDD666C"/>
    <w:rsid w:val="7FDD77D1"/>
    <w:rsid w:val="7FDD7DB3"/>
    <w:rsid w:val="7FDD8073"/>
    <w:rsid w:val="7FDDA6DB"/>
    <w:rsid w:val="7FDDD39D"/>
    <w:rsid w:val="7FDDD71B"/>
    <w:rsid w:val="7FDDD7B0"/>
    <w:rsid w:val="7FDDDA64"/>
    <w:rsid w:val="7FDDF370"/>
    <w:rsid w:val="7FDE0C5A"/>
    <w:rsid w:val="7FDE1AF7"/>
    <w:rsid w:val="7FDE1DFF"/>
    <w:rsid w:val="7FDE25BC"/>
    <w:rsid w:val="7FDE4DF4"/>
    <w:rsid w:val="7FDE55C9"/>
    <w:rsid w:val="7FDE602E"/>
    <w:rsid w:val="7FDE6DBE"/>
    <w:rsid w:val="7FDE8B55"/>
    <w:rsid w:val="7FDE9FF6"/>
    <w:rsid w:val="7FDEAE3E"/>
    <w:rsid w:val="7FDEB824"/>
    <w:rsid w:val="7FDEC773"/>
    <w:rsid w:val="7FDEE33F"/>
    <w:rsid w:val="7FDEE63E"/>
    <w:rsid w:val="7FDF0739"/>
    <w:rsid w:val="7FDF0E84"/>
    <w:rsid w:val="7FDF0EF6"/>
    <w:rsid w:val="7FDF1D46"/>
    <w:rsid w:val="7FDF1DDB"/>
    <w:rsid w:val="7FDF1F79"/>
    <w:rsid w:val="7FDF2A67"/>
    <w:rsid w:val="7FDF4524"/>
    <w:rsid w:val="7FDF45D4"/>
    <w:rsid w:val="7FDF49A6"/>
    <w:rsid w:val="7FDF4B25"/>
    <w:rsid w:val="7FDF5C4E"/>
    <w:rsid w:val="7FDF6170"/>
    <w:rsid w:val="7FDF6C9B"/>
    <w:rsid w:val="7FDF6E1A"/>
    <w:rsid w:val="7FDF6E8B"/>
    <w:rsid w:val="7FDF6F74"/>
    <w:rsid w:val="7FDF71DD"/>
    <w:rsid w:val="7FDF7885"/>
    <w:rsid w:val="7FDF7FD9"/>
    <w:rsid w:val="7FDF842B"/>
    <w:rsid w:val="7FDF8502"/>
    <w:rsid w:val="7FDF8A7D"/>
    <w:rsid w:val="7FDF8C04"/>
    <w:rsid w:val="7FDF93FB"/>
    <w:rsid w:val="7FDF998A"/>
    <w:rsid w:val="7FDF9DDC"/>
    <w:rsid w:val="7FDFA727"/>
    <w:rsid w:val="7FDFA80B"/>
    <w:rsid w:val="7FDFAB40"/>
    <w:rsid w:val="7FDFAE86"/>
    <w:rsid w:val="7FDFB281"/>
    <w:rsid w:val="7FDFB42D"/>
    <w:rsid w:val="7FDFB879"/>
    <w:rsid w:val="7FDFB8E7"/>
    <w:rsid w:val="7FDFB93D"/>
    <w:rsid w:val="7FDFC268"/>
    <w:rsid w:val="7FDFC627"/>
    <w:rsid w:val="7FDFCE90"/>
    <w:rsid w:val="7FDFD940"/>
    <w:rsid w:val="7FDFDD66"/>
    <w:rsid w:val="7FDFDF8A"/>
    <w:rsid w:val="7FDFE0AF"/>
    <w:rsid w:val="7FDFE310"/>
    <w:rsid w:val="7FDFE7EC"/>
    <w:rsid w:val="7FDFE90C"/>
    <w:rsid w:val="7FDFF021"/>
    <w:rsid w:val="7FDFF029"/>
    <w:rsid w:val="7FDFF62A"/>
    <w:rsid w:val="7FDFF99A"/>
    <w:rsid w:val="7FDFFDCF"/>
    <w:rsid w:val="7FE2123D"/>
    <w:rsid w:val="7FE2C4FB"/>
    <w:rsid w:val="7FE33CB3"/>
    <w:rsid w:val="7FE36C26"/>
    <w:rsid w:val="7FE3A0A7"/>
    <w:rsid w:val="7FE40991"/>
    <w:rsid w:val="7FE426E3"/>
    <w:rsid w:val="7FE50027"/>
    <w:rsid w:val="7FE50BE7"/>
    <w:rsid w:val="7FE52599"/>
    <w:rsid w:val="7FE532AA"/>
    <w:rsid w:val="7FE56688"/>
    <w:rsid w:val="7FE5E953"/>
    <w:rsid w:val="7FE5F935"/>
    <w:rsid w:val="7FE69A88"/>
    <w:rsid w:val="7FE6B824"/>
    <w:rsid w:val="7FE6C50A"/>
    <w:rsid w:val="7FE6CB59"/>
    <w:rsid w:val="7FE709EF"/>
    <w:rsid w:val="7FE738C1"/>
    <w:rsid w:val="7FE75352"/>
    <w:rsid w:val="7FE77C82"/>
    <w:rsid w:val="7FE78853"/>
    <w:rsid w:val="7FE7BF06"/>
    <w:rsid w:val="7FE7C40C"/>
    <w:rsid w:val="7FE7E868"/>
    <w:rsid w:val="7FE7F4DB"/>
    <w:rsid w:val="7FE7FE6E"/>
    <w:rsid w:val="7FE8E6A1"/>
    <w:rsid w:val="7FE96616"/>
    <w:rsid w:val="7FE9768E"/>
    <w:rsid w:val="7FE9979F"/>
    <w:rsid w:val="7FE999F4"/>
    <w:rsid w:val="7FE9D509"/>
    <w:rsid w:val="7FE9F7C2"/>
    <w:rsid w:val="7FE9F988"/>
    <w:rsid w:val="7FEA1BEC"/>
    <w:rsid w:val="7FEA7953"/>
    <w:rsid w:val="7FEB0DB6"/>
    <w:rsid w:val="7FEB109A"/>
    <w:rsid w:val="7FEB2DBF"/>
    <w:rsid w:val="7FEB2DCB"/>
    <w:rsid w:val="7FEB320B"/>
    <w:rsid w:val="7FEB48C3"/>
    <w:rsid w:val="7FEB4EF3"/>
    <w:rsid w:val="7FEB54B1"/>
    <w:rsid w:val="7FEB69FF"/>
    <w:rsid w:val="7FEB720F"/>
    <w:rsid w:val="7FEB722F"/>
    <w:rsid w:val="7FEB75BF"/>
    <w:rsid w:val="7FEB8240"/>
    <w:rsid w:val="7FEB8B5B"/>
    <w:rsid w:val="7FEB91E8"/>
    <w:rsid w:val="7FEBBCEC"/>
    <w:rsid w:val="7FEBBEB1"/>
    <w:rsid w:val="7FEBBF03"/>
    <w:rsid w:val="7FEBD40E"/>
    <w:rsid w:val="7FEBD4B0"/>
    <w:rsid w:val="7FEBE405"/>
    <w:rsid w:val="7FEBF0A7"/>
    <w:rsid w:val="7FEC10DC"/>
    <w:rsid w:val="7FEC28BF"/>
    <w:rsid w:val="7FEC557E"/>
    <w:rsid w:val="7FEC644A"/>
    <w:rsid w:val="7FECC0D1"/>
    <w:rsid w:val="7FECEC85"/>
    <w:rsid w:val="7FECFE58"/>
    <w:rsid w:val="7FED19BF"/>
    <w:rsid w:val="7FED3F6E"/>
    <w:rsid w:val="7FED4354"/>
    <w:rsid w:val="7FED589A"/>
    <w:rsid w:val="7FED622D"/>
    <w:rsid w:val="7FED63E4"/>
    <w:rsid w:val="7FED8342"/>
    <w:rsid w:val="7FED962D"/>
    <w:rsid w:val="7FED9CE8"/>
    <w:rsid w:val="7FEDAA65"/>
    <w:rsid w:val="7FEDB416"/>
    <w:rsid w:val="7FEDD24B"/>
    <w:rsid w:val="7FEDD54C"/>
    <w:rsid w:val="7FEDDECD"/>
    <w:rsid w:val="7FEDEA09"/>
    <w:rsid w:val="7FEDFF67"/>
    <w:rsid w:val="7FEE100F"/>
    <w:rsid w:val="7FEE2D04"/>
    <w:rsid w:val="7FEE353C"/>
    <w:rsid w:val="7FEE4A68"/>
    <w:rsid w:val="7FEE6D8C"/>
    <w:rsid w:val="7FEE713C"/>
    <w:rsid w:val="7FEE72BF"/>
    <w:rsid w:val="7FEE8497"/>
    <w:rsid w:val="7FEE985D"/>
    <w:rsid w:val="7FEEA5B5"/>
    <w:rsid w:val="7FEEAB65"/>
    <w:rsid w:val="7FEEC384"/>
    <w:rsid w:val="7FEEC467"/>
    <w:rsid w:val="7FEED497"/>
    <w:rsid w:val="7FEED4A0"/>
    <w:rsid w:val="7FEEE03F"/>
    <w:rsid w:val="7FEEED0A"/>
    <w:rsid w:val="7FEF0056"/>
    <w:rsid w:val="7FEF03CE"/>
    <w:rsid w:val="7FEF124B"/>
    <w:rsid w:val="7FEF257A"/>
    <w:rsid w:val="7FEF2805"/>
    <w:rsid w:val="7FEF2C8B"/>
    <w:rsid w:val="7FEF2C97"/>
    <w:rsid w:val="7FEF354C"/>
    <w:rsid w:val="7FEF3C5E"/>
    <w:rsid w:val="7FEF3D01"/>
    <w:rsid w:val="7FEF477C"/>
    <w:rsid w:val="7FEF48D6"/>
    <w:rsid w:val="7FEF49A1"/>
    <w:rsid w:val="7FEF4B62"/>
    <w:rsid w:val="7FEF5000"/>
    <w:rsid w:val="7FEF5BB2"/>
    <w:rsid w:val="7FEF645E"/>
    <w:rsid w:val="7FEF7609"/>
    <w:rsid w:val="7FEF819C"/>
    <w:rsid w:val="7FEF8E9F"/>
    <w:rsid w:val="7FEF8EBC"/>
    <w:rsid w:val="7FEF8FB7"/>
    <w:rsid w:val="7FEF96E2"/>
    <w:rsid w:val="7FEF9DE9"/>
    <w:rsid w:val="7FEFA0C5"/>
    <w:rsid w:val="7FEFA4E0"/>
    <w:rsid w:val="7FEFB794"/>
    <w:rsid w:val="7FEFBD21"/>
    <w:rsid w:val="7FEFC668"/>
    <w:rsid w:val="7FEFC68C"/>
    <w:rsid w:val="7FEFC6FA"/>
    <w:rsid w:val="7FEFC7B0"/>
    <w:rsid w:val="7FEFCD82"/>
    <w:rsid w:val="7FEFD4E5"/>
    <w:rsid w:val="7FEFD54E"/>
    <w:rsid w:val="7FEFD955"/>
    <w:rsid w:val="7FEFDD2B"/>
    <w:rsid w:val="7FEFEA06"/>
    <w:rsid w:val="7FEFF70D"/>
    <w:rsid w:val="7FEFFC45"/>
    <w:rsid w:val="7FEFFD85"/>
    <w:rsid w:val="7FEFFF85"/>
    <w:rsid w:val="7FF1080A"/>
    <w:rsid w:val="7FF109E0"/>
    <w:rsid w:val="7FF14E38"/>
    <w:rsid w:val="7FF14FBE"/>
    <w:rsid w:val="7FF1670C"/>
    <w:rsid w:val="7FF16853"/>
    <w:rsid w:val="7FF17F04"/>
    <w:rsid w:val="7FF1B134"/>
    <w:rsid w:val="7FF1DEBD"/>
    <w:rsid w:val="7FF22AD9"/>
    <w:rsid w:val="7FF26BD0"/>
    <w:rsid w:val="7FF2848D"/>
    <w:rsid w:val="7FF2A390"/>
    <w:rsid w:val="7FF2B518"/>
    <w:rsid w:val="7FF30C3C"/>
    <w:rsid w:val="7FF320D3"/>
    <w:rsid w:val="7FF32129"/>
    <w:rsid w:val="7FF3220F"/>
    <w:rsid w:val="7FF344ED"/>
    <w:rsid w:val="7FF34729"/>
    <w:rsid w:val="7FF3647C"/>
    <w:rsid w:val="7FF38E25"/>
    <w:rsid w:val="7FF3B703"/>
    <w:rsid w:val="7FF3D107"/>
    <w:rsid w:val="7FF3DA9C"/>
    <w:rsid w:val="7FF3DC58"/>
    <w:rsid w:val="7FF3DE20"/>
    <w:rsid w:val="7FF3F5A8"/>
    <w:rsid w:val="7FF3FC16"/>
    <w:rsid w:val="7FF42695"/>
    <w:rsid w:val="7FF42751"/>
    <w:rsid w:val="7FF42828"/>
    <w:rsid w:val="7FF453E5"/>
    <w:rsid w:val="7FF476A9"/>
    <w:rsid w:val="7FF4A225"/>
    <w:rsid w:val="7FF4F3D2"/>
    <w:rsid w:val="7FF505F9"/>
    <w:rsid w:val="7FF515DF"/>
    <w:rsid w:val="7FF524BA"/>
    <w:rsid w:val="7FF53B39"/>
    <w:rsid w:val="7FF54FEB"/>
    <w:rsid w:val="7FF55B9E"/>
    <w:rsid w:val="7FF56047"/>
    <w:rsid w:val="7FF57140"/>
    <w:rsid w:val="7FF59CFB"/>
    <w:rsid w:val="7FF59F3D"/>
    <w:rsid w:val="7FF5A505"/>
    <w:rsid w:val="7FF5BA5D"/>
    <w:rsid w:val="7FF5C0A7"/>
    <w:rsid w:val="7FF5E01F"/>
    <w:rsid w:val="7FF5F049"/>
    <w:rsid w:val="7FF60024"/>
    <w:rsid w:val="7FF60989"/>
    <w:rsid w:val="7FF60AE5"/>
    <w:rsid w:val="7FF60CCB"/>
    <w:rsid w:val="7FF61ADC"/>
    <w:rsid w:val="7FF633C3"/>
    <w:rsid w:val="7FF645F9"/>
    <w:rsid w:val="7FF64F8A"/>
    <w:rsid w:val="7FF650E7"/>
    <w:rsid w:val="7FF652E9"/>
    <w:rsid w:val="7FF65636"/>
    <w:rsid w:val="7FF6677D"/>
    <w:rsid w:val="7FF66A8C"/>
    <w:rsid w:val="7FF69260"/>
    <w:rsid w:val="7FF6A15E"/>
    <w:rsid w:val="7FF6A167"/>
    <w:rsid w:val="7FF6AD7D"/>
    <w:rsid w:val="7FF6BBC3"/>
    <w:rsid w:val="7FF6CA4C"/>
    <w:rsid w:val="7FF6D6BC"/>
    <w:rsid w:val="7FF6F935"/>
    <w:rsid w:val="7FF6F94E"/>
    <w:rsid w:val="7FF6FD5F"/>
    <w:rsid w:val="7FF70793"/>
    <w:rsid w:val="7FF70833"/>
    <w:rsid w:val="7FF70A7B"/>
    <w:rsid w:val="7FF70CD0"/>
    <w:rsid w:val="7FF71188"/>
    <w:rsid w:val="7FF7194A"/>
    <w:rsid w:val="7FF726C1"/>
    <w:rsid w:val="7FF72CC5"/>
    <w:rsid w:val="7FF73167"/>
    <w:rsid w:val="7FF738A7"/>
    <w:rsid w:val="7FF75037"/>
    <w:rsid w:val="7FF759C0"/>
    <w:rsid w:val="7FF760A2"/>
    <w:rsid w:val="7FF76513"/>
    <w:rsid w:val="7FF7673E"/>
    <w:rsid w:val="7FF76DC4"/>
    <w:rsid w:val="7FF77FE7"/>
    <w:rsid w:val="7FF782D8"/>
    <w:rsid w:val="7FF78367"/>
    <w:rsid w:val="7FF78C69"/>
    <w:rsid w:val="7FF78D96"/>
    <w:rsid w:val="7FF78F85"/>
    <w:rsid w:val="7FF792BE"/>
    <w:rsid w:val="7FF793D7"/>
    <w:rsid w:val="7FF795FE"/>
    <w:rsid w:val="7FF79B78"/>
    <w:rsid w:val="7FF79DB7"/>
    <w:rsid w:val="7FF7AD34"/>
    <w:rsid w:val="7FF7B142"/>
    <w:rsid w:val="7FF7B2D7"/>
    <w:rsid w:val="7FF7B310"/>
    <w:rsid w:val="7FF7B40E"/>
    <w:rsid w:val="7FF7B49E"/>
    <w:rsid w:val="7FF7B7DD"/>
    <w:rsid w:val="7FF7B827"/>
    <w:rsid w:val="7FF7B945"/>
    <w:rsid w:val="7FF7BAF9"/>
    <w:rsid w:val="7FF7BB05"/>
    <w:rsid w:val="7FF7C21E"/>
    <w:rsid w:val="7FF7C6BF"/>
    <w:rsid w:val="7FF7CDEB"/>
    <w:rsid w:val="7FF7DBC5"/>
    <w:rsid w:val="7FF7E216"/>
    <w:rsid w:val="7FF7E31C"/>
    <w:rsid w:val="7FF7E3E2"/>
    <w:rsid w:val="7FF7E420"/>
    <w:rsid w:val="7FF7E472"/>
    <w:rsid w:val="7FF7F0CC"/>
    <w:rsid w:val="7FF86374"/>
    <w:rsid w:val="7FF8850D"/>
    <w:rsid w:val="7FF8BDAE"/>
    <w:rsid w:val="7FF9017F"/>
    <w:rsid w:val="7FF913FF"/>
    <w:rsid w:val="7FF914D3"/>
    <w:rsid w:val="7FF9292B"/>
    <w:rsid w:val="7FF9316E"/>
    <w:rsid w:val="7FF936BC"/>
    <w:rsid w:val="7FF94350"/>
    <w:rsid w:val="7FF95CBC"/>
    <w:rsid w:val="7FF9685C"/>
    <w:rsid w:val="7FF97F3C"/>
    <w:rsid w:val="7FF97FB9"/>
    <w:rsid w:val="7FF98680"/>
    <w:rsid w:val="7FF9AF3F"/>
    <w:rsid w:val="7FF9AF5E"/>
    <w:rsid w:val="7FF9B7E2"/>
    <w:rsid w:val="7FF9BCA2"/>
    <w:rsid w:val="7FF9BEC0"/>
    <w:rsid w:val="7FF9C7FB"/>
    <w:rsid w:val="7FF9CE8A"/>
    <w:rsid w:val="7FF9F629"/>
    <w:rsid w:val="7FFA0249"/>
    <w:rsid w:val="7FFA07DC"/>
    <w:rsid w:val="7FFA1CC3"/>
    <w:rsid w:val="7FFA2A64"/>
    <w:rsid w:val="7FFA3244"/>
    <w:rsid w:val="7FFA3356"/>
    <w:rsid w:val="7FFA3E80"/>
    <w:rsid w:val="7FFA4B75"/>
    <w:rsid w:val="7FFA4E57"/>
    <w:rsid w:val="7FFA5851"/>
    <w:rsid w:val="7FFA59FB"/>
    <w:rsid w:val="7FFA5E6F"/>
    <w:rsid w:val="7FFA5E89"/>
    <w:rsid w:val="7FFA6756"/>
    <w:rsid w:val="7FFA6F4C"/>
    <w:rsid w:val="7FFA6F90"/>
    <w:rsid w:val="7FFA7911"/>
    <w:rsid w:val="7FFA8110"/>
    <w:rsid w:val="7FFAB1C1"/>
    <w:rsid w:val="7FFAB4E2"/>
    <w:rsid w:val="7FFAB70B"/>
    <w:rsid w:val="7FFAB84B"/>
    <w:rsid w:val="7FFAC7E0"/>
    <w:rsid w:val="7FFAC85D"/>
    <w:rsid w:val="7FFAD1EE"/>
    <w:rsid w:val="7FFADBD1"/>
    <w:rsid w:val="7FFAF843"/>
    <w:rsid w:val="7FFAFB56"/>
    <w:rsid w:val="7FFB0402"/>
    <w:rsid w:val="7FFB0804"/>
    <w:rsid w:val="7FFB14A3"/>
    <w:rsid w:val="7FFB270B"/>
    <w:rsid w:val="7FFB2BEA"/>
    <w:rsid w:val="7FFB309E"/>
    <w:rsid w:val="7FFB411B"/>
    <w:rsid w:val="7FFB41F9"/>
    <w:rsid w:val="7FFB4769"/>
    <w:rsid w:val="7FFB4AE2"/>
    <w:rsid w:val="7FFB4C3E"/>
    <w:rsid w:val="7FFB54DC"/>
    <w:rsid w:val="7FFB5C38"/>
    <w:rsid w:val="7FFB66E9"/>
    <w:rsid w:val="7FFB67B8"/>
    <w:rsid w:val="7FFB717E"/>
    <w:rsid w:val="7FFB725E"/>
    <w:rsid w:val="7FFB746E"/>
    <w:rsid w:val="7FFB789C"/>
    <w:rsid w:val="7FFB7EB0"/>
    <w:rsid w:val="7FFB94ED"/>
    <w:rsid w:val="7FFB95B7"/>
    <w:rsid w:val="7FFB96A6"/>
    <w:rsid w:val="7FFB9DF8"/>
    <w:rsid w:val="7FFBA465"/>
    <w:rsid w:val="7FFBA80A"/>
    <w:rsid w:val="7FFBA81A"/>
    <w:rsid w:val="7FFBA87B"/>
    <w:rsid w:val="7FFBAA9A"/>
    <w:rsid w:val="7FFBB3DC"/>
    <w:rsid w:val="7FFBB8AB"/>
    <w:rsid w:val="7FFBB8E3"/>
    <w:rsid w:val="7FFBBC01"/>
    <w:rsid w:val="7FFBC2AB"/>
    <w:rsid w:val="7FFBC38B"/>
    <w:rsid w:val="7FFBCA58"/>
    <w:rsid w:val="7FFBD40A"/>
    <w:rsid w:val="7FFBD4A0"/>
    <w:rsid w:val="7FFBE150"/>
    <w:rsid w:val="7FFBE5B5"/>
    <w:rsid w:val="7FFBEF72"/>
    <w:rsid w:val="7FFBEFB4"/>
    <w:rsid w:val="7FFBFE5B"/>
    <w:rsid w:val="7FFC08EE"/>
    <w:rsid w:val="7FFC1E97"/>
    <w:rsid w:val="7FFC4687"/>
    <w:rsid w:val="7FFC66C1"/>
    <w:rsid w:val="7FFC8D2F"/>
    <w:rsid w:val="7FFC8DFF"/>
    <w:rsid w:val="7FFC90A9"/>
    <w:rsid w:val="7FFC9FC1"/>
    <w:rsid w:val="7FFCBF5B"/>
    <w:rsid w:val="7FFCC68C"/>
    <w:rsid w:val="7FFCDAA3"/>
    <w:rsid w:val="7FFCE65B"/>
    <w:rsid w:val="7FFCED4D"/>
    <w:rsid w:val="7FFCEF89"/>
    <w:rsid w:val="7FFD0264"/>
    <w:rsid w:val="7FFD0290"/>
    <w:rsid w:val="7FFD03D7"/>
    <w:rsid w:val="7FFD0459"/>
    <w:rsid w:val="7FFD06AD"/>
    <w:rsid w:val="7FFD08BB"/>
    <w:rsid w:val="7FFD08FE"/>
    <w:rsid w:val="7FFD0B10"/>
    <w:rsid w:val="7FFD0B68"/>
    <w:rsid w:val="7FFD0D8B"/>
    <w:rsid w:val="7FFD1418"/>
    <w:rsid w:val="7FFD150A"/>
    <w:rsid w:val="7FFD159A"/>
    <w:rsid w:val="7FFD19AB"/>
    <w:rsid w:val="7FFD2285"/>
    <w:rsid w:val="7FFD2631"/>
    <w:rsid w:val="7FFD2A6B"/>
    <w:rsid w:val="7FFD2B2B"/>
    <w:rsid w:val="7FFD2C06"/>
    <w:rsid w:val="7FFD2CDD"/>
    <w:rsid w:val="7FFD3167"/>
    <w:rsid w:val="7FFD353D"/>
    <w:rsid w:val="7FFD3572"/>
    <w:rsid w:val="7FFD3763"/>
    <w:rsid w:val="7FFD3DB8"/>
    <w:rsid w:val="7FFD4339"/>
    <w:rsid w:val="7FFD4C4D"/>
    <w:rsid w:val="7FFD4EBD"/>
    <w:rsid w:val="7FFD4F39"/>
    <w:rsid w:val="7FFD5496"/>
    <w:rsid w:val="7FFD5671"/>
    <w:rsid w:val="7FFD57A1"/>
    <w:rsid w:val="7FFD68C7"/>
    <w:rsid w:val="7FFD6C1E"/>
    <w:rsid w:val="7FFD6C77"/>
    <w:rsid w:val="7FFD7F8C"/>
    <w:rsid w:val="7FFD81B8"/>
    <w:rsid w:val="7FFD87B0"/>
    <w:rsid w:val="7FFD8AFE"/>
    <w:rsid w:val="7FFD8E29"/>
    <w:rsid w:val="7FFD97ED"/>
    <w:rsid w:val="7FFD9A90"/>
    <w:rsid w:val="7FFDA088"/>
    <w:rsid w:val="7FFDA7B1"/>
    <w:rsid w:val="7FFDA8E8"/>
    <w:rsid w:val="7FFDA9BE"/>
    <w:rsid w:val="7FFDAAE6"/>
    <w:rsid w:val="7FFDB5A4"/>
    <w:rsid w:val="7FFDB98B"/>
    <w:rsid w:val="7FFDC176"/>
    <w:rsid w:val="7FFDC1F6"/>
    <w:rsid w:val="7FFDCC91"/>
    <w:rsid w:val="7FFDCFFE"/>
    <w:rsid w:val="7FFDD6D1"/>
    <w:rsid w:val="7FFDDFD5"/>
    <w:rsid w:val="7FFDE2BB"/>
    <w:rsid w:val="7FFDF054"/>
    <w:rsid w:val="7FFDF2DF"/>
    <w:rsid w:val="7FFDFB6B"/>
    <w:rsid w:val="7FFDFF60"/>
    <w:rsid w:val="7FFE0A1D"/>
    <w:rsid w:val="7FFE0B98"/>
    <w:rsid w:val="7FFE163E"/>
    <w:rsid w:val="7FFE16C7"/>
    <w:rsid w:val="7FFE1862"/>
    <w:rsid w:val="7FFE2386"/>
    <w:rsid w:val="7FFE27A0"/>
    <w:rsid w:val="7FFE2B7A"/>
    <w:rsid w:val="7FFE2F50"/>
    <w:rsid w:val="7FFE3071"/>
    <w:rsid w:val="7FFE38BB"/>
    <w:rsid w:val="7FFE390F"/>
    <w:rsid w:val="7FFE3960"/>
    <w:rsid w:val="7FFE3ADB"/>
    <w:rsid w:val="7FFE3CFD"/>
    <w:rsid w:val="7FFE3DEF"/>
    <w:rsid w:val="7FFE3F69"/>
    <w:rsid w:val="7FFE48FE"/>
    <w:rsid w:val="7FFE4C1D"/>
    <w:rsid w:val="7FFE5304"/>
    <w:rsid w:val="7FFE5999"/>
    <w:rsid w:val="7FFE5A48"/>
    <w:rsid w:val="7FFE5C81"/>
    <w:rsid w:val="7FFE5FEE"/>
    <w:rsid w:val="7FFE620C"/>
    <w:rsid w:val="7FFE63B2"/>
    <w:rsid w:val="7FFE6960"/>
    <w:rsid w:val="7FFE6B27"/>
    <w:rsid w:val="7FFE7C7E"/>
    <w:rsid w:val="7FFE831B"/>
    <w:rsid w:val="7FFE86F4"/>
    <w:rsid w:val="7FFE88E4"/>
    <w:rsid w:val="7FFE927C"/>
    <w:rsid w:val="7FFE92A6"/>
    <w:rsid w:val="7FFE9827"/>
    <w:rsid w:val="7FFE99B1"/>
    <w:rsid w:val="7FFE9EAF"/>
    <w:rsid w:val="7FFEA137"/>
    <w:rsid w:val="7FFEA82E"/>
    <w:rsid w:val="7FFEAB74"/>
    <w:rsid w:val="7FFEB06A"/>
    <w:rsid w:val="7FFEB58A"/>
    <w:rsid w:val="7FFEBDA2"/>
    <w:rsid w:val="7FFECA91"/>
    <w:rsid w:val="7FFECAA0"/>
    <w:rsid w:val="7FFECAAA"/>
    <w:rsid w:val="7FFED215"/>
    <w:rsid w:val="7FFED439"/>
    <w:rsid w:val="7FFED69F"/>
    <w:rsid w:val="7FFEDF0F"/>
    <w:rsid w:val="7FFEE1C8"/>
    <w:rsid w:val="7FFEEB6D"/>
    <w:rsid w:val="7FFF003C"/>
    <w:rsid w:val="7FFF0079"/>
    <w:rsid w:val="7FFF0324"/>
    <w:rsid w:val="7FFF039C"/>
    <w:rsid w:val="7FFF03A0"/>
    <w:rsid w:val="7FFF0422"/>
    <w:rsid w:val="7FFF04D9"/>
    <w:rsid w:val="7FFF0BC3"/>
    <w:rsid w:val="7FFF10D1"/>
    <w:rsid w:val="7FFF117D"/>
    <w:rsid w:val="7FFF14BF"/>
    <w:rsid w:val="7FFF1635"/>
    <w:rsid w:val="7FFF178D"/>
    <w:rsid w:val="7FFF1807"/>
    <w:rsid w:val="7FFF193E"/>
    <w:rsid w:val="7FFF1958"/>
    <w:rsid w:val="7FFF1A3F"/>
    <w:rsid w:val="7FFF1CCE"/>
    <w:rsid w:val="7FFF1F56"/>
    <w:rsid w:val="7FFF1FB6"/>
    <w:rsid w:val="7FFF23E7"/>
    <w:rsid w:val="7FFF24B2"/>
    <w:rsid w:val="7FFF25B6"/>
    <w:rsid w:val="7FFF26A0"/>
    <w:rsid w:val="7FFF27CC"/>
    <w:rsid w:val="7FFF27E9"/>
    <w:rsid w:val="7FFF2B24"/>
    <w:rsid w:val="7FFF2EAB"/>
    <w:rsid w:val="7FFF2F48"/>
    <w:rsid w:val="7FFF312C"/>
    <w:rsid w:val="7FFF3633"/>
    <w:rsid w:val="7FFF38B2"/>
    <w:rsid w:val="7FFF3ABC"/>
    <w:rsid w:val="7FFF3B07"/>
    <w:rsid w:val="7FFF3BB5"/>
    <w:rsid w:val="7FFF3E19"/>
    <w:rsid w:val="7FFF4487"/>
    <w:rsid w:val="7FFF454F"/>
    <w:rsid w:val="7FFF45D4"/>
    <w:rsid w:val="7FFF4842"/>
    <w:rsid w:val="7FFF4A42"/>
    <w:rsid w:val="7FFF4C8B"/>
    <w:rsid w:val="7FFF522C"/>
    <w:rsid w:val="7FFF5482"/>
    <w:rsid w:val="7FFF54D5"/>
    <w:rsid w:val="7FFF554C"/>
    <w:rsid w:val="7FFF5670"/>
    <w:rsid w:val="7FFF570A"/>
    <w:rsid w:val="7FFF5EC5"/>
    <w:rsid w:val="7FFF609D"/>
    <w:rsid w:val="7FFF6107"/>
    <w:rsid w:val="7FFF6292"/>
    <w:rsid w:val="7FFF63F7"/>
    <w:rsid w:val="7FFF63FD"/>
    <w:rsid w:val="7FFF6636"/>
    <w:rsid w:val="7FFF6640"/>
    <w:rsid w:val="7FFF671B"/>
    <w:rsid w:val="7FFF686A"/>
    <w:rsid w:val="7FFF6B0E"/>
    <w:rsid w:val="7FFF6B87"/>
    <w:rsid w:val="7FFF6D66"/>
    <w:rsid w:val="7FFF6E99"/>
    <w:rsid w:val="7FFF6EC0"/>
    <w:rsid w:val="7FFF71AD"/>
    <w:rsid w:val="7FFF71E9"/>
    <w:rsid w:val="7FFF7255"/>
    <w:rsid w:val="7FFF76E7"/>
    <w:rsid w:val="7FFF78D3"/>
    <w:rsid w:val="7FFF7944"/>
    <w:rsid w:val="7FFF79E4"/>
    <w:rsid w:val="7FFF7B8D"/>
    <w:rsid w:val="7FFF7DB6"/>
    <w:rsid w:val="7FFF826B"/>
    <w:rsid w:val="7FFF866F"/>
    <w:rsid w:val="7FFF8781"/>
    <w:rsid w:val="7FFF8A34"/>
    <w:rsid w:val="7FFF8B86"/>
    <w:rsid w:val="7FFF8C55"/>
    <w:rsid w:val="7FFF8CD2"/>
    <w:rsid w:val="7FFF8D09"/>
    <w:rsid w:val="7FFF8F58"/>
    <w:rsid w:val="7FFF9075"/>
    <w:rsid w:val="7FFF9122"/>
    <w:rsid w:val="7FFF935F"/>
    <w:rsid w:val="7FFF9499"/>
    <w:rsid w:val="7FFF98CB"/>
    <w:rsid w:val="7FFF999C"/>
    <w:rsid w:val="7FFF9AD5"/>
    <w:rsid w:val="7FFF9D9B"/>
    <w:rsid w:val="7FFF9E4B"/>
    <w:rsid w:val="7FFFA04E"/>
    <w:rsid w:val="7FFFA077"/>
    <w:rsid w:val="7FFFA15F"/>
    <w:rsid w:val="7FFFA1C0"/>
    <w:rsid w:val="7FFFA86B"/>
    <w:rsid w:val="7FFFA94E"/>
    <w:rsid w:val="7FFFAB5F"/>
    <w:rsid w:val="7FFFACED"/>
    <w:rsid w:val="7FFFAD34"/>
    <w:rsid w:val="7FFFB29C"/>
    <w:rsid w:val="7FFFB50D"/>
    <w:rsid w:val="7FFFB677"/>
    <w:rsid w:val="7FFFB764"/>
    <w:rsid w:val="7FFFBF50"/>
    <w:rsid w:val="7FFFC18A"/>
    <w:rsid w:val="7FFFC2CE"/>
    <w:rsid w:val="7FFFC2F4"/>
    <w:rsid w:val="7FFFC47A"/>
    <w:rsid w:val="7FFFC4E4"/>
    <w:rsid w:val="7FFFC6DB"/>
    <w:rsid w:val="7FFFC743"/>
    <w:rsid w:val="7FFFC775"/>
    <w:rsid w:val="7FFFC85C"/>
    <w:rsid w:val="7FFFCA7A"/>
    <w:rsid w:val="7FFFCBAE"/>
    <w:rsid w:val="7FFFCD12"/>
    <w:rsid w:val="7FFFCE5C"/>
    <w:rsid w:val="7FFFCF42"/>
    <w:rsid w:val="7FFFD22F"/>
    <w:rsid w:val="7FFFD2DB"/>
    <w:rsid w:val="7FFFD5EB"/>
    <w:rsid w:val="7FFFDB89"/>
    <w:rsid w:val="7FFFDCF1"/>
    <w:rsid w:val="7FFFDE38"/>
    <w:rsid w:val="7FFFE101"/>
    <w:rsid w:val="7FFFE46F"/>
    <w:rsid w:val="7FFFEA1E"/>
    <w:rsid w:val="7FFFEB03"/>
    <w:rsid w:val="7FFFEC81"/>
    <w:rsid w:val="7FFFF00D"/>
    <w:rsid w:val="7FFFF143"/>
    <w:rsid w:val="7FFFF3D1"/>
    <w:rsid w:val="7FFFF48C"/>
    <w:rsid w:val="7FFFF5A2"/>
    <w:rsid w:val="7FFFF5BC"/>
    <w:rsid w:val="7FFFF6D8"/>
    <w:rsid w:val="7FFFF6F9"/>
    <w:rsid w:val="7FFFF77A"/>
    <w:rsid w:val="7FFFFA08"/>
    <w:rsid w:val="7FFFFE09"/>
    <w:rsid w:val="7FFFFFE1"/>
    <w:rsid w:val="81FF7E30"/>
    <w:rsid w:val="82F3C3EF"/>
    <w:rsid w:val="83BF4EFC"/>
    <w:rsid w:val="83BFEB6E"/>
    <w:rsid w:val="83FF7931"/>
    <w:rsid w:val="84FF70E0"/>
    <w:rsid w:val="85CFE367"/>
    <w:rsid w:val="85CFEBBC"/>
    <w:rsid w:val="85FEA7CD"/>
    <w:rsid w:val="865799E1"/>
    <w:rsid w:val="867E4636"/>
    <w:rsid w:val="8696E66F"/>
    <w:rsid w:val="8697CBF6"/>
    <w:rsid w:val="86D309B2"/>
    <w:rsid w:val="86EF93FC"/>
    <w:rsid w:val="86FA2452"/>
    <w:rsid w:val="86FF62A6"/>
    <w:rsid w:val="871F9945"/>
    <w:rsid w:val="873BA758"/>
    <w:rsid w:val="873E3C5F"/>
    <w:rsid w:val="875C5F7B"/>
    <w:rsid w:val="875F0916"/>
    <w:rsid w:val="87771C99"/>
    <w:rsid w:val="877AACA5"/>
    <w:rsid w:val="879F362C"/>
    <w:rsid w:val="87A75E91"/>
    <w:rsid w:val="87CDA88C"/>
    <w:rsid w:val="87DB8962"/>
    <w:rsid w:val="87DF37AE"/>
    <w:rsid w:val="87E7D336"/>
    <w:rsid w:val="87EF59E0"/>
    <w:rsid w:val="87EF7F41"/>
    <w:rsid w:val="87F3118E"/>
    <w:rsid w:val="87F665D5"/>
    <w:rsid w:val="87FD5C9A"/>
    <w:rsid w:val="87FED0F5"/>
    <w:rsid w:val="88F1021C"/>
    <w:rsid w:val="895FA25D"/>
    <w:rsid w:val="897B8C6A"/>
    <w:rsid w:val="89EB8CDF"/>
    <w:rsid w:val="8A5A7D98"/>
    <w:rsid w:val="8ABD5BB4"/>
    <w:rsid w:val="8ADD7ED0"/>
    <w:rsid w:val="8ADFE0FF"/>
    <w:rsid w:val="8AE736A5"/>
    <w:rsid w:val="8AEDF97D"/>
    <w:rsid w:val="8AFBF1A5"/>
    <w:rsid w:val="8B2BD8D5"/>
    <w:rsid w:val="8B3EBD24"/>
    <w:rsid w:val="8B7B92A1"/>
    <w:rsid w:val="8B7D9F55"/>
    <w:rsid w:val="8B870188"/>
    <w:rsid w:val="8BCE8681"/>
    <w:rsid w:val="8BCFAD8F"/>
    <w:rsid w:val="8BE408F3"/>
    <w:rsid w:val="8BE6C579"/>
    <w:rsid w:val="8BEF6F85"/>
    <w:rsid w:val="8BEF9B19"/>
    <w:rsid w:val="8BF3BF90"/>
    <w:rsid w:val="8BF3FAD8"/>
    <w:rsid w:val="8BFDC575"/>
    <w:rsid w:val="8BFF08EF"/>
    <w:rsid w:val="8C3E2E73"/>
    <w:rsid w:val="8C475925"/>
    <w:rsid w:val="8C5B196A"/>
    <w:rsid w:val="8CBF5862"/>
    <w:rsid w:val="8CD5F2FC"/>
    <w:rsid w:val="8CD6EAA7"/>
    <w:rsid w:val="8CDF7F8B"/>
    <w:rsid w:val="8CF746A7"/>
    <w:rsid w:val="8D2BDD0D"/>
    <w:rsid w:val="8D3F9E21"/>
    <w:rsid w:val="8D75E2CB"/>
    <w:rsid w:val="8D766C04"/>
    <w:rsid w:val="8D7B8BF9"/>
    <w:rsid w:val="8D7D7784"/>
    <w:rsid w:val="8D7DF304"/>
    <w:rsid w:val="8D9B27CF"/>
    <w:rsid w:val="8DABEA88"/>
    <w:rsid w:val="8DB7AF15"/>
    <w:rsid w:val="8DB7E5AC"/>
    <w:rsid w:val="8DBD3F92"/>
    <w:rsid w:val="8DBF25B1"/>
    <w:rsid w:val="8DC74573"/>
    <w:rsid w:val="8DE79E6F"/>
    <w:rsid w:val="8DEE9FC6"/>
    <w:rsid w:val="8DFE9BD8"/>
    <w:rsid w:val="8E6765B2"/>
    <w:rsid w:val="8E77007B"/>
    <w:rsid w:val="8E777C87"/>
    <w:rsid w:val="8E778AE4"/>
    <w:rsid w:val="8E7F7ABB"/>
    <w:rsid w:val="8E9E2345"/>
    <w:rsid w:val="8EAC47DF"/>
    <w:rsid w:val="8EB93E2B"/>
    <w:rsid w:val="8EBD80A0"/>
    <w:rsid w:val="8EC7AB1F"/>
    <w:rsid w:val="8ECD4491"/>
    <w:rsid w:val="8EDF426B"/>
    <w:rsid w:val="8EE8258A"/>
    <w:rsid w:val="8EF437B6"/>
    <w:rsid w:val="8EF791FD"/>
    <w:rsid w:val="8EFD5038"/>
    <w:rsid w:val="8EFE8767"/>
    <w:rsid w:val="8EFFAF63"/>
    <w:rsid w:val="8EFFF8E5"/>
    <w:rsid w:val="8F270AE2"/>
    <w:rsid w:val="8F2F933D"/>
    <w:rsid w:val="8F33583B"/>
    <w:rsid w:val="8F3B1FF3"/>
    <w:rsid w:val="8F3DB2B5"/>
    <w:rsid w:val="8F3FC71E"/>
    <w:rsid w:val="8F5F8440"/>
    <w:rsid w:val="8F67B821"/>
    <w:rsid w:val="8F736EED"/>
    <w:rsid w:val="8F7A743A"/>
    <w:rsid w:val="8F7AB47D"/>
    <w:rsid w:val="8F7E57C2"/>
    <w:rsid w:val="8F7F27AC"/>
    <w:rsid w:val="8F9CF1EF"/>
    <w:rsid w:val="8F9D71C6"/>
    <w:rsid w:val="8F9F150B"/>
    <w:rsid w:val="8FB675B8"/>
    <w:rsid w:val="8FB76A34"/>
    <w:rsid w:val="8FBDCFE4"/>
    <w:rsid w:val="8FBF0F49"/>
    <w:rsid w:val="8FCB6A63"/>
    <w:rsid w:val="8FCE3E0C"/>
    <w:rsid w:val="8FCEDD7E"/>
    <w:rsid w:val="8FCF030E"/>
    <w:rsid w:val="8FD2C382"/>
    <w:rsid w:val="8FDB5948"/>
    <w:rsid w:val="8FDB7C8B"/>
    <w:rsid w:val="8FDEE973"/>
    <w:rsid w:val="8FDEF130"/>
    <w:rsid w:val="8FDFC053"/>
    <w:rsid w:val="8FE57A6D"/>
    <w:rsid w:val="8FEB19E7"/>
    <w:rsid w:val="8FF52E7B"/>
    <w:rsid w:val="8FF7116B"/>
    <w:rsid w:val="8FF78D29"/>
    <w:rsid w:val="8FF7BA1C"/>
    <w:rsid w:val="8FF7C2DE"/>
    <w:rsid w:val="8FFB0DC7"/>
    <w:rsid w:val="8FFC0EDC"/>
    <w:rsid w:val="8FFD01D6"/>
    <w:rsid w:val="8FFDF593"/>
    <w:rsid w:val="8FFE29A3"/>
    <w:rsid w:val="8FFEEDFD"/>
    <w:rsid w:val="8FFF4BD5"/>
    <w:rsid w:val="8FFF7132"/>
    <w:rsid w:val="8FFFAC7E"/>
    <w:rsid w:val="90FFEFD9"/>
    <w:rsid w:val="91DB5581"/>
    <w:rsid w:val="91E528E4"/>
    <w:rsid w:val="91FCC967"/>
    <w:rsid w:val="91FEA12D"/>
    <w:rsid w:val="923FB674"/>
    <w:rsid w:val="92BFA1B9"/>
    <w:rsid w:val="936FE7ED"/>
    <w:rsid w:val="937F3C8A"/>
    <w:rsid w:val="937FB4AC"/>
    <w:rsid w:val="93AB40BE"/>
    <w:rsid w:val="93BE2762"/>
    <w:rsid w:val="93D50530"/>
    <w:rsid w:val="93DAB9AF"/>
    <w:rsid w:val="93FA8F43"/>
    <w:rsid w:val="93FF113C"/>
    <w:rsid w:val="943BC5A4"/>
    <w:rsid w:val="94BF0F6C"/>
    <w:rsid w:val="94DFAC05"/>
    <w:rsid w:val="94E58EAB"/>
    <w:rsid w:val="94E8C6F3"/>
    <w:rsid w:val="94EE50B1"/>
    <w:rsid w:val="94EEB221"/>
    <w:rsid w:val="94FA7CB2"/>
    <w:rsid w:val="94FF7392"/>
    <w:rsid w:val="951F1578"/>
    <w:rsid w:val="9569AF8A"/>
    <w:rsid w:val="956F9D3B"/>
    <w:rsid w:val="958D0C6C"/>
    <w:rsid w:val="9597CB79"/>
    <w:rsid w:val="95BD1E6D"/>
    <w:rsid w:val="95D1B2F7"/>
    <w:rsid w:val="95D7030E"/>
    <w:rsid w:val="95DD46FD"/>
    <w:rsid w:val="95DF45C9"/>
    <w:rsid w:val="95DFA320"/>
    <w:rsid w:val="95E76B9F"/>
    <w:rsid w:val="95F503FC"/>
    <w:rsid w:val="95F9818A"/>
    <w:rsid w:val="95FD3458"/>
    <w:rsid w:val="963D4BB2"/>
    <w:rsid w:val="965EC5F2"/>
    <w:rsid w:val="966F07C3"/>
    <w:rsid w:val="9675044A"/>
    <w:rsid w:val="967EA1C9"/>
    <w:rsid w:val="96B53571"/>
    <w:rsid w:val="96BAD0A3"/>
    <w:rsid w:val="96DB3CD0"/>
    <w:rsid w:val="96DDF31F"/>
    <w:rsid w:val="96E79F5D"/>
    <w:rsid w:val="96ED5A5D"/>
    <w:rsid w:val="96F1AF11"/>
    <w:rsid w:val="96F5E01D"/>
    <w:rsid w:val="96F7A6E7"/>
    <w:rsid w:val="97399257"/>
    <w:rsid w:val="97476EBA"/>
    <w:rsid w:val="9747A64F"/>
    <w:rsid w:val="975779C9"/>
    <w:rsid w:val="976D695A"/>
    <w:rsid w:val="977AD05D"/>
    <w:rsid w:val="977F2EA2"/>
    <w:rsid w:val="977FEE09"/>
    <w:rsid w:val="977FF105"/>
    <w:rsid w:val="978F8A06"/>
    <w:rsid w:val="97B7FA48"/>
    <w:rsid w:val="97BA9E40"/>
    <w:rsid w:val="97BB1008"/>
    <w:rsid w:val="97BD8E1B"/>
    <w:rsid w:val="97C91859"/>
    <w:rsid w:val="97CBD747"/>
    <w:rsid w:val="97D9B6A7"/>
    <w:rsid w:val="97DD74CA"/>
    <w:rsid w:val="97DF583F"/>
    <w:rsid w:val="97DFBD4F"/>
    <w:rsid w:val="97DFC4BA"/>
    <w:rsid w:val="97E71976"/>
    <w:rsid w:val="97ECFF6A"/>
    <w:rsid w:val="97EDFDE0"/>
    <w:rsid w:val="97EF8559"/>
    <w:rsid w:val="97EFD57B"/>
    <w:rsid w:val="97F27562"/>
    <w:rsid w:val="97F305EF"/>
    <w:rsid w:val="97F5155D"/>
    <w:rsid w:val="97F71C2C"/>
    <w:rsid w:val="97F71FC0"/>
    <w:rsid w:val="97F75889"/>
    <w:rsid w:val="97F95DA3"/>
    <w:rsid w:val="97F966DE"/>
    <w:rsid w:val="97FAD8DD"/>
    <w:rsid w:val="97FB2D20"/>
    <w:rsid w:val="97FCBD99"/>
    <w:rsid w:val="97FD1699"/>
    <w:rsid w:val="97FE46A3"/>
    <w:rsid w:val="97FE8D5C"/>
    <w:rsid w:val="97FEFC6A"/>
    <w:rsid w:val="97FF035C"/>
    <w:rsid w:val="97FF1079"/>
    <w:rsid w:val="97FF2A33"/>
    <w:rsid w:val="97FF8C01"/>
    <w:rsid w:val="97FF96BE"/>
    <w:rsid w:val="987FE011"/>
    <w:rsid w:val="98EFC4AE"/>
    <w:rsid w:val="996D919C"/>
    <w:rsid w:val="996F4225"/>
    <w:rsid w:val="997757E5"/>
    <w:rsid w:val="997F7572"/>
    <w:rsid w:val="99B5FCAC"/>
    <w:rsid w:val="99B76757"/>
    <w:rsid w:val="99CFCBFE"/>
    <w:rsid w:val="99D3E3B5"/>
    <w:rsid w:val="99DB5168"/>
    <w:rsid w:val="99DBCA51"/>
    <w:rsid w:val="99E63722"/>
    <w:rsid w:val="99F38FEF"/>
    <w:rsid w:val="99F94FBF"/>
    <w:rsid w:val="99FA2D20"/>
    <w:rsid w:val="99FC54A3"/>
    <w:rsid w:val="99FDDC2F"/>
    <w:rsid w:val="99FDE713"/>
    <w:rsid w:val="99FF2951"/>
    <w:rsid w:val="9A2F0F51"/>
    <w:rsid w:val="9A317F8B"/>
    <w:rsid w:val="9A3FCC6B"/>
    <w:rsid w:val="9A7AA28C"/>
    <w:rsid w:val="9A7F0C4D"/>
    <w:rsid w:val="9A8BF2D5"/>
    <w:rsid w:val="9ADD8255"/>
    <w:rsid w:val="9AEE4502"/>
    <w:rsid w:val="9AEF6B8B"/>
    <w:rsid w:val="9AEFEA55"/>
    <w:rsid w:val="9AF5F88F"/>
    <w:rsid w:val="9AFD83F6"/>
    <w:rsid w:val="9AFE7413"/>
    <w:rsid w:val="9AFF860C"/>
    <w:rsid w:val="9AFFCF67"/>
    <w:rsid w:val="9B17542E"/>
    <w:rsid w:val="9B270D5A"/>
    <w:rsid w:val="9B2EB185"/>
    <w:rsid w:val="9B3F2F65"/>
    <w:rsid w:val="9B3FB7D7"/>
    <w:rsid w:val="9B4FEE5B"/>
    <w:rsid w:val="9B54C6D0"/>
    <w:rsid w:val="9B576900"/>
    <w:rsid w:val="9B6F21B7"/>
    <w:rsid w:val="9B7A080D"/>
    <w:rsid w:val="9B7AD583"/>
    <w:rsid w:val="9B7BC82F"/>
    <w:rsid w:val="9B7BE484"/>
    <w:rsid w:val="9B7E015D"/>
    <w:rsid w:val="9B7EC37A"/>
    <w:rsid w:val="9B7F496D"/>
    <w:rsid w:val="9B7F92A5"/>
    <w:rsid w:val="9B7FDA5B"/>
    <w:rsid w:val="9B9547DF"/>
    <w:rsid w:val="9BA750FB"/>
    <w:rsid w:val="9BAB885D"/>
    <w:rsid w:val="9BAF00D1"/>
    <w:rsid w:val="9BB6F851"/>
    <w:rsid w:val="9BBB4A30"/>
    <w:rsid w:val="9BDD5F2D"/>
    <w:rsid w:val="9BDE8B88"/>
    <w:rsid w:val="9BDFFC14"/>
    <w:rsid w:val="9BE317C9"/>
    <w:rsid w:val="9BE35948"/>
    <w:rsid w:val="9BE7FC3B"/>
    <w:rsid w:val="9BE96904"/>
    <w:rsid w:val="9BEA2B73"/>
    <w:rsid w:val="9BEBE9C5"/>
    <w:rsid w:val="9BEBEADA"/>
    <w:rsid w:val="9BEDD88B"/>
    <w:rsid w:val="9BEE6D11"/>
    <w:rsid w:val="9BEF26BE"/>
    <w:rsid w:val="9BEF6593"/>
    <w:rsid w:val="9BEF850F"/>
    <w:rsid w:val="9BF35126"/>
    <w:rsid w:val="9BF3FA40"/>
    <w:rsid w:val="9BF57629"/>
    <w:rsid w:val="9BF7B785"/>
    <w:rsid w:val="9BF7FDF0"/>
    <w:rsid w:val="9BFB0BA9"/>
    <w:rsid w:val="9BFD9198"/>
    <w:rsid w:val="9BFD9B73"/>
    <w:rsid w:val="9BFDC881"/>
    <w:rsid w:val="9BFE5902"/>
    <w:rsid w:val="9BFF33E7"/>
    <w:rsid w:val="9BFF53A5"/>
    <w:rsid w:val="9BFF8D87"/>
    <w:rsid w:val="9BFF9F59"/>
    <w:rsid w:val="9BFFF21E"/>
    <w:rsid w:val="9C77B6ED"/>
    <w:rsid w:val="9C7D91D2"/>
    <w:rsid w:val="9C7F080D"/>
    <w:rsid w:val="9CB9B766"/>
    <w:rsid w:val="9CDBAF2C"/>
    <w:rsid w:val="9CDECF25"/>
    <w:rsid w:val="9CDF6A44"/>
    <w:rsid w:val="9CDF7C49"/>
    <w:rsid w:val="9CEAB8F0"/>
    <w:rsid w:val="9CEFAE04"/>
    <w:rsid w:val="9CF7E9E8"/>
    <w:rsid w:val="9CFBA976"/>
    <w:rsid w:val="9CFEB0E5"/>
    <w:rsid w:val="9D133F44"/>
    <w:rsid w:val="9D32757A"/>
    <w:rsid w:val="9D35E736"/>
    <w:rsid w:val="9D3EE38A"/>
    <w:rsid w:val="9D4F051C"/>
    <w:rsid w:val="9D561CEF"/>
    <w:rsid w:val="9D57BE16"/>
    <w:rsid w:val="9D5DCBCF"/>
    <w:rsid w:val="9D5F6786"/>
    <w:rsid w:val="9D651014"/>
    <w:rsid w:val="9D69ED4A"/>
    <w:rsid w:val="9D6B0D2B"/>
    <w:rsid w:val="9D6F31F8"/>
    <w:rsid w:val="9D7247EB"/>
    <w:rsid w:val="9D73840D"/>
    <w:rsid w:val="9D765030"/>
    <w:rsid w:val="9D76F4CC"/>
    <w:rsid w:val="9D79DF89"/>
    <w:rsid w:val="9D7BE66B"/>
    <w:rsid w:val="9D7F58F6"/>
    <w:rsid w:val="9D7F916D"/>
    <w:rsid w:val="9D7F9DCF"/>
    <w:rsid w:val="9D894883"/>
    <w:rsid w:val="9D8C1B46"/>
    <w:rsid w:val="9D8E88AF"/>
    <w:rsid w:val="9D9B0073"/>
    <w:rsid w:val="9D9D5F77"/>
    <w:rsid w:val="9D9DC4D9"/>
    <w:rsid w:val="9D9E644B"/>
    <w:rsid w:val="9D9F4C3E"/>
    <w:rsid w:val="9DAD3ECF"/>
    <w:rsid w:val="9DB55294"/>
    <w:rsid w:val="9DB7BE12"/>
    <w:rsid w:val="9DBD6FCF"/>
    <w:rsid w:val="9DBF0C97"/>
    <w:rsid w:val="9DBF596B"/>
    <w:rsid w:val="9DBF63E6"/>
    <w:rsid w:val="9DBF8AA2"/>
    <w:rsid w:val="9DBFAE2B"/>
    <w:rsid w:val="9DBFBBFC"/>
    <w:rsid w:val="9DBFE025"/>
    <w:rsid w:val="9DC61D7F"/>
    <w:rsid w:val="9DC90DEA"/>
    <w:rsid w:val="9DCDF0B7"/>
    <w:rsid w:val="9DCFDDD8"/>
    <w:rsid w:val="9DD3108D"/>
    <w:rsid w:val="9DD7E168"/>
    <w:rsid w:val="9DDE81E0"/>
    <w:rsid w:val="9DDE88C2"/>
    <w:rsid w:val="9DDE8E80"/>
    <w:rsid w:val="9DEFEB20"/>
    <w:rsid w:val="9DF358B8"/>
    <w:rsid w:val="9DF63F11"/>
    <w:rsid w:val="9DF68FC8"/>
    <w:rsid w:val="9DF76D96"/>
    <w:rsid w:val="9DF80F1E"/>
    <w:rsid w:val="9DF85A80"/>
    <w:rsid w:val="9DFA4229"/>
    <w:rsid w:val="9DFB6D25"/>
    <w:rsid w:val="9DFB9404"/>
    <w:rsid w:val="9DFB99BE"/>
    <w:rsid w:val="9DFBB71C"/>
    <w:rsid w:val="9DFC43DA"/>
    <w:rsid w:val="9DFE2F1B"/>
    <w:rsid w:val="9DFE3BA8"/>
    <w:rsid w:val="9DFF0528"/>
    <w:rsid w:val="9DFF1FA1"/>
    <w:rsid w:val="9DFF2C2A"/>
    <w:rsid w:val="9DFF4743"/>
    <w:rsid w:val="9DFFAA1E"/>
    <w:rsid w:val="9DFFB2FF"/>
    <w:rsid w:val="9DFFDF00"/>
    <w:rsid w:val="9DFFDFC7"/>
    <w:rsid w:val="9E2FCDED"/>
    <w:rsid w:val="9E4F5E28"/>
    <w:rsid w:val="9E623C82"/>
    <w:rsid w:val="9E6B11EC"/>
    <w:rsid w:val="9E7EBD4B"/>
    <w:rsid w:val="9E7F1A39"/>
    <w:rsid w:val="9E7F233D"/>
    <w:rsid w:val="9E870B19"/>
    <w:rsid w:val="9E9F02C8"/>
    <w:rsid w:val="9EAD7F26"/>
    <w:rsid w:val="9EB3EDBB"/>
    <w:rsid w:val="9EB5B961"/>
    <w:rsid w:val="9EB9EF1E"/>
    <w:rsid w:val="9EBB900E"/>
    <w:rsid w:val="9EBF9272"/>
    <w:rsid w:val="9ECF2821"/>
    <w:rsid w:val="9ED030EB"/>
    <w:rsid w:val="9ED58AE8"/>
    <w:rsid w:val="9ED6BEF0"/>
    <w:rsid w:val="9EDBAF8A"/>
    <w:rsid w:val="9EDBF245"/>
    <w:rsid w:val="9EDD9471"/>
    <w:rsid w:val="9EDE9339"/>
    <w:rsid w:val="9EDEF568"/>
    <w:rsid w:val="9EDFDC33"/>
    <w:rsid w:val="9EE706F8"/>
    <w:rsid w:val="9EE75F9A"/>
    <w:rsid w:val="9EE8C030"/>
    <w:rsid w:val="9EE923E5"/>
    <w:rsid w:val="9EED1A0A"/>
    <w:rsid w:val="9EED4499"/>
    <w:rsid w:val="9EEF256B"/>
    <w:rsid w:val="9EEF2F61"/>
    <w:rsid w:val="9EEFE25E"/>
    <w:rsid w:val="9EFB433E"/>
    <w:rsid w:val="9EFD0E8E"/>
    <w:rsid w:val="9EFEC4BA"/>
    <w:rsid w:val="9EFF3FB9"/>
    <w:rsid w:val="9F36B296"/>
    <w:rsid w:val="9F36B56F"/>
    <w:rsid w:val="9F3786A8"/>
    <w:rsid w:val="9F3BB1EE"/>
    <w:rsid w:val="9F3F2659"/>
    <w:rsid w:val="9F3FBA6A"/>
    <w:rsid w:val="9F4C0A00"/>
    <w:rsid w:val="9F5BC193"/>
    <w:rsid w:val="9F5D7891"/>
    <w:rsid w:val="9F5EB267"/>
    <w:rsid w:val="9F5FCEDF"/>
    <w:rsid w:val="9F6D120B"/>
    <w:rsid w:val="9F6E4D15"/>
    <w:rsid w:val="9F6ECA0F"/>
    <w:rsid w:val="9F71E62D"/>
    <w:rsid w:val="9F731232"/>
    <w:rsid w:val="9F73785B"/>
    <w:rsid w:val="9F765A7C"/>
    <w:rsid w:val="9F7A7CFC"/>
    <w:rsid w:val="9F7B4B35"/>
    <w:rsid w:val="9F7BD47E"/>
    <w:rsid w:val="9F7CC1FC"/>
    <w:rsid w:val="9F7DB4F6"/>
    <w:rsid w:val="9F7DC15C"/>
    <w:rsid w:val="9F7DFCB4"/>
    <w:rsid w:val="9F7E054F"/>
    <w:rsid w:val="9F7EA9D4"/>
    <w:rsid w:val="9F7EF5E9"/>
    <w:rsid w:val="9F7FE478"/>
    <w:rsid w:val="9F873638"/>
    <w:rsid w:val="9F8F86B0"/>
    <w:rsid w:val="9F96E70F"/>
    <w:rsid w:val="9F97EE5B"/>
    <w:rsid w:val="9F9B74B3"/>
    <w:rsid w:val="9F9C8297"/>
    <w:rsid w:val="9F9D6DFB"/>
    <w:rsid w:val="9F9DF394"/>
    <w:rsid w:val="9F9EEBC4"/>
    <w:rsid w:val="9FA15F54"/>
    <w:rsid w:val="9FA5E53B"/>
    <w:rsid w:val="9FAA80F6"/>
    <w:rsid w:val="9FAB2022"/>
    <w:rsid w:val="9FADCD0B"/>
    <w:rsid w:val="9FAEB59A"/>
    <w:rsid w:val="9FAFAB94"/>
    <w:rsid w:val="9FAFD839"/>
    <w:rsid w:val="9FB69AEE"/>
    <w:rsid w:val="9FB73598"/>
    <w:rsid w:val="9FB73EEE"/>
    <w:rsid w:val="9FB75BD7"/>
    <w:rsid w:val="9FB765BE"/>
    <w:rsid w:val="9FB7AAF8"/>
    <w:rsid w:val="9FB7BC69"/>
    <w:rsid w:val="9FBF18AB"/>
    <w:rsid w:val="9FBF369D"/>
    <w:rsid w:val="9FBF7FD9"/>
    <w:rsid w:val="9FC5C96F"/>
    <w:rsid w:val="9FC6DFEE"/>
    <w:rsid w:val="9FCF4701"/>
    <w:rsid w:val="9FD1797F"/>
    <w:rsid w:val="9FD54E68"/>
    <w:rsid w:val="9FD58E23"/>
    <w:rsid w:val="9FD9677E"/>
    <w:rsid w:val="9FDB3EAC"/>
    <w:rsid w:val="9FDB7299"/>
    <w:rsid w:val="9FDBAE98"/>
    <w:rsid w:val="9FDD153E"/>
    <w:rsid w:val="9FDEC6DC"/>
    <w:rsid w:val="9FDECADD"/>
    <w:rsid w:val="9FDEE363"/>
    <w:rsid w:val="9FDF8EDA"/>
    <w:rsid w:val="9FDF911B"/>
    <w:rsid w:val="9FDFAA12"/>
    <w:rsid w:val="9FE941DB"/>
    <w:rsid w:val="9FEA8D39"/>
    <w:rsid w:val="9FED3076"/>
    <w:rsid w:val="9FEDC139"/>
    <w:rsid w:val="9FEDD00B"/>
    <w:rsid w:val="9FEF1702"/>
    <w:rsid w:val="9FEF1F28"/>
    <w:rsid w:val="9FEF29A3"/>
    <w:rsid w:val="9FEF7843"/>
    <w:rsid w:val="9FEFE17C"/>
    <w:rsid w:val="9FF0E350"/>
    <w:rsid w:val="9FF173C9"/>
    <w:rsid w:val="9FF1C48B"/>
    <w:rsid w:val="9FF1F182"/>
    <w:rsid w:val="9FF2150F"/>
    <w:rsid w:val="9FF371E5"/>
    <w:rsid w:val="9FF68385"/>
    <w:rsid w:val="9FF6E1F1"/>
    <w:rsid w:val="9FF7068B"/>
    <w:rsid w:val="9FF71672"/>
    <w:rsid w:val="9FF724F2"/>
    <w:rsid w:val="9FF76A1D"/>
    <w:rsid w:val="9FF76A8E"/>
    <w:rsid w:val="9FF7F874"/>
    <w:rsid w:val="9FF7FBD2"/>
    <w:rsid w:val="9FF94137"/>
    <w:rsid w:val="9FFA6839"/>
    <w:rsid w:val="9FFB1D0E"/>
    <w:rsid w:val="9FFB5279"/>
    <w:rsid w:val="9FFB7EB5"/>
    <w:rsid w:val="9FFB9AFA"/>
    <w:rsid w:val="9FFBA628"/>
    <w:rsid w:val="9FFC3F96"/>
    <w:rsid w:val="9FFC409F"/>
    <w:rsid w:val="9FFC7939"/>
    <w:rsid w:val="9FFD460F"/>
    <w:rsid w:val="9FFD6FDF"/>
    <w:rsid w:val="9FFD8EF1"/>
    <w:rsid w:val="9FFDB43B"/>
    <w:rsid w:val="9FFDF47A"/>
    <w:rsid w:val="9FFE0DF6"/>
    <w:rsid w:val="9FFE1A87"/>
    <w:rsid w:val="9FFEFF43"/>
    <w:rsid w:val="9FFF0C78"/>
    <w:rsid w:val="9FFF1173"/>
    <w:rsid w:val="9FFF2FFD"/>
    <w:rsid w:val="9FFF4E93"/>
    <w:rsid w:val="9FFF6300"/>
    <w:rsid w:val="9FFF6535"/>
    <w:rsid w:val="9FFF80CF"/>
    <w:rsid w:val="9FFF822A"/>
    <w:rsid w:val="9FFF9345"/>
    <w:rsid w:val="9FFF9EEC"/>
    <w:rsid w:val="9FFFC992"/>
    <w:rsid w:val="9FFFCC5F"/>
    <w:rsid w:val="9FFFE1A7"/>
    <w:rsid w:val="9FFFE3B5"/>
    <w:rsid w:val="A07D3BD7"/>
    <w:rsid w:val="A07ECDCE"/>
    <w:rsid w:val="A0AD4F2B"/>
    <w:rsid w:val="A0F7B4D7"/>
    <w:rsid w:val="A1AE6F52"/>
    <w:rsid w:val="A1BFC34B"/>
    <w:rsid w:val="A1D9EDBB"/>
    <w:rsid w:val="A1DDE3C9"/>
    <w:rsid w:val="A1FFAF48"/>
    <w:rsid w:val="A237787A"/>
    <w:rsid w:val="A26F7C1A"/>
    <w:rsid w:val="A2EE4821"/>
    <w:rsid w:val="A31F8280"/>
    <w:rsid w:val="A335A93C"/>
    <w:rsid w:val="A379109C"/>
    <w:rsid w:val="A37D5E57"/>
    <w:rsid w:val="A39B01B3"/>
    <w:rsid w:val="A3BEF9B0"/>
    <w:rsid w:val="A3CEF792"/>
    <w:rsid w:val="A3D30664"/>
    <w:rsid w:val="A3DECA8F"/>
    <w:rsid w:val="A3DFFE9B"/>
    <w:rsid w:val="A3ED54C6"/>
    <w:rsid w:val="A3EEB8F8"/>
    <w:rsid w:val="A3EF3A49"/>
    <w:rsid w:val="A3EFF71D"/>
    <w:rsid w:val="A3EFFD5C"/>
    <w:rsid w:val="A3F53AE5"/>
    <w:rsid w:val="A3FA765C"/>
    <w:rsid w:val="A3FCAE56"/>
    <w:rsid w:val="A3FDE1AB"/>
    <w:rsid w:val="A3FFA97E"/>
    <w:rsid w:val="A4D534C5"/>
    <w:rsid w:val="A4ED83B4"/>
    <w:rsid w:val="A4FAB3DD"/>
    <w:rsid w:val="A4FC912F"/>
    <w:rsid w:val="A4FE66DA"/>
    <w:rsid w:val="A50E3EE6"/>
    <w:rsid w:val="A57BD6D2"/>
    <w:rsid w:val="A57FBD28"/>
    <w:rsid w:val="A59C5092"/>
    <w:rsid w:val="A5B9027E"/>
    <w:rsid w:val="A5BD726A"/>
    <w:rsid w:val="A5BF5DB3"/>
    <w:rsid w:val="A5C7C7CE"/>
    <w:rsid w:val="A5DD6D77"/>
    <w:rsid w:val="A5DF1F6E"/>
    <w:rsid w:val="A5E7779C"/>
    <w:rsid w:val="A5E7A2C6"/>
    <w:rsid w:val="A5ED62BA"/>
    <w:rsid w:val="A5EF60A3"/>
    <w:rsid w:val="A5EFB2C5"/>
    <w:rsid w:val="A5F33963"/>
    <w:rsid w:val="A5F6BEE1"/>
    <w:rsid w:val="A5FF3865"/>
    <w:rsid w:val="A6771020"/>
    <w:rsid w:val="A67E9A37"/>
    <w:rsid w:val="A67F1CDF"/>
    <w:rsid w:val="A67F484C"/>
    <w:rsid w:val="A69C2680"/>
    <w:rsid w:val="A69DEE7E"/>
    <w:rsid w:val="A69FA226"/>
    <w:rsid w:val="A6AF399D"/>
    <w:rsid w:val="A6AF5F96"/>
    <w:rsid w:val="A6BE1213"/>
    <w:rsid w:val="A6DE2762"/>
    <w:rsid w:val="A6EF4825"/>
    <w:rsid w:val="A6FBC1F0"/>
    <w:rsid w:val="A6FD5935"/>
    <w:rsid w:val="A6FDC5F2"/>
    <w:rsid w:val="A707D434"/>
    <w:rsid w:val="A71F2B83"/>
    <w:rsid w:val="A726DDA1"/>
    <w:rsid w:val="A72D8662"/>
    <w:rsid w:val="A73B9980"/>
    <w:rsid w:val="A73C59EC"/>
    <w:rsid w:val="A73DAF3C"/>
    <w:rsid w:val="A75BF9C3"/>
    <w:rsid w:val="A76B5A70"/>
    <w:rsid w:val="A76F8C5E"/>
    <w:rsid w:val="A7772D05"/>
    <w:rsid w:val="A777CE56"/>
    <w:rsid w:val="A77B9FE5"/>
    <w:rsid w:val="A77EC047"/>
    <w:rsid w:val="A7884C61"/>
    <w:rsid w:val="A78F31DD"/>
    <w:rsid w:val="A79777EA"/>
    <w:rsid w:val="A79A8DBD"/>
    <w:rsid w:val="A79EBEBA"/>
    <w:rsid w:val="A7BF320B"/>
    <w:rsid w:val="A7CF0509"/>
    <w:rsid w:val="A7D93CBD"/>
    <w:rsid w:val="A7DB014A"/>
    <w:rsid w:val="A7DBDE59"/>
    <w:rsid w:val="A7DF7945"/>
    <w:rsid w:val="A7E2FAD0"/>
    <w:rsid w:val="A7EB5174"/>
    <w:rsid w:val="A7EBE650"/>
    <w:rsid w:val="A7ED3A74"/>
    <w:rsid w:val="A7ED70F4"/>
    <w:rsid w:val="A7EE2896"/>
    <w:rsid w:val="A7EE2A43"/>
    <w:rsid w:val="A7EEAA97"/>
    <w:rsid w:val="A7EF28AD"/>
    <w:rsid w:val="A7EF337A"/>
    <w:rsid w:val="A7EF4BBE"/>
    <w:rsid w:val="A7EF5A5D"/>
    <w:rsid w:val="A7EF9ADB"/>
    <w:rsid w:val="A7F7685C"/>
    <w:rsid w:val="A7F78897"/>
    <w:rsid w:val="A7F78B9F"/>
    <w:rsid w:val="A7F7EFC9"/>
    <w:rsid w:val="A7F890E1"/>
    <w:rsid w:val="A7FB656C"/>
    <w:rsid w:val="A7FB83E6"/>
    <w:rsid w:val="A7FB89A4"/>
    <w:rsid w:val="A7FDAF67"/>
    <w:rsid w:val="A7FE616A"/>
    <w:rsid w:val="A7FE7190"/>
    <w:rsid w:val="A7FF1463"/>
    <w:rsid w:val="A7FF2E44"/>
    <w:rsid w:val="A7FF6046"/>
    <w:rsid w:val="A7FFF44F"/>
    <w:rsid w:val="A85FCC6F"/>
    <w:rsid w:val="A86F431F"/>
    <w:rsid w:val="A87FE461"/>
    <w:rsid w:val="A8BF6DA5"/>
    <w:rsid w:val="A8EFC6B9"/>
    <w:rsid w:val="A8FDBB41"/>
    <w:rsid w:val="A977F1C0"/>
    <w:rsid w:val="A9974120"/>
    <w:rsid w:val="A9BF7970"/>
    <w:rsid w:val="A9BFF53D"/>
    <w:rsid w:val="A9E92F07"/>
    <w:rsid w:val="A9EDE837"/>
    <w:rsid w:val="A9F3CDBE"/>
    <w:rsid w:val="A9FD0190"/>
    <w:rsid w:val="A9FDE56E"/>
    <w:rsid w:val="A9FE3309"/>
    <w:rsid w:val="A9FF2387"/>
    <w:rsid w:val="A9FF23A7"/>
    <w:rsid w:val="A9FFE11E"/>
    <w:rsid w:val="AA2BFDA2"/>
    <w:rsid w:val="AA4F39E7"/>
    <w:rsid w:val="AA5626B6"/>
    <w:rsid w:val="AA5905B4"/>
    <w:rsid w:val="AA62C9C1"/>
    <w:rsid w:val="AA6B4845"/>
    <w:rsid w:val="AA7D287B"/>
    <w:rsid w:val="AA7D4907"/>
    <w:rsid w:val="AA7E2B4C"/>
    <w:rsid w:val="AA7FE5EB"/>
    <w:rsid w:val="AAB77E6F"/>
    <w:rsid w:val="AAD3EB66"/>
    <w:rsid w:val="AAEE1D4D"/>
    <w:rsid w:val="AAEF0EB5"/>
    <w:rsid w:val="AAFB67BD"/>
    <w:rsid w:val="AAFFEF7B"/>
    <w:rsid w:val="AB2F58DB"/>
    <w:rsid w:val="AB3B1B98"/>
    <w:rsid w:val="AB3BAD07"/>
    <w:rsid w:val="AB3F8FDB"/>
    <w:rsid w:val="AB57182A"/>
    <w:rsid w:val="AB5785B3"/>
    <w:rsid w:val="AB59D4D0"/>
    <w:rsid w:val="AB5E545D"/>
    <w:rsid w:val="AB6F2437"/>
    <w:rsid w:val="AB7091FD"/>
    <w:rsid w:val="AB775B5A"/>
    <w:rsid w:val="AB77ACB5"/>
    <w:rsid w:val="AB7998DC"/>
    <w:rsid w:val="AB79A21B"/>
    <w:rsid w:val="AB79D189"/>
    <w:rsid w:val="AB7B7F31"/>
    <w:rsid w:val="AB7F6D48"/>
    <w:rsid w:val="AB9553A1"/>
    <w:rsid w:val="AB976887"/>
    <w:rsid w:val="AB9769D3"/>
    <w:rsid w:val="AB9A85BA"/>
    <w:rsid w:val="AB9E9488"/>
    <w:rsid w:val="AB9F8EC7"/>
    <w:rsid w:val="ABAFCF50"/>
    <w:rsid w:val="ABB20EE4"/>
    <w:rsid w:val="ABB63A35"/>
    <w:rsid w:val="ABB9DA47"/>
    <w:rsid w:val="ABBEBB6B"/>
    <w:rsid w:val="ABBECE5A"/>
    <w:rsid w:val="ABBFB6BA"/>
    <w:rsid w:val="ABBFEEA9"/>
    <w:rsid w:val="ABCED8CD"/>
    <w:rsid w:val="ABD7C8D7"/>
    <w:rsid w:val="ABDB5103"/>
    <w:rsid w:val="ABDE9E38"/>
    <w:rsid w:val="ABDF0CFC"/>
    <w:rsid w:val="ABDF256F"/>
    <w:rsid w:val="ABEF5480"/>
    <w:rsid w:val="ABF61DE1"/>
    <w:rsid w:val="ABF78CA5"/>
    <w:rsid w:val="ABFB344D"/>
    <w:rsid w:val="ABFB730A"/>
    <w:rsid w:val="ABFBA217"/>
    <w:rsid w:val="ABFBF16E"/>
    <w:rsid w:val="ABFC08E7"/>
    <w:rsid w:val="ABFDC14D"/>
    <w:rsid w:val="ABFF3112"/>
    <w:rsid w:val="ABFF36CC"/>
    <w:rsid w:val="ABFF429A"/>
    <w:rsid w:val="ABFF4317"/>
    <w:rsid w:val="ABFF5566"/>
    <w:rsid w:val="ABFF6DF0"/>
    <w:rsid w:val="ABFF7D56"/>
    <w:rsid w:val="ABFF8627"/>
    <w:rsid w:val="ABFF9802"/>
    <w:rsid w:val="ABFFAA0A"/>
    <w:rsid w:val="ABFFED4E"/>
    <w:rsid w:val="AC2B15AB"/>
    <w:rsid w:val="AC361B94"/>
    <w:rsid w:val="AC6ECBD3"/>
    <w:rsid w:val="AC6F9959"/>
    <w:rsid w:val="AC7B0E96"/>
    <w:rsid w:val="AC7F93E9"/>
    <w:rsid w:val="ACB53967"/>
    <w:rsid w:val="ACBF1A8F"/>
    <w:rsid w:val="ACD14CA8"/>
    <w:rsid w:val="ACDDBED5"/>
    <w:rsid w:val="ACDF3CA9"/>
    <w:rsid w:val="ACDF8280"/>
    <w:rsid w:val="ACEE9853"/>
    <w:rsid w:val="ACF185F9"/>
    <w:rsid w:val="ACF615E2"/>
    <w:rsid w:val="ACF72E60"/>
    <w:rsid w:val="ACF7678E"/>
    <w:rsid w:val="ACF7AE1F"/>
    <w:rsid w:val="ACF7D3E2"/>
    <w:rsid w:val="ACF97941"/>
    <w:rsid w:val="ACFD28AD"/>
    <w:rsid w:val="ACFDD017"/>
    <w:rsid w:val="AD1F9180"/>
    <w:rsid w:val="AD37DFE6"/>
    <w:rsid w:val="AD3E7F9B"/>
    <w:rsid w:val="AD4E2EF4"/>
    <w:rsid w:val="AD591B3A"/>
    <w:rsid w:val="AD5BE237"/>
    <w:rsid w:val="AD5F8255"/>
    <w:rsid w:val="AD72A116"/>
    <w:rsid w:val="AD742540"/>
    <w:rsid w:val="AD775D51"/>
    <w:rsid w:val="AD7E4675"/>
    <w:rsid w:val="AD7F7589"/>
    <w:rsid w:val="AD864535"/>
    <w:rsid w:val="ADA794AC"/>
    <w:rsid w:val="ADA7D8B6"/>
    <w:rsid w:val="ADABE0A5"/>
    <w:rsid w:val="ADBD4D01"/>
    <w:rsid w:val="ADBD7C6C"/>
    <w:rsid w:val="ADBEC81C"/>
    <w:rsid w:val="ADBF3460"/>
    <w:rsid w:val="ADBF68D1"/>
    <w:rsid w:val="ADBF897D"/>
    <w:rsid w:val="ADC31719"/>
    <w:rsid w:val="ADC7E7C2"/>
    <w:rsid w:val="ADCB788A"/>
    <w:rsid w:val="ADD41D54"/>
    <w:rsid w:val="ADD75C58"/>
    <w:rsid w:val="ADDF1328"/>
    <w:rsid w:val="ADDFFC6A"/>
    <w:rsid w:val="ADE70E09"/>
    <w:rsid w:val="ADEB79D5"/>
    <w:rsid w:val="ADEBA93C"/>
    <w:rsid w:val="ADEC8FD4"/>
    <w:rsid w:val="ADEF24FA"/>
    <w:rsid w:val="ADEF45CD"/>
    <w:rsid w:val="ADF3BD9D"/>
    <w:rsid w:val="ADF4C431"/>
    <w:rsid w:val="ADF5F7E4"/>
    <w:rsid w:val="ADF74F10"/>
    <w:rsid w:val="ADF76803"/>
    <w:rsid w:val="ADFB19B4"/>
    <w:rsid w:val="ADFB28B9"/>
    <w:rsid w:val="ADFB4FCF"/>
    <w:rsid w:val="ADFCB100"/>
    <w:rsid w:val="ADFDD593"/>
    <w:rsid w:val="ADFF5B0C"/>
    <w:rsid w:val="ADFF9E50"/>
    <w:rsid w:val="ADFFA41E"/>
    <w:rsid w:val="ADFFC9B5"/>
    <w:rsid w:val="ADFFFFB0"/>
    <w:rsid w:val="AE5FC8BF"/>
    <w:rsid w:val="AE654202"/>
    <w:rsid w:val="AE6CB5F8"/>
    <w:rsid w:val="AE6D89DF"/>
    <w:rsid w:val="AE7F3B5E"/>
    <w:rsid w:val="AE7F4540"/>
    <w:rsid w:val="AE7F5A26"/>
    <w:rsid w:val="AE7F78EB"/>
    <w:rsid w:val="AE7FF9C0"/>
    <w:rsid w:val="AE8C10BC"/>
    <w:rsid w:val="AE8DB0A3"/>
    <w:rsid w:val="AE9D0ADA"/>
    <w:rsid w:val="AEADD2F8"/>
    <w:rsid w:val="AEB2753F"/>
    <w:rsid w:val="AEB7C1BA"/>
    <w:rsid w:val="AEB7E616"/>
    <w:rsid w:val="AEBB0912"/>
    <w:rsid w:val="AEBF3099"/>
    <w:rsid w:val="AEBF4AB0"/>
    <w:rsid w:val="AEC70302"/>
    <w:rsid w:val="AEC7263D"/>
    <w:rsid w:val="AEC9D6E6"/>
    <w:rsid w:val="AED254ED"/>
    <w:rsid w:val="AED5486B"/>
    <w:rsid w:val="AED751D1"/>
    <w:rsid w:val="AEDB9100"/>
    <w:rsid w:val="AEDCCE6A"/>
    <w:rsid w:val="AEDD4936"/>
    <w:rsid w:val="AEDE433A"/>
    <w:rsid w:val="AEDEC2A4"/>
    <w:rsid w:val="AEDF888C"/>
    <w:rsid w:val="AEDFF1C0"/>
    <w:rsid w:val="AEE1A6A9"/>
    <w:rsid w:val="AEE6147B"/>
    <w:rsid w:val="AEEE444F"/>
    <w:rsid w:val="AEF309A6"/>
    <w:rsid w:val="AEF55F35"/>
    <w:rsid w:val="AEF7BC1F"/>
    <w:rsid w:val="AEF7DE3D"/>
    <w:rsid w:val="AEF7E44D"/>
    <w:rsid w:val="AEFA3972"/>
    <w:rsid w:val="AEFA5BA5"/>
    <w:rsid w:val="AEFCBB6F"/>
    <w:rsid w:val="AEFD6681"/>
    <w:rsid w:val="AEFE9C9F"/>
    <w:rsid w:val="AEFEF342"/>
    <w:rsid w:val="AEFF82CA"/>
    <w:rsid w:val="AF124F52"/>
    <w:rsid w:val="AF1BF5AE"/>
    <w:rsid w:val="AF2D8C3F"/>
    <w:rsid w:val="AF2E64DC"/>
    <w:rsid w:val="AF356D54"/>
    <w:rsid w:val="AF37BDB0"/>
    <w:rsid w:val="AF3DD221"/>
    <w:rsid w:val="AF3F0348"/>
    <w:rsid w:val="AF3F3770"/>
    <w:rsid w:val="AF3F413F"/>
    <w:rsid w:val="AF43056A"/>
    <w:rsid w:val="AF4E0F78"/>
    <w:rsid w:val="AF4F6F2B"/>
    <w:rsid w:val="AF59EC22"/>
    <w:rsid w:val="AF5F1EB3"/>
    <w:rsid w:val="AF5F57E1"/>
    <w:rsid w:val="AF5F8608"/>
    <w:rsid w:val="AF5F960B"/>
    <w:rsid w:val="AF6AF052"/>
    <w:rsid w:val="AF6F0BA1"/>
    <w:rsid w:val="AF6F1FD8"/>
    <w:rsid w:val="AF6F7CBA"/>
    <w:rsid w:val="AF730461"/>
    <w:rsid w:val="AF76C96B"/>
    <w:rsid w:val="AF7763EE"/>
    <w:rsid w:val="AF777C68"/>
    <w:rsid w:val="AF77E30A"/>
    <w:rsid w:val="AF784022"/>
    <w:rsid w:val="AF7995D4"/>
    <w:rsid w:val="AF799DC4"/>
    <w:rsid w:val="AF7B0907"/>
    <w:rsid w:val="AF7DE8EB"/>
    <w:rsid w:val="AF7E401B"/>
    <w:rsid w:val="AF7EEC2D"/>
    <w:rsid w:val="AF7F025B"/>
    <w:rsid w:val="AF7F0423"/>
    <w:rsid w:val="AF7F061E"/>
    <w:rsid w:val="AF7F2772"/>
    <w:rsid w:val="AF7F3E72"/>
    <w:rsid w:val="AF7F4D1D"/>
    <w:rsid w:val="AF7F9100"/>
    <w:rsid w:val="AF7FB68C"/>
    <w:rsid w:val="AF87C523"/>
    <w:rsid w:val="AF976E6C"/>
    <w:rsid w:val="AF9E0FB6"/>
    <w:rsid w:val="AF9EA879"/>
    <w:rsid w:val="AF9EF4C8"/>
    <w:rsid w:val="AF9F3125"/>
    <w:rsid w:val="AF9F44B0"/>
    <w:rsid w:val="AF9FEE82"/>
    <w:rsid w:val="AFAAE151"/>
    <w:rsid w:val="AFABC42A"/>
    <w:rsid w:val="AFAEFACD"/>
    <w:rsid w:val="AFB23856"/>
    <w:rsid w:val="AFB50F61"/>
    <w:rsid w:val="AFB6B7DB"/>
    <w:rsid w:val="AFB6E193"/>
    <w:rsid w:val="AFB735FD"/>
    <w:rsid w:val="AFB78DB6"/>
    <w:rsid w:val="AFB7F2F4"/>
    <w:rsid w:val="AFB96F95"/>
    <w:rsid w:val="AFBBF207"/>
    <w:rsid w:val="AFBD6B1E"/>
    <w:rsid w:val="AFBDC663"/>
    <w:rsid w:val="AFBE4EA6"/>
    <w:rsid w:val="AFBE9BBD"/>
    <w:rsid w:val="AFBEF084"/>
    <w:rsid w:val="AFBF0D8D"/>
    <w:rsid w:val="AFBF19AD"/>
    <w:rsid w:val="AFBF21EA"/>
    <w:rsid w:val="AFBF26AB"/>
    <w:rsid w:val="AFBF3450"/>
    <w:rsid w:val="AFBF7B24"/>
    <w:rsid w:val="AFBF9AB8"/>
    <w:rsid w:val="AFBFDE39"/>
    <w:rsid w:val="AFC98F0D"/>
    <w:rsid w:val="AFCD6E1E"/>
    <w:rsid w:val="AFD122C4"/>
    <w:rsid w:val="AFD3489A"/>
    <w:rsid w:val="AFD3B0CE"/>
    <w:rsid w:val="AFD72D72"/>
    <w:rsid w:val="AFD7F5AB"/>
    <w:rsid w:val="AFD9417D"/>
    <w:rsid w:val="AFDB0F32"/>
    <w:rsid w:val="AFDB1F4B"/>
    <w:rsid w:val="AFDB8618"/>
    <w:rsid w:val="AFDBB234"/>
    <w:rsid w:val="AFDD1131"/>
    <w:rsid w:val="AFDDC9C8"/>
    <w:rsid w:val="AFDECCEC"/>
    <w:rsid w:val="AFDF1265"/>
    <w:rsid w:val="AFDF45D9"/>
    <w:rsid w:val="AFDF7A61"/>
    <w:rsid w:val="AFDF9272"/>
    <w:rsid w:val="AFDFB8FF"/>
    <w:rsid w:val="AFDFBF7D"/>
    <w:rsid w:val="AFDFDC85"/>
    <w:rsid w:val="AFE7EE11"/>
    <w:rsid w:val="AFE81E65"/>
    <w:rsid w:val="AFEB06E9"/>
    <w:rsid w:val="AFEB7612"/>
    <w:rsid w:val="AFEBED98"/>
    <w:rsid w:val="AFEC3FF3"/>
    <w:rsid w:val="AFED0C51"/>
    <w:rsid w:val="AFEDB0CE"/>
    <w:rsid w:val="AFEDE413"/>
    <w:rsid w:val="AFEE83D3"/>
    <w:rsid w:val="AFEEB01A"/>
    <w:rsid w:val="AFEF4DF3"/>
    <w:rsid w:val="AFF3BD86"/>
    <w:rsid w:val="AFF3E315"/>
    <w:rsid w:val="AFF4C54A"/>
    <w:rsid w:val="AFF4CE91"/>
    <w:rsid w:val="AFF5AD03"/>
    <w:rsid w:val="AFF5E302"/>
    <w:rsid w:val="AFF63A64"/>
    <w:rsid w:val="AFF69123"/>
    <w:rsid w:val="AFF6CE4F"/>
    <w:rsid w:val="AFF747FE"/>
    <w:rsid w:val="AFF75FB6"/>
    <w:rsid w:val="AFF75FFC"/>
    <w:rsid w:val="AFF796FC"/>
    <w:rsid w:val="AFF7A487"/>
    <w:rsid w:val="AFF7A95F"/>
    <w:rsid w:val="AFF97253"/>
    <w:rsid w:val="AFFB176B"/>
    <w:rsid w:val="AFFB1D1A"/>
    <w:rsid w:val="AFFB1E1B"/>
    <w:rsid w:val="AFFB37C6"/>
    <w:rsid w:val="AFFB8712"/>
    <w:rsid w:val="AFFB88B3"/>
    <w:rsid w:val="AFFBBE41"/>
    <w:rsid w:val="AFFCD58B"/>
    <w:rsid w:val="AFFD0733"/>
    <w:rsid w:val="AFFD24DB"/>
    <w:rsid w:val="AFFD2850"/>
    <w:rsid w:val="AFFD4231"/>
    <w:rsid w:val="AFFD8D35"/>
    <w:rsid w:val="AFFDAA0E"/>
    <w:rsid w:val="AFFDD3E6"/>
    <w:rsid w:val="AFFE747C"/>
    <w:rsid w:val="AFFF0EC1"/>
    <w:rsid w:val="AFFF2E5C"/>
    <w:rsid w:val="AFFF3279"/>
    <w:rsid w:val="AFFF3391"/>
    <w:rsid w:val="AFFF4408"/>
    <w:rsid w:val="AFFF4D7E"/>
    <w:rsid w:val="AFFF4EE9"/>
    <w:rsid w:val="AFFF71BB"/>
    <w:rsid w:val="AFFF89C0"/>
    <w:rsid w:val="AFFFBA0D"/>
    <w:rsid w:val="AFFFC0AD"/>
    <w:rsid w:val="AFFFCC48"/>
    <w:rsid w:val="AFFFD6A4"/>
    <w:rsid w:val="AFFFFB61"/>
    <w:rsid w:val="B0BA7857"/>
    <w:rsid w:val="B0FD4393"/>
    <w:rsid w:val="B127D027"/>
    <w:rsid w:val="B12EC455"/>
    <w:rsid w:val="B137905C"/>
    <w:rsid w:val="B157287E"/>
    <w:rsid w:val="B16505FE"/>
    <w:rsid w:val="B168EAAB"/>
    <w:rsid w:val="B16F5F39"/>
    <w:rsid w:val="B17B839C"/>
    <w:rsid w:val="B17DFD3D"/>
    <w:rsid w:val="B17FD2D1"/>
    <w:rsid w:val="B18EC441"/>
    <w:rsid w:val="B1A756FB"/>
    <w:rsid w:val="B1BEFBAB"/>
    <w:rsid w:val="B1EE3919"/>
    <w:rsid w:val="B1F5EE5B"/>
    <w:rsid w:val="B1F6F30C"/>
    <w:rsid w:val="B1F73053"/>
    <w:rsid w:val="B1F8E5C0"/>
    <w:rsid w:val="B1F92B8E"/>
    <w:rsid w:val="B1FBB85C"/>
    <w:rsid w:val="B1FBE82C"/>
    <w:rsid w:val="B1FBEA59"/>
    <w:rsid w:val="B1FDD831"/>
    <w:rsid w:val="B1FE5082"/>
    <w:rsid w:val="B1FF9BF4"/>
    <w:rsid w:val="B2133751"/>
    <w:rsid w:val="B24FA682"/>
    <w:rsid w:val="B259398E"/>
    <w:rsid w:val="B27925AD"/>
    <w:rsid w:val="B27C663F"/>
    <w:rsid w:val="B27F3403"/>
    <w:rsid w:val="B2BB409F"/>
    <w:rsid w:val="B2BD4355"/>
    <w:rsid w:val="B2BD9935"/>
    <w:rsid w:val="B2DDDE9F"/>
    <w:rsid w:val="B2DFC64C"/>
    <w:rsid w:val="B2ECDE61"/>
    <w:rsid w:val="B2F3ED7D"/>
    <w:rsid w:val="B2F73FD1"/>
    <w:rsid w:val="B2FE4DC4"/>
    <w:rsid w:val="B2FF4BC9"/>
    <w:rsid w:val="B2FFE4E5"/>
    <w:rsid w:val="B3279582"/>
    <w:rsid w:val="B33F74EA"/>
    <w:rsid w:val="B35A5B24"/>
    <w:rsid w:val="B35DFE49"/>
    <w:rsid w:val="B35EB7C0"/>
    <w:rsid w:val="B37ADD29"/>
    <w:rsid w:val="B37D4A67"/>
    <w:rsid w:val="B3851D03"/>
    <w:rsid w:val="B397032D"/>
    <w:rsid w:val="B39BE02D"/>
    <w:rsid w:val="B39D7FE9"/>
    <w:rsid w:val="B39E3063"/>
    <w:rsid w:val="B3AC4887"/>
    <w:rsid w:val="B3AF9D7D"/>
    <w:rsid w:val="B3B9BDE7"/>
    <w:rsid w:val="B3BDF17E"/>
    <w:rsid w:val="B3BEFACC"/>
    <w:rsid w:val="B3BF342A"/>
    <w:rsid w:val="B3C7FD9A"/>
    <w:rsid w:val="B3D6C1F8"/>
    <w:rsid w:val="B3DA5853"/>
    <w:rsid w:val="B3DB9228"/>
    <w:rsid w:val="B3DE1395"/>
    <w:rsid w:val="B3E56A4F"/>
    <w:rsid w:val="B3E7724B"/>
    <w:rsid w:val="B3E849BF"/>
    <w:rsid w:val="B3EA854D"/>
    <w:rsid w:val="B3EBFF3B"/>
    <w:rsid w:val="B3ED12AF"/>
    <w:rsid w:val="B3ED557D"/>
    <w:rsid w:val="B3ED9484"/>
    <w:rsid w:val="B3EF2649"/>
    <w:rsid w:val="B3F452DB"/>
    <w:rsid w:val="B3F5F2A7"/>
    <w:rsid w:val="B3F77677"/>
    <w:rsid w:val="B3F7A630"/>
    <w:rsid w:val="B3FA43CE"/>
    <w:rsid w:val="B3FB91EE"/>
    <w:rsid w:val="B3FCBD99"/>
    <w:rsid w:val="B3FCD9D2"/>
    <w:rsid w:val="B3FD01FD"/>
    <w:rsid w:val="B3FD6394"/>
    <w:rsid w:val="B3FE50A9"/>
    <w:rsid w:val="B3FED378"/>
    <w:rsid w:val="B3FF1AE5"/>
    <w:rsid w:val="B3FF4971"/>
    <w:rsid w:val="B3FF49D2"/>
    <w:rsid w:val="B3FF5B76"/>
    <w:rsid w:val="B3FFBED9"/>
    <w:rsid w:val="B40A1F72"/>
    <w:rsid w:val="B42DA8CF"/>
    <w:rsid w:val="B4378CD0"/>
    <w:rsid w:val="B45E8750"/>
    <w:rsid w:val="B46E9286"/>
    <w:rsid w:val="B479FB42"/>
    <w:rsid w:val="B47BB097"/>
    <w:rsid w:val="B47BBFEA"/>
    <w:rsid w:val="B47FD176"/>
    <w:rsid w:val="B4A1602E"/>
    <w:rsid w:val="B4AECA64"/>
    <w:rsid w:val="B4FA0582"/>
    <w:rsid w:val="B4FB8F5F"/>
    <w:rsid w:val="B4FD1A22"/>
    <w:rsid w:val="B4FF76AE"/>
    <w:rsid w:val="B4FF8FB8"/>
    <w:rsid w:val="B4FF9733"/>
    <w:rsid w:val="B53F45AA"/>
    <w:rsid w:val="B53FF317"/>
    <w:rsid w:val="B54C2B48"/>
    <w:rsid w:val="B557EC70"/>
    <w:rsid w:val="B56B02BC"/>
    <w:rsid w:val="B56B5AC2"/>
    <w:rsid w:val="B572CE05"/>
    <w:rsid w:val="B5786AFB"/>
    <w:rsid w:val="B57BA9A9"/>
    <w:rsid w:val="B57BC145"/>
    <w:rsid w:val="B57D76DD"/>
    <w:rsid w:val="B57F8817"/>
    <w:rsid w:val="B5A20077"/>
    <w:rsid w:val="B5B71439"/>
    <w:rsid w:val="B5B76D40"/>
    <w:rsid w:val="B5BA1E1F"/>
    <w:rsid w:val="B5BF25B9"/>
    <w:rsid w:val="B5BFC814"/>
    <w:rsid w:val="B5CE3177"/>
    <w:rsid w:val="B5CE7505"/>
    <w:rsid w:val="B5D87C6C"/>
    <w:rsid w:val="B5DB6DC1"/>
    <w:rsid w:val="B5DE12C6"/>
    <w:rsid w:val="B5DFC294"/>
    <w:rsid w:val="B5E4D6A4"/>
    <w:rsid w:val="B5E84EE9"/>
    <w:rsid w:val="B5EA291B"/>
    <w:rsid w:val="B5EDF8A7"/>
    <w:rsid w:val="B5EF109D"/>
    <w:rsid w:val="B5F11020"/>
    <w:rsid w:val="B5F73C2C"/>
    <w:rsid w:val="B5F959C9"/>
    <w:rsid w:val="B5FA12DD"/>
    <w:rsid w:val="B5FBB98C"/>
    <w:rsid w:val="B5FBE9DC"/>
    <w:rsid w:val="B5FC6379"/>
    <w:rsid w:val="B5FCEBAC"/>
    <w:rsid w:val="B5FF2230"/>
    <w:rsid w:val="B5FF2582"/>
    <w:rsid w:val="B5FF3667"/>
    <w:rsid w:val="B5FFAE98"/>
    <w:rsid w:val="B5FFC37E"/>
    <w:rsid w:val="B5FFD908"/>
    <w:rsid w:val="B5FFF0EE"/>
    <w:rsid w:val="B609C27D"/>
    <w:rsid w:val="B61E1AD9"/>
    <w:rsid w:val="B61FC12E"/>
    <w:rsid w:val="B63A3686"/>
    <w:rsid w:val="B6561FC8"/>
    <w:rsid w:val="B65F5EBC"/>
    <w:rsid w:val="B6673018"/>
    <w:rsid w:val="B667A24E"/>
    <w:rsid w:val="B667CD88"/>
    <w:rsid w:val="B66DF918"/>
    <w:rsid w:val="B66F3389"/>
    <w:rsid w:val="B6792799"/>
    <w:rsid w:val="B67AA085"/>
    <w:rsid w:val="B67F4313"/>
    <w:rsid w:val="B67FD56F"/>
    <w:rsid w:val="B68E564C"/>
    <w:rsid w:val="B68FC881"/>
    <w:rsid w:val="B69F2917"/>
    <w:rsid w:val="B6ADDE2E"/>
    <w:rsid w:val="B6AF47C8"/>
    <w:rsid w:val="B6BBAC6F"/>
    <w:rsid w:val="B6BBB829"/>
    <w:rsid w:val="B6BBFA77"/>
    <w:rsid w:val="B6BF08C4"/>
    <w:rsid w:val="B6CFF346"/>
    <w:rsid w:val="B6D72B83"/>
    <w:rsid w:val="B6D7D96D"/>
    <w:rsid w:val="B6DBE3F3"/>
    <w:rsid w:val="B6DD7557"/>
    <w:rsid w:val="B6E3A2DE"/>
    <w:rsid w:val="B6E50710"/>
    <w:rsid w:val="B6E94AB5"/>
    <w:rsid w:val="B6E9586A"/>
    <w:rsid w:val="B6EE7DF2"/>
    <w:rsid w:val="B6EF89DB"/>
    <w:rsid w:val="B6F08B88"/>
    <w:rsid w:val="B6F47363"/>
    <w:rsid w:val="B6F57ACE"/>
    <w:rsid w:val="B6F6C262"/>
    <w:rsid w:val="B6F77A4E"/>
    <w:rsid w:val="B6F7DA82"/>
    <w:rsid w:val="B6F99631"/>
    <w:rsid w:val="B6F9DC65"/>
    <w:rsid w:val="B6FB2528"/>
    <w:rsid w:val="B6FB28C1"/>
    <w:rsid w:val="B6FB48A2"/>
    <w:rsid w:val="B6FD137E"/>
    <w:rsid w:val="B6FDE736"/>
    <w:rsid w:val="B6FE6985"/>
    <w:rsid w:val="B6FE816F"/>
    <w:rsid w:val="B6FEDA01"/>
    <w:rsid w:val="B6FF1A48"/>
    <w:rsid w:val="B6FF34C2"/>
    <w:rsid w:val="B6FF365F"/>
    <w:rsid w:val="B6FF3EC7"/>
    <w:rsid w:val="B6FF722B"/>
    <w:rsid w:val="B6FF802F"/>
    <w:rsid w:val="B6FF85E9"/>
    <w:rsid w:val="B6FF89FE"/>
    <w:rsid w:val="B6FFB659"/>
    <w:rsid w:val="B6FFDC9C"/>
    <w:rsid w:val="B6FFDFD7"/>
    <w:rsid w:val="B70F7257"/>
    <w:rsid w:val="B71ED74B"/>
    <w:rsid w:val="B72DBE31"/>
    <w:rsid w:val="B72F7D0F"/>
    <w:rsid w:val="B72FFD1A"/>
    <w:rsid w:val="B73D0BC5"/>
    <w:rsid w:val="B73E5A65"/>
    <w:rsid w:val="B73F2A52"/>
    <w:rsid w:val="B73F64D4"/>
    <w:rsid w:val="B74D7FC6"/>
    <w:rsid w:val="B7523B27"/>
    <w:rsid w:val="B7556B49"/>
    <w:rsid w:val="B75714FB"/>
    <w:rsid w:val="B757EB95"/>
    <w:rsid w:val="B759FB61"/>
    <w:rsid w:val="B75CFCE3"/>
    <w:rsid w:val="B75D15D2"/>
    <w:rsid w:val="B75F3EC4"/>
    <w:rsid w:val="B75F5376"/>
    <w:rsid w:val="B75F6C79"/>
    <w:rsid w:val="B767442F"/>
    <w:rsid w:val="B767F578"/>
    <w:rsid w:val="B769E589"/>
    <w:rsid w:val="B76DA17F"/>
    <w:rsid w:val="B76DFF4F"/>
    <w:rsid w:val="B76F3FF0"/>
    <w:rsid w:val="B76FA4C5"/>
    <w:rsid w:val="B76FB286"/>
    <w:rsid w:val="B76FB927"/>
    <w:rsid w:val="B76FC8B8"/>
    <w:rsid w:val="B775EE11"/>
    <w:rsid w:val="B7778C2C"/>
    <w:rsid w:val="B777D596"/>
    <w:rsid w:val="B779864F"/>
    <w:rsid w:val="B77A71FD"/>
    <w:rsid w:val="B77BE4FD"/>
    <w:rsid w:val="B77D7BDC"/>
    <w:rsid w:val="B77DF042"/>
    <w:rsid w:val="B77E7F59"/>
    <w:rsid w:val="B77EDDCC"/>
    <w:rsid w:val="B77EFC7A"/>
    <w:rsid w:val="B77F0B7E"/>
    <w:rsid w:val="B78BA2DA"/>
    <w:rsid w:val="B78FB877"/>
    <w:rsid w:val="B792BDA5"/>
    <w:rsid w:val="B7937159"/>
    <w:rsid w:val="B7954E35"/>
    <w:rsid w:val="B7997B4B"/>
    <w:rsid w:val="B79EDC62"/>
    <w:rsid w:val="B79FF6EE"/>
    <w:rsid w:val="B7A4306E"/>
    <w:rsid w:val="B7A70A5E"/>
    <w:rsid w:val="B7A7B9DA"/>
    <w:rsid w:val="B7AB62B2"/>
    <w:rsid w:val="B7AC4162"/>
    <w:rsid w:val="B7AD2341"/>
    <w:rsid w:val="B7AE4195"/>
    <w:rsid w:val="B7AF0316"/>
    <w:rsid w:val="B7AFA6EB"/>
    <w:rsid w:val="B7B11DE5"/>
    <w:rsid w:val="B7B36DE0"/>
    <w:rsid w:val="B7B36FE6"/>
    <w:rsid w:val="B7B5992A"/>
    <w:rsid w:val="B7B7261E"/>
    <w:rsid w:val="B7B735F2"/>
    <w:rsid w:val="B7B93707"/>
    <w:rsid w:val="B7BBA6C0"/>
    <w:rsid w:val="B7BBD2C5"/>
    <w:rsid w:val="B7BC82C2"/>
    <w:rsid w:val="B7BD1CB1"/>
    <w:rsid w:val="B7BEDC43"/>
    <w:rsid w:val="B7BF22A9"/>
    <w:rsid w:val="B7BF3E6E"/>
    <w:rsid w:val="B7BF85D9"/>
    <w:rsid w:val="B7BFBA4F"/>
    <w:rsid w:val="B7BFC0F7"/>
    <w:rsid w:val="B7BFF163"/>
    <w:rsid w:val="B7BFFC24"/>
    <w:rsid w:val="B7C1408B"/>
    <w:rsid w:val="B7C496F1"/>
    <w:rsid w:val="B7C7434A"/>
    <w:rsid w:val="B7C76681"/>
    <w:rsid w:val="B7CE9789"/>
    <w:rsid w:val="B7CEDC13"/>
    <w:rsid w:val="B7CF323E"/>
    <w:rsid w:val="B7D0582C"/>
    <w:rsid w:val="B7D7C2F6"/>
    <w:rsid w:val="B7DA14AA"/>
    <w:rsid w:val="B7DA1A77"/>
    <w:rsid w:val="B7DB2505"/>
    <w:rsid w:val="B7DC985F"/>
    <w:rsid w:val="B7DE97A8"/>
    <w:rsid w:val="B7DEC2EE"/>
    <w:rsid w:val="B7DF0DD3"/>
    <w:rsid w:val="B7DFAC92"/>
    <w:rsid w:val="B7DFCE6E"/>
    <w:rsid w:val="B7DFFB9F"/>
    <w:rsid w:val="B7DFFF2C"/>
    <w:rsid w:val="B7E32791"/>
    <w:rsid w:val="B7E4A4FC"/>
    <w:rsid w:val="B7E5C537"/>
    <w:rsid w:val="B7E60843"/>
    <w:rsid w:val="B7E70949"/>
    <w:rsid w:val="B7E71702"/>
    <w:rsid w:val="B7E7870A"/>
    <w:rsid w:val="B7EAA028"/>
    <w:rsid w:val="B7EB9D05"/>
    <w:rsid w:val="B7ED18CE"/>
    <w:rsid w:val="B7ED6868"/>
    <w:rsid w:val="B7EE2240"/>
    <w:rsid w:val="B7EE3DD2"/>
    <w:rsid w:val="B7EE50EC"/>
    <w:rsid w:val="B7EE8A60"/>
    <w:rsid w:val="B7EF333B"/>
    <w:rsid w:val="B7EF5334"/>
    <w:rsid w:val="B7EF9626"/>
    <w:rsid w:val="B7EF9AEE"/>
    <w:rsid w:val="B7EFB00F"/>
    <w:rsid w:val="B7EFB2C1"/>
    <w:rsid w:val="B7EFE4B6"/>
    <w:rsid w:val="B7F34BBE"/>
    <w:rsid w:val="B7F35164"/>
    <w:rsid w:val="B7F4DBA7"/>
    <w:rsid w:val="B7F4EC92"/>
    <w:rsid w:val="B7F51FEF"/>
    <w:rsid w:val="B7F563A0"/>
    <w:rsid w:val="B7F5FF20"/>
    <w:rsid w:val="B7F630D4"/>
    <w:rsid w:val="B7F7389C"/>
    <w:rsid w:val="B7F75749"/>
    <w:rsid w:val="B7F78A87"/>
    <w:rsid w:val="B7F7950D"/>
    <w:rsid w:val="B7F7C869"/>
    <w:rsid w:val="B7F7D134"/>
    <w:rsid w:val="B7F7D8FC"/>
    <w:rsid w:val="B7F7EB40"/>
    <w:rsid w:val="B7F91A70"/>
    <w:rsid w:val="B7FA2A14"/>
    <w:rsid w:val="B7FB2B38"/>
    <w:rsid w:val="B7FB7B1C"/>
    <w:rsid w:val="B7FB95C8"/>
    <w:rsid w:val="B7FBF2CE"/>
    <w:rsid w:val="B7FCFB4A"/>
    <w:rsid w:val="B7FD1898"/>
    <w:rsid w:val="B7FDA4FC"/>
    <w:rsid w:val="B7FDFB97"/>
    <w:rsid w:val="B7FE3227"/>
    <w:rsid w:val="B7FE58A8"/>
    <w:rsid w:val="B7FEA9EB"/>
    <w:rsid w:val="B7FEC931"/>
    <w:rsid w:val="B7FECD5D"/>
    <w:rsid w:val="B7FED09F"/>
    <w:rsid w:val="B7FED0B7"/>
    <w:rsid w:val="B7FF03DD"/>
    <w:rsid w:val="B7FF2240"/>
    <w:rsid w:val="B7FF3938"/>
    <w:rsid w:val="B7FF55DB"/>
    <w:rsid w:val="B7FF59F8"/>
    <w:rsid w:val="B7FF63A8"/>
    <w:rsid w:val="B7FF6ED2"/>
    <w:rsid w:val="B7FF850F"/>
    <w:rsid w:val="B7FFA9D8"/>
    <w:rsid w:val="B7FFAC40"/>
    <w:rsid w:val="B7FFB336"/>
    <w:rsid w:val="B7FFD10C"/>
    <w:rsid w:val="B7FFD143"/>
    <w:rsid w:val="B7FFFF4B"/>
    <w:rsid w:val="B8746FBC"/>
    <w:rsid w:val="B8BF0016"/>
    <w:rsid w:val="B8BFEAE2"/>
    <w:rsid w:val="B8CDFF89"/>
    <w:rsid w:val="B8D9B38C"/>
    <w:rsid w:val="B8DD0F6C"/>
    <w:rsid w:val="B8F79EB9"/>
    <w:rsid w:val="B8FD7811"/>
    <w:rsid w:val="B93B3A0B"/>
    <w:rsid w:val="B93CD975"/>
    <w:rsid w:val="B93F7F0B"/>
    <w:rsid w:val="B95B43B3"/>
    <w:rsid w:val="B95F18A7"/>
    <w:rsid w:val="B967571A"/>
    <w:rsid w:val="B96E8609"/>
    <w:rsid w:val="B96FA4FC"/>
    <w:rsid w:val="B9775F29"/>
    <w:rsid w:val="B97C78DC"/>
    <w:rsid w:val="B97F44FE"/>
    <w:rsid w:val="B97FD47E"/>
    <w:rsid w:val="B97FD6D6"/>
    <w:rsid w:val="B996EC31"/>
    <w:rsid w:val="B99A4E26"/>
    <w:rsid w:val="B99FD379"/>
    <w:rsid w:val="B9A637E5"/>
    <w:rsid w:val="B9A84476"/>
    <w:rsid w:val="B9BB98DC"/>
    <w:rsid w:val="B9BBC197"/>
    <w:rsid w:val="B9BF975E"/>
    <w:rsid w:val="B9BFC9F0"/>
    <w:rsid w:val="B9C7D4A5"/>
    <w:rsid w:val="B9D365C2"/>
    <w:rsid w:val="B9D47D4A"/>
    <w:rsid w:val="B9D837BA"/>
    <w:rsid w:val="B9DAF637"/>
    <w:rsid w:val="B9DBE3D0"/>
    <w:rsid w:val="B9DD80AC"/>
    <w:rsid w:val="B9DFAF8E"/>
    <w:rsid w:val="B9DFC170"/>
    <w:rsid w:val="B9E775D8"/>
    <w:rsid w:val="B9E9E0F8"/>
    <w:rsid w:val="B9ED0CF9"/>
    <w:rsid w:val="B9EDF4F7"/>
    <w:rsid w:val="B9EE8DD9"/>
    <w:rsid w:val="B9EF536F"/>
    <w:rsid w:val="B9EFFAAD"/>
    <w:rsid w:val="B9F72F51"/>
    <w:rsid w:val="B9F7C38E"/>
    <w:rsid w:val="B9F9DB4D"/>
    <w:rsid w:val="B9FB2DF2"/>
    <w:rsid w:val="B9FB398A"/>
    <w:rsid w:val="B9FBC3BD"/>
    <w:rsid w:val="B9FC0BBD"/>
    <w:rsid w:val="B9FD089D"/>
    <w:rsid w:val="B9FD095D"/>
    <w:rsid w:val="B9FF2E12"/>
    <w:rsid w:val="B9FFD6B7"/>
    <w:rsid w:val="B9FFFA54"/>
    <w:rsid w:val="BA3734FC"/>
    <w:rsid w:val="BA3BD2AE"/>
    <w:rsid w:val="BA4EC40F"/>
    <w:rsid w:val="BA5B3FE4"/>
    <w:rsid w:val="BA5F31A2"/>
    <w:rsid w:val="BA6B3102"/>
    <w:rsid w:val="BA6DFA9A"/>
    <w:rsid w:val="BA730602"/>
    <w:rsid w:val="BA79817A"/>
    <w:rsid w:val="BA7CE0EB"/>
    <w:rsid w:val="BA7DAC40"/>
    <w:rsid w:val="BA7E2B0A"/>
    <w:rsid w:val="BA9FE677"/>
    <w:rsid w:val="BAA023E9"/>
    <w:rsid w:val="BAA3C449"/>
    <w:rsid w:val="BAADEA08"/>
    <w:rsid w:val="BAB64C04"/>
    <w:rsid w:val="BABF0D62"/>
    <w:rsid w:val="BABF44A1"/>
    <w:rsid w:val="BABF766B"/>
    <w:rsid w:val="BABF9B1D"/>
    <w:rsid w:val="BAD76C66"/>
    <w:rsid w:val="BADA5ADE"/>
    <w:rsid w:val="BADBB1CB"/>
    <w:rsid w:val="BADE316F"/>
    <w:rsid w:val="BADF1C09"/>
    <w:rsid w:val="BADF259A"/>
    <w:rsid w:val="BADFD870"/>
    <w:rsid w:val="BAE41EFA"/>
    <w:rsid w:val="BAE50F3E"/>
    <w:rsid w:val="BAE766AC"/>
    <w:rsid w:val="BAE7AC67"/>
    <w:rsid w:val="BAE7C9FB"/>
    <w:rsid w:val="BAEE168D"/>
    <w:rsid w:val="BAEFA934"/>
    <w:rsid w:val="BAF11C3B"/>
    <w:rsid w:val="BAF30EF4"/>
    <w:rsid w:val="BAF5C722"/>
    <w:rsid w:val="BAF77AF5"/>
    <w:rsid w:val="BAF863C7"/>
    <w:rsid w:val="BAFAA823"/>
    <w:rsid w:val="BAFBCE4B"/>
    <w:rsid w:val="BAFDEB9D"/>
    <w:rsid w:val="BAFDECE5"/>
    <w:rsid w:val="BAFE4F46"/>
    <w:rsid w:val="BAFED0E2"/>
    <w:rsid w:val="BAFED462"/>
    <w:rsid w:val="BAFF23BA"/>
    <w:rsid w:val="BAFF28E0"/>
    <w:rsid w:val="BAFF6CC7"/>
    <w:rsid w:val="BAFF832F"/>
    <w:rsid w:val="BB07B078"/>
    <w:rsid w:val="BB0DD5E5"/>
    <w:rsid w:val="BB1B748C"/>
    <w:rsid w:val="BB1BDBF5"/>
    <w:rsid w:val="BB272D30"/>
    <w:rsid w:val="BB2B3EC7"/>
    <w:rsid w:val="BB2B62DD"/>
    <w:rsid w:val="BB3782A7"/>
    <w:rsid w:val="BB3BA6D8"/>
    <w:rsid w:val="BB3BAB7D"/>
    <w:rsid w:val="BB3BF927"/>
    <w:rsid w:val="BB3D019F"/>
    <w:rsid w:val="BB3F9378"/>
    <w:rsid w:val="BB47B02A"/>
    <w:rsid w:val="BB4E7494"/>
    <w:rsid w:val="BB550528"/>
    <w:rsid w:val="BB572DCC"/>
    <w:rsid w:val="BB5A2F32"/>
    <w:rsid w:val="BB5BBF08"/>
    <w:rsid w:val="BB5CFD25"/>
    <w:rsid w:val="BB5D215E"/>
    <w:rsid w:val="BB5D4409"/>
    <w:rsid w:val="BB5EC25A"/>
    <w:rsid w:val="BB5F285F"/>
    <w:rsid w:val="BB61BEBA"/>
    <w:rsid w:val="BB69491B"/>
    <w:rsid w:val="BB6A04C3"/>
    <w:rsid w:val="BB6DC45D"/>
    <w:rsid w:val="BB6F3C73"/>
    <w:rsid w:val="BB73517C"/>
    <w:rsid w:val="BB76AC21"/>
    <w:rsid w:val="BB76E178"/>
    <w:rsid w:val="BB778E36"/>
    <w:rsid w:val="BB79615B"/>
    <w:rsid w:val="BB7A00DD"/>
    <w:rsid w:val="BB7A66D2"/>
    <w:rsid w:val="BB7A85BE"/>
    <w:rsid w:val="BB7A9B25"/>
    <w:rsid w:val="BB7C9410"/>
    <w:rsid w:val="BB7D3B33"/>
    <w:rsid w:val="BB7DC290"/>
    <w:rsid w:val="BB7DFCB8"/>
    <w:rsid w:val="BB7F0C55"/>
    <w:rsid w:val="BB7F106A"/>
    <w:rsid w:val="BB7F151F"/>
    <w:rsid w:val="BB7F2DF7"/>
    <w:rsid w:val="BB7F7432"/>
    <w:rsid w:val="BB7FD5A6"/>
    <w:rsid w:val="BB7FEDDE"/>
    <w:rsid w:val="BB7FEEFB"/>
    <w:rsid w:val="BB874384"/>
    <w:rsid w:val="BB8E7FA3"/>
    <w:rsid w:val="BB8F2EDC"/>
    <w:rsid w:val="BB8F6671"/>
    <w:rsid w:val="BB91AE5A"/>
    <w:rsid w:val="BB9BB143"/>
    <w:rsid w:val="BB9E7530"/>
    <w:rsid w:val="BB9EC770"/>
    <w:rsid w:val="BB9F92FF"/>
    <w:rsid w:val="BBA5BBC5"/>
    <w:rsid w:val="BBA73B66"/>
    <w:rsid w:val="BBA78E79"/>
    <w:rsid w:val="BBA7ED3E"/>
    <w:rsid w:val="BBAAA6F3"/>
    <w:rsid w:val="BBAACDC6"/>
    <w:rsid w:val="BBABEC58"/>
    <w:rsid w:val="BBAE2990"/>
    <w:rsid w:val="BBAFF920"/>
    <w:rsid w:val="BBB26BB6"/>
    <w:rsid w:val="BBB4C47C"/>
    <w:rsid w:val="BBB5A60D"/>
    <w:rsid w:val="BBB759EC"/>
    <w:rsid w:val="BBB7DF3F"/>
    <w:rsid w:val="BBBD1D0E"/>
    <w:rsid w:val="BBBD81FB"/>
    <w:rsid w:val="BBBDA71A"/>
    <w:rsid w:val="BBBDB12B"/>
    <w:rsid w:val="BBBE2825"/>
    <w:rsid w:val="BBBF15AF"/>
    <w:rsid w:val="BBBF55A4"/>
    <w:rsid w:val="BBBF8EBB"/>
    <w:rsid w:val="BBBF98EC"/>
    <w:rsid w:val="BBC06AE8"/>
    <w:rsid w:val="BBCAB365"/>
    <w:rsid w:val="BBCB8EAB"/>
    <w:rsid w:val="BBCF8314"/>
    <w:rsid w:val="BBCF893B"/>
    <w:rsid w:val="BBCF8B23"/>
    <w:rsid w:val="BBCFC50C"/>
    <w:rsid w:val="BBD2DF3F"/>
    <w:rsid w:val="BBD532EE"/>
    <w:rsid w:val="BBD8A773"/>
    <w:rsid w:val="BBD97F07"/>
    <w:rsid w:val="BBDAFD54"/>
    <w:rsid w:val="BBDC1C2C"/>
    <w:rsid w:val="BBDD8BCA"/>
    <w:rsid w:val="BBDDCFF4"/>
    <w:rsid w:val="BBDDD65E"/>
    <w:rsid w:val="BBDE2974"/>
    <w:rsid w:val="BBDE59C9"/>
    <w:rsid w:val="BBDE64B5"/>
    <w:rsid w:val="BBDE7077"/>
    <w:rsid w:val="BBDF04AF"/>
    <w:rsid w:val="BBDF4346"/>
    <w:rsid w:val="BBDF45E8"/>
    <w:rsid w:val="BBDF6636"/>
    <w:rsid w:val="BBDF8DD5"/>
    <w:rsid w:val="BBDFA855"/>
    <w:rsid w:val="BBE537F5"/>
    <w:rsid w:val="BBE73A39"/>
    <w:rsid w:val="BBE77B40"/>
    <w:rsid w:val="BBE7AD68"/>
    <w:rsid w:val="BBE7D5CD"/>
    <w:rsid w:val="BBEA8905"/>
    <w:rsid w:val="BBEBBC9C"/>
    <w:rsid w:val="BBEE1334"/>
    <w:rsid w:val="BBEE9306"/>
    <w:rsid w:val="BBEF6314"/>
    <w:rsid w:val="BBEFB655"/>
    <w:rsid w:val="BBEFB799"/>
    <w:rsid w:val="BBEFBAEB"/>
    <w:rsid w:val="BBF3276E"/>
    <w:rsid w:val="BBF41EDA"/>
    <w:rsid w:val="BBF65520"/>
    <w:rsid w:val="BBF67BE7"/>
    <w:rsid w:val="BBF680A8"/>
    <w:rsid w:val="BBF6DDA5"/>
    <w:rsid w:val="BBF6F985"/>
    <w:rsid w:val="BBF769FE"/>
    <w:rsid w:val="BBF76A19"/>
    <w:rsid w:val="BBF7C6F3"/>
    <w:rsid w:val="BBF7CB89"/>
    <w:rsid w:val="BBF7F0C3"/>
    <w:rsid w:val="BBF9912B"/>
    <w:rsid w:val="BBFA0CF5"/>
    <w:rsid w:val="BBFA676B"/>
    <w:rsid w:val="BBFC0F97"/>
    <w:rsid w:val="BBFC8F5F"/>
    <w:rsid w:val="BBFD0FC2"/>
    <w:rsid w:val="BBFD1290"/>
    <w:rsid w:val="BBFD1A49"/>
    <w:rsid w:val="BBFD60A8"/>
    <w:rsid w:val="BBFD8F86"/>
    <w:rsid w:val="BBFDDB26"/>
    <w:rsid w:val="BBFDE7A7"/>
    <w:rsid w:val="BBFDE8FA"/>
    <w:rsid w:val="BBFDEB3C"/>
    <w:rsid w:val="BBFE2339"/>
    <w:rsid w:val="BBFE62F4"/>
    <w:rsid w:val="BBFE88BA"/>
    <w:rsid w:val="BBFEC983"/>
    <w:rsid w:val="BBFEEBB4"/>
    <w:rsid w:val="BBFF0041"/>
    <w:rsid w:val="BBFF34B2"/>
    <w:rsid w:val="BBFF4965"/>
    <w:rsid w:val="BBFF49EA"/>
    <w:rsid w:val="BBFF7230"/>
    <w:rsid w:val="BBFF8614"/>
    <w:rsid w:val="BBFF87C9"/>
    <w:rsid w:val="BBFF91A0"/>
    <w:rsid w:val="BBFF9ACB"/>
    <w:rsid w:val="BBFF9C74"/>
    <w:rsid w:val="BBFFA9EB"/>
    <w:rsid w:val="BBFFBE7B"/>
    <w:rsid w:val="BBFFE1CE"/>
    <w:rsid w:val="BBFFFA7F"/>
    <w:rsid w:val="BC1FF036"/>
    <w:rsid w:val="BC4C733D"/>
    <w:rsid w:val="BC4FB44B"/>
    <w:rsid w:val="BC4FCB66"/>
    <w:rsid w:val="BC5B8783"/>
    <w:rsid w:val="BC67B3C2"/>
    <w:rsid w:val="BC680FCE"/>
    <w:rsid w:val="BC6EFF5F"/>
    <w:rsid w:val="BC6F44FA"/>
    <w:rsid w:val="BC6F8539"/>
    <w:rsid w:val="BC7A7C0B"/>
    <w:rsid w:val="BC7D4DD4"/>
    <w:rsid w:val="BC7EB9CE"/>
    <w:rsid w:val="BC7F5954"/>
    <w:rsid w:val="BC7FC0F7"/>
    <w:rsid w:val="BC9375A1"/>
    <w:rsid w:val="BC9F2659"/>
    <w:rsid w:val="BC9FCA97"/>
    <w:rsid w:val="BCAFFF43"/>
    <w:rsid w:val="BCB510F2"/>
    <w:rsid w:val="BCB787C9"/>
    <w:rsid w:val="BCBB6ACC"/>
    <w:rsid w:val="BCBB7341"/>
    <w:rsid w:val="BCBD49CB"/>
    <w:rsid w:val="BCBEAE98"/>
    <w:rsid w:val="BCBF4A9D"/>
    <w:rsid w:val="BCBF6130"/>
    <w:rsid w:val="BCC51909"/>
    <w:rsid w:val="BCCF45BA"/>
    <w:rsid w:val="BCCF58FA"/>
    <w:rsid w:val="BCD921B4"/>
    <w:rsid w:val="BCDE9058"/>
    <w:rsid w:val="BCE34D25"/>
    <w:rsid w:val="BCED794D"/>
    <w:rsid w:val="BCEDC439"/>
    <w:rsid w:val="BCEFE350"/>
    <w:rsid w:val="BCF20161"/>
    <w:rsid w:val="BCF2221D"/>
    <w:rsid w:val="BCF37912"/>
    <w:rsid w:val="BCF57FE9"/>
    <w:rsid w:val="BCF6332C"/>
    <w:rsid w:val="BCF70B2C"/>
    <w:rsid w:val="BCF7523F"/>
    <w:rsid w:val="BCF7A11A"/>
    <w:rsid w:val="BCF93DD9"/>
    <w:rsid w:val="BCFA7F5C"/>
    <w:rsid w:val="BCFAA9EB"/>
    <w:rsid w:val="BCFB1023"/>
    <w:rsid w:val="BCFBDBCD"/>
    <w:rsid w:val="BCFBE5B0"/>
    <w:rsid w:val="BCFBEF3D"/>
    <w:rsid w:val="BCFCED2B"/>
    <w:rsid w:val="BCFE1D97"/>
    <w:rsid w:val="BCFEA948"/>
    <w:rsid w:val="BCFF096C"/>
    <w:rsid w:val="BCFF1B61"/>
    <w:rsid w:val="BCFF5881"/>
    <w:rsid w:val="BCFF7543"/>
    <w:rsid w:val="BCFFCF5F"/>
    <w:rsid w:val="BCFFF1EF"/>
    <w:rsid w:val="BD1BB2AA"/>
    <w:rsid w:val="BD1F13C7"/>
    <w:rsid w:val="BD1FF943"/>
    <w:rsid w:val="BD29ABA8"/>
    <w:rsid w:val="BD33E1F9"/>
    <w:rsid w:val="BD399E1D"/>
    <w:rsid w:val="BD3C701A"/>
    <w:rsid w:val="BD3D040F"/>
    <w:rsid w:val="BD3F7A94"/>
    <w:rsid w:val="BD4963FA"/>
    <w:rsid w:val="BD4F3493"/>
    <w:rsid w:val="BD51198A"/>
    <w:rsid w:val="BD578845"/>
    <w:rsid w:val="BD5A1C82"/>
    <w:rsid w:val="BD5D0D08"/>
    <w:rsid w:val="BD5EBC88"/>
    <w:rsid w:val="BD5F1406"/>
    <w:rsid w:val="BD5F8E37"/>
    <w:rsid w:val="BD66E935"/>
    <w:rsid w:val="BD6B9877"/>
    <w:rsid w:val="BD6D23E9"/>
    <w:rsid w:val="BD6F630C"/>
    <w:rsid w:val="BD72E809"/>
    <w:rsid w:val="BD73E6A2"/>
    <w:rsid w:val="BD74A0CC"/>
    <w:rsid w:val="BD74CE01"/>
    <w:rsid w:val="BD751BA7"/>
    <w:rsid w:val="BD76291E"/>
    <w:rsid w:val="BD77A33B"/>
    <w:rsid w:val="BD77C8B4"/>
    <w:rsid w:val="BD7AA71D"/>
    <w:rsid w:val="BD7AEEB0"/>
    <w:rsid w:val="BD7CEEDC"/>
    <w:rsid w:val="BD7D5B6E"/>
    <w:rsid w:val="BD7DC357"/>
    <w:rsid w:val="BD7E0EC1"/>
    <w:rsid w:val="BD7E806E"/>
    <w:rsid w:val="BD7F1F92"/>
    <w:rsid w:val="BD7F209B"/>
    <w:rsid w:val="BD7F212F"/>
    <w:rsid w:val="BD7F5C39"/>
    <w:rsid w:val="BD7F6C7D"/>
    <w:rsid w:val="BD7F9563"/>
    <w:rsid w:val="BD7FDDA6"/>
    <w:rsid w:val="BD86D96D"/>
    <w:rsid w:val="BD89C8D3"/>
    <w:rsid w:val="BD97C3E7"/>
    <w:rsid w:val="BD98145F"/>
    <w:rsid w:val="BD9A42B2"/>
    <w:rsid w:val="BD9B07EE"/>
    <w:rsid w:val="BD9B2EFC"/>
    <w:rsid w:val="BD9CD14F"/>
    <w:rsid w:val="BD9CFAB9"/>
    <w:rsid w:val="BD9F229D"/>
    <w:rsid w:val="BD9FE403"/>
    <w:rsid w:val="BDA4236C"/>
    <w:rsid w:val="BDA7CDED"/>
    <w:rsid w:val="BDA7FB8B"/>
    <w:rsid w:val="BDA94EDD"/>
    <w:rsid w:val="BDADAF50"/>
    <w:rsid w:val="BDAF08B4"/>
    <w:rsid w:val="BDAF2794"/>
    <w:rsid w:val="BDAFC68A"/>
    <w:rsid w:val="BDAFD711"/>
    <w:rsid w:val="BDB377A0"/>
    <w:rsid w:val="BDB759EC"/>
    <w:rsid w:val="BDB7F07D"/>
    <w:rsid w:val="BDBBF7DC"/>
    <w:rsid w:val="BDBD58FE"/>
    <w:rsid w:val="BDBD5D88"/>
    <w:rsid w:val="BDBDF29F"/>
    <w:rsid w:val="BDBF5677"/>
    <w:rsid w:val="BDBF6627"/>
    <w:rsid w:val="BDBF74BE"/>
    <w:rsid w:val="BDBF76E8"/>
    <w:rsid w:val="BDBF9EAA"/>
    <w:rsid w:val="BDBFCE5E"/>
    <w:rsid w:val="BDCB0612"/>
    <w:rsid w:val="BDCB1C47"/>
    <w:rsid w:val="BDCBB443"/>
    <w:rsid w:val="BDCDF023"/>
    <w:rsid w:val="BDCE3DE5"/>
    <w:rsid w:val="BDCFE3FF"/>
    <w:rsid w:val="BDD2B137"/>
    <w:rsid w:val="BDD50B57"/>
    <w:rsid w:val="BDD92466"/>
    <w:rsid w:val="BDD996C2"/>
    <w:rsid w:val="BDDA25EF"/>
    <w:rsid w:val="BDDB2FB7"/>
    <w:rsid w:val="BDDBD34A"/>
    <w:rsid w:val="BDDC045A"/>
    <w:rsid w:val="BDDD3CD4"/>
    <w:rsid w:val="BDDD42A9"/>
    <w:rsid w:val="BDDDA112"/>
    <w:rsid w:val="BDDDF1FB"/>
    <w:rsid w:val="BDDEE3C9"/>
    <w:rsid w:val="BDDF2C97"/>
    <w:rsid w:val="BDDF2D0C"/>
    <w:rsid w:val="BDDFC7CA"/>
    <w:rsid w:val="BDDFEF22"/>
    <w:rsid w:val="BDE062ED"/>
    <w:rsid w:val="BDE6F216"/>
    <w:rsid w:val="BDE716DF"/>
    <w:rsid w:val="BDE7834B"/>
    <w:rsid w:val="BDE7B479"/>
    <w:rsid w:val="BDEB70D1"/>
    <w:rsid w:val="BDED626C"/>
    <w:rsid w:val="BDED744E"/>
    <w:rsid w:val="BDEDCB24"/>
    <w:rsid w:val="BDEF1486"/>
    <w:rsid w:val="BDEF4428"/>
    <w:rsid w:val="BDEF5FEC"/>
    <w:rsid w:val="BDEF6694"/>
    <w:rsid w:val="BDEF685D"/>
    <w:rsid w:val="BDEFDFDB"/>
    <w:rsid w:val="BDEFF362"/>
    <w:rsid w:val="BDF3CCCD"/>
    <w:rsid w:val="BDF49524"/>
    <w:rsid w:val="BDF5146F"/>
    <w:rsid w:val="BDF65524"/>
    <w:rsid w:val="BDF696FC"/>
    <w:rsid w:val="BDF6F2D5"/>
    <w:rsid w:val="BDF7838D"/>
    <w:rsid w:val="BDF78C3C"/>
    <w:rsid w:val="BDF7958A"/>
    <w:rsid w:val="BDF7C598"/>
    <w:rsid w:val="BDF7E266"/>
    <w:rsid w:val="BDF7E686"/>
    <w:rsid w:val="BDF7F5E1"/>
    <w:rsid w:val="BDF7FE1B"/>
    <w:rsid w:val="BDF9B3CE"/>
    <w:rsid w:val="BDFA3E08"/>
    <w:rsid w:val="BDFAAB3A"/>
    <w:rsid w:val="BDFADE36"/>
    <w:rsid w:val="BDFB8C95"/>
    <w:rsid w:val="BDFB95DC"/>
    <w:rsid w:val="BDFC0E1D"/>
    <w:rsid w:val="BDFC203D"/>
    <w:rsid w:val="BDFC2F6D"/>
    <w:rsid w:val="BDFDB2C9"/>
    <w:rsid w:val="BDFDF6D7"/>
    <w:rsid w:val="BDFE2DB8"/>
    <w:rsid w:val="BDFE5F58"/>
    <w:rsid w:val="BDFE86EF"/>
    <w:rsid w:val="BDFEAC8E"/>
    <w:rsid w:val="BDFEE367"/>
    <w:rsid w:val="BDFEEE8E"/>
    <w:rsid w:val="BDFF01D6"/>
    <w:rsid w:val="BDFF0A6E"/>
    <w:rsid w:val="BDFF2728"/>
    <w:rsid w:val="BDFF27F6"/>
    <w:rsid w:val="BDFF3D2E"/>
    <w:rsid w:val="BDFF4C88"/>
    <w:rsid w:val="BDFF86CB"/>
    <w:rsid w:val="BDFFBB06"/>
    <w:rsid w:val="BDFFC2BB"/>
    <w:rsid w:val="BDFFDA5B"/>
    <w:rsid w:val="BDFFF4C9"/>
    <w:rsid w:val="BE1F01CF"/>
    <w:rsid w:val="BE1F5FD1"/>
    <w:rsid w:val="BE2B7B73"/>
    <w:rsid w:val="BE353702"/>
    <w:rsid w:val="BE3B71A3"/>
    <w:rsid w:val="BE3F0E6B"/>
    <w:rsid w:val="BE3FD03E"/>
    <w:rsid w:val="BE5180B4"/>
    <w:rsid w:val="BE53145B"/>
    <w:rsid w:val="BE538186"/>
    <w:rsid w:val="BE5F27CB"/>
    <w:rsid w:val="BE5F31F4"/>
    <w:rsid w:val="BE5F6C99"/>
    <w:rsid w:val="BE5FD7EB"/>
    <w:rsid w:val="BE5FF773"/>
    <w:rsid w:val="BE6702D8"/>
    <w:rsid w:val="BE672969"/>
    <w:rsid w:val="BE6B8A3D"/>
    <w:rsid w:val="BE6D1C11"/>
    <w:rsid w:val="BE6D3F58"/>
    <w:rsid w:val="BE6E583B"/>
    <w:rsid w:val="BE7056C5"/>
    <w:rsid w:val="BE73C9EC"/>
    <w:rsid w:val="BE75F918"/>
    <w:rsid w:val="BE7B5E14"/>
    <w:rsid w:val="BE7D5BA8"/>
    <w:rsid w:val="BE7D87D5"/>
    <w:rsid w:val="BE7ECD1B"/>
    <w:rsid w:val="BE7F292A"/>
    <w:rsid w:val="BE7FC778"/>
    <w:rsid w:val="BE8F1739"/>
    <w:rsid w:val="BE976199"/>
    <w:rsid w:val="BE9B2AB0"/>
    <w:rsid w:val="BE9F4D8A"/>
    <w:rsid w:val="BEA4B607"/>
    <w:rsid w:val="BEA59123"/>
    <w:rsid w:val="BEA73996"/>
    <w:rsid w:val="BEAF4C79"/>
    <w:rsid w:val="BEAF924F"/>
    <w:rsid w:val="BEAFD398"/>
    <w:rsid w:val="BEB22FCB"/>
    <w:rsid w:val="BEB304BB"/>
    <w:rsid w:val="BEB6293A"/>
    <w:rsid w:val="BEB7ECC9"/>
    <w:rsid w:val="BEBB8549"/>
    <w:rsid w:val="BEBD4C75"/>
    <w:rsid w:val="BEBEFB1F"/>
    <w:rsid w:val="BEBF34CA"/>
    <w:rsid w:val="BEBF394F"/>
    <w:rsid w:val="BEBF6310"/>
    <w:rsid w:val="BEBFA81B"/>
    <w:rsid w:val="BEBFDA09"/>
    <w:rsid w:val="BEC280AC"/>
    <w:rsid w:val="BEC79437"/>
    <w:rsid w:val="BEC8FF4F"/>
    <w:rsid w:val="BECD9F8C"/>
    <w:rsid w:val="BECDEA08"/>
    <w:rsid w:val="BECE681A"/>
    <w:rsid w:val="BECE72DF"/>
    <w:rsid w:val="BECE8F19"/>
    <w:rsid w:val="BECF4CEA"/>
    <w:rsid w:val="BECF4F00"/>
    <w:rsid w:val="BECF9B0E"/>
    <w:rsid w:val="BED3E745"/>
    <w:rsid w:val="BED6B651"/>
    <w:rsid w:val="BED794FE"/>
    <w:rsid w:val="BED7AA49"/>
    <w:rsid w:val="BED91A03"/>
    <w:rsid w:val="BEDA541A"/>
    <w:rsid w:val="BEDB3ECF"/>
    <w:rsid w:val="BEDC3BBF"/>
    <w:rsid w:val="BEDE1731"/>
    <w:rsid w:val="BEDF3D69"/>
    <w:rsid w:val="BEDFBF71"/>
    <w:rsid w:val="BEDFC2FA"/>
    <w:rsid w:val="BEE123F8"/>
    <w:rsid w:val="BEE31AB5"/>
    <w:rsid w:val="BEE7BE73"/>
    <w:rsid w:val="BEEB215E"/>
    <w:rsid w:val="BEEB7209"/>
    <w:rsid w:val="BEEB9CAF"/>
    <w:rsid w:val="BEED3099"/>
    <w:rsid w:val="BEED6627"/>
    <w:rsid w:val="BEEDC9F4"/>
    <w:rsid w:val="BEEDFF37"/>
    <w:rsid w:val="BEEE4241"/>
    <w:rsid w:val="BEEED5AE"/>
    <w:rsid w:val="BEEF2452"/>
    <w:rsid w:val="BEEF6176"/>
    <w:rsid w:val="BEEF69D6"/>
    <w:rsid w:val="BEEF8419"/>
    <w:rsid w:val="BEEF9050"/>
    <w:rsid w:val="BEEFA93C"/>
    <w:rsid w:val="BEEFC27D"/>
    <w:rsid w:val="BEF08B98"/>
    <w:rsid w:val="BEF30CF5"/>
    <w:rsid w:val="BEF3FEFD"/>
    <w:rsid w:val="BEF571A3"/>
    <w:rsid w:val="BEF5B4BC"/>
    <w:rsid w:val="BEF5BDB1"/>
    <w:rsid w:val="BEF629E5"/>
    <w:rsid w:val="BEF66C56"/>
    <w:rsid w:val="BEF68CE3"/>
    <w:rsid w:val="BEF6A1D5"/>
    <w:rsid w:val="BEF7145C"/>
    <w:rsid w:val="BEF75082"/>
    <w:rsid w:val="BEF7C51F"/>
    <w:rsid w:val="BEF7D608"/>
    <w:rsid w:val="BEF88D22"/>
    <w:rsid w:val="BEF9C8A4"/>
    <w:rsid w:val="BEF9EB85"/>
    <w:rsid w:val="BEFAA8DA"/>
    <w:rsid w:val="BEFAC88D"/>
    <w:rsid w:val="BEFB7F3A"/>
    <w:rsid w:val="BEFBBEE0"/>
    <w:rsid w:val="BEFBC34C"/>
    <w:rsid w:val="BEFC400F"/>
    <w:rsid w:val="BEFD368A"/>
    <w:rsid w:val="BEFD4F4A"/>
    <w:rsid w:val="BEFD65A3"/>
    <w:rsid w:val="BEFE3533"/>
    <w:rsid w:val="BEFE4DB9"/>
    <w:rsid w:val="BEFE8D8F"/>
    <w:rsid w:val="BEFEA261"/>
    <w:rsid w:val="BEFEB64A"/>
    <w:rsid w:val="BEFECC7F"/>
    <w:rsid w:val="BEFED7A9"/>
    <w:rsid w:val="BEFF06B2"/>
    <w:rsid w:val="BEFF2F70"/>
    <w:rsid w:val="BEFF3CBD"/>
    <w:rsid w:val="BEFF4374"/>
    <w:rsid w:val="BEFF560A"/>
    <w:rsid w:val="BEFF69B4"/>
    <w:rsid w:val="BEFF6D4C"/>
    <w:rsid w:val="BEFF8091"/>
    <w:rsid w:val="BEFFB08B"/>
    <w:rsid w:val="BEFFD097"/>
    <w:rsid w:val="BEFFD114"/>
    <w:rsid w:val="BEFFD3FD"/>
    <w:rsid w:val="BEFFD5C9"/>
    <w:rsid w:val="BEFFE508"/>
    <w:rsid w:val="BEFFEEA9"/>
    <w:rsid w:val="BEFFF82E"/>
    <w:rsid w:val="BF0BEE82"/>
    <w:rsid w:val="BF1AAA12"/>
    <w:rsid w:val="BF239368"/>
    <w:rsid w:val="BF23B9FD"/>
    <w:rsid w:val="BF273B47"/>
    <w:rsid w:val="BF2B6BF5"/>
    <w:rsid w:val="BF2D615B"/>
    <w:rsid w:val="BF2DD26C"/>
    <w:rsid w:val="BF2F66F6"/>
    <w:rsid w:val="BF2F7553"/>
    <w:rsid w:val="BF2FFA3C"/>
    <w:rsid w:val="BF34FC72"/>
    <w:rsid w:val="BF35F9FE"/>
    <w:rsid w:val="BF36DEFC"/>
    <w:rsid w:val="BF371947"/>
    <w:rsid w:val="BF3BBE1E"/>
    <w:rsid w:val="BF3D1023"/>
    <w:rsid w:val="BF3D1E1F"/>
    <w:rsid w:val="BF3D5009"/>
    <w:rsid w:val="BF3D8173"/>
    <w:rsid w:val="BF3E23E5"/>
    <w:rsid w:val="BF3E62BE"/>
    <w:rsid w:val="BF3F53E4"/>
    <w:rsid w:val="BF3F80B0"/>
    <w:rsid w:val="BF3FC3F7"/>
    <w:rsid w:val="BF4D840A"/>
    <w:rsid w:val="BF4DB596"/>
    <w:rsid w:val="BF4DFA2D"/>
    <w:rsid w:val="BF4ED2F0"/>
    <w:rsid w:val="BF4F227A"/>
    <w:rsid w:val="BF528217"/>
    <w:rsid w:val="BF53FE90"/>
    <w:rsid w:val="BF57777D"/>
    <w:rsid w:val="BF5A3891"/>
    <w:rsid w:val="BF5B3280"/>
    <w:rsid w:val="BF5BDAA9"/>
    <w:rsid w:val="BF5C3A80"/>
    <w:rsid w:val="BF5D6D9E"/>
    <w:rsid w:val="BF5DE60A"/>
    <w:rsid w:val="BF5E86C0"/>
    <w:rsid w:val="BF5E8AC1"/>
    <w:rsid w:val="BF5EF2CE"/>
    <w:rsid w:val="BF5EF702"/>
    <w:rsid w:val="BF5F2D53"/>
    <w:rsid w:val="BF5F6F2C"/>
    <w:rsid w:val="BF5F71C2"/>
    <w:rsid w:val="BF5FA725"/>
    <w:rsid w:val="BF5FEBFE"/>
    <w:rsid w:val="BF5FF901"/>
    <w:rsid w:val="BF5FFB27"/>
    <w:rsid w:val="BF616698"/>
    <w:rsid w:val="BF661517"/>
    <w:rsid w:val="BF674DC4"/>
    <w:rsid w:val="BF675B3B"/>
    <w:rsid w:val="BF677F35"/>
    <w:rsid w:val="BF679A08"/>
    <w:rsid w:val="BF6A920D"/>
    <w:rsid w:val="BF6AF97A"/>
    <w:rsid w:val="BF6B385A"/>
    <w:rsid w:val="BF6CA898"/>
    <w:rsid w:val="BF6F33A9"/>
    <w:rsid w:val="BF6F4428"/>
    <w:rsid w:val="BF6F494E"/>
    <w:rsid w:val="BF6FBACB"/>
    <w:rsid w:val="BF6FFE71"/>
    <w:rsid w:val="BF719049"/>
    <w:rsid w:val="BF72B988"/>
    <w:rsid w:val="BF73C8A8"/>
    <w:rsid w:val="BF73FA5F"/>
    <w:rsid w:val="BF74FC14"/>
    <w:rsid w:val="BF753A1A"/>
    <w:rsid w:val="BF75A536"/>
    <w:rsid w:val="BF770295"/>
    <w:rsid w:val="BF7716C8"/>
    <w:rsid w:val="BF777D79"/>
    <w:rsid w:val="BF77A343"/>
    <w:rsid w:val="BF77B074"/>
    <w:rsid w:val="BF77BA7A"/>
    <w:rsid w:val="BF77E801"/>
    <w:rsid w:val="BF77EC8B"/>
    <w:rsid w:val="BF77EFC1"/>
    <w:rsid w:val="BF7AB5B9"/>
    <w:rsid w:val="BF7AB80E"/>
    <w:rsid w:val="BF7AD545"/>
    <w:rsid w:val="BF7B21A8"/>
    <w:rsid w:val="BF7B2FE6"/>
    <w:rsid w:val="BF7B6C01"/>
    <w:rsid w:val="BF7B7279"/>
    <w:rsid w:val="BF7B7828"/>
    <w:rsid w:val="BF7B90D1"/>
    <w:rsid w:val="BF7C523F"/>
    <w:rsid w:val="BF7CBD72"/>
    <w:rsid w:val="BF7CC940"/>
    <w:rsid w:val="BF7D30FF"/>
    <w:rsid w:val="BF7D45C5"/>
    <w:rsid w:val="BF7DACBC"/>
    <w:rsid w:val="BF7E1F73"/>
    <w:rsid w:val="BF7E9A2B"/>
    <w:rsid w:val="BF7EE289"/>
    <w:rsid w:val="BF7EEAE6"/>
    <w:rsid w:val="BF7F1F57"/>
    <w:rsid w:val="BF7F2F74"/>
    <w:rsid w:val="BF7F37D1"/>
    <w:rsid w:val="BF7F3AC9"/>
    <w:rsid w:val="BF7F4B48"/>
    <w:rsid w:val="BF7F4BE1"/>
    <w:rsid w:val="BF7F4CF5"/>
    <w:rsid w:val="BF7F4E16"/>
    <w:rsid w:val="BF7F5F7F"/>
    <w:rsid w:val="BF7F624C"/>
    <w:rsid w:val="BF7F64D4"/>
    <w:rsid w:val="BF7F76F4"/>
    <w:rsid w:val="BF7F7FF4"/>
    <w:rsid w:val="BF7F834E"/>
    <w:rsid w:val="BF7F8419"/>
    <w:rsid w:val="BF7F9EE8"/>
    <w:rsid w:val="BF7FA3E7"/>
    <w:rsid w:val="BF7FC69A"/>
    <w:rsid w:val="BF7FE272"/>
    <w:rsid w:val="BF7FE30A"/>
    <w:rsid w:val="BF7FEE7A"/>
    <w:rsid w:val="BF870945"/>
    <w:rsid w:val="BF87CAE9"/>
    <w:rsid w:val="BF93032D"/>
    <w:rsid w:val="BF93C193"/>
    <w:rsid w:val="BF93E70F"/>
    <w:rsid w:val="BF95CD2A"/>
    <w:rsid w:val="BF9716F3"/>
    <w:rsid w:val="BF97999F"/>
    <w:rsid w:val="BF98D6F2"/>
    <w:rsid w:val="BF99E4A3"/>
    <w:rsid w:val="BF9B0045"/>
    <w:rsid w:val="BF9B2FD2"/>
    <w:rsid w:val="BF9B7B63"/>
    <w:rsid w:val="BF9BB6DE"/>
    <w:rsid w:val="BF9D0A2F"/>
    <w:rsid w:val="BF9D91BB"/>
    <w:rsid w:val="BF9ED4A1"/>
    <w:rsid w:val="BF9ED984"/>
    <w:rsid w:val="BF9EEC9B"/>
    <w:rsid w:val="BF9F0DFE"/>
    <w:rsid w:val="BF9F1CBC"/>
    <w:rsid w:val="BF9F2B7B"/>
    <w:rsid w:val="BF9F7358"/>
    <w:rsid w:val="BF9F7B21"/>
    <w:rsid w:val="BF9FC4C6"/>
    <w:rsid w:val="BF9FCB89"/>
    <w:rsid w:val="BF9FD4D0"/>
    <w:rsid w:val="BFA39635"/>
    <w:rsid w:val="BFA3AF4C"/>
    <w:rsid w:val="BFA50205"/>
    <w:rsid w:val="BFA894CF"/>
    <w:rsid w:val="BFA9E6E8"/>
    <w:rsid w:val="BFAABA5B"/>
    <w:rsid w:val="BFAB82A6"/>
    <w:rsid w:val="BFABC59C"/>
    <w:rsid w:val="BFAD422D"/>
    <w:rsid w:val="BFADA259"/>
    <w:rsid w:val="BFAE28F8"/>
    <w:rsid w:val="BFAE5A17"/>
    <w:rsid w:val="BFAE9307"/>
    <w:rsid w:val="BFAEDA67"/>
    <w:rsid w:val="BFAEE0CC"/>
    <w:rsid w:val="BFAF3672"/>
    <w:rsid w:val="BFB1290B"/>
    <w:rsid w:val="BFB30582"/>
    <w:rsid w:val="BFB34994"/>
    <w:rsid w:val="BFB46570"/>
    <w:rsid w:val="BFB4A662"/>
    <w:rsid w:val="BFB542BD"/>
    <w:rsid w:val="BFB55135"/>
    <w:rsid w:val="BFB56065"/>
    <w:rsid w:val="BFB67557"/>
    <w:rsid w:val="BFB714D8"/>
    <w:rsid w:val="BFB7217D"/>
    <w:rsid w:val="BFB72F9F"/>
    <w:rsid w:val="BFB75EF3"/>
    <w:rsid w:val="BFB768D5"/>
    <w:rsid w:val="BFB7CF35"/>
    <w:rsid w:val="BFB7FDB2"/>
    <w:rsid w:val="BFB8EE6B"/>
    <w:rsid w:val="BFB92CA7"/>
    <w:rsid w:val="BFB9932E"/>
    <w:rsid w:val="BFBA96DD"/>
    <w:rsid w:val="BFBB5EA9"/>
    <w:rsid w:val="BFBB685C"/>
    <w:rsid w:val="BFBBE478"/>
    <w:rsid w:val="BFBBE85F"/>
    <w:rsid w:val="BFBC5804"/>
    <w:rsid w:val="BFBCAC01"/>
    <w:rsid w:val="BFBD2F3A"/>
    <w:rsid w:val="BFBD30F7"/>
    <w:rsid w:val="BFBD7E7A"/>
    <w:rsid w:val="BFBDEB3F"/>
    <w:rsid w:val="BFBDEDED"/>
    <w:rsid w:val="BFBE1894"/>
    <w:rsid w:val="BFBE6390"/>
    <w:rsid w:val="BFBEB0CE"/>
    <w:rsid w:val="BFBF0F74"/>
    <w:rsid w:val="BFBF2BFC"/>
    <w:rsid w:val="BFBF3CE4"/>
    <w:rsid w:val="BFBF5340"/>
    <w:rsid w:val="BFBF5703"/>
    <w:rsid w:val="BFBF5E40"/>
    <w:rsid w:val="BFBF6975"/>
    <w:rsid w:val="BFBF938B"/>
    <w:rsid w:val="BFBFA18E"/>
    <w:rsid w:val="BFBFA2EE"/>
    <w:rsid w:val="BFBFBF84"/>
    <w:rsid w:val="BFBFD17A"/>
    <w:rsid w:val="BFBFD8DD"/>
    <w:rsid w:val="BFBFF8D6"/>
    <w:rsid w:val="BFC44936"/>
    <w:rsid w:val="BFC59D81"/>
    <w:rsid w:val="BFC6FC75"/>
    <w:rsid w:val="BFC89EF0"/>
    <w:rsid w:val="BFC949A0"/>
    <w:rsid w:val="BFCB0D8D"/>
    <w:rsid w:val="BFCB293A"/>
    <w:rsid w:val="BFCBA7E8"/>
    <w:rsid w:val="BFCBE83F"/>
    <w:rsid w:val="BFCBFA21"/>
    <w:rsid w:val="BFCCEE6B"/>
    <w:rsid w:val="BFCDAF5F"/>
    <w:rsid w:val="BFCE0599"/>
    <w:rsid w:val="BFCEC107"/>
    <w:rsid w:val="BFCF0EE8"/>
    <w:rsid w:val="BFCF42C1"/>
    <w:rsid w:val="BFCF89F3"/>
    <w:rsid w:val="BFD21919"/>
    <w:rsid w:val="BFD5B4E6"/>
    <w:rsid w:val="BFD5C49F"/>
    <w:rsid w:val="BFD5D766"/>
    <w:rsid w:val="BFD684B5"/>
    <w:rsid w:val="BFD6AB5E"/>
    <w:rsid w:val="BFD72133"/>
    <w:rsid w:val="BFD75A36"/>
    <w:rsid w:val="BFD7817B"/>
    <w:rsid w:val="BFD786DB"/>
    <w:rsid w:val="BFD7B2F3"/>
    <w:rsid w:val="BFD7CAF1"/>
    <w:rsid w:val="BFD9E6D5"/>
    <w:rsid w:val="BFDA2785"/>
    <w:rsid w:val="BFDA455C"/>
    <w:rsid w:val="BFDA7A5E"/>
    <w:rsid w:val="BFDB040C"/>
    <w:rsid w:val="BFDB18C7"/>
    <w:rsid w:val="BFDB2E8F"/>
    <w:rsid w:val="BFDB347C"/>
    <w:rsid w:val="BFDBEE7A"/>
    <w:rsid w:val="BFDC065C"/>
    <w:rsid w:val="BFDCA0D7"/>
    <w:rsid w:val="BFDCA918"/>
    <w:rsid w:val="BFDCACB9"/>
    <w:rsid w:val="BFDD0951"/>
    <w:rsid w:val="BFDD1F19"/>
    <w:rsid w:val="BFDD4104"/>
    <w:rsid w:val="BFDD53D8"/>
    <w:rsid w:val="BFDDDC85"/>
    <w:rsid w:val="BFDDF12C"/>
    <w:rsid w:val="BFDE0680"/>
    <w:rsid w:val="BFDE26DD"/>
    <w:rsid w:val="BFDEACE4"/>
    <w:rsid w:val="BFDEADAA"/>
    <w:rsid w:val="BFDEADAF"/>
    <w:rsid w:val="BFDEE184"/>
    <w:rsid w:val="BFDEF251"/>
    <w:rsid w:val="BFDF0215"/>
    <w:rsid w:val="BFDF08B9"/>
    <w:rsid w:val="BFDF0DEA"/>
    <w:rsid w:val="BFDF2F2B"/>
    <w:rsid w:val="BFDF47BC"/>
    <w:rsid w:val="BFDF50EF"/>
    <w:rsid w:val="BFDF5B10"/>
    <w:rsid w:val="BFDF5BB0"/>
    <w:rsid w:val="BFDF663E"/>
    <w:rsid w:val="BFDF8249"/>
    <w:rsid w:val="BFDF90F4"/>
    <w:rsid w:val="BFDF989E"/>
    <w:rsid w:val="BFDF9C41"/>
    <w:rsid w:val="BFDF9D7D"/>
    <w:rsid w:val="BFDFA009"/>
    <w:rsid w:val="BFDFA67E"/>
    <w:rsid w:val="BFDFAE8D"/>
    <w:rsid w:val="BFDFAED7"/>
    <w:rsid w:val="BFDFC3EC"/>
    <w:rsid w:val="BFDFFC24"/>
    <w:rsid w:val="BFE267A1"/>
    <w:rsid w:val="BFE5D91F"/>
    <w:rsid w:val="BFE64B29"/>
    <w:rsid w:val="BFE69CE5"/>
    <w:rsid w:val="BFE71D31"/>
    <w:rsid w:val="BFE738D3"/>
    <w:rsid w:val="BFE7449D"/>
    <w:rsid w:val="BFE7503C"/>
    <w:rsid w:val="BFE760CE"/>
    <w:rsid w:val="BFE77339"/>
    <w:rsid w:val="BFE7E8C4"/>
    <w:rsid w:val="BFE8A06E"/>
    <w:rsid w:val="BFE900C1"/>
    <w:rsid w:val="BFE9E18F"/>
    <w:rsid w:val="BFEA64EF"/>
    <w:rsid w:val="BFEB2FCB"/>
    <w:rsid w:val="BFEB5631"/>
    <w:rsid w:val="BFEB86DF"/>
    <w:rsid w:val="BFEBA412"/>
    <w:rsid w:val="BFEBB03E"/>
    <w:rsid w:val="BFEBB041"/>
    <w:rsid w:val="BFEC2E68"/>
    <w:rsid w:val="BFECCC77"/>
    <w:rsid w:val="BFEDAB23"/>
    <w:rsid w:val="BFEDDEDD"/>
    <w:rsid w:val="BFEE4E51"/>
    <w:rsid w:val="BFEE7073"/>
    <w:rsid w:val="BFEEA13C"/>
    <w:rsid w:val="BFEEB02A"/>
    <w:rsid w:val="BFEED307"/>
    <w:rsid w:val="BFEEEEC4"/>
    <w:rsid w:val="BFEF0959"/>
    <w:rsid w:val="BFEF1C63"/>
    <w:rsid w:val="BFEF7863"/>
    <w:rsid w:val="BFEF8628"/>
    <w:rsid w:val="BFEF902D"/>
    <w:rsid w:val="BFEF9FE5"/>
    <w:rsid w:val="BFEFAA06"/>
    <w:rsid w:val="BFEFBD99"/>
    <w:rsid w:val="BFEFD1EF"/>
    <w:rsid w:val="BFEFD55C"/>
    <w:rsid w:val="BFF03A9F"/>
    <w:rsid w:val="BFF16B2A"/>
    <w:rsid w:val="BFF30811"/>
    <w:rsid w:val="BFF30B6B"/>
    <w:rsid w:val="BFF31EA8"/>
    <w:rsid w:val="BFF33C1D"/>
    <w:rsid w:val="BFF3BB6C"/>
    <w:rsid w:val="BFF3EE11"/>
    <w:rsid w:val="BFF4DB93"/>
    <w:rsid w:val="BFF4DFA0"/>
    <w:rsid w:val="BFF56FF3"/>
    <w:rsid w:val="BFF5B6AF"/>
    <w:rsid w:val="BFF5EA98"/>
    <w:rsid w:val="BFF63EB8"/>
    <w:rsid w:val="BFF676EC"/>
    <w:rsid w:val="BFF68F82"/>
    <w:rsid w:val="BFF702F7"/>
    <w:rsid w:val="BFF7037F"/>
    <w:rsid w:val="BFF7106A"/>
    <w:rsid w:val="BFF71A0A"/>
    <w:rsid w:val="BFF7277D"/>
    <w:rsid w:val="BFF731A6"/>
    <w:rsid w:val="BFF74956"/>
    <w:rsid w:val="BFF7582F"/>
    <w:rsid w:val="BFF774DE"/>
    <w:rsid w:val="BFF7798F"/>
    <w:rsid w:val="BFF787F8"/>
    <w:rsid w:val="BFF7A6B4"/>
    <w:rsid w:val="BFF7AEDB"/>
    <w:rsid w:val="BFF7CF73"/>
    <w:rsid w:val="BFF7D181"/>
    <w:rsid w:val="BFF7D424"/>
    <w:rsid w:val="BFF7E1D9"/>
    <w:rsid w:val="BFF7E40F"/>
    <w:rsid w:val="BFF7E7AB"/>
    <w:rsid w:val="BFF7FF82"/>
    <w:rsid w:val="BFF801BF"/>
    <w:rsid w:val="BFF80BD4"/>
    <w:rsid w:val="BFF8C4ED"/>
    <w:rsid w:val="BFF8F7A2"/>
    <w:rsid w:val="BFF99CAF"/>
    <w:rsid w:val="BFFA7312"/>
    <w:rsid w:val="BFFAB538"/>
    <w:rsid w:val="BFFAC8DB"/>
    <w:rsid w:val="BFFAE668"/>
    <w:rsid w:val="BFFAF346"/>
    <w:rsid w:val="BFFB0CA6"/>
    <w:rsid w:val="BFFB0FDD"/>
    <w:rsid w:val="BFFB16F7"/>
    <w:rsid w:val="BFFB3915"/>
    <w:rsid w:val="BFFB4E87"/>
    <w:rsid w:val="BFFB4EBA"/>
    <w:rsid w:val="BFFB5B7E"/>
    <w:rsid w:val="BFFB5DB7"/>
    <w:rsid w:val="BFFB6F4F"/>
    <w:rsid w:val="BFFB7639"/>
    <w:rsid w:val="BFFB84C9"/>
    <w:rsid w:val="BFFB85D2"/>
    <w:rsid w:val="BFFB97FE"/>
    <w:rsid w:val="BFFBBAF3"/>
    <w:rsid w:val="BFFBBCA0"/>
    <w:rsid w:val="BFFBBE39"/>
    <w:rsid w:val="BFFBC9F0"/>
    <w:rsid w:val="BFFBCBCC"/>
    <w:rsid w:val="BFFBCD27"/>
    <w:rsid w:val="BFFBDB68"/>
    <w:rsid w:val="BFFBF138"/>
    <w:rsid w:val="BFFC2045"/>
    <w:rsid w:val="BFFC3C15"/>
    <w:rsid w:val="BFFC3FE4"/>
    <w:rsid w:val="BFFC4870"/>
    <w:rsid w:val="BFFC4D6F"/>
    <w:rsid w:val="BFFC66B0"/>
    <w:rsid w:val="BFFC980A"/>
    <w:rsid w:val="BFFCD384"/>
    <w:rsid w:val="BFFCDA6F"/>
    <w:rsid w:val="BFFD3657"/>
    <w:rsid w:val="BFFD4E0E"/>
    <w:rsid w:val="BFFD6E5D"/>
    <w:rsid w:val="BFFD729C"/>
    <w:rsid w:val="BFFD72D3"/>
    <w:rsid w:val="BFFD7A33"/>
    <w:rsid w:val="BFFDB0DD"/>
    <w:rsid w:val="BFFDB231"/>
    <w:rsid w:val="BFFDBAF3"/>
    <w:rsid w:val="BFFDC28C"/>
    <w:rsid w:val="BFFDE4BB"/>
    <w:rsid w:val="BFFE0E25"/>
    <w:rsid w:val="BFFE1FDC"/>
    <w:rsid w:val="BFFE20B6"/>
    <w:rsid w:val="BFFE21EA"/>
    <w:rsid w:val="BFFE28A2"/>
    <w:rsid w:val="BFFE30B1"/>
    <w:rsid w:val="BFFE6A8E"/>
    <w:rsid w:val="BFFE7515"/>
    <w:rsid w:val="BFFE89AC"/>
    <w:rsid w:val="BFFE94E2"/>
    <w:rsid w:val="BFFEDC37"/>
    <w:rsid w:val="BFFEFD35"/>
    <w:rsid w:val="BFFF0180"/>
    <w:rsid w:val="BFFF0761"/>
    <w:rsid w:val="BFFF0794"/>
    <w:rsid w:val="BFFF0C07"/>
    <w:rsid w:val="BFFF0C51"/>
    <w:rsid w:val="BFFF0EE8"/>
    <w:rsid w:val="BFFF1A8B"/>
    <w:rsid w:val="BFFF234D"/>
    <w:rsid w:val="BFFF25F7"/>
    <w:rsid w:val="BFFF3144"/>
    <w:rsid w:val="BFFF35EE"/>
    <w:rsid w:val="BFFF36EF"/>
    <w:rsid w:val="BFFF3E43"/>
    <w:rsid w:val="BFFF3FF0"/>
    <w:rsid w:val="BFFF6434"/>
    <w:rsid w:val="BFFF646F"/>
    <w:rsid w:val="BFFF6476"/>
    <w:rsid w:val="BFFF6868"/>
    <w:rsid w:val="BFFF720D"/>
    <w:rsid w:val="BFFF7299"/>
    <w:rsid w:val="BFFF737F"/>
    <w:rsid w:val="BFFF8203"/>
    <w:rsid w:val="BFFF8865"/>
    <w:rsid w:val="BFFF8894"/>
    <w:rsid w:val="BFFF9668"/>
    <w:rsid w:val="BFFF9ADF"/>
    <w:rsid w:val="BFFF9E38"/>
    <w:rsid w:val="BFFFA8EE"/>
    <w:rsid w:val="BFFFAE46"/>
    <w:rsid w:val="BFFFB0E1"/>
    <w:rsid w:val="BFFFB47A"/>
    <w:rsid w:val="BFFFBC27"/>
    <w:rsid w:val="BFFFBC2A"/>
    <w:rsid w:val="BFFFCA5D"/>
    <w:rsid w:val="BFFFCB72"/>
    <w:rsid w:val="BFFFD273"/>
    <w:rsid w:val="BFFFD646"/>
    <w:rsid w:val="BFFFD6FE"/>
    <w:rsid w:val="BFFFDF1F"/>
    <w:rsid w:val="BFFFE93D"/>
    <w:rsid w:val="BFFFFA06"/>
    <w:rsid w:val="C1762790"/>
    <w:rsid w:val="C1773EB7"/>
    <w:rsid w:val="C177BFED"/>
    <w:rsid w:val="C1AF1E43"/>
    <w:rsid w:val="C1BB8013"/>
    <w:rsid w:val="C1CAE82C"/>
    <w:rsid w:val="C1EFBAEE"/>
    <w:rsid w:val="C1F6D5CA"/>
    <w:rsid w:val="C1F7C5FA"/>
    <w:rsid w:val="C1FD01BE"/>
    <w:rsid w:val="C1FE1BD7"/>
    <w:rsid w:val="C228E087"/>
    <w:rsid w:val="C22F0819"/>
    <w:rsid w:val="C27E7B3C"/>
    <w:rsid w:val="C2A62F49"/>
    <w:rsid w:val="C2DCBC85"/>
    <w:rsid w:val="C2EC7556"/>
    <w:rsid w:val="C2EF848B"/>
    <w:rsid w:val="C30F2369"/>
    <w:rsid w:val="C37F69FD"/>
    <w:rsid w:val="C38C52AF"/>
    <w:rsid w:val="C3B8F57C"/>
    <w:rsid w:val="C3BD9543"/>
    <w:rsid w:val="C3F53493"/>
    <w:rsid w:val="C3F740C3"/>
    <w:rsid w:val="C3FD5FB2"/>
    <w:rsid w:val="C3FD6573"/>
    <w:rsid w:val="C3FE69FE"/>
    <w:rsid w:val="C3FEB4E2"/>
    <w:rsid w:val="C3FF3030"/>
    <w:rsid w:val="C3FF4FF6"/>
    <w:rsid w:val="C43549C3"/>
    <w:rsid w:val="C43F8F33"/>
    <w:rsid w:val="C4E818F6"/>
    <w:rsid w:val="C4ECE635"/>
    <w:rsid w:val="C4F78A12"/>
    <w:rsid w:val="C4F7D4B9"/>
    <w:rsid w:val="C527B8E5"/>
    <w:rsid w:val="C5567A55"/>
    <w:rsid w:val="C55F87CD"/>
    <w:rsid w:val="C56F7667"/>
    <w:rsid w:val="C57B9A30"/>
    <w:rsid w:val="C57F75CC"/>
    <w:rsid w:val="C58B7CE5"/>
    <w:rsid w:val="C5B399F5"/>
    <w:rsid w:val="C5C7D448"/>
    <w:rsid w:val="C5D6C8EF"/>
    <w:rsid w:val="C5DDAC6B"/>
    <w:rsid w:val="C5EFA233"/>
    <w:rsid w:val="C61F9959"/>
    <w:rsid w:val="C62F26E6"/>
    <w:rsid w:val="C659EF70"/>
    <w:rsid w:val="C65E3B8C"/>
    <w:rsid w:val="C66F74BA"/>
    <w:rsid w:val="C671D2D9"/>
    <w:rsid w:val="C6741EF2"/>
    <w:rsid w:val="C67E86BB"/>
    <w:rsid w:val="C67F36DC"/>
    <w:rsid w:val="C6AD2ED4"/>
    <w:rsid w:val="C6BDB4F3"/>
    <w:rsid w:val="C6D74F0C"/>
    <w:rsid w:val="C6DB3386"/>
    <w:rsid w:val="C6DF482A"/>
    <w:rsid w:val="C6E71A8F"/>
    <w:rsid w:val="C6EE3E09"/>
    <w:rsid w:val="C6EED18E"/>
    <w:rsid w:val="C6F2590A"/>
    <w:rsid w:val="C6F2C696"/>
    <w:rsid w:val="C6FCC2E3"/>
    <w:rsid w:val="C6FD7A18"/>
    <w:rsid w:val="C6FDD0A8"/>
    <w:rsid w:val="C6FF4234"/>
    <w:rsid w:val="C74B2D40"/>
    <w:rsid w:val="C757E3C8"/>
    <w:rsid w:val="C762C759"/>
    <w:rsid w:val="C7719C75"/>
    <w:rsid w:val="C77DAB7D"/>
    <w:rsid w:val="C77F8E10"/>
    <w:rsid w:val="C77FF930"/>
    <w:rsid w:val="C780A9FA"/>
    <w:rsid w:val="C78DE3EF"/>
    <w:rsid w:val="C79E7F78"/>
    <w:rsid w:val="C7A354F8"/>
    <w:rsid w:val="C7B5AD06"/>
    <w:rsid w:val="C7BAD69F"/>
    <w:rsid w:val="C7BBE257"/>
    <w:rsid w:val="C7BE8C08"/>
    <w:rsid w:val="C7BFEDC7"/>
    <w:rsid w:val="C7CF076E"/>
    <w:rsid w:val="C7CF9CAE"/>
    <w:rsid w:val="C7DD8C44"/>
    <w:rsid w:val="C7DF631C"/>
    <w:rsid w:val="C7DFCF34"/>
    <w:rsid w:val="C7E24F0C"/>
    <w:rsid w:val="C7ED02F7"/>
    <w:rsid w:val="C7ED682D"/>
    <w:rsid w:val="C7EE3436"/>
    <w:rsid w:val="C7EE4962"/>
    <w:rsid w:val="C7EE51A3"/>
    <w:rsid w:val="C7EECEC4"/>
    <w:rsid w:val="C7EF74BE"/>
    <w:rsid w:val="C7EFE171"/>
    <w:rsid w:val="C7F625AE"/>
    <w:rsid w:val="C7F64134"/>
    <w:rsid w:val="C7F704A0"/>
    <w:rsid w:val="C7F7493F"/>
    <w:rsid w:val="C7F7609B"/>
    <w:rsid w:val="C7F78963"/>
    <w:rsid w:val="C7F7E5B1"/>
    <w:rsid w:val="C7F7F251"/>
    <w:rsid w:val="C7F9F546"/>
    <w:rsid w:val="C7FAA43C"/>
    <w:rsid w:val="C7FABC75"/>
    <w:rsid w:val="C7FBA4D8"/>
    <w:rsid w:val="C7FE8927"/>
    <w:rsid w:val="C7FE907C"/>
    <w:rsid w:val="C7FF0489"/>
    <w:rsid w:val="C7FF4052"/>
    <w:rsid w:val="C7FFA2F6"/>
    <w:rsid w:val="C7FFAEAF"/>
    <w:rsid w:val="C7FFE0D9"/>
    <w:rsid w:val="C7FFEA37"/>
    <w:rsid w:val="C8772161"/>
    <w:rsid w:val="C87FFF4F"/>
    <w:rsid w:val="C8BF55DF"/>
    <w:rsid w:val="C8DF4807"/>
    <w:rsid w:val="C8E552DB"/>
    <w:rsid w:val="C8F3945E"/>
    <w:rsid w:val="C8FF264A"/>
    <w:rsid w:val="C943A780"/>
    <w:rsid w:val="C94F5117"/>
    <w:rsid w:val="C9778005"/>
    <w:rsid w:val="C97E9DD4"/>
    <w:rsid w:val="C99FD41D"/>
    <w:rsid w:val="C9AB26F8"/>
    <w:rsid w:val="C9BD27E3"/>
    <w:rsid w:val="C9BFF158"/>
    <w:rsid w:val="C9D7B557"/>
    <w:rsid w:val="C9DF6CB3"/>
    <w:rsid w:val="C9DFCD00"/>
    <w:rsid w:val="C9F57097"/>
    <w:rsid w:val="C9FB0D66"/>
    <w:rsid w:val="C9FB6EAB"/>
    <w:rsid w:val="C9FD4FAB"/>
    <w:rsid w:val="C9FD5103"/>
    <w:rsid w:val="C9FE3CD5"/>
    <w:rsid w:val="C9FE47A9"/>
    <w:rsid w:val="C9FF60E6"/>
    <w:rsid w:val="C9FFF68D"/>
    <w:rsid w:val="CA1F431F"/>
    <w:rsid w:val="CA695266"/>
    <w:rsid w:val="CA770478"/>
    <w:rsid w:val="CA9F0A62"/>
    <w:rsid w:val="CAB83218"/>
    <w:rsid w:val="CABB4369"/>
    <w:rsid w:val="CABFC999"/>
    <w:rsid w:val="CAD38E3F"/>
    <w:rsid w:val="CAEF2B0A"/>
    <w:rsid w:val="CAF5E3C5"/>
    <w:rsid w:val="CAF72B1E"/>
    <w:rsid w:val="CAFC5F2A"/>
    <w:rsid w:val="CAFC9E0E"/>
    <w:rsid w:val="CAFCC565"/>
    <w:rsid w:val="CAFD6C34"/>
    <w:rsid w:val="CAFDF29F"/>
    <w:rsid w:val="CAFF0296"/>
    <w:rsid w:val="CAFF7970"/>
    <w:rsid w:val="CAFFADA2"/>
    <w:rsid w:val="CB0F287A"/>
    <w:rsid w:val="CB0FA6CC"/>
    <w:rsid w:val="CB2F8686"/>
    <w:rsid w:val="CB4D0EC5"/>
    <w:rsid w:val="CB4F97C0"/>
    <w:rsid w:val="CB5400ED"/>
    <w:rsid w:val="CB5B08F4"/>
    <w:rsid w:val="CB5F9C4A"/>
    <w:rsid w:val="CB5FB07C"/>
    <w:rsid w:val="CB5FCD13"/>
    <w:rsid w:val="CB5FEA46"/>
    <w:rsid w:val="CB6DA707"/>
    <w:rsid w:val="CB6FB886"/>
    <w:rsid w:val="CB776C8D"/>
    <w:rsid w:val="CB7CFFD8"/>
    <w:rsid w:val="CB7F486C"/>
    <w:rsid w:val="CB7FA3B9"/>
    <w:rsid w:val="CB8CE4EA"/>
    <w:rsid w:val="CB8F4282"/>
    <w:rsid w:val="CBA741B1"/>
    <w:rsid w:val="CBAD85D9"/>
    <w:rsid w:val="CBAF3AEC"/>
    <w:rsid w:val="CBB3128C"/>
    <w:rsid w:val="CBCB7AF1"/>
    <w:rsid w:val="CBCBC318"/>
    <w:rsid w:val="CBCD2FBE"/>
    <w:rsid w:val="CBDB7A20"/>
    <w:rsid w:val="CBDD99F8"/>
    <w:rsid w:val="CBDE33F7"/>
    <w:rsid w:val="CBDF5C63"/>
    <w:rsid w:val="CBDFE242"/>
    <w:rsid w:val="CBE7C9EF"/>
    <w:rsid w:val="CBEE3A59"/>
    <w:rsid w:val="CBF0E32C"/>
    <w:rsid w:val="CBF4247A"/>
    <w:rsid w:val="CBF664A2"/>
    <w:rsid w:val="CBF668A6"/>
    <w:rsid w:val="CBF9D6B8"/>
    <w:rsid w:val="CBFB190D"/>
    <w:rsid w:val="CBFB2B35"/>
    <w:rsid w:val="CBFB66DF"/>
    <w:rsid w:val="CBFC0285"/>
    <w:rsid w:val="CBFD395C"/>
    <w:rsid w:val="CBFD80FA"/>
    <w:rsid w:val="CBFE7D84"/>
    <w:rsid w:val="CBFE7E21"/>
    <w:rsid w:val="CBFED1D8"/>
    <w:rsid w:val="CBFF0A5A"/>
    <w:rsid w:val="CBFF1FB9"/>
    <w:rsid w:val="CBFF25BD"/>
    <w:rsid w:val="CBFF4CA4"/>
    <w:rsid w:val="CBFF5312"/>
    <w:rsid w:val="CC2F1A2E"/>
    <w:rsid w:val="CC3F29DA"/>
    <w:rsid w:val="CC7D6419"/>
    <w:rsid w:val="CC8713C4"/>
    <w:rsid w:val="CCDF5DFA"/>
    <w:rsid w:val="CCDFC9EC"/>
    <w:rsid w:val="CCE502A5"/>
    <w:rsid w:val="CCF6106E"/>
    <w:rsid w:val="CCF7338A"/>
    <w:rsid w:val="CCFD047C"/>
    <w:rsid w:val="CCFD6744"/>
    <w:rsid w:val="CCFE3EF7"/>
    <w:rsid w:val="CCFF430C"/>
    <w:rsid w:val="CCFF8D26"/>
    <w:rsid w:val="CCFFA954"/>
    <w:rsid w:val="CD07A3FF"/>
    <w:rsid w:val="CD1FF158"/>
    <w:rsid w:val="CD2FD346"/>
    <w:rsid w:val="CD4B14D5"/>
    <w:rsid w:val="CD59B4F3"/>
    <w:rsid w:val="CD5D26CE"/>
    <w:rsid w:val="CD5DD5E1"/>
    <w:rsid w:val="CD5F7D5E"/>
    <w:rsid w:val="CD5FC16F"/>
    <w:rsid w:val="CD7D330C"/>
    <w:rsid w:val="CD7E2078"/>
    <w:rsid w:val="CD7EA3B1"/>
    <w:rsid w:val="CD7F4C07"/>
    <w:rsid w:val="CD7F5DF6"/>
    <w:rsid w:val="CDB65BEE"/>
    <w:rsid w:val="CDBBE2FB"/>
    <w:rsid w:val="CDBDD62E"/>
    <w:rsid w:val="CDCF1EC6"/>
    <w:rsid w:val="CDD90491"/>
    <w:rsid w:val="CDDBC809"/>
    <w:rsid w:val="CDDD54A6"/>
    <w:rsid w:val="CDDDCF12"/>
    <w:rsid w:val="CDED73B2"/>
    <w:rsid w:val="CDEF0491"/>
    <w:rsid w:val="CDEF3E2C"/>
    <w:rsid w:val="CDEF6988"/>
    <w:rsid w:val="CDEF8406"/>
    <w:rsid w:val="CDEFDE84"/>
    <w:rsid w:val="CDF2A53F"/>
    <w:rsid w:val="CDF84AA9"/>
    <w:rsid w:val="CDFB20AF"/>
    <w:rsid w:val="CDFD7D13"/>
    <w:rsid w:val="CDFDCCCD"/>
    <w:rsid w:val="CDFE8571"/>
    <w:rsid w:val="CDFF5487"/>
    <w:rsid w:val="CDFF5BEB"/>
    <w:rsid w:val="CDFFE55F"/>
    <w:rsid w:val="CE1B9BC9"/>
    <w:rsid w:val="CE39D06D"/>
    <w:rsid w:val="CE3F585F"/>
    <w:rsid w:val="CE674D3F"/>
    <w:rsid w:val="CE6EB400"/>
    <w:rsid w:val="CE6F9DE3"/>
    <w:rsid w:val="CE77261F"/>
    <w:rsid w:val="CE773436"/>
    <w:rsid w:val="CE77BD86"/>
    <w:rsid w:val="CE7BFF9D"/>
    <w:rsid w:val="CE7FA3CB"/>
    <w:rsid w:val="CE7FB816"/>
    <w:rsid w:val="CE957FCE"/>
    <w:rsid w:val="CEABBA92"/>
    <w:rsid w:val="CEBCA131"/>
    <w:rsid w:val="CEBEAC6A"/>
    <w:rsid w:val="CEBF66C0"/>
    <w:rsid w:val="CEBFAA13"/>
    <w:rsid w:val="CECFB50D"/>
    <w:rsid w:val="CECFB8FB"/>
    <w:rsid w:val="CEDCA562"/>
    <w:rsid w:val="CEDD31E1"/>
    <w:rsid w:val="CEDF0C46"/>
    <w:rsid w:val="CEE61893"/>
    <w:rsid w:val="CEEF825C"/>
    <w:rsid w:val="CEEFD8CE"/>
    <w:rsid w:val="CEF0886C"/>
    <w:rsid w:val="CEF31889"/>
    <w:rsid w:val="CEF58D51"/>
    <w:rsid w:val="CEFA1930"/>
    <w:rsid w:val="CEFB7FA3"/>
    <w:rsid w:val="CEFBE028"/>
    <w:rsid w:val="CEFC8F9A"/>
    <w:rsid w:val="CEFDE475"/>
    <w:rsid w:val="CEFE19D0"/>
    <w:rsid w:val="CEFE42E5"/>
    <w:rsid w:val="CEFF0100"/>
    <w:rsid w:val="CEFF1E20"/>
    <w:rsid w:val="CEFF827F"/>
    <w:rsid w:val="CEFFEBF2"/>
    <w:rsid w:val="CF0B2F70"/>
    <w:rsid w:val="CF0B94FA"/>
    <w:rsid w:val="CF1D6972"/>
    <w:rsid w:val="CF2B7252"/>
    <w:rsid w:val="CF33648A"/>
    <w:rsid w:val="CF366BC9"/>
    <w:rsid w:val="CF3B86C0"/>
    <w:rsid w:val="CF3D14BE"/>
    <w:rsid w:val="CF3DEA74"/>
    <w:rsid w:val="CF3F0A3B"/>
    <w:rsid w:val="CF4B568B"/>
    <w:rsid w:val="CF4D30EF"/>
    <w:rsid w:val="CF4F7DF9"/>
    <w:rsid w:val="CF5F26D6"/>
    <w:rsid w:val="CF6DBACF"/>
    <w:rsid w:val="CF73D6B0"/>
    <w:rsid w:val="CF7667C0"/>
    <w:rsid w:val="CF76718F"/>
    <w:rsid w:val="CF772B5F"/>
    <w:rsid w:val="CF7778D8"/>
    <w:rsid w:val="CF77C2CF"/>
    <w:rsid w:val="CF77DBF1"/>
    <w:rsid w:val="CF7A05D4"/>
    <w:rsid w:val="CF7A5289"/>
    <w:rsid w:val="CF7B6406"/>
    <w:rsid w:val="CF7B8A97"/>
    <w:rsid w:val="CF7D1DE4"/>
    <w:rsid w:val="CF7D7DBC"/>
    <w:rsid w:val="CF7DFA0D"/>
    <w:rsid w:val="CF7E969A"/>
    <w:rsid w:val="CF7ECD61"/>
    <w:rsid w:val="CF7F3A51"/>
    <w:rsid w:val="CF7F9206"/>
    <w:rsid w:val="CF7FB4E2"/>
    <w:rsid w:val="CF7FE4B2"/>
    <w:rsid w:val="CF7FF277"/>
    <w:rsid w:val="CF7FFB88"/>
    <w:rsid w:val="CF8B8647"/>
    <w:rsid w:val="CF8E1522"/>
    <w:rsid w:val="CF8FAFD5"/>
    <w:rsid w:val="CF9C35C7"/>
    <w:rsid w:val="CF9CDCB4"/>
    <w:rsid w:val="CF9F7CE1"/>
    <w:rsid w:val="CF9F7F58"/>
    <w:rsid w:val="CFAB4841"/>
    <w:rsid w:val="CFAD2DA0"/>
    <w:rsid w:val="CFAFC925"/>
    <w:rsid w:val="CFB55217"/>
    <w:rsid w:val="CFB59F8C"/>
    <w:rsid w:val="CFB61D73"/>
    <w:rsid w:val="CFB65C03"/>
    <w:rsid w:val="CFB7D130"/>
    <w:rsid w:val="CFB7ED9B"/>
    <w:rsid w:val="CFB7F813"/>
    <w:rsid w:val="CFBB0F94"/>
    <w:rsid w:val="CFBCA625"/>
    <w:rsid w:val="CFBD9DF3"/>
    <w:rsid w:val="CFBDEAA8"/>
    <w:rsid w:val="CFBE498D"/>
    <w:rsid w:val="CFBECBA9"/>
    <w:rsid w:val="CFBF0B99"/>
    <w:rsid w:val="CFBF37DA"/>
    <w:rsid w:val="CFBF3D98"/>
    <w:rsid w:val="CFBF90B9"/>
    <w:rsid w:val="CFBF9EBE"/>
    <w:rsid w:val="CFC41071"/>
    <w:rsid w:val="CFC58192"/>
    <w:rsid w:val="CFC74900"/>
    <w:rsid w:val="CFC7CB86"/>
    <w:rsid w:val="CFC7D1C4"/>
    <w:rsid w:val="CFCE9E83"/>
    <w:rsid w:val="CFCFDB7B"/>
    <w:rsid w:val="CFCFEB56"/>
    <w:rsid w:val="CFD3151A"/>
    <w:rsid w:val="CFD63D60"/>
    <w:rsid w:val="CFD67DAF"/>
    <w:rsid w:val="CFD72AEB"/>
    <w:rsid w:val="CFD7BB41"/>
    <w:rsid w:val="CFD7DB07"/>
    <w:rsid w:val="CFD7DC99"/>
    <w:rsid w:val="CFDB02FA"/>
    <w:rsid w:val="CFDD2D04"/>
    <w:rsid w:val="CFDD4A0D"/>
    <w:rsid w:val="CFDDD72D"/>
    <w:rsid w:val="CFDF09B7"/>
    <w:rsid w:val="CFDF615A"/>
    <w:rsid w:val="CFDF6292"/>
    <w:rsid w:val="CFDF7ACB"/>
    <w:rsid w:val="CFDF7E5C"/>
    <w:rsid w:val="CFDF82F0"/>
    <w:rsid w:val="CFDFAED7"/>
    <w:rsid w:val="CFDFCC1A"/>
    <w:rsid w:val="CFDFDCFE"/>
    <w:rsid w:val="CFE378AD"/>
    <w:rsid w:val="CFE6D5D2"/>
    <w:rsid w:val="CFE7A25A"/>
    <w:rsid w:val="CFE93507"/>
    <w:rsid w:val="CFEAA4D4"/>
    <w:rsid w:val="CFECD829"/>
    <w:rsid w:val="CFED90B9"/>
    <w:rsid w:val="CFEEC97B"/>
    <w:rsid w:val="CFEF57E6"/>
    <w:rsid w:val="CFEF8A2A"/>
    <w:rsid w:val="CFEFC658"/>
    <w:rsid w:val="CFEFF4A6"/>
    <w:rsid w:val="CFF32805"/>
    <w:rsid w:val="CFF33DA6"/>
    <w:rsid w:val="CFF51804"/>
    <w:rsid w:val="CFF71269"/>
    <w:rsid w:val="CFF746BE"/>
    <w:rsid w:val="CFF77474"/>
    <w:rsid w:val="CFF7DDF8"/>
    <w:rsid w:val="CFFA42A9"/>
    <w:rsid w:val="CFFAF773"/>
    <w:rsid w:val="CFFB231B"/>
    <w:rsid w:val="CFFB3167"/>
    <w:rsid w:val="CFFB62E8"/>
    <w:rsid w:val="CFFB6525"/>
    <w:rsid w:val="CFFBD5BE"/>
    <w:rsid w:val="CFFC4697"/>
    <w:rsid w:val="CFFC7C97"/>
    <w:rsid w:val="CFFD02E4"/>
    <w:rsid w:val="CFFD41AD"/>
    <w:rsid w:val="CFFD82D1"/>
    <w:rsid w:val="CFFD870A"/>
    <w:rsid w:val="CFFD8B10"/>
    <w:rsid w:val="CFFDC2C0"/>
    <w:rsid w:val="CFFDCD0C"/>
    <w:rsid w:val="CFFDED2A"/>
    <w:rsid w:val="CFFE0954"/>
    <w:rsid w:val="CFFE604A"/>
    <w:rsid w:val="CFFEB134"/>
    <w:rsid w:val="CFFF0003"/>
    <w:rsid w:val="CFFF0781"/>
    <w:rsid w:val="CFFF0955"/>
    <w:rsid w:val="CFFF0C23"/>
    <w:rsid w:val="CFFF0EEB"/>
    <w:rsid w:val="CFFF158F"/>
    <w:rsid w:val="CFFF2794"/>
    <w:rsid w:val="CFFF3960"/>
    <w:rsid w:val="CFFF5E48"/>
    <w:rsid w:val="CFFF8173"/>
    <w:rsid w:val="CFFF8439"/>
    <w:rsid w:val="CFFF8675"/>
    <w:rsid w:val="CFFF8B93"/>
    <w:rsid w:val="CFFFA7F1"/>
    <w:rsid w:val="CFFFB0CA"/>
    <w:rsid w:val="CFFFB446"/>
    <w:rsid w:val="CFFFEEB5"/>
    <w:rsid w:val="CFFFF499"/>
    <w:rsid w:val="CFFFF888"/>
    <w:rsid w:val="D00ECE08"/>
    <w:rsid w:val="D0970F12"/>
    <w:rsid w:val="D0BE6BAB"/>
    <w:rsid w:val="D0DBB30B"/>
    <w:rsid w:val="D0DBCAAF"/>
    <w:rsid w:val="D0E74119"/>
    <w:rsid w:val="D13B72A1"/>
    <w:rsid w:val="D13F7B37"/>
    <w:rsid w:val="D16E7A84"/>
    <w:rsid w:val="D17BE78C"/>
    <w:rsid w:val="D17E4896"/>
    <w:rsid w:val="D1936BD2"/>
    <w:rsid w:val="D1993D2E"/>
    <w:rsid w:val="D19FFC94"/>
    <w:rsid w:val="D1B7B642"/>
    <w:rsid w:val="D1BFFD03"/>
    <w:rsid w:val="D1DD8206"/>
    <w:rsid w:val="D1EF006B"/>
    <w:rsid w:val="D1F7BEED"/>
    <w:rsid w:val="D1FF3C16"/>
    <w:rsid w:val="D1FF64DC"/>
    <w:rsid w:val="D1FF75C4"/>
    <w:rsid w:val="D1FF77ED"/>
    <w:rsid w:val="D23D3B4B"/>
    <w:rsid w:val="D25E8328"/>
    <w:rsid w:val="D26F1233"/>
    <w:rsid w:val="D26FC958"/>
    <w:rsid w:val="D2771ABA"/>
    <w:rsid w:val="D2997B38"/>
    <w:rsid w:val="D2AA63EA"/>
    <w:rsid w:val="D2AE8A63"/>
    <w:rsid w:val="D2BFC79F"/>
    <w:rsid w:val="D2E6A533"/>
    <w:rsid w:val="D2EB3843"/>
    <w:rsid w:val="D2EE5316"/>
    <w:rsid w:val="D2F54A29"/>
    <w:rsid w:val="D2FD62E4"/>
    <w:rsid w:val="D316470D"/>
    <w:rsid w:val="D32D8B89"/>
    <w:rsid w:val="D335C2B0"/>
    <w:rsid w:val="D33F1D7C"/>
    <w:rsid w:val="D347411F"/>
    <w:rsid w:val="D35F9E26"/>
    <w:rsid w:val="D36F1066"/>
    <w:rsid w:val="D36F195E"/>
    <w:rsid w:val="D3714E7C"/>
    <w:rsid w:val="D37AD44C"/>
    <w:rsid w:val="D37B068C"/>
    <w:rsid w:val="D37FAB24"/>
    <w:rsid w:val="D3B5F923"/>
    <w:rsid w:val="D3BB75A8"/>
    <w:rsid w:val="D3BF4E36"/>
    <w:rsid w:val="D3CDA095"/>
    <w:rsid w:val="D3CF0D09"/>
    <w:rsid w:val="D3D56380"/>
    <w:rsid w:val="D3E1DDEC"/>
    <w:rsid w:val="D3E200D9"/>
    <w:rsid w:val="D3E3284F"/>
    <w:rsid w:val="D3E7C517"/>
    <w:rsid w:val="D3EBB600"/>
    <w:rsid w:val="D3ECB8C2"/>
    <w:rsid w:val="D3EFFE64"/>
    <w:rsid w:val="D3F207F6"/>
    <w:rsid w:val="D3F565CA"/>
    <w:rsid w:val="D3F6057B"/>
    <w:rsid w:val="D3F68ECF"/>
    <w:rsid w:val="D3F7222D"/>
    <w:rsid w:val="D3F7348F"/>
    <w:rsid w:val="D3F783EB"/>
    <w:rsid w:val="D3F929BF"/>
    <w:rsid w:val="D3F9D2CE"/>
    <w:rsid w:val="D3FB16BD"/>
    <w:rsid w:val="D3FB7DD7"/>
    <w:rsid w:val="D3FCFDAD"/>
    <w:rsid w:val="D3FD2801"/>
    <w:rsid w:val="D3FD6A31"/>
    <w:rsid w:val="D3FD9048"/>
    <w:rsid w:val="D3FEA57C"/>
    <w:rsid w:val="D3FF4D9A"/>
    <w:rsid w:val="D3FF6BEA"/>
    <w:rsid w:val="D3FFCC26"/>
    <w:rsid w:val="D3FFDA92"/>
    <w:rsid w:val="D3FFF232"/>
    <w:rsid w:val="D47304EE"/>
    <w:rsid w:val="D476323F"/>
    <w:rsid w:val="D47A3E11"/>
    <w:rsid w:val="D48F34DD"/>
    <w:rsid w:val="D49FB719"/>
    <w:rsid w:val="D4B66607"/>
    <w:rsid w:val="D4B7502D"/>
    <w:rsid w:val="D4BB0F75"/>
    <w:rsid w:val="D4BFD962"/>
    <w:rsid w:val="D4CFB70D"/>
    <w:rsid w:val="D4D361AD"/>
    <w:rsid w:val="D4DE4D6B"/>
    <w:rsid w:val="D4DE70AD"/>
    <w:rsid w:val="D4EF1E5E"/>
    <w:rsid w:val="D4F700F1"/>
    <w:rsid w:val="D4FA68A7"/>
    <w:rsid w:val="D4FD28E5"/>
    <w:rsid w:val="D4FE0515"/>
    <w:rsid w:val="D51EE774"/>
    <w:rsid w:val="D537A056"/>
    <w:rsid w:val="D54D7D66"/>
    <w:rsid w:val="D54E4BD6"/>
    <w:rsid w:val="D55B0F07"/>
    <w:rsid w:val="D56DD3CB"/>
    <w:rsid w:val="D56F4FA1"/>
    <w:rsid w:val="D56FAE91"/>
    <w:rsid w:val="D56FE1CE"/>
    <w:rsid w:val="D57596A6"/>
    <w:rsid w:val="D5769D01"/>
    <w:rsid w:val="D576B02D"/>
    <w:rsid w:val="D57B9F2F"/>
    <w:rsid w:val="D57F7204"/>
    <w:rsid w:val="D57F841E"/>
    <w:rsid w:val="D57FB04A"/>
    <w:rsid w:val="D59E6F1F"/>
    <w:rsid w:val="D5A7961B"/>
    <w:rsid w:val="D5AE2BA2"/>
    <w:rsid w:val="D5AE44F3"/>
    <w:rsid w:val="D5B54A0C"/>
    <w:rsid w:val="D5B6CB4E"/>
    <w:rsid w:val="D5BB32CF"/>
    <w:rsid w:val="D5BF6D35"/>
    <w:rsid w:val="D5BF9E50"/>
    <w:rsid w:val="D5BFCEB5"/>
    <w:rsid w:val="D5CDE423"/>
    <w:rsid w:val="D5CF31BA"/>
    <w:rsid w:val="D5CF5565"/>
    <w:rsid w:val="D5D721A7"/>
    <w:rsid w:val="D5DADD1D"/>
    <w:rsid w:val="D5DECD75"/>
    <w:rsid w:val="D5DF8FF3"/>
    <w:rsid w:val="D5E2B7B9"/>
    <w:rsid w:val="D5E751A7"/>
    <w:rsid w:val="D5EDE2C0"/>
    <w:rsid w:val="D5EF3BC0"/>
    <w:rsid w:val="D5F6819D"/>
    <w:rsid w:val="D5F71996"/>
    <w:rsid w:val="D5F79710"/>
    <w:rsid w:val="D5F79964"/>
    <w:rsid w:val="D5FAC45D"/>
    <w:rsid w:val="D5FDB17E"/>
    <w:rsid w:val="D5FDF777"/>
    <w:rsid w:val="D5FE0577"/>
    <w:rsid w:val="D5FE2E68"/>
    <w:rsid w:val="D5FE3611"/>
    <w:rsid w:val="D5FE6C05"/>
    <w:rsid w:val="D5FF9A61"/>
    <w:rsid w:val="D5FFD6EA"/>
    <w:rsid w:val="D5FFFF63"/>
    <w:rsid w:val="D61FD3B0"/>
    <w:rsid w:val="D62F1F0E"/>
    <w:rsid w:val="D6369D6A"/>
    <w:rsid w:val="D63F6037"/>
    <w:rsid w:val="D63F8314"/>
    <w:rsid w:val="D65B52BB"/>
    <w:rsid w:val="D6635FE1"/>
    <w:rsid w:val="D667789E"/>
    <w:rsid w:val="D669C56E"/>
    <w:rsid w:val="D6778017"/>
    <w:rsid w:val="D67AA9EC"/>
    <w:rsid w:val="D67B04F6"/>
    <w:rsid w:val="D67F14E9"/>
    <w:rsid w:val="D68D215A"/>
    <w:rsid w:val="D69F9FBF"/>
    <w:rsid w:val="D69FF5D6"/>
    <w:rsid w:val="D6AD4CD6"/>
    <w:rsid w:val="D6B5C691"/>
    <w:rsid w:val="D6B7A4AD"/>
    <w:rsid w:val="D6BB7F50"/>
    <w:rsid w:val="D6BFA4E1"/>
    <w:rsid w:val="D6CA3A1F"/>
    <w:rsid w:val="D6CFDF57"/>
    <w:rsid w:val="D6D53654"/>
    <w:rsid w:val="D6D6BBD0"/>
    <w:rsid w:val="D6DB04F6"/>
    <w:rsid w:val="D6DBDE12"/>
    <w:rsid w:val="D6DBE175"/>
    <w:rsid w:val="D6DCA12A"/>
    <w:rsid w:val="D6DD48E1"/>
    <w:rsid w:val="D6DDA00D"/>
    <w:rsid w:val="D6DE1AF5"/>
    <w:rsid w:val="D6DEF001"/>
    <w:rsid w:val="D6DF77F6"/>
    <w:rsid w:val="D6E03306"/>
    <w:rsid w:val="D6EB18FE"/>
    <w:rsid w:val="D6EFC0F4"/>
    <w:rsid w:val="D6F3207C"/>
    <w:rsid w:val="D6F3960A"/>
    <w:rsid w:val="D6F6C4AA"/>
    <w:rsid w:val="D6F71DDA"/>
    <w:rsid w:val="D6FBEE67"/>
    <w:rsid w:val="D6FC4B17"/>
    <w:rsid w:val="D6FD342E"/>
    <w:rsid w:val="D6FD61FE"/>
    <w:rsid w:val="D6FDAC87"/>
    <w:rsid w:val="D6FE03FF"/>
    <w:rsid w:val="D6FF2DE4"/>
    <w:rsid w:val="D6FF7889"/>
    <w:rsid w:val="D6FFA4AD"/>
    <w:rsid w:val="D6FFB8ED"/>
    <w:rsid w:val="D6FFC7E2"/>
    <w:rsid w:val="D6FFFAFB"/>
    <w:rsid w:val="D70752F9"/>
    <w:rsid w:val="D70ED56F"/>
    <w:rsid w:val="D719C0D8"/>
    <w:rsid w:val="D72F62B5"/>
    <w:rsid w:val="D737CACE"/>
    <w:rsid w:val="D73B058E"/>
    <w:rsid w:val="D73B1174"/>
    <w:rsid w:val="D74E93F1"/>
    <w:rsid w:val="D74F0789"/>
    <w:rsid w:val="D74F5021"/>
    <w:rsid w:val="D757FF7E"/>
    <w:rsid w:val="D75B1E24"/>
    <w:rsid w:val="D75CD32E"/>
    <w:rsid w:val="D75D3638"/>
    <w:rsid w:val="D76F42C2"/>
    <w:rsid w:val="D776355D"/>
    <w:rsid w:val="D776C177"/>
    <w:rsid w:val="D776DB94"/>
    <w:rsid w:val="D777DAE3"/>
    <w:rsid w:val="D77B44C0"/>
    <w:rsid w:val="D77E3DAE"/>
    <w:rsid w:val="D77E99F9"/>
    <w:rsid w:val="D77E9B57"/>
    <w:rsid w:val="D77F2155"/>
    <w:rsid w:val="D77F4702"/>
    <w:rsid w:val="D77F613F"/>
    <w:rsid w:val="D77F67FE"/>
    <w:rsid w:val="D77F9488"/>
    <w:rsid w:val="D77F9EAA"/>
    <w:rsid w:val="D77FF1C5"/>
    <w:rsid w:val="D78DF6E7"/>
    <w:rsid w:val="D78FB746"/>
    <w:rsid w:val="D795B9EE"/>
    <w:rsid w:val="D7997C03"/>
    <w:rsid w:val="D7A9E768"/>
    <w:rsid w:val="D7AB87FB"/>
    <w:rsid w:val="D7ABF0FD"/>
    <w:rsid w:val="D7AE757A"/>
    <w:rsid w:val="D7AF5997"/>
    <w:rsid w:val="D7AFE3AD"/>
    <w:rsid w:val="D7B34997"/>
    <w:rsid w:val="D7B93C5C"/>
    <w:rsid w:val="D7BB95E3"/>
    <w:rsid w:val="D7BBEEF0"/>
    <w:rsid w:val="D7BBF938"/>
    <w:rsid w:val="D7BD257F"/>
    <w:rsid w:val="D7BE56A2"/>
    <w:rsid w:val="D7BE6F3C"/>
    <w:rsid w:val="D7BEAD1F"/>
    <w:rsid w:val="D7BECEF3"/>
    <w:rsid w:val="D7BEE546"/>
    <w:rsid w:val="D7BF25EF"/>
    <w:rsid w:val="D7BF28A6"/>
    <w:rsid w:val="D7BF716D"/>
    <w:rsid w:val="D7BF7BFB"/>
    <w:rsid w:val="D7BF9022"/>
    <w:rsid w:val="D7C52801"/>
    <w:rsid w:val="D7CB46ED"/>
    <w:rsid w:val="D7CBB975"/>
    <w:rsid w:val="D7CD62E8"/>
    <w:rsid w:val="D7CE9E1A"/>
    <w:rsid w:val="D7CF0FA6"/>
    <w:rsid w:val="D7CFE84F"/>
    <w:rsid w:val="D7D4F7C8"/>
    <w:rsid w:val="D7D60F8C"/>
    <w:rsid w:val="D7D6C16B"/>
    <w:rsid w:val="D7DADB5C"/>
    <w:rsid w:val="D7DB1B91"/>
    <w:rsid w:val="D7DB5939"/>
    <w:rsid w:val="D7DE00A3"/>
    <w:rsid w:val="D7DE7CF0"/>
    <w:rsid w:val="D7DED244"/>
    <w:rsid w:val="D7DF1024"/>
    <w:rsid w:val="D7DF225C"/>
    <w:rsid w:val="D7DF4920"/>
    <w:rsid w:val="D7DF61D8"/>
    <w:rsid w:val="D7DF62DD"/>
    <w:rsid w:val="D7DF847A"/>
    <w:rsid w:val="D7E3E230"/>
    <w:rsid w:val="D7E57C7C"/>
    <w:rsid w:val="D7E7709E"/>
    <w:rsid w:val="D7E7872A"/>
    <w:rsid w:val="D7E7F0C4"/>
    <w:rsid w:val="D7E91EF9"/>
    <w:rsid w:val="D7EAB09F"/>
    <w:rsid w:val="D7EBC97E"/>
    <w:rsid w:val="D7EDA8C0"/>
    <w:rsid w:val="D7EDCCF8"/>
    <w:rsid w:val="D7EE2109"/>
    <w:rsid w:val="D7EF8588"/>
    <w:rsid w:val="D7EF8B74"/>
    <w:rsid w:val="D7EFAF0A"/>
    <w:rsid w:val="D7EFD3E2"/>
    <w:rsid w:val="D7F1404A"/>
    <w:rsid w:val="D7F2FF5B"/>
    <w:rsid w:val="D7F3BAEA"/>
    <w:rsid w:val="D7F3DAD5"/>
    <w:rsid w:val="D7F3EAF1"/>
    <w:rsid w:val="D7F6C1DE"/>
    <w:rsid w:val="D7F797DA"/>
    <w:rsid w:val="D7F7B803"/>
    <w:rsid w:val="D7F7C0A2"/>
    <w:rsid w:val="D7F7C2D6"/>
    <w:rsid w:val="D7F7C469"/>
    <w:rsid w:val="D7F7F3DB"/>
    <w:rsid w:val="D7F9958D"/>
    <w:rsid w:val="D7F9FBA4"/>
    <w:rsid w:val="D7FAD212"/>
    <w:rsid w:val="D7FAF3B7"/>
    <w:rsid w:val="D7FB602A"/>
    <w:rsid w:val="D7FBA1D8"/>
    <w:rsid w:val="D7FBBC32"/>
    <w:rsid w:val="D7FBDEAF"/>
    <w:rsid w:val="D7FBE339"/>
    <w:rsid w:val="D7FD379F"/>
    <w:rsid w:val="D7FDAE1C"/>
    <w:rsid w:val="D7FDE169"/>
    <w:rsid w:val="D7FE1D45"/>
    <w:rsid w:val="D7FEA208"/>
    <w:rsid w:val="D7FF0F60"/>
    <w:rsid w:val="D7FF1125"/>
    <w:rsid w:val="D7FF18EA"/>
    <w:rsid w:val="D7FF27D7"/>
    <w:rsid w:val="D7FF4EBD"/>
    <w:rsid w:val="D7FF5A94"/>
    <w:rsid w:val="D7FFB570"/>
    <w:rsid w:val="D7FFCC34"/>
    <w:rsid w:val="D7FFF6B4"/>
    <w:rsid w:val="D8274F76"/>
    <w:rsid w:val="D85747A1"/>
    <w:rsid w:val="D86E0BF4"/>
    <w:rsid w:val="D87D651D"/>
    <w:rsid w:val="D87F8D1D"/>
    <w:rsid w:val="D8DFD740"/>
    <w:rsid w:val="D8E3E955"/>
    <w:rsid w:val="D8E52080"/>
    <w:rsid w:val="D8EAEB21"/>
    <w:rsid w:val="D8EEFA7A"/>
    <w:rsid w:val="D8FA598A"/>
    <w:rsid w:val="D8FB0585"/>
    <w:rsid w:val="D8FB71E9"/>
    <w:rsid w:val="D8FF619E"/>
    <w:rsid w:val="D8FF9166"/>
    <w:rsid w:val="D8FFCF9F"/>
    <w:rsid w:val="D91F65E8"/>
    <w:rsid w:val="D92AD97A"/>
    <w:rsid w:val="D92F63F6"/>
    <w:rsid w:val="D937FC4B"/>
    <w:rsid w:val="D93C7EDB"/>
    <w:rsid w:val="D93DC664"/>
    <w:rsid w:val="D93E1EC2"/>
    <w:rsid w:val="D94F8715"/>
    <w:rsid w:val="D94FF87B"/>
    <w:rsid w:val="D95DDAB1"/>
    <w:rsid w:val="D96BEF1A"/>
    <w:rsid w:val="D96C0E05"/>
    <w:rsid w:val="D96CA5EE"/>
    <w:rsid w:val="D96FE6A5"/>
    <w:rsid w:val="D9739DDF"/>
    <w:rsid w:val="D976B304"/>
    <w:rsid w:val="D97C9835"/>
    <w:rsid w:val="D97E8371"/>
    <w:rsid w:val="D97E9AC0"/>
    <w:rsid w:val="D97F2A2F"/>
    <w:rsid w:val="D98B77A4"/>
    <w:rsid w:val="D98F4715"/>
    <w:rsid w:val="D992EC22"/>
    <w:rsid w:val="D996F77A"/>
    <w:rsid w:val="D99F5CD0"/>
    <w:rsid w:val="D9B790ED"/>
    <w:rsid w:val="D9B94D72"/>
    <w:rsid w:val="D9BA2B55"/>
    <w:rsid w:val="D9BAEEE8"/>
    <w:rsid w:val="D9BB3BB0"/>
    <w:rsid w:val="D9BCB2C0"/>
    <w:rsid w:val="D9BDB134"/>
    <w:rsid w:val="D9BF5C74"/>
    <w:rsid w:val="D9CB8BB2"/>
    <w:rsid w:val="D9CC2F45"/>
    <w:rsid w:val="D9D71562"/>
    <w:rsid w:val="D9DA68A7"/>
    <w:rsid w:val="D9DBA7B5"/>
    <w:rsid w:val="D9DE7C32"/>
    <w:rsid w:val="D9DF92AD"/>
    <w:rsid w:val="D9DFECC2"/>
    <w:rsid w:val="D9ED0885"/>
    <w:rsid w:val="D9EF3B17"/>
    <w:rsid w:val="D9EFDA9A"/>
    <w:rsid w:val="D9F17233"/>
    <w:rsid w:val="D9F38712"/>
    <w:rsid w:val="D9F4A33C"/>
    <w:rsid w:val="D9F77FA7"/>
    <w:rsid w:val="D9F7C5DA"/>
    <w:rsid w:val="D9FB44D3"/>
    <w:rsid w:val="D9FB98C4"/>
    <w:rsid w:val="D9FBE8AC"/>
    <w:rsid w:val="D9FD002E"/>
    <w:rsid w:val="D9FF3B30"/>
    <w:rsid w:val="D9FF45A5"/>
    <w:rsid w:val="D9FF9D08"/>
    <w:rsid w:val="D9FFC17C"/>
    <w:rsid w:val="D9FFDB78"/>
    <w:rsid w:val="DA3E0959"/>
    <w:rsid w:val="DA3EB531"/>
    <w:rsid w:val="DA3F132B"/>
    <w:rsid w:val="DA5BF695"/>
    <w:rsid w:val="DA5F5AF2"/>
    <w:rsid w:val="DA5FE756"/>
    <w:rsid w:val="DA67255B"/>
    <w:rsid w:val="DA6E5B4E"/>
    <w:rsid w:val="DA730C2D"/>
    <w:rsid w:val="DA79BBF1"/>
    <w:rsid w:val="DA7BF03A"/>
    <w:rsid w:val="DA7D34E4"/>
    <w:rsid w:val="DA7F1950"/>
    <w:rsid w:val="DAA588E2"/>
    <w:rsid w:val="DAACC7D2"/>
    <w:rsid w:val="DABDBFEE"/>
    <w:rsid w:val="DABEA8AF"/>
    <w:rsid w:val="DABFC9A6"/>
    <w:rsid w:val="DACB0AAB"/>
    <w:rsid w:val="DACF4B61"/>
    <w:rsid w:val="DAD45E29"/>
    <w:rsid w:val="DADAD908"/>
    <w:rsid w:val="DADBDE0A"/>
    <w:rsid w:val="DADD54F1"/>
    <w:rsid w:val="DAE42900"/>
    <w:rsid w:val="DAEB9828"/>
    <w:rsid w:val="DAED68FD"/>
    <w:rsid w:val="DAEF215E"/>
    <w:rsid w:val="DAEF226E"/>
    <w:rsid w:val="DAEF44D3"/>
    <w:rsid w:val="DAF6E3F8"/>
    <w:rsid w:val="DAF75801"/>
    <w:rsid w:val="DAFB0718"/>
    <w:rsid w:val="DAFBF29F"/>
    <w:rsid w:val="DAFD1C10"/>
    <w:rsid w:val="DAFD3BDE"/>
    <w:rsid w:val="DAFD4D19"/>
    <w:rsid w:val="DAFDC58D"/>
    <w:rsid w:val="DAFDD6DF"/>
    <w:rsid w:val="DAFDD9C8"/>
    <w:rsid w:val="DAFE02D4"/>
    <w:rsid w:val="DAFE6532"/>
    <w:rsid w:val="DAFEC2D3"/>
    <w:rsid w:val="DAFF5F1E"/>
    <w:rsid w:val="DAFF6362"/>
    <w:rsid w:val="DAFF8300"/>
    <w:rsid w:val="DAFFB91E"/>
    <w:rsid w:val="DAFFC00C"/>
    <w:rsid w:val="DB1D3075"/>
    <w:rsid w:val="DB2A7810"/>
    <w:rsid w:val="DB2D6110"/>
    <w:rsid w:val="DB2F9B6E"/>
    <w:rsid w:val="DB3308B4"/>
    <w:rsid w:val="DB3E8164"/>
    <w:rsid w:val="DB3F1C47"/>
    <w:rsid w:val="DB3F2B63"/>
    <w:rsid w:val="DB3FE0E8"/>
    <w:rsid w:val="DB4E072F"/>
    <w:rsid w:val="DB4F4ABD"/>
    <w:rsid w:val="DB5628D5"/>
    <w:rsid w:val="DB56F04F"/>
    <w:rsid w:val="DB577932"/>
    <w:rsid w:val="DB5E72A9"/>
    <w:rsid w:val="DB5EC524"/>
    <w:rsid w:val="DB5F48A3"/>
    <w:rsid w:val="DB696DAD"/>
    <w:rsid w:val="DB6B1FBD"/>
    <w:rsid w:val="DB6FB77A"/>
    <w:rsid w:val="DB6FD8CA"/>
    <w:rsid w:val="DB767684"/>
    <w:rsid w:val="DB778204"/>
    <w:rsid w:val="DB77BE92"/>
    <w:rsid w:val="DB77C383"/>
    <w:rsid w:val="DB77CBC7"/>
    <w:rsid w:val="DB7B7D61"/>
    <w:rsid w:val="DB7C7F83"/>
    <w:rsid w:val="DB7D7B91"/>
    <w:rsid w:val="DB7D9E78"/>
    <w:rsid w:val="DB7EFE08"/>
    <w:rsid w:val="DB7F1605"/>
    <w:rsid w:val="DB7F44EB"/>
    <w:rsid w:val="DB7FC3DB"/>
    <w:rsid w:val="DB7FCC58"/>
    <w:rsid w:val="DB8BA111"/>
    <w:rsid w:val="DB97E299"/>
    <w:rsid w:val="DB9AC0D8"/>
    <w:rsid w:val="DB9DCD1E"/>
    <w:rsid w:val="DB9F0D3F"/>
    <w:rsid w:val="DB9F23E6"/>
    <w:rsid w:val="DB9F7528"/>
    <w:rsid w:val="DB9F787A"/>
    <w:rsid w:val="DBA5017D"/>
    <w:rsid w:val="DBAB7C59"/>
    <w:rsid w:val="DBAF0408"/>
    <w:rsid w:val="DBAF0C64"/>
    <w:rsid w:val="DBAF37C2"/>
    <w:rsid w:val="DBAF9502"/>
    <w:rsid w:val="DBAFC52C"/>
    <w:rsid w:val="DBB0368A"/>
    <w:rsid w:val="DBB34FD7"/>
    <w:rsid w:val="DBB37710"/>
    <w:rsid w:val="DBB48B17"/>
    <w:rsid w:val="DBB5E862"/>
    <w:rsid w:val="DBB5EA5A"/>
    <w:rsid w:val="DBB67AE3"/>
    <w:rsid w:val="DBB72248"/>
    <w:rsid w:val="DBB76D6C"/>
    <w:rsid w:val="DBBA42D4"/>
    <w:rsid w:val="DBBB94F5"/>
    <w:rsid w:val="DBBC29BB"/>
    <w:rsid w:val="DBBDC154"/>
    <w:rsid w:val="DBBDC451"/>
    <w:rsid w:val="DBBE1C06"/>
    <w:rsid w:val="DBBF0BB9"/>
    <w:rsid w:val="DBBF4AB5"/>
    <w:rsid w:val="DBBF6AB2"/>
    <w:rsid w:val="DBBF71CB"/>
    <w:rsid w:val="DBBFC935"/>
    <w:rsid w:val="DBCB0E1E"/>
    <w:rsid w:val="DBCF226B"/>
    <w:rsid w:val="DBCF356A"/>
    <w:rsid w:val="DBCF677A"/>
    <w:rsid w:val="DBD14008"/>
    <w:rsid w:val="DBD54134"/>
    <w:rsid w:val="DBD712C3"/>
    <w:rsid w:val="DBD7D406"/>
    <w:rsid w:val="DBDB2410"/>
    <w:rsid w:val="DBDB6BEE"/>
    <w:rsid w:val="DBDB9007"/>
    <w:rsid w:val="DBDCA38E"/>
    <w:rsid w:val="DBDD51E6"/>
    <w:rsid w:val="DBDDD04E"/>
    <w:rsid w:val="DBDDFE56"/>
    <w:rsid w:val="DBDEDC34"/>
    <w:rsid w:val="DBDF69D6"/>
    <w:rsid w:val="DBDF99EC"/>
    <w:rsid w:val="DBDFCF67"/>
    <w:rsid w:val="DBDFE141"/>
    <w:rsid w:val="DBE643C3"/>
    <w:rsid w:val="DBE69162"/>
    <w:rsid w:val="DBE75F8F"/>
    <w:rsid w:val="DBE83018"/>
    <w:rsid w:val="DBE847AC"/>
    <w:rsid w:val="DBE9C518"/>
    <w:rsid w:val="DBEBCEB9"/>
    <w:rsid w:val="DBEC714D"/>
    <w:rsid w:val="DBEDC299"/>
    <w:rsid w:val="DBEDFE52"/>
    <w:rsid w:val="DBEF2C70"/>
    <w:rsid w:val="DBEF31B5"/>
    <w:rsid w:val="DBEF78CD"/>
    <w:rsid w:val="DBEF85F4"/>
    <w:rsid w:val="DBEFA962"/>
    <w:rsid w:val="DBEFBBF9"/>
    <w:rsid w:val="DBEFD3BB"/>
    <w:rsid w:val="DBF11784"/>
    <w:rsid w:val="DBF518B6"/>
    <w:rsid w:val="DBF53014"/>
    <w:rsid w:val="DBF55C68"/>
    <w:rsid w:val="DBF5A159"/>
    <w:rsid w:val="DBF67077"/>
    <w:rsid w:val="DBF6BA81"/>
    <w:rsid w:val="DBF6C7EE"/>
    <w:rsid w:val="DBF72669"/>
    <w:rsid w:val="DBF75628"/>
    <w:rsid w:val="DBF756FC"/>
    <w:rsid w:val="DBF79045"/>
    <w:rsid w:val="DBF856FC"/>
    <w:rsid w:val="DBF97194"/>
    <w:rsid w:val="DBF9E8F7"/>
    <w:rsid w:val="DBFA8FF3"/>
    <w:rsid w:val="DBFAA23E"/>
    <w:rsid w:val="DBFB1B3B"/>
    <w:rsid w:val="DBFB4F43"/>
    <w:rsid w:val="DBFBAC14"/>
    <w:rsid w:val="DBFBB8B6"/>
    <w:rsid w:val="DBFBD016"/>
    <w:rsid w:val="DBFBD55D"/>
    <w:rsid w:val="DBFBDBBD"/>
    <w:rsid w:val="DBFBFFD3"/>
    <w:rsid w:val="DBFC3A55"/>
    <w:rsid w:val="DBFC6D28"/>
    <w:rsid w:val="DBFD1673"/>
    <w:rsid w:val="DBFD609C"/>
    <w:rsid w:val="DBFD652D"/>
    <w:rsid w:val="DBFDA24D"/>
    <w:rsid w:val="DBFDDE69"/>
    <w:rsid w:val="DBFE0A94"/>
    <w:rsid w:val="DBFE56AE"/>
    <w:rsid w:val="DBFE8E3F"/>
    <w:rsid w:val="DBFEAEF9"/>
    <w:rsid w:val="DBFEB614"/>
    <w:rsid w:val="DBFEE475"/>
    <w:rsid w:val="DBFEEEB0"/>
    <w:rsid w:val="DBFF0156"/>
    <w:rsid w:val="DBFF0C71"/>
    <w:rsid w:val="DBFF13CC"/>
    <w:rsid w:val="DBFF13E7"/>
    <w:rsid w:val="DBFF200A"/>
    <w:rsid w:val="DBFF2BED"/>
    <w:rsid w:val="DBFF2E67"/>
    <w:rsid w:val="DBFF3B18"/>
    <w:rsid w:val="DBFF6DCD"/>
    <w:rsid w:val="DBFF7707"/>
    <w:rsid w:val="DBFF8EF2"/>
    <w:rsid w:val="DBFFA8C4"/>
    <w:rsid w:val="DBFFCCAA"/>
    <w:rsid w:val="DBFFD138"/>
    <w:rsid w:val="DBFFE4AF"/>
    <w:rsid w:val="DBFFE683"/>
    <w:rsid w:val="DBFFF353"/>
    <w:rsid w:val="DC1B829C"/>
    <w:rsid w:val="DC3D9899"/>
    <w:rsid w:val="DC3F2DCF"/>
    <w:rsid w:val="DC3FCE99"/>
    <w:rsid w:val="DC477CA7"/>
    <w:rsid w:val="DC59786A"/>
    <w:rsid w:val="DC5F507F"/>
    <w:rsid w:val="DC76157D"/>
    <w:rsid w:val="DC77D04E"/>
    <w:rsid w:val="DC79878A"/>
    <w:rsid w:val="DC7E5393"/>
    <w:rsid w:val="DC7F23DE"/>
    <w:rsid w:val="DC7F735C"/>
    <w:rsid w:val="DCAFD9D7"/>
    <w:rsid w:val="DCBD4679"/>
    <w:rsid w:val="DCBEC288"/>
    <w:rsid w:val="DCBF7A18"/>
    <w:rsid w:val="DCC4A630"/>
    <w:rsid w:val="DCC541A1"/>
    <w:rsid w:val="DCC956AD"/>
    <w:rsid w:val="DCCD3ED4"/>
    <w:rsid w:val="DCD18A22"/>
    <w:rsid w:val="DCDA75DC"/>
    <w:rsid w:val="DCDDB9C3"/>
    <w:rsid w:val="DCDE0525"/>
    <w:rsid w:val="DCDE2A1D"/>
    <w:rsid w:val="DCDF03BE"/>
    <w:rsid w:val="DCE29D3C"/>
    <w:rsid w:val="DCE60F07"/>
    <w:rsid w:val="DCEBD2BE"/>
    <w:rsid w:val="DCEC06ED"/>
    <w:rsid w:val="DCEF7DEF"/>
    <w:rsid w:val="DCF57168"/>
    <w:rsid w:val="DCF6D5AB"/>
    <w:rsid w:val="DCF7E083"/>
    <w:rsid w:val="DCF98066"/>
    <w:rsid w:val="DCFB7BF7"/>
    <w:rsid w:val="DCFBA07A"/>
    <w:rsid w:val="DCFC97B7"/>
    <w:rsid w:val="DCFD6249"/>
    <w:rsid w:val="DCFDD4EE"/>
    <w:rsid w:val="DCFE3C64"/>
    <w:rsid w:val="DCFE5373"/>
    <w:rsid w:val="DCFE92D7"/>
    <w:rsid w:val="DCFF18CF"/>
    <w:rsid w:val="DCFF74F2"/>
    <w:rsid w:val="DCFFF624"/>
    <w:rsid w:val="DD17BE61"/>
    <w:rsid w:val="DD1BCF16"/>
    <w:rsid w:val="DD1F4AE4"/>
    <w:rsid w:val="DD35A4A3"/>
    <w:rsid w:val="DD39962A"/>
    <w:rsid w:val="DD3C5CFF"/>
    <w:rsid w:val="DD3E8298"/>
    <w:rsid w:val="DD3F35FA"/>
    <w:rsid w:val="DD3FFDA6"/>
    <w:rsid w:val="DD423566"/>
    <w:rsid w:val="DD4C9831"/>
    <w:rsid w:val="DD4D20C2"/>
    <w:rsid w:val="DD56B5E5"/>
    <w:rsid w:val="DD57DD25"/>
    <w:rsid w:val="DD5BF2D2"/>
    <w:rsid w:val="DD5F4EDE"/>
    <w:rsid w:val="DD5FA057"/>
    <w:rsid w:val="DD6B9B60"/>
    <w:rsid w:val="DD6FEE21"/>
    <w:rsid w:val="DD739795"/>
    <w:rsid w:val="DD755AEA"/>
    <w:rsid w:val="DD760332"/>
    <w:rsid w:val="DD76BB32"/>
    <w:rsid w:val="DD7B3707"/>
    <w:rsid w:val="DD7B3E01"/>
    <w:rsid w:val="DD7C6923"/>
    <w:rsid w:val="DD7CAFB2"/>
    <w:rsid w:val="DD7CD680"/>
    <w:rsid w:val="DD7D44CF"/>
    <w:rsid w:val="DD7DB15B"/>
    <w:rsid w:val="DD7DD349"/>
    <w:rsid w:val="DD7EDA0E"/>
    <w:rsid w:val="DD7EE39E"/>
    <w:rsid w:val="DD7F2608"/>
    <w:rsid w:val="DD7F272B"/>
    <w:rsid w:val="DD7F496E"/>
    <w:rsid w:val="DD7F8BFE"/>
    <w:rsid w:val="DD7FEE5E"/>
    <w:rsid w:val="DD8CBDA2"/>
    <w:rsid w:val="DD90D123"/>
    <w:rsid w:val="DD9B7D32"/>
    <w:rsid w:val="DD9F0FDA"/>
    <w:rsid w:val="DD9F77CF"/>
    <w:rsid w:val="DDA65AC7"/>
    <w:rsid w:val="DDA845BA"/>
    <w:rsid w:val="DDAB71BF"/>
    <w:rsid w:val="DDB528AA"/>
    <w:rsid w:val="DDB6B8CA"/>
    <w:rsid w:val="DDB7536C"/>
    <w:rsid w:val="DDB90772"/>
    <w:rsid w:val="DDB9A9C9"/>
    <w:rsid w:val="DDB9C51C"/>
    <w:rsid w:val="DDB9F54D"/>
    <w:rsid w:val="DDBB1379"/>
    <w:rsid w:val="DDBD54B7"/>
    <w:rsid w:val="DDBF19A9"/>
    <w:rsid w:val="DDBF53C0"/>
    <w:rsid w:val="DDBFAAD6"/>
    <w:rsid w:val="DDBFC676"/>
    <w:rsid w:val="DDBFE5D8"/>
    <w:rsid w:val="DDBFE7F2"/>
    <w:rsid w:val="DDC57D95"/>
    <w:rsid w:val="DDC70D57"/>
    <w:rsid w:val="DDC7D5B9"/>
    <w:rsid w:val="DDCDC8C8"/>
    <w:rsid w:val="DDCF1347"/>
    <w:rsid w:val="DDCF5EF6"/>
    <w:rsid w:val="DDCFDBF4"/>
    <w:rsid w:val="DDD49D34"/>
    <w:rsid w:val="DDD51BA4"/>
    <w:rsid w:val="DDD5CAAE"/>
    <w:rsid w:val="DDD62317"/>
    <w:rsid w:val="DDD64AA2"/>
    <w:rsid w:val="DDD7F1E8"/>
    <w:rsid w:val="DDD8A508"/>
    <w:rsid w:val="DDD9446E"/>
    <w:rsid w:val="DDD9E4F6"/>
    <w:rsid w:val="DDDB62B3"/>
    <w:rsid w:val="DDDB6C9D"/>
    <w:rsid w:val="DDDC3B47"/>
    <w:rsid w:val="DDDC9D9C"/>
    <w:rsid w:val="DDDD1BF2"/>
    <w:rsid w:val="DDDD4952"/>
    <w:rsid w:val="DDDDD78D"/>
    <w:rsid w:val="DDDF1275"/>
    <w:rsid w:val="DDDF18C6"/>
    <w:rsid w:val="DDDF796C"/>
    <w:rsid w:val="DDDF9152"/>
    <w:rsid w:val="DDE1B0E2"/>
    <w:rsid w:val="DDE4EAA0"/>
    <w:rsid w:val="DDE508DB"/>
    <w:rsid w:val="DDE62D05"/>
    <w:rsid w:val="DDE644B5"/>
    <w:rsid w:val="DDE7BC03"/>
    <w:rsid w:val="DDE94F3B"/>
    <w:rsid w:val="DDE9FC23"/>
    <w:rsid w:val="DDEB4F5E"/>
    <w:rsid w:val="DDEC5742"/>
    <w:rsid w:val="DDEC79CA"/>
    <w:rsid w:val="DDED9DB7"/>
    <w:rsid w:val="DDEEE616"/>
    <w:rsid w:val="DDEF2FE9"/>
    <w:rsid w:val="DDEF4420"/>
    <w:rsid w:val="DDEFA5CA"/>
    <w:rsid w:val="DDEFD1D0"/>
    <w:rsid w:val="DDEFE02D"/>
    <w:rsid w:val="DDF1EA6A"/>
    <w:rsid w:val="DDF32358"/>
    <w:rsid w:val="DDF48033"/>
    <w:rsid w:val="DDF70478"/>
    <w:rsid w:val="DDF70FDD"/>
    <w:rsid w:val="DDF72654"/>
    <w:rsid w:val="DDF76800"/>
    <w:rsid w:val="DDF77C3E"/>
    <w:rsid w:val="DDF7964A"/>
    <w:rsid w:val="DDF7987B"/>
    <w:rsid w:val="DDF7CBA0"/>
    <w:rsid w:val="DDF7F158"/>
    <w:rsid w:val="DDF7F559"/>
    <w:rsid w:val="DDF90AEF"/>
    <w:rsid w:val="DDF970E1"/>
    <w:rsid w:val="DDF98106"/>
    <w:rsid w:val="DDF988BF"/>
    <w:rsid w:val="DDFA1344"/>
    <w:rsid w:val="DDFB0759"/>
    <w:rsid w:val="DDFB135F"/>
    <w:rsid w:val="DDFB8CA8"/>
    <w:rsid w:val="DDFBA902"/>
    <w:rsid w:val="DDFBADAF"/>
    <w:rsid w:val="DDFC18C2"/>
    <w:rsid w:val="DDFD57A8"/>
    <w:rsid w:val="DDFD9215"/>
    <w:rsid w:val="DDFDDC43"/>
    <w:rsid w:val="DDFEBE1E"/>
    <w:rsid w:val="DDFEE18C"/>
    <w:rsid w:val="DDFEEDD7"/>
    <w:rsid w:val="DDFF0B47"/>
    <w:rsid w:val="DDFF2157"/>
    <w:rsid w:val="DDFF281A"/>
    <w:rsid w:val="DDFF30D4"/>
    <w:rsid w:val="DDFF4E55"/>
    <w:rsid w:val="DDFF55A9"/>
    <w:rsid w:val="DDFF5964"/>
    <w:rsid w:val="DDFF630F"/>
    <w:rsid w:val="DDFF7BF8"/>
    <w:rsid w:val="DDFF7F23"/>
    <w:rsid w:val="DDFFB870"/>
    <w:rsid w:val="DDFFD027"/>
    <w:rsid w:val="DDFFD656"/>
    <w:rsid w:val="DDFFDFA1"/>
    <w:rsid w:val="DDFFFB23"/>
    <w:rsid w:val="DE194CFD"/>
    <w:rsid w:val="DE1B21F2"/>
    <w:rsid w:val="DE1EC34C"/>
    <w:rsid w:val="DE1F02CF"/>
    <w:rsid w:val="DE1F80FD"/>
    <w:rsid w:val="DE26C957"/>
    <w:rsid w:val="DE2B8BDB"/>
    <w:rsid w:val="DE37758A"/>
    <w:rsid w:val="DE378D3A"/>
    <w:rsid w:val="DE37EF51"/>
    <w:rsid w:val="DE3BDBEC"/>
    <w:rsid w:val="DE3EFFA4"/>
    <w:rsid w:val="DE4D9170"/>
    <w:rsid w:val="DE4F2026"/>
    <w:rsid w:val="DE67BAD4"/>
    <w:rsid w:val="DE686D38"/>
    <w:rsid w:val="DE6F16E0"/>
    <w:rsid w:val="DE6F250D"/>
    <w:rsid w:val="DE6F95C0"/>
    <w:rsid w:val="DE6FAB42"/>
    <w:rsid w:val="DE739F36"/>
    <w:rsid w:val="DE73A26D"/>
    <w:rsid w:val="DE75F976"/>
    <w:rsid w:val="DE7704D2"/>
    <w:rsid w:val="DE773748"/>
    <w:rsid w:val="DE775819"/>
    <w:rsid w:val="DE7AAF7F"/>
    <w:rsid w:val="DE7C01F1"/>
    <w:rsid w:val="DE7D0F23"/>
    <w:rsid w:val="DE7DC091"/>
    <w:rsid w:val="DE7E8250"/>
    <w:rsid w:val="DE7F4A18"/>
    <w:rsid w:val="DE7F6550"/>
    <w:rsid w:val="DE7F9A4F"/>
    <w:rsid w:val="DE7FCA7F"/>
    <w:rsid w:val="DE8DA29C"/>
    <w:rsid w:val="DE9710C3"/>
    <w:rsid w:val="DE979A1C"/>
    <w:rsid w:val="DE9929B6"/>
    <w:rsid w:val="DE9C9F8B"/>
    <w:rsid w:val="DE9DF77F"/>
    <w:rsid w:val="DE9E0078"/>
    <w:rsid w:val="DE9EBF14"/>
    <w:rsid w:val="DE9EF901"/>
    <w:rsid w:val="DE9F043F"/>
    <w:rsid w:val="DE9F23EA"/>
    <w:rsid w:val="DE9FDD4F"/>
    <w:rsid w:val="DEA1CA1F"/>
    <w:rsid w:val="DEA738BB"/>
    <w:rsid w:val="DEAA5392"/>
    <w:rsid w:val="DEAB7360"/>
    <w:rsid w:val="DEABA5A3"/>
    <w:rsid w:val="DEB14E80"/>
    <w:rsid w:val="DEB3C7AA"/>
    <w:rsid w:val="DEB4513D"/>
    <w:rsid w:val="DEB468B7"/>
    <w:rsid w:val="DEB5CC8B"/>
    <w:rsid w:val="DEB5F57B"/>
    <w:rsid w:val="DEB6F3E3"/>
    <w:rsid w:val="DEB7A413"/>
    <w:rsid w:val="DEB7E72E"/>
    <w:rsid w:val="DEBB4EE8"/>
    <w:rsid w:val="DEBB612C"/>
    <w:rsid w:val="DEBBA009"/>
    <w:rsid w:val="DEBBDCD3"/>
    <w:rsid w:val="DEBC7E72"/>
    <w:rsid w:val="DEBD2F74"/>
    <w:rsid w:val="DEBD6ABD"/>
    <w:rsid w:val="DEBD9489"/>
    <w:rsid w:val="DEBDB4B5"/>
    <w:rsid w:val="DEBF3AE2"/>
    <w:rsid w:val="DEBF550D"/>
    <w:rsid w:val="DEBFF6E2"/>
    <w:rsid w:val="DEBFF975"/>
    <w:rsid w:val="DEC78036"/>
    <w:rsid w:val="DEC7B9ED"/>
    <w:rsid w:val="DECC98CD"/>
    <w:rsid w:val="DECD4ECD"/>
    <w:rsid w:val="DECDB1DF"/>
    <w:rsid w:val="DECDC0BC"/>
    <w:rsid w:val="DECE90E1"/>
    <w:rsid w:val="DECF3C8F"/>
    <w:rsid w:val="DECF78B0"/>
    <w:rsid w:val="DECF9D46"/>
    <w:rsid w:val="DED2E2BC"/>
    <w:rsid w:val="DED3AF41"/>
    <w:rsid w:val="DED4D463"/>
    <w:rsid w:val="DED64A8D"/>
    <w:rsid w:val="DED7CEC0"/>
    <w:rsid w:val="DEDB01B6"/>
    <w:rsid w:val="DEDB1C18"/>
    <w:rsid w:val="DEDBFA5F"/>
    <w:rsid w:val="DEDD3DB2"/>
    <w:rsid w:val="DEDDF213"/>
    <w:rsid w:val="DEDEB993"/>
    <w:rsid w:val="DEDEEB5E"/>
    <w:rsid w:val="DEDF0AC0"/>
    <w:rsid w:val="DEDF5060"/>
    <w:rsid w:val="DEDFAD4E"/>
    <w:rsid w:val="DEE1BE32"/>
    <w:rsid w:val="DEE33F39"/>
    <w:rsid w:val="DEE392BD"/>
    <w:rsid w:val="DEE5BC2B"/>
    <w:rsid w:val="DEE71F6F"/>
    <w:rsid w:val="DEE9B3BF"/>
    <w:rsid w:val="DEEA0B64"/>
    <w:rsid w:val="DEEA6E2F"/>
    <w:rsid w:val="DEEAC1DA"/>
    <w:rsid w:val="DEEB7A33"/>
    <w:rsid w:val="DEEB8158"/>
    <w:rsid w:val="DEEB97D7"/>
    <w:rsid w:val="DEEBBC81"/>
    <w:rsid w:val="DEEDDFD4"/>
    <w:rsid w:val="DEEEB49D"/>
    <w:rsid w:val="DEEF39D5"/>
    <w:rsid w:val="DEEF48E4"/>
    <w:rsid w:val="DEEFE530"/>
    <w:rsid w:val="DEF0ABA1"/>
    <w:rsid w:val="DEF51852"/>
    <w:rsid w:val="DEF5B807"/>
    <w:rsid w:val="DEF6185E"/>
    <w:rsid w:val="DEF691C0"/>
    <w:rsid w:val="DEF69F7D"/>
    <w:rsid w:val="DEF72664"/>
    <w:rsid w:val="DEF75DF6"/>
    <w:rsid w:val="DEF783DE"/>
    <w:rsid w:val="DEF7B4B5"/>
    <w:rsid w:val="DEF7C84B"/>
    <w:rsid w:val="DEF7CF92"/>
    <w:rsid w:val="DEF7D6CE"/>
    <w:rsid w:val="DEF9D381"/>
    <w:rsid w:val="DEF9F06A"/>
    <w:rsid w:val="DEFA8EF2"/>
    <w:rsid w:val="DEFB0466"/>
    <w:rsid w:val="DEFB478A"/>
    <w:rsid w:val="DEFB7DAF"/>
    <w:rsid w:val="DEFB8C18"/>
    <w:rsid w:val="DEFB99A0"/>
    <w:rsid w:val="DEFBAE61"/>
    <w:rsid w:val="DEFBB2CC"/>
    <w:rsid w:val="DEFBE616"/>
    <w:rsid w:val="DEFBF7F7"/>
    <w:rsid w:val="DEFBF938"/>
    <w:rsid w:val="DEFCD9CB"/>
    <w:rsid w:val="DEFCE5E4"/>
    <w:rsid w:val="DEFD2398"/>
    <w:rsid w:val="DEFD2D05"/>
    <w:rsid w:val="DEFD61B9"/>
    <w:rsid w:val="DEFD6880"/>
    <w:rsid w:val="DEFD71DE"/>
    <w:rsid w:val="DEFDCD10"/>
    <w:rsid w:val="DEFE6657"/>
    <w:rsid w:val="DEFE93ED"/>
    <w:rsid w:val="DEFEC4CE"/>
    <w:rsid w:val="DEFF165A"/>
    <w:rsid w:val="DEFF171E"/>
    <w:rsid w:val="DEFF18F5"/>
    <w:rsid w:val="DEFF1CE8"/>
    <w:rsid w:val="DEFF3325"/>
    <w:rsid w:val="DEFF3A2D"/>
    <w:rsid w:val="DEFF5A6C"/>
    <w:rsid w:val="DEFF951D"/>
    <w:rsid w:val="DEFF9DBC"/>
    <w:rsid w:val="DEFFA1FC"/>
    <w:rsid w:val="DEFFA977"/>
    <w:rsid w:val="DEFFAD59"/>
    <w:rsid w:val="DEFFAEF6"/>
    <w:rsid w:val="DEFFB388"/>
    <w:rsid w:val="DEFFB71D"/>
    <w:rsid w:val="DF0E34BD"/>
    <w:rsid w:val="DF0E81C9"/>
    <w:rsid w:val="DF1373E0"/>
    <w:rsid w:val="DF147DF6"/>
    <w:rsid w:val="DF1AFA39"/>
    <w:rsid w:val="DF1C905D"/>
    <w:rsid w:val="DF1E4041"/>
    <w:rsid w:val="DF1ED5C5"/>
    <w:rsid w:val="DF1F7BD1"/>
    <w:rsid w:val="DF29B00A"/>
    <w:rsid w:val="DF2A6E8C"/>
    <w:rsid w:val="DF2A8487"/>
    <w:rsid w:val="DF2F218D"/>
    <w:rsid w:val="DF332C03"/>
    <w:rsid w:val="DF339790"/>
    <w:rsid w:val="DF358915"/>
    <w:rsid w:val="DF398D26"/>
    <w:rsid w:val="DF39AA03"/>
    <w:rsid w:val="DF3AE9FF"/>
    <w:rsid w:val="DF3B9660"/>
    <w:rsid w:val="DF3BDE03"/>
    <w:rsid w:val="DF3BF369"/>
    <w:rsid w:val="DF3C027D"/>
    <w:rsid w:val="DF3DB6DA"/>
    <w:rsid w:val="DF3DC1AF"/>
    <w:rsid w:val="DF3E195B"/>
    <w:rsid w:val="DF3E25FC"/>
    <w:rsid w:val="DF3E63B3"/>
    <w:rsid w:val="DF3EA208"/>
    <w:rsid w:val="DF3EA3CB"/>
    <w:rsid w:val="DF3EAC3B"/>
    <w:rsid w:val="DF3EC400"/>
    <w:rsid w:val="DF3F0083"/>
    <w:rsid w:val="DF3F29CB"/>
    <w:rsid w:val="DF3F29FC"/>
    <w:rsid w:val="DF3F42F7"/>
    <w:rsid w:val="DF3F6166"/>
    <w:rsid w:val="DF3F6C28"/>
    <w:rsid w:val="DF3F6DF7"/>
    <w:rsid w:val="DF3FEA27"/>
    <w:rsid w:val="DF49EBDB"/>
    <w:rsid w:val="DF4C9FB3"/>
    <w:rsid w:val="DF4DB83C"/>
    <w:rsid w:val="DF4DF061"/>
    <w:rsid w:val="DF4F4D83"/>
    <w:rsid w:val="DF4F7A08"/>
    <w:rsid w:val="DF4FC4AE"/>
    <w:rsid w:val="DF56B6E6"/>
    <w:rsid w:val="DF57D4BD"/>
    <w:rsid w:val="DF57F81F"/>
    <w:rsid w:val="DF59D355"/>
    <w:rsid w:val="DF5BCB01"/>
    <w:rsid w:val="DF5E14B2"/>
    <w:rsid w:val="DF5F077D"/>
    <w:rsid w:val="DF5F8252"/>
    <w:rsid w:val="DF5FEE0A"/>
    <w:rsid w:val="DF61D79A"/>
    <w:rsid w:val="DF6764AA"/>
    <w:rsid w:val="DF678C19"/>
    <w:rsid w:val="DF67E86F"/>
    <w:rsid w:val="DF67F53D"/>
    <w:rsid w:val="DF6B0CFD"/>
    <w:rsid w:val="DF6B3480"/>
    <w:rsid w:val="DF6BA04A"/>
    <w:rsid w:val="DF6C4314"/>
    <w:rsid w:val="DF6D0133"/>
    <w:rsid w:val="DF6F54CE"/>
    <w:rsid w:val="DF6FA2DB"/>
    <w:rsid w:val="DF6FB93B"/>
    <w:rsid w:val="DF71A7FD"/>
    <w:rsid w:val="DF7325A6"/>
    <w:rsid w:val="DF735630"/>
    <w:rsid w:val="DF73CA46"/>
    <w:rsid w:val="DF73D079"/>
    <w:rsid w:val="DF7663C6"/>
    <w:rsid w:val="DF770DFE"/>
    <w:rsid w:val="DF7752C8"/>
    <w:rsid w:val="DF77F512"/>
    <w:rsid w:val="DF7A8122"/>
    <w:rsid w:val="DF7B00DC"/>
    <w:rsid w:val="DF7B02EE"/>
    <w:rsid w:val="DF7B8315"/>
    <w:rsid w:val="DF7B8E89"/>
    <w:rsid w:val="DF7B9051"/>
    <w:rsid w:val="DF7B9235"/>
    <w:rsid w:val="DF7BE10E"/>
    <w:rsid w:val="DF7DB41D"/>
    <w:rsid w:val="DF7DC88A"/>
    <w:rsid w:val="DF7DFCBF"/>
    <w:rsid w:val="DF7E0ECC"/>
    <w:rsid w:val="DF7EA357"/>
    <w:rsid w:val="DF7EB5A2"/>
    <w:rsid w:val="DF7F154D"/>
    <w:rsid w:val="DF7F1FF4"/>
    <w:rsid w:val="DF7F51C3"/>
    <w:rsid w:val="DF7F5EC0"/>
    <w:rsid w:val="DF7F766F"/>
    <w:rsid w:val="DF7F8A12"/>
    <w:rsid w:val="DF7F9DE2"/>
    <w:rsid w:val="DF7FB467"/>
    <w:rsid w:val="DF7FBFF6"/>
    <w:rsid w:val="DF7FD988"/>
    <w:rsid w:val="DF7FF0DB"/>
    <w:rsid w:val="DF8565F0"/>
    <w:rsid w:val="DF877DC7"/>
    <w:rsid w:val="DF881A45"/>
    <w:rsid w:val="DF89D0D9"/>
    <w:rsid w:val="DF8DC05E"/>
    <w:rsid w:val="DF8E9CF0"/>
    <w:rsid w:val="DF8F3A3A"/>
    <w:rsid w:val="DF9394FE"/>
    <w:rsid w:val="DF93AB4F"/>
    <w:rsid w:val="DF972AEF"/>
    <w:rsid w:val="DF98AEA9"/>
    <w:rsid w:val="DF9A3FC4"/>
    <w:rsid w:val="DF9BBEC6"/>
    <w:rsid w:val="DF9D70FF"/>
    <w:rsid w:val="DF9D868A"/>
    <w:rsid w:val="DF9D99D2"/>
    <w:rsid w:val="DF9EC42E"/>
    <w:rsid w:val="DF9EEF41"/>
    <w:rsid w:val="DF9F265C"/>
    <w:rsid w:val="DF9F26EE"/>
    <w:rsid w:val="DF9F6ED9"/>
    <w:rsid w:val="DF9F9F2B"/>
    <w:rsid w:val="DFA48338"/>
    <w:rsid w:val="DFA608A2"/>
    <w:rsid w:val="DFA7D1C0"/>
    <w:rsid w:val="DFA7D5F9"/>
    <w:rsid w:val="DFA914F8"/>
    <w:rsid w:val="DFAA4004"/>
    <w:rsid w:val="DFAB2771"/>
    <w:rsid w:val="DFABE423"/>
    <w:rsid w:val="DFAC6B5C"/>
    <w:rsid w:val="DFAD0279"/>
    <w:rsid w:val="DFAD70D9"/>
    <w:rsid w:val="DFAE16B9"/>
    <w:rsid w:val="DFAE5FBE"/>
    <w:rsid w:val="DFAEC673"/>
    <w:rsid w:val="DFAF3E5F"/>
    <w:rsid w:val="DFAF653A"/>
    <w:rsid w:val="DFAFBA00"/>
    <w:rsid w:val="DFAFDEF8"/>
    <w:rsid w:val="DFB312DE"/>
    <w:rsid w:val="DFB325E1"/>
    <w:rsid w:val="DFB35EF6"/>
    <w:rsid w:val="DFB4815C"/>
    <w:rsid w:val="DFB50351"/>
    <w:rsid w:val="DFB585DD"/>
    <w:rsid w:val="DFB62700"/>
    <w:rsid w:val="DFB70A01"/>
    <w:rsid w:val="DFB73275"/>
    <w:rsid w:val="DFB73C54"/>
    <w:rsid w:val="DFB75599"/>
    <w:rsid w:val="DFB7A2DD"/>
    <w:rsid w:val="DFB82491"/>
    <w:rsid w:val="DFB91057"/>
    <w:rsid w:val="DFB94A66"/>
    <w:rsid w:val="DFBAAD9B"/>
    <w:rsid w:val="DFBAEE3B"/>
    <w:rsid w:val="DFBB1A3D"/>
    <w:rsid w:val="DFBBCD90"/>
    <w:rsid w:val="DFBC1FDB"/>
    <w:rsid w:val="DFBC5ABA"/>
    <w:rsid w:val="DFBD0B01"/>
    <w:rsid w:val="DFBD12F5"/>
    <w:rsid w:val="DFBE2BFF"/>
    <w:rsid w:val="DFBE6A2C"/>
    <w:rsid w:val="DFBE72A5"/>
    <w:rsid w:val="DFBEF83E"/>
    <w:rsid w:val="DFBF09A6"/>
    <w:rsid w:val="DFBF0ADF"/>
    <w:rsid w:val="DFBF386E"/>
    <w:rsid w:val="DFBF7829"/>
    <w:rsid w:val="DFBF78D3"/>
    <w:rsid w:val="DFBF7EC5"/>
    <w:rsid w:val="DFBF88E5"/>
    <w:rsid w:val="DFBFA241"/>
    <w:rsid w:val="DFBFBD5A"/>
    <w:rsid w:val="DFBFBF62"/>
    <w:rsid w:val="DFBFC97E"/>
    <w:rsid w:val="DFBFCD8F"/>
    <w:rsid w:val="DFBFDD25"/>
    <w:rsid w:val="DFC32803"/>
    <w:rsid w:val="DFC3FB4D"/>
    <w:rsid w:val="DFC5BBB9"/>
    <w:rsid w:val="DFCAFB98"/>
    <w:rsid w:val="DFCBEBDC"/>
    <w:rsid w:val="DFCBF0FD"/>
    <w:rsid w:val="DFCD5EE4"/>
    <w:rsid w:val="DFCD8D3D"/>
    <w:rsid w:val="DFCDCF2E"/>
    <w:rsid w:val="DFCDD248"/>
    <w:rsid w:val="DFCE33CF"/>
    <w:rsid w:val="DFCE3F2C"/>
    <w:rsid w:val="DFCE8144"/>
    <w:rsid w:val="DFCED433"/>
    <w:rsid w:val="DFCF496A"/>
    <w:rsid w:val="DFCF6E5A"/>
    <w:rsid w:val="DFCF7BF4"/>
    <w:rsid w:val="DFCF9397"/>
    <w:rsid w:val="DFCFA71D"/>
    <w:rsid w:val="DFD06839"/>
    <w:rsid w:val="DFD0D3CA"/>
    <w:rsid w:val="DFD438A5"/>
    <w:rsid w:val="DFD519FA"/>
    <w:rsid w:val="DFD5370A"/>
    <w:rsid w:val="DFD61682"/>
    <w:rsid w:val="DFD75AD6"/>
    <w:rsid w:val="DFD763C4"/>
    <w:rsid w:val="DFD79E2A"/>
    <w:rsid w:val="DFD7C217"/>
    <w:rsid w:val="DFD7E4E2"/>
    <w:rsid w:val="DFD9532C"/>
    <w:rsid w:val="DFDA9B1E"/>
    <w:rsid w:val="DFDB1FBC"/>
    <w:rsid w:val="DFDB4AD7"/>
    <w:rsid w:val="DFDB646A"/>
    <w:rsid w:val="DFDBBD02"/>
    <w:rsid w:val="DFDBF5EA"/>
    <w:rsid w:val="DFDC0DD3"/>
    <w:rsid w:val="DFDC2313"/>
    <w:rsid w:val="DFDC663E"/>
    <w:rsid w:val="DFDC90E9"/>
    <w:rsid w:val="DFDCDE79"/>
    <w:rsid w:val="DFDD091F"/>
    <w:rsid w:val="DFDD158C"/>
    <w:rsid w:val="DFDDDA20"/>
    <w:rsid w:val="DFDE9A2C"/>
    <w:rsid w:val="DFDF0665"/>
    <w:rsid w:val="DFDF0E09"/>
    <w:rsid w:val="DFDF115B"/>
    <w:rsid w:val="DFDF3117"/>
    <w:rsid w:val="DFDF34AF"/>
    <w:rsid w:val="DFDF57BA"/>
    <w:rsid w:val="DFDF6BD6"/>
    <w:rsid w:val="DFDF6E39"/>
    <w:rsid w:val="DFDF78B4"/>
    <w:rsid w:val="DFDF7967"/>
    <w:rsid w:val="DFDF9152"/>
    <w:rsid w:val="DFDFB3A4"/>
    <w:rsid w:val="DFDFBEED"/>
    <w:rsid w:val="DFDFC687"/>
    <w:rsid w:val="DFDFD007"/>
    <w:rsid w:val="DFDFD008"/>
    <w:rsid w:val="DFE50566"/>
    <w:rsid w:val="DFE519C5"/>
    <w:rsid w:val="DFE58001"/>
    <w:rsid w:val="DFE5987E"/>
    <w:rsid w:val="DFE5B6E6"/>
    <w:rsid w:val="DFE5E145"/>
    <w:rsid w:val="DFE6A37D"/>
    <w:rsid w:val="DFE6C360"/>
    <w:rsid w:val="DFE70E39"/>
    <w:rsid w:val="DFE7165B"/>
    <w:rsid w:val="DFE7240D"/>
    <w:rsid w:val="DFE751C2"/>
    <w:rsid w:val="DFE790D6"/>
    <w:rsid w:val="DFE7C2A3"/>
    <w:rsid w:val="DFE9EBD3"/>
    <w:rsid w:val="DFEA955C"/>
    <w:rsid w:val="DFEB15A8"/>
    <w:rsid w:val="DFEB172E"/>
    <w:rsid w:val="DFEB2AF3"/>
    <w:rsid w:val="DFEB778D"/>
    <w:rsid w:val="DFEB7D43"/>
    <w:rsid w:val="DFEBA2E2"/>
    <w:rsid w:val="DFEC8F5B"/>
    <w:rsid w:val="DFECB42B"/>
    <w:rsid w:val="DFECD6C3"/>
    <w:rsid w:val="DFED3E88"/>
    <w:rsid w:val="DFED93BB"/>
    <w:rsid w:val="DFEDA96A"/>
    <w:rsid w:val="DFEDD9A7"/>
    <w:rsid w:val="DFEDF48F"/>
    <w:rsid w:val="DFEE21F9"/>
    <w:rsid w:val="DFEE36AA"/>
    <w:rsid w:val="DFEE5F70"/>
    <w:rsid w:val="DFEE7AAC"/>
    <w:rsid w:val="DFEE9D63"/>
    <w:rsid w:val="DFEF47D4"/>
    <w:rsid w:val="DFEF606D"/>
    <w:rsid w:val="DFEF695B"/>
    <w:rsid w:val="DFEF6DEF"/>
    <w:rsid w:val="DFEF75B1"/>
    <w:rsid w:val="DFEF772F"/>
    <w:rsid w:val="DFEF85BA"/>
    <w:rsid w:val="DFEFA9C5"/>
    <w:rsid w:val="DFEFBCBF"/>
    <w:rsid w:val="DFEFC56E"/>
    <w:rsid w:val="DFEFC598"/>
    <w:rsid w:val="DFEFEB0C"/>
    <w:rsid w:val="DFEFF4CD"/>
    <w:rsid w:val="DFF21BF6"/>
    <w:rsid w:val="DFF2845F"/>
    <w:rsid w:val="DFF2A0A4"/>
    <w:rsid w:val="DFF3155A"/>
    <w:rsid w:val="DFF341F7"/>
    <w:rsid w:val="DFF360DF"/>
    <w:rsid w:val="DFF3B74C"/>
    <w:rsid w:val="DFF3BA38"/>
    <w:rsid w:val="DFF3C2FE"/>
    <w:rsid w:val="DFF3D957"/>
    <w:rsid w:val="DFF55FB2"/>
    <w:rsid w:val="DFF5A889"/>
    <w:rsid w:val="DFF5BE03"/>
    <w:rsid w:val="DFF5C31D"/>
    <w:rsid w:val="DFF5C7C9"/>
    <w:rsid w:val="DFF5DFDB"/>
    <w:rsid w:val="DFF61348"/>
    <w:rsid w:val="DFF64F61"/>
    <w:rsid w:val="DFF665A7"/>
    <w:rsid w:val="DFF67097"/>
    <w:rsid w:val="DFF70180"/>
    <w:rsid w:val="DFF70E87"/>
    <w:rsid w:val="DFF72317"/>
    <w:rsid w:val="DFF75E56"/>
    <w:rsid w:val="DFF761B1"/>
    <w:rsid w:val="DFF77DDA"/>
    <w:rsid w:val="DFF78CEB"/>
    <w:rsid w:val="DFF798A6"/>
    <w:rsid w:val="DFF79904"/>
    <w:rsid w:val="DFF7A3EB"/>
    <w:rsid w:val="DFF7A91D"/>
    <w:rsid w:val="DFF7C559"/>
    <w:rsid w:val="DFF7DC1B"/>
    <w:rsid w:val="DFF7E78F"/>
    <w:rsid w:val="DFF8BDC9"/>
    <w:rsid w:val="DFF8CD71"/>
    <w:rsid w:val="DFF94215"/>
    <w:rsid w:val="DFF969A5"/>
    <w:rsid w:val="DFF970F7"/>
    <w:rsid w:val="DFF974A4"/>
    <w:rsid w:val="DFF98FE0"/>
    <w:rsid w:val="DFF99A4A"/>
    <w:rsid w:val="DFF9AE7E"/>
    <w:rsid w:val="DFF9EC84"/>
    <w:rsid w:val="DFFA2BEF"/>
    <w:rsid w:val="DFFA33CF"/>
    <w:rsid w:val="DFFA71FC"/>
    <w:rsid w:val="DFFA7D3A"/>
    <w:rsid w:val="DFFA9225"/>
    <w:rsid w:val="DFFAB7A1"/>
    <w:rsid w:val="DFFAC7F1"/>
    <w:rsid w:val="DFFACF60"/>
    <w:rsid w:val="DFFB0E11"/>
    <w:rsid w:val="DFFB1F50"/>
    <w:rsid w:val="DFFB6C4A"/>
    <w:rsid w:val="DFFB6F04"/>
    <w:rsid w:val="DFFB8200"/>
    <w:rsid w:val="DFFB8FCF"/>
    <w:rsid w:val="DFFBB19D"/>
    <w:rsid w:val="DFFBB3F9"/>
    <w:rsid w:val="DFFBEB96"/>
    <w:rsid w:val="DFFBF671"/>
    <w:rsid w:val="DFFBFE64"/>
    <w:rsid w:val="DFFC1A97"/>
    <w:rsid w:val="DFFC9636"/>
    <w:rsid w:val="DFFCBAA9"/>
    <w:rsid w:val="DFFCBCBA"/>
    <w:rsid w:val="DFFD22C9"/>
    <w:rsid w:val="DFFD28AE"/>
    <w:rsid w:val="DFFD4C14"/>
    <w:rsid w:val="DFFD5019"/>
    <w:rsid w:val="DFFD5E25"/>
    <w:rsid w:val="DFFD8256"/>
    <w:rsid w:val="DFFDA1A3"/>
    <w:rsid w:val="DFFDB4A0"/>
    <w:rsid w:val="DFFDC05A"/>
    <w:rsid w:val="DFFDD59F"/>
    <w:rsid w:val="DFFE1AFB"/>
    <w:rsid w:val="DFFE1EF1"/>
    <w:rsid w:val="DFFE3686"/>
    <w:rsid w:val="DFFE3BBF"/>
    <w:rsid w:val="DFFE401F"/>
    <w:rsid w:val="DFFE4152"/>
    <w:rsid w:val="DFFE4F36"/>
    <w:rsid w:val="DFFE52FE"/>
    <w:rsid w:val="DFFEA5DE"/>
    <w:rsid w:val="DFFEC66C"/>
    <w:rsid w:val="DFFEC912"/>
    <w:rsid w:val="DFFF019B"/>
    <w:rsid w:val="DFFF01CE"/>
    <w:rsid w:val="DFFF0AB3"/>
    <w:rsid w:val="DFFF1D6B"/>
    <w:rsid w:val="DFFF1E9C"/>
    <w:rsid w:val="DFFF1FBD"/>
    <w:rsid w:val="DFFF254B"/>
    <w:rsid w:val="DFFF264E"/>
    <w:rsid w:val="DFFF2FA3"/>
    <w:rsid w:val="DFFF31E5"/>
    <w:rsid w:val="DFFF31ED"/>
    <w:rsid w:val="DFFF3947"/>
    <w:rsid w:val="DFFF450A"/>
    <w:rsid w:val="DFFF4CD2"/>
    <w:rsid w:val="DFFF6DD1"/>
    <w:rsid w:val="DFFF70CC"/>
    <w:rsid w:val="DFFF8783"/>
    <w:rsid w:val="DFFF9799"/>
    <w:rsid w:val="DFFFA6E8"/>
    <w:rsid w:val="DFFFAD42"/>
    <w:rsid w:val="DFFFC1DD"/>
    <w:rsid w:val="DFFFC732"/>
    <w:rsid w:val="DFFFCA0E"/>
    <w:rsid w:val="DFFFCACD"/>
    <w:rsid w:val="DFFFD437"/>
    <w:rsid w:val="DFFFE0D4"/>
    <w:rsid w:val="DFFFE879"/>
    <w:rsid w:val="DFFFF124"/>
    <w:rsid w:val="E043A493"/>
    <w:rsid w:val="E0959BA6"/>
    <w:rsid w:val="E0EF55C0"/>
    <w:rsid w:val="E0F1A37B"/>
    <w:rsid w:val="E0FE409B"/>
    <w:rsid w:val="E0FF60DE"/>
    <w:rsid w:val="E13D0539"/>
    <w:rsid w:val="E14B9538"/>
    <w:rsid w:val="E154B000"/>
    <w:rsid w:val="E1AF08E4"/>
    <w:rsid w:val="E1BFA398"/>
    <w:rsid w:val="E1DFA6BC"/>
    <w:rsid w:val="E1ECB71D"/>
    <w:rsid w:val="E1EDBDEB"/>
    <w:rsid w:val="E1F7A23A"/>
    <w:rsid w:val="E1F88957"/>
    <w:rsid w:val="E1FF121E"/>
    <w:rsid w:val="E1FF3634"/>
    <w:rsid w:val="E1FFA340"/>
    <w:rsid w:val="E1FFAEB7"/>
    <w:rsid w:val="E20EBBCD"/>
    <w:rsid w:val="E22C7DEA"/>
    <w:rsid w:val="E25B52B8"/>
    <w:rsid w:val="E26A3C54"/>
    <w:rsid w:val="E27CFBF4"/>
    <w:rsid w:val="E27F8744"/>
    <w:rsid w:val="E29EEF51"/>
    <w:rsid w:val="E2BF21B4"/>
    <w:rsid w:val="E2BFE397"/>
    <w:rsid w:val="E2EF2428"/>
    <w:rsid w:val="E2F129B7"/>
    <w:rsid w:val="E2FBCDF6"/>
    <w:rsid w:val="E2FF45F1"/>
    <w:rsid w:val="E2FFDC55"/>
    <w:rsid w:val="E2FFE171"/>
    <w:rsid w:val="E33B3494"/>
    <w:rsid w:val="E35B6F6F"/>
    <w:rsid w:val="E36F3E86"/>
    <w:rsid w:val="E376FBB0"/>
    <w:rsid w:val="E3771293"/>
    <w:rsid w:val="E37AF434"/>
    <w:rsid w:val="E37B13EF"/>
    <w:rsid w:val="E37CD13F"/>
    <w:rsid w:val="E37EF15B"/>
    <w:rsid w:val="E39450AE"/>
    <w:rsid w:val="E39F7233"/>
    <w:rsid w:val="E3A9C557"/>
    <w:rsid w:val="E3AED871"/>
    <w:rsid w:val="E3B94727"/>
    <w:rsid w:val="E3BEB1EE"/>
    <w:rsid w:val="E3BFA513"/>
    <w:rsid w:val="E3CE06C6"/>
    <w:rsid w:val="E3CEC3A2"/>
    <w:rsid w:val="E3CF0821"/>
    <w:rsid w:val="E3D5A4C5"/>
    <w:rsid w:val="E3D6B3B7"/>
    <w:rsid w:val="E3DAF7C2"/>
    <w:rsid w:val="E3DBD666"/>
    <w:rsid w:val="E3DF934A"/>
    <w:rsid w:val="E3DFC092"/>
    <w:rsid w:val="E3E3346D"/>
    <w:rsid w:val="E3EA5F35"/>
    <w:rsid w:val="E3EFB8EC"/>
    <w:rsid w:val="E3EFDF81"/>
    <w:rsid w:val="E3F044D7"/>
    <w:rsid w:val="E3F21914"/>
    <w:rsid w:val="E3F2DD82"/>
    <w:rsid w:val="E3F3ACA2"/>
    <w:rsid w:val="E3F52849"/>
    <w:rsid w:val="E3F5E6BD"/>
    <w:rsid w:val="E3F6CAD3"/>
    <w:rsid w:val="E3F77EFC"/>
    <w:rsid w:val="E3FB1280"/>
    <w:rsid w:val="E3FB46B3"/>
    <w:rsid w:val="E3FB577D"/>
    <w:rsid w:val="E3FE449E"/>
    <w:rsid w:val="E3FEA477"/>
    <w:rsid w:val="E3FED6FE"/>
    <w:rsid w:val="E3FF212B"/>
    <w:rsid w:val="E3FF2C36"/>
    <w:rsid w:val="E3FF4C5E"/>
    <w:rsid w:val="E3FF5FE4"/>
    <w:rsid w:val="E3FF8CAD"/>
    <w:rsid w:val="E45165DE"/>
    <w:rsid w:val="E466DB1D"/>
    <w:rsid w:val="E47B51BE"/>
    <w:rsid w:val="E47E6E0A"/>
    <w:rsid w:val="E4D71ED6"/>
    <w:rsid w:val="E4EBD539"/>
    <w:rsid w:val="E4EFD45C"/>
    <w:rsid w:val="E4FD08F8"/>
    <w:rsid w:val="E52B2032"/>
    <w:rsid w:val="E53E2A90"/>
    <w:rsid w:val="E53F27C0"/>
    <w:rsid w:val="E53F91FA"/>
    <w:rsid w:val="E56DDDC5"/>
    <w:rsid w:val="E57535E9"/>
    <w:rsid w:val="E5761D23"/>
    <w:rsid w:val="E57BFDA7"/>
    <w:rsid w:val="E57CE707"/>
    <w:rsid w:val="E57CE810"/>
    <w:rsid w:val="E57D3676"/>
    <w:rsid w:val="E57F303C"/>
    <w:rsid w:val="E59792A4"/>
    <w:rsid w:val="E59D262D"/>
    <w:rsid w:val="E5A77D65"/>
    <w:rsid w:val="E5AEFB89"/>
    <w:rsid w:val="E5B4134C"/>
    <w:rsid w:val="E5B423A0"/>
    <w:rsid w:val="E5B57C83"/>
    <w:rsid w:val="E5B60FE5"/>
    <w:rsid w:val="E5BBEF8A"/>
    <w:rsid w:val="E5BE45B5"/>
    <w:rsid w:val="E5BF59CE"/>
    <w:rsid w:val="E5BF987B"/>
    <w:rsid w:val="E5C6D930"/>
    <w:rsid w:val="E5CF5087"/>
    <w:rsid w:val="E5DF201D"/>
    <w:rsid w:val="E5EAC360"/>
    <w:rsid w:val="E5EC42A7"/>
    <w:rsid w:val="E5ED188B"/>
    <w:rsid w:val="E5EF1148"/>
    <w:rsid w:val="E5F7140B"/>
    <w:rsid w:val="E5FA644F"/>
    <w:rsid w:val="E5FC465A"/>
    <w:rsid w:val="E5FDC325"/>
    <w:rsid w:val="E5FDDBCE"/>
    <w:rsid w:val="E5FEDB64"/>
    <w:rsid w:val="E5FF1F35"/>
    <w:rsid w:val="E5FF4A7B"/>
    <w:rsid w:val="E5FF7A66"/>
    <w:rsid w:val="E5FF8AB5"/>
    <w:rsid w:val="E5FFB056"/>
    <w:rsid w:val="E60F112E"/>
    <w:rsid w:val="E63DEC58"/>
    <w:rsid w:val="E63FFCB3"/>
    <w:rsid w:val="E653846C"/>
    <w:rsid w:val="E65749D7"/>
    <w:rsid w:val="E65E1CDB"/>
    <w:rsid w:val="E66E26AC"/>
    <w:rsid w:val="E66FC1B7"/>
    <w:rsid w:val="E67300B6"/>
    <w:rsid w:val="E6790566"/>
    <w:rsid w:val="E67B3804"/>
    <w:rsid w:val="E67B9987"/>
    <w:rsid w:val="E67DB48A"/>
    <w:rsid w:val="E67E6CF3"/>
    <w:rsid w:val="E67F8FC5"/>
    <w:rsid w:val="E67FF3DB"/>
    <w:rsid w:val="E69F9850"/>
    <w:rsid w:val="E6A71570"/>
    <w:rsid w:val="E6AF37F9"/>
    <w:rsid w:val="E6AFF536"/>
    <w:rsid w:val="E6B1F0EB"/>
    <w:rsid w:val="E6B70944"/>
    <w:rsid w:val="E6BB1AE5"/>
    <w:rsid w:val="E6BE6250"/>
    <w:rsid w:val="E6BF5326"/>
    <w:rsid w:val="E6BF5FDA"/>
    <w:rsid w:val="E6BFF5F9"/>
    <w:rsid w:val="E6CBD111"/>
    <w:rsid w:val="E6CE1602"/>
    <w:rsid w:val="E6CFBEC2"/>
    <w:rsid w:val="E6D559EC"/>
    <w:rsid w:val="E6D6C399"/>
    <w:rsid w:val="E6DEB2CD"/>
    <w:rsid w:val="E6DF8B62"/>
    <w:rsid w:val="E6DFDA6F"/>
    <w:rsid w:val="E6E52603"/>
    <w:rsid w:val="E6EBB54F"/>
    <w:rsid w:val="E6ED85A2"/>
    <w:rsid w:val="E6EE963D"/>
    <w:rsid w:val="E6EF67FB"/>
    <w:rsid w:val="E6EF91D2"/>
    <w:rsid w:val="E6EF9F4A"/>
    <w:rsid w:val="E6F5653A"/>
    <w:rsid w:val="E6F5C586"/>
    <w:rsid w:val="E6F84339"/>
    <w:rsid w:val="E6FB1B4F"/>
    <w:rsid w:val="E6FB7326"/>
    <w:rsid w:val="E6FBADC3"/>
    <w:rsid w:val="E6FBC68E"/>
    <w:rsid w:val="E6FBEE76"/>
    <w:rsid w:val="E6FEC278"/>
    <w:rsid w:val="E6FF117C"/>
    <w:rsid w:val="E6FF397F"/>
    <w:rsid w:val="E6FF7BB9"/>
    <w:rsid w:val="E6FFBE55"/>
    <w:rsid w:val="E6FFDE46"/>
    <w:rsid w:val="E6FFF605"/>
    <w:rsid w:val="E7185233"/>
    <w:rsid w:val="E71D81A2"/>
    <w:rsid w:val="E727D633"/>
    <w:rsid w:val="E72EF93A"/>
    <w:rsid w:val="E72FD6F5"/>
    <w:rsid w:val="E72FDDFF"/>
    <w:rsid w:val="E7318F50"/>
    <w:rsid w:val="E73A0C39"/>
    <w:rsid w:val="E73BFAA9"/>
    <w:rsid w:val="E73E552C"/>
    <w:rsid w:val="E73E6544"/>
    <w:rsid w:val="E73F0C61"/>
    <w:rsid w:val="E73F1C1C"/>
    <w:rsid w:val="E73F5DEE"/>
    <w:rsid w:val="E74E24BC"/>
    <w:rsid w:val="E757FD3D"/>
    <w:rsid w:val="E75F327D"/>
    <w:rsid w:val="E75F503C"/>
    <w:rsid w:val="E75F823A"/>
    <w:rsid w:val="E76A9069"/>
    <w:rsid w:val="E76BDF8E"/>
    <w:rsid w:val="E76D1170"/>
    <w:rsid w:val="E76F45A1"/>
    <w:rsid w:val="E76F7CAA"/>
    <w:rsid w:val="E7732BFC"/>
    <w:rsid w:val="E7753295"/>
    <w:rsid w:val="E77775E6"/>
    <w:rsid w:val="E77ADC6A"/>
    <w:rsid w:val="E77AF4CC"/>
    <w:rsid w:val="E77D15DF"/>
    <w:rsid w:val="E77DB40D"/>
    <w:rsid w:val="E77DEF0F"/>
    <w:rsid w:val="E77E3CC8"/>
    <w:rsid w:val="E77E72B7"/>
    <w:rsid w:val="E77E82C2"/>
    <w:rsid w:val="E77E8309"/>
    <w:rsid w:val="E77EEE44"/>
    <w:rsid w:val="E77F5F78"/>
    <w:rsid w:val="E77F618D"/>
    <w:rsid w:val="E77F8497"/>
    <w:rsid w:val="E77F8527"/>
    <w:rsid w:val="E77FA667"/>
    <w:rsid w:val="E77FE064"/>
    <w:rsid w:val="E77FE7DF"/>
    <w:rsid w:val="E77FF90C"/>
    <w:rsid w:val="E785594B"/>
    <w:rsid w:val="E78AE483"/>
    <w:rsid w:val="E78E0572"/>
    <w:rsid w:val="E78E0C2F"/>
    <w:rsid w:val="E78FCCC2"/>
    <w:rsid w:val="E7900838"/>
    <w:rsid w:val="E795C04C"/>
    <w:rsid w:val="E79A7D9F"/>
    <w:rsid w:val="E79C5538"/>
    <w:rsid w:val="E79D2C2F"/>
    <w:rsid w:val="E79D6CC0"/>
    <w:rsid w:val="E79FFF34"/>
    <w:rsid w:val="E7AB399D"/>
    <w:rsid w:val="E7ACD555"/>
    <w:rsid w:val="E7ADA34B"/>
    <w:rsid w:val="E7AE74EE"/>
    <w:rsid w:val="E7AFBEF9"/>
    <w:rsid w:val="E7B325B4"/>
    <w:rsid w:val="E7B52D15"/>
    <w:rsid w:val="E7B5EDDB"/>
    <w:rsid w:val="E7B6004D"/>
    <w:rsid w:val="E7B718EE"/>
    <w:rsid w:val="E7B770FC"/>
    <w:rsid w:val="E7B783B5"/>
    <w:rsid w:val="E7B8C3DD"/>
    <w:rsid w:val="E7BA5F02"/>
    <w:rsid w:val="E7BB7B34"/>
    <w:rsid w:val="E7BB98DD"/>
    <w:rsid w:val="E7BD0B31"/>
    <w:rsid w:val="E7BD435D"/>
    <w:rsid w:val="E7BD5B6F"/>
    <w:rsid w:val="E7BDA63F"/>
    <w:rsid w:val="E7BE371E"/>
    <w:rsid w:val="E7BE4E61"/>
    <w:rsid w:val="E7BF061A"/>
    <w:rsid w:val="E7BF1C91"/>
    <w:rsid w:val="E7BF72CF"/>
    <w:rsid w:val="E7BF7A49"/>
    <w:rsid w:val="E7BF8154"/>
    <w:rsid w:val="E7C517B9"/>
    <w:rsid w:val="E7C64EB5"/>
    <w:rsid w:val="E7C76757"/>
    <w:rsid w:val="E7C921BF"/>
    <w:rsid w:val="E7CB4530"/>
    <w:rsid w:val="E7CD9696"/>
    <w:rsid w:val="E7CDD9A9"/>
    <w:rsid w:val="E7CE037F"/>
    <w:rsid w:val="E7CE182B"/>
    <w:rsid w:val="E7CF77B0"/>
    <w:rsid w:val="E7CFB32D"/>
    <w:rsid w:val="E7D3577F"/>
    <w:rsid w:val="E7D69282"/>
    <w:rsid w:val="E7D9DB32"/>
    <w:rsid w:val="E7DB112E"/>
    <w:rsid w:val="E7DBB743"/>
    <w:rsid w:val="E7DCA429"/>
    <w:rsid w:val="E7DD531C"/>
    <w:rsid w:val="E7DDA528"/>
    <w:rsid w:val="E7DF25C2"/>
    <w:rsid w:val="E7DF4E16"/>
    <w:rsid w:val="E7DF52E2"/>
    <w:rsid w:val="E7DFF3B8"/>
    <w:rsid w:val="E7E11BCB"/>
    <w:rsid w:val="E7E5897E"/>
    <w:rsid w:val="E7E5EB63"/>
    <w:rsid w:val="E7E6B750"/>
    <w:rsid w:val="E7E700B6"/>
    <w:rsid w:val="E7E91FA9"/>
    <w:rsid w:val="E7E95F48"/>
    <w:rsid w:val="E7E9D0A7"/>
    <w:rsid w:val="E7EB8F67"/>
    <w:rsid w:val="E7ED087A"/>
    <w:rsid w:val="E7ED54BE"/>
    <w:rsid w:val="E7EE32E1"/>
    <w:rsid w:val="E7EE7805"/>
    <w:rsid w:val="E7EF0258"/>
    <w:rsid w:val="E7EF4FF7"/>
    <w:rsid w:val="E7EFACF0"/>
    <w:rsid w:val="E7EFAD83"/>
    <w:rsid w:val="E7F1C1C6"/>
    <w:rsid w:val="E7F368E6"/>
    <w:rsid w:val="E7F4599E"/>
    <w:rsid w:val="E7F521C8"/>
    <w:rsid w:val="E7F540CD"/>
    <w:rsid w:val="E7F616D0"/>
    <w:rsid w:val="E7F63727"/>
    <w:rsid w:val="E7F64201"/>
    <w:rsid w:val="E7F6F386"/>
    <w:rsid w:val="E7F714C5"/>
    <w:rsid w:val="E7F7C9F4"/>
    <w:rsid w:val="E7F7CA8C"/>
    <w:rsid w:val="E7F7D31C"/>
    <w:rsid w:val="E7F909D6"/>
    <w:rsid w:val="E7F9A01C"/>
    <w:rsid w:val="E7F9C993"/>
    <w:rsid w:val="E7FAF1CF"/>
    <w:rsid w:val="E7FB0312"/>
    <w:rsid w:val="E7FB2061"/>
    <w:rsid w:val="E7FB5A12"/>
    <w:rsid w:val="E7FB798A"/>
    <w:rsid w:val="E7FBA9F2"/>
    <w:rsid w:val="E7FBEC9B"/>
    <w:rsid w:val="E7FC242B"/>
    <w:rsid w:val="E7FC2CAE"/>
    <w:rsid w:val="E7FC9780"/>
    <w:rsid w:val="E7FCFD03"/>
    <w:rsid w:val="E7FCFEAC"/>
    <w:rsid w:val="E7FD1A4D"/>
    <w:rsid w:val="E7FD24D0"/>
    <w:rsid w:val="E7FD28F8"/>
    <w:rsid w:val="E7FD6143"/>
    <w:rsid w:val="E7FD8C38"/>
    <w:rsid w:val="E7FDB51D"/>
    <w:rsid w:val="E7FDC0E8"/>
    <w:rsid w:val="E7FDD4D8"/>
    <w:rsid w:val="E7FEA477"/>
    <w:rsid w:val="E7FEA589"/>
    <w:rsid w:val="E7FED447"/>
    <w:rsid w:val="E7FEDBCE"/>
    <w:rsid w:val="E7FEDF5F"/>
    <w:rsid w:val="E7FEEC87"/>
    <w:rsid w:val="E7FF16EC"/>
    <w:rsid w:val="E7FF1995"/>
    <w:rsid w:val="E7FF22CD"/>
    <w:rsid w:val="E7FF3BCB"/>
    <w:rsid w:val="E7FF406D"/>
    <w:rsid w:val="E7FF637A"/>
    <w:rsid w:val="E7FF6C1D"/>
    <w:rsid w:val="E7FF7524"/>
    <w:rsid w:val="E7FF754F"/>
    <w:rsid w:val="E7FFC4E4"/>
    <w:rsid w:val="E7FFE696"/>
    <w:rsid w:val="E7FFF125"/>
    <w:rsid w:val="E7FFF1F7"/>
    <w:rsid w:val="E81E5863"/>
    <w:rsid w:val="E87661B1"/>
    <w:rsid w:val="E87F5AA3"/>
    <w:rsid w:val="E898A31C"/>
    <w:rsid w:val="E89FBE64"/>
    <w:rsid w:val="E8A6B1F2"/>
    <w:rsid w:val="E8AE724C"/>
    <w:rsid w:val="E8BBBB5B"/>
    <w:rsid w:val="E8BDA0D7"/>
    <w:rsid w:val="E8BFE107"/>
    <w:rsid w:val="E8CDB356"/>
    <w:rsid w:val="E8CFBF37"/>
    <w:rsid w:val="E8DA56CC"/>
    <w:rsid w:val="E8DEF62C"/>
    <w:rsid w:val="E8DEF7C8"/>
    <w:rsid w:val="E8E58B91"/>
    <w:rsid w:val="E8F10035"/>
    <w:rsid w:val="E8F5A0F7"/>
    <w:rsid w:val="E8F74F71"/>
    <w:rsid w:val="E902890D"/>
    <w:rsid w:val="E939B267"/>
    <w:rsid w:val="E93D71FA"/>
    <w:rsid w:val="E93E8389"/>
    <w:rsid w:val="E9557380"/>
    <w:rsid w:val="E95F3FF4"/>
    <w:rsid w:val="E95FCD7C"/>
    <w:rsid w:val="E970BF85"/>
    <w:rsid w:val="E97449EB"/>
    <w:rsid w:val="E977D558"/>
    <w:rsid w:val="E97DA9BD"/>
    <w:rsid w:val="E97F6496"/>
    <w:rsid w:val="E97F86A5"/>
    <w:rsid w:val="E99E88AE"/>
    <w:rsid w:val="E9A616DB"/>
    <w:rsid w:val="E9AF73A7"/>
    <w:rsid w:val="E9B5B60F"/>
    <w:rsid w:val="E9B7B21C"/>
    <w:rsid w:val="E9B7CB17"/>
    <w:rsid w:val="E9BD9C22"/>
    <w:rsid w:val="E9BDE162"/>
    <w:rsid w:val="E9BED9FA"/>
    <w:rsid w:val="E9C21963"/>
    <w:rsid w:val="E9C7C5DB"/>
    <w:rsid w:val="E9CC1B4A"/>
    <w:rsid w:val="E9D91597"/>
    <w:rsid w:val="E9DA7737"/>
    <w:rsid w:val="E9DB48D4"/>
    <w:rsid w:val="E9DE18C0"/>
    <w:rsid w:val="E9DFB0C7"/>
    <w:rsid w:val="E9DFE628"/>
    <w:rsid w:val="E9E3D0F5"/>
    <w:rsid w:val="E9E4DB60"/>
    <w:rsid w:val="E9E72C47"/>
    <w:rsid w:val="E9EF67B0"/>
    <w:rsid w:val="E9EFD920"/>
    <w:rsid w:val="E9F2FE5E"/>
    <w:rsid w:val="E9F4F441"/>
    <w:rsid w:val="E9F591D7"/>
    <w:rsid w:val="E9F657BF"/>
    <w:rsid w:val="E9F7C581"/>
    <w:rsid w:val="E9F7DAA8"/>
    <w:rsid w:val="E9F7F65D"/>
    <w:rsid w:val="E9F90BEC"/>
    <w:rsid w:val="E9F91CE0"/>
    <w:rsid w:val="E9FA789D"/>
    <w:rsid w:val="E9FB25DF"/>
    <w:rsid w:val="E9FB5B86"/>
    <w:rsid w:val="E9FF0A30"/>
    <w:rsid w:val="E9FF1269"/>
    <w:rsid w:val="E9FF801F"/>
    <w:rsid w:val="E9FFDD3F"/>
    <w:rsid w:val="EA2F1174"/>
    <w:rsid w:val="EA358894"/>
    <w:rsid w:val="EA378856"/>
    <w:rsid w:val="EA5BC6F7"/>
    <w:rsid w:val="EA5DAFF4"/>
    <w:rsid w:val="EA6EC606"/>
    <w:rsid w:val="EA770032"/>
    <w:rsid w:val="EA7B6E0E"/>
    <w:rsid w:val="EA7EF466"/>
    <w:rsid w:val="EA7FEF54"/>
    <w:rsid w:val="EA9F2969"/>
    <w:rsid w:val="EAB730B9"/>
    <w:rsid w:val="EABDD4BD"/>
    <w:rsid w:val="EABE44F7"/>
    <w:rsid w:val="EABF165F"/>
    <w:rsid w:val="EAC7D0ED"/>
    <w:rsid w:val="EACFA813"/>
    <w:rsid w:val="EAD763DF"/>
    <w:rsid w:val="EADAF05D"/>
    <w:rsid w:val="EADBB5E3"/>
    <w:rsid w:val="EADD4ECE"/>
    <w:rsid w:val="EADDCE94"/>
    <w:rsid w:val="EADDD274"/>
    <w:rsid w:val="EAE7C475"/>
    <w:rsid w:val="EAECEFA2"/>
    <w:rsid w:val="EAEFD3B6"/>
    <w:rsid w:val="EAF5E688"/>
    <w:rsid w:val="EAF75F31"/>
    <w:rsid w:val="EAF7A872"/>
    <w:rsid w:val="EAF7E795"/>
    <w:rsid w:val="EAFAD43B"/>
    <w:rsid w:val="EAFAF1EC"/>
    <w:rsid w:val="EAFB3B42"/>
    <w:rsid w:val="EAFB78CC"/>
    <w:rsid w:val="EAFBE108"/>
    <w:rsid w:val="EAFC098E"/>
    <w:rsid w:val="EAFD207C"/>
    <w:rsid w:val="EAFDDBF1"/>
    <w:rsid w:val="EAFF2146"/>
    <w:rsid w:val="EAFF2789"/>
    <w:rsid w:val="EAFF5290"/>
    <w:rsid w:val="EAFF5FE4"/>
    <w:rsid w:val="EAFF6523"/>
    <w:rsid w:val="EAFF90FF"/>
    <w:rsid w:val="EAFFB84C"/>
    <w:rsid w:val="EAFFDC20"/>
    <w:rsid w:val="EB07BBC9"/>
    <w:rsid w:val="EB0F0955"/>
    <w:rsid w:val="EB0F3546"/>
    <w:rsid w:val="EB1D0DEA"/>
    <w:rsid w:val="EB1DFF0A"/>
    <w:rsid w:val="EB1F314D"/>
    <w:rsid w:val="EB2B1DFD"/>
    <w:rsid w:val="EB2F79B7"/>
    <w:rsid w:val="EB357D08"/>
    <w:rsid w:val="EB39582F"/>
    <w:rsid w:val="EB3F2519"/>
    <w:rsid w:val="EB3F44D4"/>
    <w:rsid w:val="EB4FC8E7"/>
    <w:rsid w:val="EB5B6CB9"/>
    <w:rsid w:val="EB5C5220"/>
    <w:rsid w:val="EB5F2058"/>
    <w:rsid w:val="EB5F60E7"/>
    <w:rsid w:val="EB5FBA5E"/>
    <w:rsid w:val="EB66CA3E"/>
    <w:rsid w:val="EB6E4D09"/>
    <w:rsid w:val="EB6FE67B"/>
    <w:rsid w:val="EB73B0BE"/>
    <w:rsid w:val="EB7A9AA8"/>
    <w:rsid w:val="EB7BB1AF"/>
    <w:rsid w:val="EB7E49DB"/>
    <w:rsid w:val="EB7F1B08"/>
    <w:rsid w:val="EB7F43A7"/>
    <w:rsid w:val="EB9222A1"/>
    <w:rsid w:val="EB934F91"/>
    <w:rsid w:val="EB95C10A"/>
    <w:rsid w:val="EB9743CE"/>
    <w:rsid w:val="EB977C1D"/>
    <w:rsid w:val="EB9A8609"/>
    <w:rsid w:val="EB9B5C03"/>
    <w:rsid w:val="EB9E26D3"/>
    <w:rsid w:val="EB9F69AB"/>
    <w:rsid w:val="EBA60F98"/>
    <w:rsid w:val="EBAC5187"/>
    <w:rsid w:val="EBADD356"/>
    <w:rsid w:val="EBAF43A7"/>
    <w:rsid w:val="EBB158AC"/>
    <w:rsid w:val="EBB364FA"/>
    <w:rsid w:val="EBB562D1"/>
    <w:rsid w:val="EBB7CF29"/>
    <w:rsid w:val="EBB7F3CB"/>
    <w:rsid w:val="EBB7F69D"/>
    <w:rsid w:val="EBB800F1"/>
    <w:rsid w:val="EBB9189C"/>
    <w:rsid w:val="EBB9856D"/>
    <w:rsid w:val="EBBF0476"/>
    <w:rsid w:val="EBBF3DD6"/>
    <w:rsid w:val="EBBF5E00"/>
    <w:rsid w:val="EBBFB17D"/>
    <w:rsid w:val="EBC69B57"/>
    <w:rsid w:val="EBCFED37"/>
    <w:rsid w:val="EBD02A0D"/>
    <w:rsid w:val="EBD3CA8F"/>
    <w:rsid w:val="EBD4347C"/>
    <w:rsid w:val="EBD7AFB5"/>
    <w:rsid w:val="EBD92397"/>
    <w:rsid w:val="EBD95CAF"/>
    <w:rsid w:val="EBD998F0"/>
    <w:rsid w:val="EBD9D72C"/>
    <w:rsid w:val="EBDD272C"/>
    <w:rsid w:val="EBDD8537"/>
    <w:rsid w:val="EBDE44CC"/>
    <w:rsid w:val="EBDF30BD"/>
    <w:rsid w:val="EBDF400C"/>
    <w:rsid w:val="EBDF527D"/>
    <w:rsid w:val="EBDF620F"/>
    <w:rsid w:val="EBDF6290"/>
    <w:rsid w:val="EBDFBED6"/>
    <w:rsid w:val="EBE405C7"/>
    <w:rsid w:val="EBE44440"/>
    <w:rsid w:val="EBE7BA1C"/>
    <w:rsid w:val="EBEB11B5"/>
    <w:rsid w:val="EBEB1623"/>
    <w:rsid w:val="EBEB4763"/>
    <w:rsid w:val="EBED4850"/>
    <w:rsid w:val="EBEDE69D"/>
    <w:rsid w:val="EBEF3A60"/>
    <w:rsid w:val="EBEF61C0"/>
    <w:rsid w:val="EBEFBDB9"/>
    <w:rsid w:val="EBEFCED0"/>
    <w:rsid w:val="EBEFDCB8"/>
    <w:rsid w:val="EBEFF9E4"/>
    <w:rsid w:val="EBF65746"/>
    <w:rsid w:val="EBF6776D"/>
    <w:rsid w:val="EBF70FC9"/>
    <w:rsid w:val="EBF78412"/>
    <w:rsid w:val="EBF7B6D1"/>
    <w:rsid w:val="EBF7B95E"/>
    <w:rsid w:val="EBF85357"/>
    <w:rsid w:val="EBF8ED84"/>
    <w:rsid w:val="EBF9559D"/>
    <w:rsid w:val="EBFA9AC4"/>
    <w:rsid w:val="EBFAE168"/>
    <w:rsid w:val="EBFAEB6E"/>
    <w:rsid w:val="EBFB1861"/>
    <w:rsid w:val="EBFB6956"/>
    <w:rsid w:val="EBFBF5D9"/>
    <w:rsid w:val="EBFC175B"/>
    <w:rsid w:val="EBFD1A4D"/>
    <w:rsid w:val="EBFD231E"/>
    <w:rsid w:val="EBFD3F44"/>
    <w:rsid w:val="EBFDA579"/>
    <w:rsid w:val="EBFDA7AF"/>
    <w:rsid w:val="EBFDDB8F"/>
    <w:rsid w:val="EBFDFDF1"/>
    <w:rsid w:val="EBFE376C"/>
    <w:rsid w:val="EBFE9EAA"/>
    <w:rsid w:val="EBFE9FA3"/>
    <w:rsid w:val="EBFEC670"/>
    <w:rsid w:val="EBFEDA3B"/>
    <w:rsid w:val="EBFF09AA"/>
    <w:rsid w:val="EBFF1BBE"/>
    <w:rsid w:val="EBFF6739"/>
    <w:rsid w:val="EBFF9D15"/>
    <w:rsid w:val="EBFFA16B"/>
    <w:rsid w:val="EBFFB3F6"/>
    <w:rsid w:val="EBFFB7FE"/>
    <w:rsid w:val="EBFFC12A"/>
    <w:rsid w:val="EBFFC52B"/>
    <w:rsid w:val="EBFFCD04"/>
    <w:rsid w:val="EBFFEEA5"/>
    <w:rsid w:val="EC3A8037"/>
    <w:rsid w:val="EC4F1C47"/>
    <w:rsid w:val="EC575A4E"/>
    <w:rsid w:val="EC57B923"/>
    <w:rsid w:val="EC653A3A"/>
    <w:rsid w:val="EC73B003"/>
    <w:rsid w:val="EC771134"/>
    <w:rsid w:val="EC774655"/>
    <w:rsid w:val="EC77E934"/>
    <w:rsid w:val="EC7BB5E0"/>
    <w:rsid w:val="EC7DC362"/>
    <w:rsid w:val="EC7E86EA"/>
    <w:rsid w:val="EC7ECA0C"/>
    <w:rsid w:val="EC7F9E8B"/>
    <w:rsid w:val="EC7FDFB8"/>
    <w:rsid w:val="EC9FC350"/>
    <w:rsid w:val="ECA1247A"/>
    <w:rsid w:val="ECAF1EDE"/>
    <w:rsid w:val="ECAF75F4"/>
    <w:rsid w:val="ECBAEE7A"/>
    <w:rsid w:val="ECBBD5CA"/>
    <w:rsid w:val="ECBF37EE"/>
    <w:rsid w:val="ECBFEB9E"/>
    <w:rsid w:val="ECBFEF42"/>
    <w:rsid w:val="ECBFFB84"/>
    <w:rsid w:val="ECC6D64B"/>
    <w:rsid w:val="ECCD742F"/>
    <w:rsid w:val="ECD0AAF4"/>
    <w:rsid w:val="ECD75C45"/>
    <w:rsid w:val="ECD9E9F9"/>
    <w:rsid w:val="ECDABEC6"/>
    <w:rsid w:val="ECDE2904"/>
    <w:rsid w:val="ECDF2F89"/>
    <w:rsid w:val="ECE78170"/>
    <w:rsid w:val="ECE9F6B8"/>
    <w:rsid w:val="ECED8630"/>
    <w:rsid w:val="ECEDDC15"/>
    <w:rsid w:val="ECEF15FA"/>
    <w:rsid w:val="ECEF2A1D"/>
    <w:rsid w:val="ECEFC827"/>
    <w:rsid w:val="ECEFCD90"/>
    <w:rsid w:val="ECF2B93E"/>
    <w:rsid w:val="ECF3804B"/>
    <w:rsid w:val="ECF658C7"/>
    <w:rsid w:val="ECF78FB1"/>
    <w:rsid w:val="ECF7E778"/>
    <w:rsid w:val="ECFB7686"/>
    <w:rsid w:val="ECFD669D"/>
    <w:rsid w:val="ECFE0F65"/>
    <w:rsid w:val="ECFEE3FC"/>
    <w:rsid w:val="ECFEF97E"/>
    <w:rsid w:val="ECFF4317"/>
    <w:rsid w:val="ECFF521F"/>
    <w:rsid w:val="ECFFDFC0"/>
    <w:rsid w:val="ED0D0A18"/>
    <w:rsid w:val="ED279F27"/>
    <w:rsid w:val="ED2DFA93"/>
    <w:rsid w:val="ED2F1A02"/>
    <w:rsid w:val="ED370B09"/>
    <w:rsid w:val="ED39D222"/>
    <w:rsid w:val="ED3A72D0"/>
    <w:rsid w:val="ED3B270F"/>
    <w:rsid w:val="ED3B85EA"/>
    <w:rsid w:val="ED3EA117"/>
    <w:rsid w:val="ED3F999B"/>
    <w:rsid w:val="ED4A320C"/>
    <w:rsid w:val="ED4BB737"/>
    <w:rsid w:val="ED5714E7"/>
    <w:rsid w:val="ED59D0FA"/>
    <w:rsid w:val="ED59DFF9"/>
    <w:rsid w:val="ED5A4E60"/>
    <w:rsid w:val="ED5EAA07"/>
    <w:rsid w:val="ED5EB147"/>
    <w:rsid w:val="ED5F2BDC"/>
    <w:rsid w:val="ED5F9627"/>
    <w:rsid w:val="ED5FD6F2"/>
    <w:rsid w:val="ED64F1F4"/>
    <w:rsid w:val="ED664F91"/>
    <w:rsid w:val="ED6797EF"/>
    <w:rsid w:val="ED6840E6"/>
    <w:rsid w:val="ED6D3805"/>
    <w:rsid w:val="ED729AF2"/>
    <w:rsid w:val="ED76A413"/>
    <w:rsid w:val="ED7A15AA"/>
    <w:rsid w:val="ED7A9BB8"/>
    <w:rsid w:val="ED7BDB1A"/>
    <w:rsid w:val="ED7BDBE6"/>
    <w:rsid w:val="ED7C63C2"/>
    <w:rsid w:val="ED7D48A6"/>
    <w:rsid w:val="ED7D5FF4"/>
    <w:rsid w:val="ED7E4EB3"/>
    <w:rsid w:val="ED7EBB5D"/>
    <w:rsid w:val="ED7F2A76"/>
    <w:rsid w:val="ED7F3151"/>
    <w:rsid w:val="ED7F3F0A"/>
    <w:rsid w:val="ED7F46D7"/>
    <w:rsid w:val="ED7F516C"/>
    <w:rsid w:val="ED7F5660"/>
    <w:rsid w:val="ED7F633E"/>
    <w:rsid w:val="ED7F7820"/>
    <w:rsid w:val="ED7F93CD"/>
    <w:rsid w:val="ED7FB2BC"/>
    <w:rsid w:val="ED941160"/>
    <w:rsid w:val="ED96076E"/>
    <w:rsid w:val="ED9725C6"/>
    <w:rsid w:val="ED97B3A8"/>
    <w:rsid w:val="ED99669D"/>
    <w:rsid w:val="ED9ED2E4"/>
    <w:rsid w:val="ED9EE351"/>
    <w:rsid w:val="ED9F0CED"/>
    <w:rsid w:val="ED9F7040"/>
    <w:rsid w:val="ED9F8C86"/>
    <w:rsid w:val="EDADBACD"/>
    <w:rsid w:val="EDAEA940"/>
    <w:rsid w:val="EDAF2ADF"/>
    <w:rsid w:val="EDB16438"/>
    <w:rsid w:val="EDB56E45"/>
    <w:rsid w:val="EDB7DFCE"/>
    <w:rsid w:val="EDBEF35B"/>
    <w:rsid w:val="EDBF2039"/>
    <w:rsid w:val="EDBF2A9E"/>
    <w:rsid w:val="EDBF754F"/>
    <w:rsid w:val="EDBFCD12"/>
    <w:rsid w:val="EDBFF477"/>
    <w:rsid w:val="EDBFFC42"/>
    <w:rsid w:val="EDC7BC64"/>
    <w:rsid w:val="EDCB904C"/>
    <w:rsid w:val="EDCF7CA2"/>
    <w:rsid w:val="EDCF7EC4"/>
    <w:rsid w:val="EDCFF8B0"/>
    <w:rsid w:val="EDCFF93B"/>
    <w:rsid w:val="EDD2CFAE"/>
    <w:rsid w:val="EDD3ADF4"/>
    <w:rsid w:val="EDD3C524"/>
    <w:rsid w:val="EDD76BAF"/>
    <w:rsid w:val="EDD7B671"/>
    <w:rsid w:val="EDD8A559"/>
    <w:rsid w:val="EDD95A59"/>
    <w:rsid w:val="EDDBAF22"/>
    <w:rsid w:val="EDDBB4C7"/>
    <w:rsid w:val="EDDD4CC2"/>
    <w:rsid w:val="EDDDF627"/>
    <w:rsid w:val="EDDE172D"/>
    <w:rsid w:val="EDDEC4AB"/>
    <w:rsid w:val="EDDEC779"/>
    <w:rsid w:val="EDDEF676"/>
    <w:rsid w:val="EDDF8082"/>
    <w:rsid w:val="EDDFD8A3"/>
    <w:rsid w:val="EDE2C2E6"/>
    <w:rsid w:val="EDE4FAB9"/>
    <w:rsid w:val="EDE78E10"/>
    <w:rsid w:val="EDEB092B"/>
    <w:rsid w:val="EDEB3FAD"/>
    <w:rsid w:val="EDEB76D6"/>
    <w:rsid w:val="EDECF67D"/>
    <w:rsid w:val="EDED4C52"/>
    <w:rsid w:val="EDEDB582"/>
    <w:rsid w:val="EDEF01DB"/>
    <w:rsid w:val="EDEF34FD"/>
    <w:rsid w:val="EDEF5A0B"/>
    <w:rsid w:val="EDEF7693"/>
    <w:rsid w:val="EDEF8998"/>
    <w:rsid w:val="EDEFC38F"/>
    <w:rsid w:val="EDEFC396"/>
    <w:rsid w:val="EDEFF2A0"/>
    <w:rsid w:val="EDF25131"/>
    <w:rsid w:val="EDF326B7"/>
    <w:rsid w:val="EDF33AAB"/>
    <w:rsid w:val="EDF357F8"/>
    <w:rsid w:val="EDF61291"/>
    <w:rsid w:val="EDF709F9"/>
    <w:rsid w:val="EDF72622"/>
    <w:rsid w:val="EDF7A73C"/>
    <w:rsid w:val="EDF7AE6E"/>
    <w:rsid w:val="EDF82535"/>
    <w:rsid w:val="EDFB4E16"/>
    <w:rsid w:val="EDFB926B"/>
    <w:rsid w:val="EDFBB0A2"/>
    <w:rsid w:val="EDFBB4AF"/>
    <w:rsid w:val="EDFBC471"/>
    <w:rsid w:val="EDFBDA72"/>
    <w:rsid w:val="EDFC15A7"/>
    <w:rsid w:val="EDFC6B10"/>
    <w:rsid w:val="EDFC71FE"/>
    <w:rsid w:val="EDFD261B"/>
    <w:rsid w:val="EDFD2BF1"/>
    <w:rsid w:val="EDFE5188"/>
    <w:rsid w:val="EDFE64F3"/>
    <w:rsid w:val="EDFEBC28"/>
    <w:rsid w:val="EDFF1B1B"/>
    <w:rsid w:val="EDFF3EBF"/>
    <w:rsid w:val="EDFF605A"/>
    <w:rsid w:val="EDFF7E29"/>
    <w:rsid w:val="EDFF9502"/>
    <w:rsid w:val="EDFF9700"/>
    <w:rsid w:val="EDFF97A7"/>
    <w:rsid w:val="EDFFACA5"/>
    <w:rsid w:val="EDFFAD1A"/>
    <w:rsid w:val="EDFFB522"/>
    <w:rsid w:val="EDFFBA62"/>
    <w:rsid w:val="EDFFC6CD"/>
    <w:rsid w:val="EDFFCFDD"/>
    <w:rsid w:val="EDFFE123"/>
    <w:rsid w:val="EDFFE83C"/>
    <w:rsid w:val="EE0D1FD0"/>
    <w:rsid w:val="EE0DBCD2"/>
    <w:rsid w:val="EE17E152"/>
    <w:rsid w:val="EE1F9DEA"/>
    <w:rsid w:val="EE23CFF0"/>
    <w:rsid w:val="EE2BC4CE"/>
    <w:rsid w:val="EE2F7CB9"/>
    <w:rsid w:val="EE352201"/>
    <w:rsid w:val="EE366C6E"/>
    <w:rsid w:val="EE3B43BF"/>
    <w:rsid w:val="EE3BE28E"/>
    <w:rsid w:val="EE3CCF54"/>
    <w:rsid w:val="EE3D0D53"/>
    <w:rsid w:val="EE3EA6DC"/>
    <w:rsid w:val="EE3F8554"/>
    <w:rsid w:val="EE3FBF32"/>
    <w:rsid w:val="EE4725A9"/>
    <w:rsid w:val="EE57E11B"/>
    <w:rsid w:val="EE57E6D9"/>
    <w:rsid w:val="EE5B7571"/>
    <w:rsid w:val="EE5D462A"/>
    <w:rsid w:val="EE5F6EC5"/>
    <w:rsid w:val="EE5FB62E"/>
    <w:rsid w:val="EE6B510F"/>
    <w:rsid w:val="EE6BFBCD"/>
    <w:rsid w:val="EE6C85F8"/>
    <w:rsid w:val="EE6D7FAE"/>
    <w:rsid w:val="EE6F1E10"/>
    <w:rsid w:val="EE7200E1"/>
    <w:rsid w:val="EE72D79E"/>
    <w:rsid w:val="EE7541B9"/>
    <w:rsid w:val="EE757887"/>
    <w:rsid w:val="EE77821A"/>
    <w:rsid w:val="EE7A2EBE"/>
    <w:rsid w:val="EE7ABBD5"/>
    <w:rsid w:val="EE7AD6F6"/>
    <w:rsid w:val="EE7B05A4"/>
    <w:rsid w:val="EE7B2CCB"/>
    <w:rsid w:val="EE7D90EC"/>
    <w:rsid w:val="EE7E4593"/>
    <w:rsid w:val="EE7E50E5"/>
    <w:rsid w:val="EE7ECD2E"/>
    <w:rsid w:val="EE7ED551"/>
    <w:rsid w:val="EE7F06F4"/>
    <w:rsid w:val="EE7F22E5"/>
    <w:rsid w:val="EE7F6C15"/>
    <w:rsid w:val="EE7F9E59"/>
    <w:rsid w:val="EE7FA717"/>
    <w:rsid w:val="EE7FC9F8"/>
    <w:rsid w:val="EE7FDB90"/>
    <w:rsid w:val="EE855247"/>
    <w:rsid w:val="EE8BF930"/>
    <w:rsid w:val="EE8E8C66"/>
    <w:rsid w:val="EE9A5FA3"/>
    <w:rsid w:val="EE9CB109"/>
    <w:rsid w:val="EE9D42CA"/>
    <w:rsid w:val="EE9E1979"/>
    <w:rsid w:val="EE9F0A38"/>
    <w:rsid w:val="EE9F5566"/>
    <w:rsid w:val="EE9F86D3"/>
    <w:rsid w:val="EEA373F3"/>
    <w:rsid w:val="EEA60923"/>
    <w:rsid w:val="EEAD8242"/>
    <w:rsid w:val="EEAED503"/>
    <w:rsid w:val="EEAF714A"/>
    <w:rsid w:val="EEAFCAFD"/>
    <w:rsid w:val="EEB3B94D"/>
    <w:rsid w:val="EEB5E95D"/>
    <w:rsid w:val="EEB70961"/>
    <w:rsid w:val="EEB70FF2"/>
    <w:rsid w:val="EEB77348"/>
    <w:rsid w:val="EEB9D05C"/>
    <w:rsid w:val="EEBDA9CC"/>
    <w:rsid w:val="EEBDBC49"/>
    <w:rsid w:val="EEBE61B0"/>
    <w:rsid w:val="EEBEB36D"/>
    <w:rsid w:val="EEBF0EAE"/>
    <w:rsid w:val="EEBF20A7"/>
    <w:rsid w:val="EEBF28E5"/>
    <w:rsid w:val="EEBF5D3A"/>
    <w:rsid w:val="EEBF6559"/>
    <w:rsid w:val="EEBF8376"/>
    <w:rsid w:val="EEBF865F"/>
    <w:rsid w:val="EEBFE8D4"/>
    <w:rsid w:val="EEC0B456"/>
    <w:rsid w:val="EEC71CA1"/>
    <w:rsid w:val="EECD5D2E"/>
    <w:rsid w:val="EECF3D17"/>
    <w:rsid w:val="EED11658"/>
    <w:rsid w:val="EED305C4"/>
    <w:rsid w:val="EED527A5"/>
    <w:rsid w:val="EED7374A"/>
    <w:rsid w:val="EED754A4"/>
    <w:rsid w:val="EED78C3F"/>
    <w:rsid w:val="EED7B017"/>
    <w:rsid w:val="EED9A4E0"/>
    <w:rsid w:val="EEDA1E7A"/>
    <w:rsid w:val="EEDA5D88"/>
    <w:rsid w:val="EEDA9795"/>
    <w:rsid w:val="EEDAF7A9"/>
    <w:rsid w:val="EEDB1F57"/>
    <w:rsid w:val="EEDB4B3A"/>
    <w:rsid w:val="EEDB761E"/>
    <w:rsid w:val="EEDBE055"/>
    <w:rsid w:val="EEDC1699"/>
    <w:rsid w:val="EEDD1D50"/>
    <w:rsid w:val="EEDD75EB"/>
    <w:rsid w:val="EEDDB90F"/>
    <w:rsid w:val="EEDE392D"/>
    <w:rsid w:val="EEDE5A43"/>
    <w:rsid w:val="EEDEABF1"/>
    <w:rsid w:val="EEDF227A"/>
    <w:rsid w:val="EEDF4505"/>
    <w:rsid w:val="EEDF7990"/>
    <w:rsid w:val="EEDF9A5D"/>
    <w:rsid w:val="EEDFC691"/>
    <w:rsid w:val="EEDFC85A"/>
    <w:rsid w:val="EEE32FF9"/>
    <w:rsid w:val="EEE3806E"/>
    <w:rsid w:val="EEE7697A"/>
    <w:rsid w:val="EEE8ECB7"/>
    <w:rsid w:val="EEE90984"/>
    <w:rsid w:val="EEE95571"/>
    <w:rsid w:val="EEEA5B09"/>
    <w:rsid w:val="EEEBDDEC"/>
    <w:rsid w:val="EEED2253"/>
    <w:rsid w:val="EEED3A84"/>
    <w:rsid w:val="EEED7B73"/>
    <w:rsid w:val="EEED861C"/>
    <w:rsid w:val="EEEDDD4F"/>
    <w:rsid w:val="EEEE3AAF"/>
    <w:rsid w:val="EEEF2C6D"/>
    <w:rsid w:val="EEEF5364"/>
    <w:rsid w:val="EEEFEB99"/>
    <w:rsid w:val="EEEFF9D4"/>
    <w:rsid w:val="EEF029FA"/>
    <w:rsid w:val="EEF36A86"/>
    <w:rsid w:val="EEF39055"/>
    <w:rsid w:val="EEF3BAF4"/>
    <w:rsid w:val="EEF3F013"/>
    <w:rsid w:val="EEF52155"/>
    <w:rsid w:val="EEF53954"/>
    <w:rsid w:val="EEF5C4F1"/>
    <w:rsid w:val="EEF690B2"/>
    <w:rsid w:val="EEF7076A"/>
    <w:rsid w:val="EEF7D15F"/>
    <w:rsid w:val="EEF99F31"/>
    <w:rsid w:val="EEFA6AF0"/>
    <w:rsid w:val="EEFA8443"/>
    <w:rsid w:val="EEFA9CE5"/>
    <w:rsid w:val="EEFA9DB4"/>
    <w:rsid w:val="EEFABB4C"/>
    <w:rsid w:val="EEFB0CF6"/>
    <w:rsid w:val="EEFB7F6C"/>
    <w:rsid w:val="EEFB90B2"/>
    <w:rsid w:val="EEFC1CA6"/>
    <w:rsid w:val="EEFD1460"/>
    <w:rsid w:val="EEFD18A4"/>
    <w:rsid w:val="EEFD4041"/>
    <w:rsid w:val="EEFD5DE7"/>
    <w:rsid w:val="EEFD76D5"/>
    <w:rsid w:val="EEFD7EFE"/>
    <w:rsid w:val="EEFDB31F"/>
    <w:rsid w:val="EEFDFF25"/>
    <w:rsid w:val="EEFE4850"/>
    <w:rsid w:val="EEFE4AB5"/>
    <w:rsid w:val="EEFEF4B8"/>
    <w:rsid w:val="EEFF0524"/>
    <w:rsid w:val="EEFF08BD"/>
    <w:rsid w:val="EEFF1709"/>
    <w:rsid w:val="EEFF330E"/>
    <w:rsid w:val="EEFF51FD"/>
    <w:rsid w:val="EEFF52A3"/>
    <w:rsid w:val="EEFF62D8"/>
    <w:rsid w:val="EEFF646B"/>
    <w:rsid w:val="EEFF777D"/>
    <w:rsid w:val="EEFF7EB6"/>
    <w:rsid w:val="EEFFA11A"/>
    <w:rsid w:val="EEFFB6B0"/>
    <w:rsid w:val="EEFFC0B5"/>
    <w:rsid w:val="EEFFDC8C"/>
    <w:rsid w:val="EEFFEE95"/>
    <w:rsid w:val="EEFFFC08"/>
    <w:rsid w:val="EF0630DC"/>
    <w:rsid w:val="EF0F4CB3"/>
    <w:rsid w:val="EF166081"/>
    <w:rsid w:val="EF1F9442"/>
    <w:rsid w:val="EF27B522"/>
    <w:rsid w:val="EF2DF20E"/>
    <w:rsid w:val="EF2E6E2B"/>
    <w:rsid w:val="EF2F2BA1"/>
    <w:rsid w:val="EF2FF64B"/>
    <w:rsid w:val="EF35E74D"/>
    <w:rsid w:val="EF375B3F"/>
    <w:rsid w:val="EF37F7A6"/>
    <w:rsid w:val="EF393AD6"/>
    <w:rsid w:val="EF3BEC5C"/>
    <w:rsid w:val="EF3BFDA3"/>
    <w:rsid w:val="EF3D146C"/>
    <w:rsid w:val="EF3D2EB6"/>
    <w:rsid w:val="EF3DB231"/>
    <w:rsid w:val="EF3DC605"/>
    <w:rsid w:val="EF3E3F3D"/>
    <w:rsid w:val="EF3E49CF"/>
    <w:rsid w:val="EF3ECC9E"/>
    <w:rsid w:val="EF3F084C"/>
    <w:rsid w:val="EF3F222C"/>
    <w:rsid w:val="EF3F5670"/>
    <w:rsid w:val="EF3FABCA"/>
    <w:rsid w:val="EF3FF18B"/>
    <w:rsid w:val="EF46BF88"/>
    <w:rsid w:val="EF477669"/>
    <w:rsid w:val="EF4DD75E"/>
    <w:rsid w:val="EF4ECC87"/>
    <w:rsid w:val="EF4F7CF5"/>
    <w:rsid w:val="EF4FF3B7"/>
    <w:rsid w:val="EF51B389"/>
    <w:rsid w:val="EF540D7A"/>
    <w:rsid w:val="EF5498C9"/>
    <w:rsid w:val="EF59B3F6"/>
    <w:rsid w:val="EF5A4FE9"/>
    <w:rsid w:val="EF5BB522"/>
    <w:rsid w:val="EF5D28E8"/>
    <w:rsid w:val="EF5E1F8F"/>
    <w:rsid w:val="EF5E22A5"/>
    <w:rsid w:val="EF5F0864"/>
    <w:rsid w:val="EF5FB026"/>
    <w:rsid w:val="EF5FDE3D"/>
    <w:rsid w:val="EF668038"/>
    <w:rsid w:val="EF668135"/>
    <w:rsid w:val="EF673039"/>
    <w:rsid w:val="EF67B0F6"/>
    <w:rsid w:val="EF67BFFA"/>
    <w:rsid w:val="EF6A1967"/>
    <w:rsid w:val="EF6AAE55"/>
    <w:rsid w:val="EF6B5475"/>
    <w:rsid w:val="EF6BE244"/>
    <w:rsid w:val="EF6BF4B5"/>
    <w:rsid w:val="EF6D7E2D"/>
    <w:rsid w:val="EF6EA2E7"/>
    <w:rsid w:val="EF6ECBCB"/>
    <w:rsid w:val="EF6F4261"/>
    <w:rsid w:val="EF6FA6C4"/>
    <w:rsid w:val="EF6FFD3A"/>
    <w:rsid w:val="EF72366B"/>
    <w:rsid w:val="EF72C91D"/>
    <w:rsid w:val="EF73166B"/>
    <w:rsid w:val="EF732A76"/>
    <w:rsid w:val="EF757781"/>
    <w:rsid w:val="EF75F94A"/>
    <w:rsid w:val="EF76258D"/>
    <w:rsid w:val="EF76B0C9"/>
    <w:rsid w:val="EF771008"/>
    <w:rsid w:val="EF7782B6"/>
    <w:rsid w:val="EF779041"/>
    <w:rsid w:val="EF77B529"/>
    <w:rsid w:val="EF77BDEB"/>
    <w:rsid w:val="EF77C1E0"/>
    <w:rsid w:val="EF77DB3A"/>
    <w:rsid w:val="EF791208"/>
    <w:rsid w:val="EF79D313"/>
    <w:rsid w:val="EF79D79A"/>
    <w:rsid w:val="EF7ACA75"/>
    <w:rsid w:val="EF7B0C46"/>
    <w:rsid w:val="EF7B4CF9"/>
    <w:rsid w:val="EF7B5234"/>
    <w:rsid w:val="EF7B57CA"/>
    <w:rsid w:val="EF7B6C27"/>
    <w:rsid w:val="EF7D2A92"/>
    <w:rsid w:val="EF7DB6AE"/>
    <w:rsid w:val="EF7DE2EF"/>
    <w:rsid w:val="EF7E188D"/>
    <w:rsid w:val="EF7E7D01"/>
    <w:rsid w:val="EF7EABDE"/>
    <w:rsid w:val="EF7ED0EE"/>
    <w:rsid w:val="EF7EF7AA"/>
    <w:rsid w:val="EF7F0BFF"/>
    <w:rsid w:val="EF7F1CC9"/>
    <w:rsid w:val="EF7F21F6"/>
    <w:rsid w:val="EF7F22C9"/>
    <w:rsid w:val="EF7F3800"/>
    <w:rsid w:val="EF7F40D3"/>
    <w:rsid w:val="EF7F5064"/>
    <w:rsid w:val="EF7F6065"/>
    <w:rsid w:val="EF7F6A0A"/>
    <w:rsid w:val="EF7F6DF4"/>
    <w:rsid w:val="EF7F8B14"/>
    <w:rsid w:val="EF7F8D55"/>
    <w:rsid w:val="EF7FA275"/>
    <w:rsid w:val="EF7FA80C"/>
    <w:rsid w:val="EF7FB8F9"/>
    <w:rsid w:val="EF7FC819"/>
    <w:rsid w:val="EF7FCA52"/>
    <w:rsid w:val="EF7FF091"/>
    <w:rsid w:val="EF8BC194"/>
    <w:rsid w:val="EF8FFD59"/>
    <w:rsid w:val="EF923344"/>
    <w:rsid w:val="EF937988"/>
    <w:rsid w:val="EF96247E"/>
    <w:rsid w:val="EF96F51E"/>
    <w:rsid w:val="EF9737E4"/>
    <w:rsid w:val="EF9A1EE3"/>
    <w:rsid w:val="EF9BC622"/>
    <w:rsid w:val="EF9F0F45"/>
    <w:rsid w:val="EF9F5704"/>
    <w:rsid w:val="EF9F8D1B"/>
    <w:rsid w:val="EF9FF4B1"/>
    <w:rsid w:val="EFA6B47E"/>
    <w:rsid w:val="EFA77F1F"/>
    <w:rsid w:val="EFA7D909"/>
    <w:rsid w:val="EFABB8CE"/>
    <w:rsid w:val="EFABF164"/>
    <w:rsid w:val="EFAC8B85"/>
    <w:rsid w:val="EFAD6813"/>
    <w:rsid w:val="EFADB3CA"/>
    <w:rsid w:val="EFAF2606"/>
    <w:rsid w:val="EFAF28BD"/>
    <w:rsid w:val="EFAF2A5A"/>
    <w:rsid w:val="EFAF3633"/>
    <w:rsid w:val="EFB38DF9"/>
    <w:rsid w:val="EFB5BA29"/>
    <w:rsid w:val="EFB609BD"/>
    <w:rsid w:val="EFB689D3"/>
    <w:rsid w:val="EFB73B61"/>
    <w:rsid w:val="EFBB0F04"/>
    <w:rsid w:val="EFBB16A2"/>
    <w:rsid w:val="EFBB6F7E"/>
    <w:rsid w:val="EFBC3D56"/>
    <w:rsid w:val="EFBD23E9"/>
    <w:rsid w:val="EFBD8FC1"/>
    <w:rsid w:val="EFBE14C8"/>
    <w:rsid w:val="EFBE243C"/>
    <w:rsid w:val="EFBE4D0A"/>
    <w:rsid w:val="EFBE87A1"/>
    <w:rsid w:val="EFBEB675"/>
    <w:rsid w:val="EFBEB683"/>
    <w:rsid w:val="EFBF2393"/>
    <w:rsid w:val="EFBF41B4"/>
    <w:rsid w:val="EFBF457B"/>
    <w:rsid w:val="EFBF4984"/>
    <w:rsid w:val="EFBF582C"/>
    <w:rsid w:val="EFBF6119"/>
    <w:rsid w:val="EFBF62AE"/>
    <w:rsid w:val="EFBF65B7"/>
    <w:rsid w:val="EFBF7BCD"/>
    <w:rsid w:val="EFBF7E77"/>
    <w:rsid w:val="EFBF82C3"/>
    <w:rsid w:val="EFBF965C"/>
    <w:rsid w:val="EFBFA25E"/>
    <w:rsid w:val="EFBFA3B5"/>
    <w:rsid w:val="EFBFBF76"/>
    <w:rsid w:val="EFBFF290"/>
    <w:rsid w:val="EFC14700"/>
    <w:rsid w:val="EFC3C5D0"/>
    <w:rsid w:val="EFC67687"/>
    <w:rsid w:val="EFC6ED33"/>
    <w:rsid w:val="EFC716C0"/>
    <w:rsid w:val="EFC7B87E"/>
    <w:rsid w:val="EFC9177F"/>
    <w:rsid w:val="EFC95572"/>
    <w:rsid w:val="EFC9EEE3"/>
    <w:rsid w:val="EFC9F6C4"/>
    <w:rsid w:val="EFCAB4DC"/>
    <w:rsid w:val="EFCB7447"/>
    <w:rsid w:val="EFCD076E"/>
    <w:rsid w:val="EFCD0D42"/>
    <w:rsid w:val="EFCD27FF"/>
    <w:rsid w:val="EFCDF232"/>
    <w:rsid w:val="EFCDFBC2"/>
    <w:rsid w:val="EFCEA236"/>
    <w:rsid w:val="EFCEA973"/>
    <w:rsid w:val="EFCEB51A"/>
    <w:rsid w:val="EFCFF5EA"/>
    <w:rsid w:val="EFD062A2"/>
    <w:rsid w:val="EFD5FCD0"/>
    <w:rsid w:val="EFD651F5"/>
    <w:rsid w:val="EFD670EF"/>
    <w:rsid w:val="EFD738C3"/>
    <w:rsid w:val="EFD74046"/>
    <w:rsid w:val="EFD78EAC"/>
    <w:rsid w:val="EFD79C93"/>
    <w:rsid w:val="EFD8366F"/>
    <w:rsid w:val="EFD83F6B"/>
    <w:rsid w:val="EFD90D7E"/>
    <w:rsid w:val="EFD9379C"/>
    <w:rsid w:val="EFDB35B3"/>
    <w:rsid w:val="EFDB6337"/>
    <w:rsid w:val="EFDB91BC"/>
    <w:rsid w:val="EFDC93A7"/>
    <w:rsid w:val="EFDD00C8"/>
    <w:rsid w:val="EFDD075B"/>
    <w:rsid w:val="EFDD4AB2"/>
    <w:rsid w:val="EFDD6AB6"/>
    <w:rsid w:val="EFDD956E"/>
    <w:rsid w:val="EFDDD4D4"/>
    <w:rsid w:val="EFDE79D6"/>
    <w:rsid w:val="EFDF05F3"/>
    <w:rsid w:val="EFDF0F14"/>
    <w:rsid w:val="EFDF1139"/>
    <w:rsid w:val="EFDF1E72"/>
    <w:rsid w:val="EFDF3E13"/>
    <w:rsid w:val="EFDF5A3B"/>
    <w:rsid w:val="EFDF5F21"/>
    <w:rsid w:val="EFDF6E33"/>
    <w:rsid w:val="EFDF8D74"/>
    <w:rsid w:val="EFDF961B"/>
    <w:rsid w:val="EFDF9A57"/>
    <w:rsid w:val="EFDFB94E"/>
    <w:rsid w:val="EFDFD614"/>
    <w:rsid w:val="EFDFF0A9"/>
    <w:rsid w:val="EFDFF242"/>
    <w:rsid w:val="EFDFF4A1"/>
    <w:rsid w:val="EFDFF98C"/>
    <w:rsid w:val="EFDFFCA1"/>
    <w:rsid w:val="EFE15977"/>
    <w:rsid w:val="EFE16560"/>
    <w:rsid w:val="EFE1E534"/>
    <w:rsid w:val="EFE20A07"/>
    <w:rsid w:val="EFE2446A"/>
    <w:rsid w:val="EFE38D80"/>
    <w:rsid w:val="EFE393E2"/>
    <w:rsid w:val="EFE51CA4"/>
    <w:rsid w:val="EFE5D097"/>
    <w:rsid w:val="EFE672E3"/>
    <w:rsid w:val="EFE6C67F"/>
    <w:rsid w:val="EFE70E16"/>
    <w:rsid w:val="EFE70FB2"/>
    <w:rsid w:val="EFE72DC9"/>
    <w:rsid w:val="EFE74255"/>
    <w:rsid w:val="EFE75BA5"/>
    <w:rsid w:val="EFE88066"/>
    <w:rsid w:val="EFE954DD"/>
    <w:rsid w:val="EFE9CF49"/>
    <w:rsid w:val="EFEA8229"/>
    <w:rsid w:val="EFEA97C0"/>
    <w:rsid w:val="EFEB9FA7"/>
    <w:rsid w:val="EFEBB2B8"/>
    <w:rsid w:val="EFED0029"/>
    <w:rsid w:val="EFED42C8"/>
    <w:rsid w:val="EFED5BE7"/>
    <w:rsid w:val="EFED5CCD"/>
    <w:rsid w:val="EFED8B1B"/>
    <w:rsid w:val="EFED985B"/>
    <w:rsid w:val="EFEDEC17"/>
    <w:rsid w:val="EFEDF9AF"/>
    <w:rsid w:val="EFEDFCF2"/>
    <w:rsid w:val="EFEE366F"/>
    <w:rsid w:val="EFEE3814"/>
    <w:rsid w:val="EFEE5050"/>
    <w:rsid w:val="EFEEC836"/>
    <w:rsid w:val="EFEED78E"/>
    <w:rsid w:val="EFEEEFB3"/>
    <w:rsid w:val="EFEF132F"/>
    <w:rsid w:val="EFEF680F"/>
    <w:rsid w:val="EFEF902E"/>
    <w:rsid w:val="EFEFB0CF"/>
    <w:rsid w:val="EFEFBAB1"/>
    <w:rsid w:val="EFEFBBFB"/>
    <w:rsid w:val="EFEFC614"/>
    <w:rsid w:val="EFEFD73F"/>
    <w:rsid w:val="EFEFDACD"/>
    <w:rsid w:val="EFEFECB2"/>
    <w:rsid w:val="EFEFFF62"/>
    <w:rsid w:val="EFF02437"/>
    <w:rsid w:val="EFF10F62"/>
    <w:rsid w:val="EFF12CFA"/>
    <w:rsid w:val="EFF16B2A"/>
    <w:rsid w:val="EFF22C04"/>
    <w:rsid w:val="EFF29F60"/>
    <w:rsid w:val="EFF32F87"/>
    <w:rsid w:val="EFF3497A"/>
    <w:rsid w:val="EFF34F8A"/>
    <w:rsid w:val="EFF37077"/>
    <w:rsid w:val="EFF3A144"/>
    <w:rsid w:val="EFF3ABDB"/>
    <w:rsid w:val="EFF3BF76"/>
    <w:rsid w:val="EFF3C61D"/>
    <w:rsid w:val="EFF3D98C"/>
    <w:rsid w:val="EFF4599F"/>
    <w:rsid w:val="EFF46DF1"/>
    <w:rsid w:val="EFF4BF7E"/>
    <w:rsid w:val="EFF4E0BE"/>
    <w:rsid w:val="EFF50EF8"/>
    <w:rsid w:val="EFF514C4"/>
    <w:rsid w:val="EFF51E65"/>
    <w:rsid w:val="EFF5672C"/>
    <w:rsid w:val="EFF58AF4"/>
    <w:rsid w:val="EFF5AEA8"/>
    <w:rsid w:val="EFF5B052"/>
    <w:rsid w:val="EFF5D333"/>
    <w:rsid w:val="EFF5D395"/>
    <w:rsid w:val="EFF5E645"/>
    <w:rsid w:val="EFF5FD84"/>
    <w:rsid w:val="EFF61915"/>
    <w:rsid w:val="EFF65054"/>
    <w:rsid w:val="EFF69225"/>
    <w:rsid w:val="EFF6D979"/>
    <w:rsid w:val="EFF6FB51"/>
    <w:rsid w:val="EFF7145F"/>
    <w:rsid w:val="EFF72293"/>
    <w:rsid w:val="EFF73224"/>
    <w:rsid w:val="EFF7330E"/>
    <w:rsid w:val="EFF73695"/>
    <w:rsid w:val="EFF73BF1"/>
    <w:rsid w:val="EFF74CCC"/>
    <w:rsid w:val="EFF75534"/>
    <w:rsid w:val="EFF7569A"/>
    <w:rsid w:val="EFF75D43"/>
    <w:rsid w:val="EFF75D8F"/>
    <w:rsid w:val="EFF772A5"/>
    <w:rsid w:val="EFF7795C"/>
    <w:rsid w:val="EFF781D8"/>
    <w:rsid w:val="EFF78B52"/>
    <w:rsid w:val="EFF7AF1C"/>
    <w:rsid w:val="EFF7B156"/>
    <w:rsid w:val="EFF7CC5F"/>
    <w:rsid w:val="EFF7D6B7"/>
    <w:rsid w:val="EFF7E8B4"/>
    <w:rsid w:val="EFF7F394"/>
    <w:rsid w:val="EFF7F51E"/>
    <w:rsid w:val="EFF81796"/>
    <w:rsid w:val="EFF82D47"/>
    <w:rsid w:val="EFF87B4F"/>
    <w:rsid w:val="EFF8FE5A"/>
    <w:rsid w:val="EFF92A14"/>
    <w:rsid w:val="EFF976A7"/>
    <w:rsid w:val="EFFA1D35"/>
    <w:rsid w:val="EFFA9814"/>
    <w:rsid w:val="EFFAAE40"/>
    <w:rsid w:val="EFFAD37C"/>
    <w:rsid w:val="EFFAF952"/>
    <w:rsid w:val="EFFB0C45"/>
    <w:rsid w:val="EFFB1419"/>
    <w:rsid w:val="EFFB5857"/>
    <w:rsid w:val="EFFB588C"/>
    <w:rsid w:val="EFFB9E01"/>
    <w:rsid w:val="EFFBC0B6"/>
    <w:rsid w:val="EFFBD192"/>
    <w:rsid w:val="EFFBD594"/>
    <w:rsid w:val="EFFC41C3"/>
    <w:rsid w:val="EFFC42B9"/>
    <w:rsid w:val="EFFC5896"/>
    <w:rsid w:val="EFFC78A4"/>
    <w:rsid w:val="EFFC7CA7"/>
    <w:rsid w:val="EFFC8FDF"/>
    <w:rsid w:val="EFFCA3EC"/>
    <w:rsid w:val="EFFCB1A8"/>
    <w:rsid w:val="EFFD1467"/>
    <w:rsid w:val="EFFD20CE"/>
    <w:rsid w:val="EFFD3E6B"/>
    <w:rsid w:val="EFFD82BF"/>
    <w:rsid w:val="EFFD90AF"/>
    <w:rsid w:val="EFFDF1E4"/>
    <w:rsid w:val="EFFDFFE7"/>
    <w:rsid w:val="EFFE0877"/>
    <w:rsid w:val="EFFE0D36"/>
    <w:rsid w:val="EFFE3103"/>
    <w:rsid w:val="EFFE3B4B"/>
    <w:rsid w:val="EFFE3BB8"/>
    <w:rsid w:val="EFFE4300"/>
    <w:rsid w:val="EFFE55C7"/>
    <w:rsid w:val="EFFE68EE"/>
    <w:rsid w:val="EFFE835E"/>
    <w:rsid w:val="EFFEE6FB"/>
    <w:rsid w:val="EFFEF7F7"/>
    <w:rsid w:val="EFFEFD54"/>
    <w:rsid w:val="EFFEFEBC"/>
    <w:rsid w:val="EFFF1663"/>
    <w:rsid w:val="EFFF186D"/>
    <w:rsid w:val="EFFF3FE8"/>
    <w:rsid w:val="EFFF41EF"/>
    <w:rsid w:val="EFFF4444"/>
    <w:rsid w:val="EFFF515D"/>
    <w:rsid w:val="EFFF51EA"/>
    <w:rsid w:val="EFFF5416"/>
    <w:rsid w:val="EFFF67D0"/>
    <w:rsid w:val="EFFF6CC8"/>
    <w:rsid w:val="EFFF6FFA"/>
    <w:rsid w:val="EFFF70C2"/>
    <w:rsid w:val="EFFF76CA"/>
    <w:rsid w:val="EFFF7DDE"/>
    <w:rsid w:val="EFFF8242"/>
    <w:rsid w:val="EFFF8496"/>
    <w:rsid w:val="EFFF9529"/>
    <w:rsid w:val="EFFF9D56"/>
    <w:rsid w:val="EFFF9DB5"/>
    <w:rsid w:val="EFFFA2EA"/>
    <w:rsid w:val="EFFFA377"/>
    <w:rsid w:val="EFFFAABA"/>
    <w:rsid w:val="EFFFB0C5"/>
    <w:rsid w:val="EFFFB457"/>
    <w:rsid w:val="EFFFB98D"/>
    <w:rsid w:val="EFFFBEA6"/>
    <w:rsid w:val="EFFFC275"/>
    <w:rsid w:val="EFFFCBA4"/>
    <w:rsid w:val="EFFFD5D1"/>
    <w:rsid w:val="EFFFD80B"/>
    <w:rsid w:val="EFFFE936"/>
    <w:rsid w:val="EFFFF369"/>
    <w:rsid w:val="EFFFFA50"/>
    <w:rsid w:val="F03CD191"/>
    <w:rsid w:val="F05A8A49"/>
    <w:rsid w:val="F06F972A"/>
    <w:rsid w:val="F07C4EE2"/>
    <w:rsid w:val="F09B727A"/>
    <w:rsid w:val="F0BFA9BD"/>
    <w:rsid w:val="F0DF2F43"/>
    <w:rsid w:val="F0E71C76"/>
    <w:rsid w:val="F0EAF270"/>
    <w:rsid w:val="F0EF9BF8"/>
    <w:rsid w:val="F0F25082"/>
    <w:rsid w:val="F0F30B1A"/>
    <w:rsid w:val="F0F3EAC2"/>
    <w:rsid w:val="F0FD8642"/>
    <w:rsid w:val="F0FF8F5B"/>
    <w:rsid w:val="F0FFE585"/>
    <w:rsid w:val="F13AF7C6"/>
    <w:rsid w:val="F13B7498"/>
    <w:rsid w:val="F13DAEC0"/>
    <w:rsid w:val="F14F00EC"/>
    <w:rsid w:val="F14F2BF3"/>
    <w:rsid w:val="F14F7162"/>
    <w:rsid w:val="F15D5B8E"/>
    <w:rsid w:val="F15E387E"/>
    <w:rsid w:val="F15FA279"/>
    <w:rsid w:val="F15FD03A"/>
    <w:rsid w:val="F167373A"/>
    <w:rsid w:val="F177D3AF"/>
    <w:rsid w:val="F17BCA5D"/>
    <w:rsid w:val="F17C5B3C"/>
    <w:rsid w:val="F17D7936"/>
    <w:rsid w:val="F17E4CB0"/>
    <w:rsid w:val="F17F75C0"/>
    <w:rsid w:val="F17F9A27"/>
    <w:rsid w:val="F18E18CB"/>
    <w:rsid w:val="F1967AEF"/>
    <w:rsid w:val="F1A78927"/>
    <w:rsid w:val="F1AE382B"/>
    <w:rsid w:val="F1AE85E6"/>
    <w:rsid w:val="F1B33432"/>
    <w:rsid w:val="F1BD4525"/>
    <w:rsid w:val="F1BF2E12"/>
    <w:rsid w:val="F1BF3F12"/>
    <w:rsid w:val="F1BF56F0"/>
    <w:rsid w:val="F1BF77FA"/>
    <w:rsid w:val="F1CFA196"/>
    <w:rsid w:val="F1CFB8E7"/>
    <w:rsid w:val="F1CFC223"/>
    <w:rsid w:val="F1CFED2F"/>
    <w:rsid w:val="F1DB0F69"/>
    <w:rsid w:val="F1DBFE17"/>
    <w:rsid w:val="F1DCD4A1"/>
    <w:rsid w:val="F1DE4079"/>
    <w:rsid w:val="F1DF4709"/>
    <w:rsid w:val="F1DF862F"/>
    <w:rsid w:val="F1DFD371"/>
    <w:rsid w:val="F1E7C368"/>
    <w:rsid w:val="F1EEE72B"/>
    <w:rsid w:val="F1EEEC29"/>
    <w:rsid w:val="F1F371AE"/>
    <w:rsid w:val="F1F49BD1"/>
    <w:rsid w:val="F1F503F3"/>
    <w:rsid w:val="F1F72843"/>
    <w:rsid w:val="F1F7B5DC"/>
    <w:rsid w:val="F1F9F53D"/>
    <w:rsid w:val="F1FA813B"/>
    <w:rsid w:val="F1FA959D"/>
    <w:rsid w:val="F1FABF51"/>
    <w:rsid w:val="F1FB64A2"/>
    <w:rsid w:val="F1FC69C6"/>
    <w:rsid w:val="F1FCCEFA"/>
    <w:rsid w:val="F1FE97A9"/>
    <w:rsid w:val="F1FECEFB"/>
    <w:rsid w:val="F1FEFD03"/>
    <w:rsid w:val="F1FF57B3"/>
    <w:rsid w:val="F1FF5949"/>
    <w:rsid w:val="F1FFF095"/>
    <w:rsid w:val="F22F1AE6"/>
    <w:rsid w:val="F23DB849"/>
    <w:rsid w:val="F252595D"/>
    <w:rsid w:val="F25BD7FA"/>
    <w:rsid w:val="F25DAE95"/>
    <w:rsid w:val="F25F3019"/>
    <w:rsid w:val="F2770DAB"/>
    <w:rsid w:val="F27B68B3"/>
    <w:rsid w:val="F27BE1B0"/>
    <w:rsid w:val="F27D2FF2"/>
    <w:rsid w:val="F27F02B5"/>
    <w:rsid w:val="F27F07B3"/>
    <w:rsid w:val="F27F0CDD"/>
    <w:rsid w:val="F27F7982"/>
    <w:rsid w:val="F27FC477"/>
    <w:rsid w:val="F27FDA70"/>
    <w:rsid w:val="F283A377"/>
    <w:rsid w:val="F28932C4"/>
    <w:rsid w:val="F29B66E3"/>
    <w:rsid w:val="F2A726B7"/>
    <w:rsid w:val="F2AF8BEB"/>
    <w:rsid w:val="F2B672B3"/>
    <w:rsid w:val="F2BA1EA9"/>
    <w:rsid w:val="F2BB77CF"/>
    <w:rsid w:val="F2BF5C32"/>
    <w:rsid w:val="F2BF8517"/>
    <w:rsid w:val="F2CB02AA"/>
    <w:rsid w:val="F2D2AF5F"/>
    <w:rsid w:val="F2D51057"/>
    <w:rsid w:val="F2DC2380"/>
    <w:rsid w:val="F2DD0936"/>
    <w:rsid w:val="F2DDDA44"/>
    <w:rsid w:val="F2DDF472"/>
    <w:rsid w:val="F2DE0BE5"/>
    <w:rsid w:val="F2DF7E35"/>
    <w:rsid w:val="F2DFD051"/>
    <w:rsid w:val="F2E9CA22"/>
    <w:rsid w:val="F2EB817F"/>
    <w:rsid w:val="F2ED52B9"/>
    <w:rsid w:val="F2EE1761"/>
    <w:rsid w:val="F2EE373D"/>
    <w:rsid w:val="F2EF2AEA"/>
    <w:rsid w:val="F2EF495D"/>
    <w:rsid w:val="F2EF5238"/>
    <w:rsid w:val="F2EF5331"/>
    <w:rsid w:val="F2F5C14D"/>
    <w:rsid w:val="F2F5C8B9"/>
    <w:rsid w:val="F2F60A76"/>
    <w:rsid w:val="F2F7053C"/>
    <w:rsid w:val="F2F71E05"/>
    <w:rsid w:val="F2F76E17"/>
    <w:rsid w:val="F2F7852B"/>
    <w:rsid w:val="F2F7DAFC"/>
    <w:rsid w:val="F2F9A021"/>
    <w:rsid w:val="F2FB26DE"/>
    <w:rsid w:val="F2FB49C7"/>
    <w:rsid w:val="F2FB8268"/>
    <w:rsid w:val="F2FD3595"/>
    <w:rsid w:val="F2FE1EF7"/>
    <w:rsid w:val="F2FEE598"/>
    <w:rsid w:val="F2FEF082"/>
    <w:rsid w:val="F2FF1C73"/>
    <w:rsid w:val="F2FF2551"/>
    <w:rsid w:val="F2FF9114"/>
    <w:rsid w:val="F2FFE38A"/>
    <w:rsid w:val="F2FFE469"/>
    <w:rsid w:val="F3190DC3"/>
    <w:rsid w:val="F31AB4C5"/>
    <w:rsid w:val="F31F1053"/>
    <w:rsid w:val="F31FD447"/>
    <w:rsid w:val="F326A411"/>
    <w:rsid w:val="F32E6468"/>
    <w:rsid w:val="F33CDED9"/>
    <w:rsid w:val="F33F137E"/>
    <w:rsid w:val="F33F9958"/>
    <w:rsid w:val="F34D4F79"/>
    <w:rsid w:val="F34F9958"/>
    <w:rsid w:val="F35D9F8D"/>
    <w:rsid w:val="F35E97F2"/>
    <w:rsid w:val="F35F26B7"/>
    <w:rsid w:val="F35FB6D9"/>
    <w:rsid w:val="F36E7A07"/>
    <w:rsid w:val="F36F060F"/>
    <w:rsid w:val="F36F8A58"/>
    <w:rsid w:val="F36FDE33"/>
    <w:rsid w:val="F36FE86B"/>
    <w:rsid w:val="F3764C86"/>
    <w:rsid w:val="F37B6223"/>
    <w:rsid w:val="F37BA9F7"/>
    <w:rsid w:val="F37BC2F9"/>
    <w:rsid w:val="F37BCB46"/>
    <w:rsid w:val="F37BD9C8"/>
    <w:rsid w:val="F37BF7AE"/>
    <w:rsid w:val="F37D48C5"/>
    <w:rsid w:val="F37D4CAD"/>
    <w:rsid w:val="F37D683A"/>
    <w:rsid w:val="F37D7113"/>
    <w:rsid w:val="F37D9B72"/>
    <w:rsid w:val="F37E81BE"/>
    <w:rsid w:val="F37EB9EE"/>
    <w:rsid w:val="F37FBB68"/>
    <w:rsid w:val="F37FE214"/>
    <w:rsid w:val="F37FF463"/>
    <w:rsid w:val="F37FFAB8"/>
    <w:rsid w:val="F38BF0EF"/>
    <w:rsid w:val="F39336F0"/>
    <w:rsid w:val="F39638C8"/>
    <w:rsid w:val="F39B359D"/>
    <w:rsid w:val="F39EF6E7"/>
    <w:rsid w:val="F39F981E"/>
    <w:rsid w:val="F3A4CB24"/>
    <w:rsid w:val="F3ABA782"/>
    <w:rsid w:val="F3AD9DE2"/>
    <w:rsid w:val="F3ADADCA"/>
    <w:rsid w:val="F3ADC02C"/>
    <w:rsid w:val="F3AF0244"/>
    <w:rsid w:val="F3B56B4E"/>
    <w:rsid w:val="F3B61D55"/>
    <w:rsid w:val="F3B6537F"/>
    <w:rsid w:val="F3B7CF44"/>
    <w:rsid w:val="F3B92874"/>
    <w:rsid w:val="F3B92FAF"/>
    <w:rsid w:val="F3B9D6D0"/>
    <w:rsid w:val="F3B9E271"/>
    <w:rsid w:val="F3BD6845"/>
    <w:rsid w:val="F3BE0B1A"/>
    <w:rsid w:val="F3BE4D67"/>
    <w:rsid w:val="F3BED72C"/>
    <w:rsid w:val="F3BF3F1C"/>
    <w:rsid w:val="F3BF74E7"/>
    <w:rsid w:val="F3BF83D8"/>
    <w:rsid w:val="F3BFCEFB"/>
    <w:rsid w:val="F3C362AA"/>
    <w:rsid w:val="F3CAF75C"/>
    <w:rsid w:val="F3CB59CE"/>
    <w:rsid w:val="F3D5D71E"/>
    <w:rsid w:val="F3D714E7"/>
    <w:rsid w:val="F3D72E50"/>
    <w:rsid w:val="F3D7434E"/>
    <w:rsid w:val="F3D775A8"/>
    <w:rsid w:val="F3D79D81"/>
    <w:rsid w:val="F3D7B3BF"/>
    <w:rsid w:val="F3D99965"/>
    <w:rsid w:val="F3DB2FE9"/>
    <w:rsid w:val="F3DB4DF0"/>
    <w:rsid w:val="F3DBBF74"/>
    <w:rsid w:val="F3DDC3CD"/>
    <w:rsid w:val="F3DF5C5F"/>
    <w:rsid w:val="F3DF673D"/>
    <w:rsid w:val="F3E78ADA"/>
    <w:rsid w:val="F3E7E5FE"/>
    <w:rsid w:val="F3E9A249"/>
    <w:rsid w:val="F3E9C687"/>
    <w:rsid w:val="F3EBC6A2"/>
    <w:rsid w:val="F3EBD517"/>
    <w:rsid w:val="F3EDFAAE"/>
    <w:rsid w:val="F3EDFE04"/>
    <w:rsid w:val="F3EF719B"/>
    <w:rsid w:val="F3EF84B5"/>
    <w:rsid w:val="F3EF90ED"/>
    <w:rsid w:val="F3EF9219"/>
    <w:rsid w:val="F3EF9BAA"/>
    <w:rsid w:val="F3F16FE6"/>
    <w:rsid w:val="F3F3B303"/>
    <w:rsid w:val="F3F3E7CE"/>
    <w:rsid w:val="F3F47FC2"/>
    <w:rsid w:val="F3F518E2"/>
    <w:rsid w:val="F3F635EB"/>
    <w:rsid w:val="F3F64463"/>
    <w:rsid w:val="F3F6AE0D"/>
    <w:rsid w:val="F3F6FF69"/>
    <w:rsid w:val="F3F725ED"/>
    <w:rsid w:val="F3F743FA"/>
    <w:rsid w:val="F3F76195"/>
    <w:rsid w:val="F3F7E25A"/>
    <w:rsid w:val="F3F7EEE3"/>
    <w:rsid w:val="F3F7F966"/>
    <w:rsid w:val="F3F7FBE5"/>
    <w:rsid w:val="F3F8CAA7"/>
    <w:rsid w:val="F3F8D035"/>
    <w:rsid w:val="F3F93E21"/>
    <w:rsid w:val="F3FACAC2"/>
    <w:rsid w:val="F3FAD534"/>
    <w:rsid w:val="F3FB23EA"/>
    <w:rsid w:val="F3FB3BE6"/>
    <w:rsid w:val="F3FB4AF3"/>
    <w:rsid w:val="F3FB8BBF"/>
    <w:rsid w:val="F3FBF000"/>
    <w:rsid w:val="F3FC3E1D"/>
    <w:rsid w:val="F3FC49B3"/>
    <w:rsid w:val="F3FCBC95"/>
    <w:rsid w:val="F3FD0D42"/>
    <w:rsid w:val="F3FD1B0F"/>
    <w:rsid w:val="F3FD5053"/>
    <w:rsid w:val="F3FD564B"/>
    <w:rsid w:val="F3FDAD55"/>
    <w:rsid w:val="F3FDDE2A"/>
    <w:rsid w:val="F3FDFEA8"/>
    <w:rsid w:val="F3FE5722"/>
    <w:rsid w:val="F3FE7E21"/>
    <w:rsid w:val="F3FE963A"/>
    <w:rsid w:val="F3FEFB55"/>
    <w:rsid w:val="F3FF0A91"/>
    <w:rsid w:val="F3FF342E"/>
    <w:rsid w:val="F3FF4A15"/>
    <w:rsid w:val="F3FF6C5B"/>
    <w:rsid w:val="F3FF8BBB"/>
    <w:rsid w:val="F3FF9AA7"/>
    <w:rsid w:val="F3FFA78C"/>
    <w:rsid w:val="F3FFA8D6"/>
    <w:rsid w:val="F3FFA8DF"/>
    <w:rsid w:val="F3FFDA16"/>
    <w:rsid w:val="F3FFE0A9"/>
    <w:rsid w:val="F3FFED85"/>
    <w:rsid w:val="F3FFF7D9"/>
    <w:rsid w:val="F3FFFB81"/>
    <w:rsid w:val="F43739D4"/>
    <w:rsid w:val="F43B8B0C"/>
    <w:rsid w:val="F44F7660"/>
    <w:rsid w:val="F45F3B5F"/>
    <w:rsid w:val="F45FF29E"/>
    <w:rsid w:val="F46FCE63"/>
    <w:rsid w:val="F47BE876"/>
    <w:rsid w:val="F47ECA5E"/>
    <w:rsid w:val="F47F0DE7"/>
    <w:rsid w:val="F47F89AC"/>
    <w:rsid w:val="F496722B"/>
    <w:rsid w:val="F497013E"/>
    <w:rsid w:val="F497E442"/>
    <w:rsid w:val="F49A8033"/>
    <w:rsid w:val="F49C4628"/>
    <w:rsid w:val="F49F22C2"/>
    <w:rsid w:val="F4BF2BC2"/>
    <w:rsid w:val="F4BF6590"/>
    <w:rsid w:val="F4CDF46F"/>
    <w:rsid w:val="F4D50595"/>
    <w:rsid w:val="F4D657A7"/>
    <w:rsid w:val="F4D7C92D"/>
    <w:rsid w:val="F4D98995"/>
    <w:rsid w:val="F4D9C947"/>
    <w:rsid w:val="F4DB1DE0"/>
    <w:rsid w:val="F4DD6DE4"/>
    <w:rsid w:val="F4DD9C4D"/>
    <w:rsid w:val="F4DE33B8"/>
    <w:rsid w:val="F4DFCC50"/>
    <w:rsid w:val="F4DFF5C5"/>
    <w:rsid w:val="F4E044A4"/>
    <w:rsid w:val="F4E26075"/>
    <w:rsid w:val="F4EA4F61"/>
    <w:rsid w:val="F4EBDC9F"/>
    <w:rsid w:val="F4EF2109"/>
    <w:rsid w:val="F4EF8E6A"/>
    <w:rsid w:val="F4EFFA77"/>
    <w:rsid w:val="F4EFFCC0"/>
    <w:rsid w:val="F4F34807"/>
    <w:rsid w:val="F4F368E9"/>
    <w:rsid w:val="F4F56E85"/>
    <w:rsid w:val="F4F7767B"/>
    <w:rsid w:val="F4F845AD"/>
    <w:rsid w:val="F4FADA1C"/>
    <w:rsid w:val="F4FB91D0"/>
    <w:rsid w:val="F4FBD216"/>
    <w:rsid w:val="F4FC0917"/>
    <w:rsid w:val="F4FC2EC6"/>
    <w:rsid w:val="F4FD99F8"/>
    <w:rsid w:val="F4FDC648"/>
    <w:rsid w:val="F4FE79A2"/>
    <w:rsid w:val="F4FFD68C"/>
    <w:rsid w:val="F4FFE208"/>
    <w:rsid w:val="F4FFEEE8"/>
    <w:rsid w:val="F4FFF0C8"/>
    <w:rsid w:val="F52D0897"/>
    <w:rsid w:val="F52F5FE6"/>
    <w:rsid w:val="F53CF3D0"/>
    <w:rsid w:val="F53D75F7"/>
    <w:rsid w:val="F53F32CA"/>
    <w:rsid w:val="F5431F4C"/>
    <w:rsid w:val="F54B6DD5"/>
    <w:rsid w:val="F54BF0DF"/>
    <w:rsid w:val="F54D2BA3"/>
    <w:rsid w:val="F54FB7A9"/>
    <w:rsid w:val="F54FE1D1"/>
    <w:rsid w:val="F5564101"/>
    <w:rsid w:val="F5599B87"/>
    <w:rsid w:val="F55B65A6"/>
    <w:rsid w:val="F55D9D50"/>
    <w:rsid w:val="F55E8889"/>
    <w:rsid w:val="F55F04C6"/>
    <w:rsid w:val="F55F8D2A"/>
    <w:rsid w:val="F5651E18"/>
    <w:rsid w:val="F56B056E"/>
    <w:rsid w:val="F56B8085"/>
    <w:rsid w:val="F56BC077"/>
    <w:rsid w:val="F56D8614"/>
    <w:rsid w:val="F56D9574"/>
    <w:rsid w:val="F56F4268"/>
    <w:rsid w:val="F56F55B9"/>
    <w:rsid w:val="F5705F2A"/>
    <w:rsid w:val="F5720850"/>
    <w:rsid w:val="F5735067"/>
    <w:rsid w:val="F576AB3F"/>
    <w:rsid w:val="F5775045"/>
    <w:rsid w:val="F577A856"/>
    <w:rsid w:val="F579A37D"/>
    <w:rsid w:val="F57A4B69"/>
    <w:rsid w:val="F57B317B"/>
    <w:rsid w:val="F57CACA9"/>
    <w:rsid w:val="F57DEBD4"/>
    <w:rsid w:val="F57E33E4"/>
    <w:rsid w:val="F57E3736"/>
    <w:rsid w:val="F57F00BE"/>
    <w:rsid w:val="F57F265E"/>
    <w:rsid w:val="F57F55A0"/>
    <w:rsid w:val="F57F8C0D"/>
    <w:rsid w:val="F57F92A1"/>
    <w:rsid w:val="F5946C5B"/>
    <w:rsid w:val="F5982854"/>
    <w:rsid w:val="F599434D"/>
    <w:rsid w:val="F59FAC40"/>
    <w:rsid w:val="F5A68EFA"/>
    <w:rsid w:val="F5A93D00"/>
    <w:rsid w:val="F5AF8C46"/>
    <w:rsid w:val="F5AF908E"/>
    <w:rsid w:val="F5B58EDF"/>
    <w:rsid w:val="F5B5D5D1"/>
    <w:rsid w:val="F5BBF099"/>
    <w:rsid w:val="F5BC2631"/>
    <w:rsid w:val="F5BD5FBA"/>
    <w:rsid w:val="F5BD984C"/>
    <w:rsid w:val="F5BF067F"/>
    <w:rsid w:val="F5BF1309"/>
    <w:rsid w:val="F5BF2F9C"/>
    <w:rsid w:val="F5C274BC"/>
    <w:rsid w:val="F5C3025B"/>
    <w:rsid w:val="F5C7863C"/>
    <w:rsid w:val="F5CAAC83"/>
    <w:rsid w:val="F5CB3D31"/>
    <w:rsid w:val="F5CBF30D"/>
    <w:rsid w:val="F5CD922C"/>
    <w:rsid w:val="F5CF5509"/>
    <w:rsid w:val="F5CF6523"/>
    <w:rsid w:val="F5CFC306"/>
    <w:rsid w:val="F5CFED18"/>
    <w:rsid w:val="F5D4EA20"/>
    <w:rsid w:val="F5D566BC"/>
    <w:rsid w:val="F5D5928B"/>
    <w:rsid w:val="F5D95644"/>
    <w:rsid w:val="F5DB6101"/>
    <w:rsid w:val="F5DBA03F"/>
    <w:rsid w:val="F5DD3D41"/>
    <w:rsid w:val="F5DD89F4"/>
    <w:rsid w:val="F5DDABF2"/>
    <w:rsid w:val="F5DF8477"/>
    <w:rsid w:val="F5DF9705"/>
    <w:rsid w:val="F5DFE5A8"/>
    <w:rsid w:val="F5DFE951"/>
    <w:rsid w:val="F5E76482"/>
    <w:rsid w:val="F5E7BD31"/>
    <w:rsid w:val="F5E95422"/>
    <w:rsid w:val="F5EC5BE3"/>
    <w:rsid w:val="F5EF0FCF"/>
    <w:rsid w:val="F5EF5889"/>
    <w:rsid w:val="F5EF8A29"/>
    <w:rsid w:val="F5EFA4B6"/>
    <w:rsid w:val="F5EFA92B"/>
    <w:rsid w:val="F5EFCABB"/>
    <w:rsid w:val="F5F214A1"/>
    <w:rsid w:val="F5F323FD"/>
    <w:rsid w:val="F5F34E4A"/>
    <w:rsid w:val="F5F38F3C"/>
    <w:rsid w:val="F5F3B84F"/>
    <w:rsid w:val="F5F4ACB4"/>
    <w:rsid w:val="F5F54E41"/>
    <w:rsid w:val="F5F5FE46"/>
    <w:rsid w:val="F5F650AA"/>
    <w:rsid w:val="F5F664D8"/>
    <w:rsid w:val="F5F6702C"/>
    <w:rsid w:val="F5F6EEEE"/>
    <w:rsid w:val="F5F75CC1"/>
    <w:rsid w:val="F5F7E5E3"/>
    <w:rsid w:val="F5F8ACD9"/>
    <w:rsid w:val="F5FA9C7C"/>
    <w:rsid w:val="F5FB0C17"/>
    <w:rsid w:val="F5FB0FBF"/>
    <w:rsid w:val="F5FB122E"/>
    <w:rsid w:val="F5FB406E"/>
    <w:rsid w:val="F5FB621D"/>
    <w:rsid w:val="F5FB74F1"/>
    <w:rsid w:val="F5FB79B9"/>
    <w:rsid w:val="F5FB9F80"/>
    <w:rsid w:val="F5FBF320"/>
    <w:rsid w:val="F5FBF637"/>
    <w:rsid w:val="F5FC5687"/>
    <w:rsid w:val="F5FC8DE5"/>
    <w:rsid w:val="F5FCC286"/>
    <w:rsid w:val="F5FD0299"/>
    <w:rsid w:val="F5FD242E"/>
    <w:rsid w:val="F5FE07DB"/>
    <w:rsid w:val="F5FE1A0D"/>
    <w:rsid w:val="F5FE2BE8"/>
    <w:rsid w:val="F5FE5382"/>
    <w:rsid w:val="F5FE8C09"/>
    <w:rsid w:val="F5FEF60B"/>
    <w:rsid w:val="F5FF0185"/>
    <w:rsid w:val="F5FF05A8"/>
    <w:rsid w:val="F5FF1A88"/>
    <w:rsid w:val="F5FF2068"/>
    <w:rsid w:val="F5FF29D2"/>
    <w:rsid w:val="F5FF4128"/>
    <w:rsid w:val="F5FF5ACE"/>
    <w:rsid w:val="F5FF5B19"/>
    <w:rsid w:val="F5FF5EDB"/>
    <w:rsid w:val="F5FF6E1F"/>
    <w:rsid w:val="F5FF829F"/>
    <w:rsid w:val="F5FF85FD"/>
    <w:rsid w:val="F5FFAB1F"/>
    <w:rsid w:val="F5FFBCFA"/>
    <w:rsid w:val="F5FFCFA2"/>
    <w:rsid w:val="F5FFCFC2"/>
    <w:rsid w:val="F5FFDAE8"/>
    <w:rsid w:val="F6169ABC"/>
    <w:rsid w:val="F627A9C8"/>
    <w:rsid w:val="F627C392"/>
    <w:rsid w:val="F62933BC"/>
    <w:rsid w:val="F62F90CA"/>
    <w:rsid w:val="F63AD894"/>
    <w:rsid w:val="F63F0929"/>
    <w:rsid w:val="F63F8DDC"/>
    <w:rsid w:val="F63FCD75"/>
    <w:rsid w:val="F64F69ED"/>
    <w:rsid w:val="F64F788B"/>
    <w:rsid w:val="F65541D3"/>
    <w:rsid w:val="F656C592"/>
    <w:rsid w:val="F659F1F0"/>
    <w:rsid w:val="F65A8921"/>
    <w:rsid w:val="F65FAC68"/>
    <w:rsid w:val="F661183F"/>
    <w:rsid w:val="F6670309"/>
    <w:rsid w:val="F6673938"/>
    <w:rsid w:val="F66912A7"/>
    <w:rsid w:val="F66937F5"/>
    <w:rsid w:val="F66F6A45"/>
    <w:rsid w:val="F671463F"/>
    <w:rsid w:val="F6728884"/>
    <w:rsid w:val="F6737DB7"/>
    <w:rsid w:val="F673E582"/>
    <w:rsid w:val="F6772C1F"/>
    <w:rsid w:val="F67740B0"/>
    <w:rsid w:val="F67747EF"/>
    <w:rsid w:val="F67904BF"/>
    <w:rsid w:val="F67B197D"/>
    <w:rsid w:val="F67BC17C"/>
    <w:rsid w:val="F67C224C"/>
    <w:rsid w:val="F67CA61A"/>
    <w:rsid w:val="F67CCB82"/>
    <w:rsid w:val="F67DA644"/>
    <w:rsid w:val="F67DAE5D"/>
    <w:rsid w:val="F67F1C73"/>
    <w:rsid w:val="F67F22D9"/>
    <w:rsid w:val="F67F34E4"/>
    <w:rsid w:val="F67F4485"/>
    <w:rsid w:val="F67F4ED1"/>
    <w:rsid w:val="F67F5CB9"/>
    <w:rsid w:val="F67F6DFC"/>
    <w:rsid w:val="F67F7572"/>
    <w:rsid w:val="F67F7707"/>
    <w:rsid w:val="F67F9BB4"/>
    <w:rsid w:val="F67FA6F8"/>
    <w:rsid w:val="F67FAD49"/>
    <w:rsid w:val="F67FC4A3"/>
    <w:rsid w:val="F67FE181"/>
    <w:rsid w:val="F69766A0"/>
    <w:rsid w:val="F697ADC3"/>
    <w:rsid w:val="F699F095"/>
    <w:rsid w:val="F69F36AA"/>
    <w:rsid w:val="F69F6A44"/>
    <w:rsid w:val="F69F9EE5"/>
    <w:rsid w:val="F69FD163"/>
    <w:rsid w:val="F6A775F7"/>
    <w:rsid w:val="F6AFAEC8"/>
    <w:rsid w:val="F6AFCF31"/>
    <w:rsid w:val="F6B5A938"/>
    <w:rsid w:val="F6B6F05B"/>
    <w:rsid w:val="F6BB40E2"/>
    <w:rsid w:val="F6BB63F7"/>
    <w:rsid w:val="F6BB7439"/>
    <w:rsid w:val="F6BCC3B9"/>
    <w:rsid w:val="F6BDBD92"/>
    <w:rsid w:val="F6BE487F"/>
    <w:rsid w:val="F6BE88CE"/>
    <w:rsid w:val="F6BF2D67"/>
    <w:rsid w:val="F6BF2EAA"/>
    <w:rsid w:val="F6BF5DB0"/>
    <w:rsid w:val="F6BF7BE8"/>
    <w:rsid w:val="F6BF871E"/>
    <w:rsid w:val="F6BF950E"/>
    <w:rsid w:val="F6BF9DA9"/>
    <w:rsid w:val="F6BFB753"/>
    <w:rsid w:val="F6BFD35A"/>
    <w:rsid w:val="F6BFD401"/>
    <w:rsid w:val="F6BFDC65"/>
    <w:rsid w:val="F6BFE080"/>
    <w:rsid w:val="F6CA626C"/>
    <w:rsid w:val="F6CB0704"/>
    <w:rsid w:val="F6CBA47E"/>
    <w:rsid w:val="F6CD9C37"/>
    <w:rsid w:val="F6D3FAB2"/>
    <w:rsid w:val="F6D5AEAF"/>
    <w:rsid w:val="F6D73077"/>
    <w:rsid w:val="F6D79380"/>
    <w:rsid w:val="F6D97E30"/>
    <w:rsid w:val="F6D9DAF0"/>
    <w:rsid w:val="F6DB5116"/>
    <w:rsid w:val="F6DB6466"/>
    <w:rsid w:val="F6DDCA9C"/>
    <w:rsid w:val="F6DDF8E8"/>
    <w:rsid w:val="F6DE1A67"/>
    <w:rsid w:val="F6DE328C"/>
    <w:rsid w:val="F6DF037B"/>
    <w:rsid w:val="F6DF2A6B"/>
    <w:rsid w:val="F6DF5F31"/>
    <w:rsid w:val="F6DF709F"/>
    <w:rsid w:val="F6DF8D80"/>
    <w:rsid w:val="F6DFA04C"/>
    <w:rsid w:val="F6DFB119"/>
    <w:rsid w:val="F6DFC15F"/>
    <w:rsid w:val="F6DFC9C1"/>
    <w:rsid w:val="F6DFD51D"/>
    <w:rsid w:val="F6E30C59"/>
    <w:rsid w:val="F6E3ED08"/>
    <w:rsid w:val="F6E5476B"/>
    <w:rsid w:val="F6E5BD99"/>
    <w:rsid w:val="F6E6AACB"/>
    <w:rsid w:val="F6E6B966"/>
    <w:rsid w:val="F6E6D50F"/>
    <w:rsid w:val="F6E6E6F0"/>
    <w:rsid w:val="F6E7654C"/>
    <w:rsid w:val="F6E7B042"/>
    <w:rsid w:val="F6E95FD2"/>
    <w:rsid w:val="F6EB62BE"/>
    <w:rsid w:val="F6EDAC0A"/>
    <w:rsid w:val="F6EDCBF3"/>
    <w:rsid w:val="F6EDEF59"/>
    <w:rsid w:val="F6EE467A"/>
    <w:rsid w:val="F6EED2E5"/>
    <w:rsid w:val="F6EF60DD"/>
    <w:rsid w:val="F6EF7077"/>
    <w:rsid w:val="F6EF876C"/>
    <w:rsid w:val="F6EFB0F8"/>
    <w:rsid w:val="F6EFDED3"/>
    <w:rsid w:val="F6F59BB2"/>
    <w:rsid w:val="F6F5A5C8"/>
    <w:rsid w:val="F6F6FA02"/>
    <w:rsid w:val="F6F75912"/>
    <w:rsid w:val="F6F7854E"/>
    <w:rsid w:val="F6F7CC6E"/>
    <w:rsid w:val="F6F801E3"/>
    <w:rsid w:val="F6F835BB"/>
    <w:rsid w:val="F6F97592"/>
    <w:rsid w:val="F6FABE07"/>
    <w:rsid w:val="F6FB4C0B"/>
    <w:rsid w:val="F6FB672C"/>
    <w:rsid w:val="F6FBFA32"/>
    <w:rsid w:val="F6FD4035"/>
    <w:rsid w:val="F6FD4EBB"/>
    <w:rsid w:val="F6FD5529"/>
    <w:rsid w:val="F6FDA2E6"/>
    <w:rsid w:val="F6FDDA02"/>
    <w:rsid w:val="F6FDFA96"/>
    <w:rsid w:val="F6FE3A42"/>
    <w:rsid w:val="F6FE73CD"/>
    <w:rsid w:val="F6FEBB51"/>
    <w:rsid w:val="F6FF0B21"/>
    <w:rsid w:val="F6FF1D59"/>
    <w:rsid w:val="F6FF5929"/>
    <w:rsid w:val="F6FF69BC"/>
    <w:rsid w:val="F6FF6CCB"/>
    <w:rsid w:val="F6FF945E"/>
    <w:rsid w:val="F6FFAF44"/>
    <w:rsid w:val="F6FFC950"/>
    <w:rsid w:val="F6FFFED1"/>
    <w:rsid w:val="F707C5C8"/>
    <w:rsid w:val="F70B2D40"/>
    <w:rsid w:val="F70FC723"/>
    <w:rsid w:val="F7140041"/>
    <w:rsid w:val="F71C3F54"/>
    <w:rsid w:val="F71E2CC2"/>
    <w:rsid w:val="F7253BE6"/>
    <w:rsid w:val="F727389B"/>
    <w:rsid w:val="F72F3193"/>
    <w:rsid w:val="F731D146"/>
    <w:rsid w:val="F731D8F4"/>
    <w:rsid w:val="F732A894"/>
    <w:rsid w:val="F733C2FA"/>
    <w:rsid w:val="F7372F45"/>
    <w:rsid w:val="F737DC47"/>
    <w:rsid w:val="F739EE8E"/>
    <w:rsid w:val="F73BBEF1"/>
    <w:rsid w:val="F73CCAED"/>
    <w:rsid w:val="F73D767C"/>
    <w:rsid w:val="F73E4756"/>
    <w:rsid w:val="F73F0F9B"/>
    <w:rsid w:val="F73F1E0C"/>
    <w:rsid w:val="F73F9D6A"/>
    <w:rsid w:val="F73FC7D2"/>
    <w:rsid w:val="F73FD06A"/>
    <w:rsid w:val="F73FE1D7"/>
    <w:rsid w:val="F73FF362"/>
    <w:rsid w:val="F74D3FF4"/>
    <w:rsid w:val="F74DE8C0"/>
    <w:rsid w:val="F7560082"/>
    <w:rsid w:val="F7571CEF"/>
    <w:rsid w:val="F759D5B9"/>
    <w:rsid w:val="F75B4E51"/>
    <w:rsid w:val="F75D9AEF"/>
    <w:rsid w:val="F75DF920"/>
    <w:rsid w:val="F75F7B1C"/>
    <w:rsid w:val="F75FB185"/>
    <w:rsid w:val="F75FB47E"/>
    <w:rsid w:val="F75FD702"/>
    <w:rsid w:val="F75FDA7F"/>
    <w:rsid w:val="F75FFF25"/>
    <w:rsid w:val="F76154F4"/>
    <w:rsid w:val="F766FC88"/>
    <w:rsid w:val="F76702A1"/>
    <w:rsid w:val="F769EFF8"/>
    <w:rsid w:val="F76AFB5E"/>
    <w:rsid w:val="F76B0C41"/>
    <w:rsid w:val="F76B6F75"/>
    <w:rsid w:val="F76BC353"/>
    <w:rsid w:val="F76BCD9B"/>
    <w:rsid w:val="F76C86B5"/>
    <w:rsid w:val="F76EA972"/>
    <w:rsid w:val="F76F05F4"/>
    <w:rsid w:val="F76F1E37"/>
    <w:rsid w:val="F76F373E"/>
    <w:rsid w:val="F76F4EC3"/>
    <w:rsid w:val="F76F641D"/>
    <w:rsid w:val="F76F6E65"/>
    <w:rsid w:val="F76F75A0"/>
    <w:rsid w:val="F76FB1C8"/>
    <w:rsid w:val="F7713B4A"/>
    <w:rsid w:val="F7740B0A"/>
    <w:rsid w:val="F7756FD4"/>
    <w:rsid w:val="F7757733"/>
    <w:rsid w:val="F7758601"/>
    <w:rsid w:val="F775DEFD"/>
    <w:rsid w:val="F776BF17"/>
    <w:rsid w:val="F7770108"/>
    <w:rsid w:val="F77718CE"/>
    <w:rsid w:val="F7778518"/>
    <w:rsid w:val="F777A78C"/>
    <w:rsid w:val="F778EDFD"/>
    <w:rsid w:val="F7794FAD"/>
    <w:rsid w:val="F77A882A"/>
    <w:rsid w:val="F77AB264"/>
    <w:rsid w:val="F77AB821"/>
    <w:rsid w:val="F77B19D4"/>
    <w:rsid w:val="F77B1ADC"/>
    <w:rsid w:val="F77B4F09"/>
    <w:rsid w:val="F77B512B"/>
    <w:rsid w:val="F77B5DBE"/>
    <w:rsid w:val="F77BBCB7"/>
    <w:rsid w:val="F77BCA3B"/>
    <w:rsid w:val="F77BCBA9"/>
    <w:rsid w:val="F77C2D90"/>
    <w:rsid w:val="F77C6813"/>
    <w:rsid w:val="F77D002D"/>
    <w:rsid w:val="F77D6143"/>
    <w:rsid w:val="F77D73E1"/>
    <w:rsid w:val="F77D90F7"/>
    <w:rsid w:val="F77E0D00"/>
    <w:rsid w:val="F77E5041"/>
    <w:rsid w:val="F77E5389"/>
    <w:rsid w:val="F77E66A1"/>
    <w:rsid w:val="F77E789A"/>
    <w:rsid w:val="F77EA073"/>
    <w:rsid w:val="F77ECED4"/>
    <w:rsid w:val="F77ED554"/>
    <w:rsid w:val="F77EF3A5"/>
    <w:rsid w:val="F77EF933"/>
    <w:rsid w:val="F77F046A"/>
    <w:rsid w:val="F77F0568"/>
    <w:rsid w:val="F77F1334"/>
    <w:rsid w:val="F77F4DE5"/>
    <w:rsid w:val="F77F64AA"/>
    <w:rsid w:val="F77F77D6"/>
    <w:rsid w:val="F77F9D5B"/>
    <w:rsid w:val="F77FB06F"/>
    <w:rsid w:val="F77FBAB1"/>
    <w:rsid w:val="F77FBC05"/>
    <w:rsid w:val="F77FCF68"/>
    <w:rsid w:val="F77FD44C"/>
    <w:rsid w:val="F77FF1B2"/>
    <w:rsid w:val="F77FFA8F"/>
    <w:rsid w:val="F793A663"/>
    <w:rsid w:val="F795DAE7"/>
    <w:rsid w:val="F79A6A9B"/>
    <w:rsid w:val="F79B2D96"/>
    <w:rsid w:val="F79B961B"/>
    <w:rsid w:val="F79E2012"/>
    <w:rsid w:val="F79E4ED6"/>
    <w:rsid w:val="F79ED87F"/>
    <w:rsid w:val="F79EFBEE"/>
    <w:rsid w:val="F79F6EDB"/>
    <w:rsid w:val="F79F7242"/>
    <w:rsid w:val="F79FA4ED"/>
    <w:rsid w:val="F7A560D3"/>
    <w:rsid w:val="F7A580D4"/>
    <w:rsid w:val="F7A71619"/>
    <w:rsid w:val="F7A77086"/>
    <w:rsid w:val="F7AB4374"/>
    <w:rsid w:val="F7AD272C"/>
    <w:rsid w:val="F7AD88A4"/>
    <w:rsid w:val="F7AF0BC1"/>
    <w:rsid w:val="F7AF1BB6"/>
    <w:rsid w:val="F7AF7036"/>
    <w:rsid w:val="F7AFFE6C"/>
    <w:rsid w:val="F7B32A14"/>
    <w:rsid w:val="F7B3C518"/>
    <w:rsid w:val="F7B3C540"/>
    <w:rsid w:val="F7B45ACA"/>
    <w:rsid w:val="F7B491EA"/>
    <w:rsid w:val="F7B59471"/>
    <w:rsid w:val="F7B65B6E"/>
    <w:rsid w:val="F7B71C79"/>
    <w:rsid w:val="F7B72EBE"/>
    <w:rsid w:val="F7B7ACC8"/>
    <w:rsid w:val="F7B7C3FC"/>
    <w:rsid w:val="F7B80D7E"/>
    <w:rsid w:val="F7B89F24"/>
    <w:rsid w:val="F7BA1923"/>
    <w:rsid w:val="F7BA3E6E"/>
    <w:rsid w:val="F7BB5B10"/>
    <w:rsid w:val="F7BBAE65"/>
    <w:rsid w:val="F7BC4FC8"/>
    <w:rsid w:val="F7BCC61A"/>
    <w:rsid w:val="F7BCD236"/>
    <w:rsid w:val="F7BD3CF3"/>
    <w:rsid w:val="F7BD5C9B"/>
    <w:rsid w:val="F7BD9AE4"/>
    <w:rsid w:val="F7BDD9E2"/>
    <w:rsid w:val="F7BE3D75"/>
    <w:rsid w:val="F7BE8C06"/>
    <w:rsid w:val="F7BEAA94"/>
    <w:rsid w:val="F7BECFBA"/>
    <w:rsid w:val="F7BED953"/>
    <w:rsid w:val="F7BEED27"/>
    <w:rsid w:val="F7BF130C"/>
    <w:rsid w:val="F7BF14C6"/>
    <w:rsid w:val="F7BF180C"/>
    <w:rsid w:val="F7BF1B3A"/>
    <w:rsid w:val="F7BF26DE"/>
    <w:rsid w:val="F7BF2D05"/>
    <w:rsid w:val="F7BF342D"/>
    <w:rsid w:val="F7BF3763"/>
    <w:rsid w:val="F7BF3A8B"/>
    <w:rsid w:val="F7BF3C1D"/>
    <w:rsid w:val="F7BF4B26"/>
    <w:rsid w:val="F7BF4B35"/>
    <w:rsid w:val="F7BF4D63"/>
    <w:rsid w:val="F7BF5C2D"/>
    <w:rsid w:val="F7BFB9AC"/>
    <w:rsid w:val="F7BFC7E2"/>
    <w:rsid w:val="F7BFD2ED"/>
    <w:rsid w:val="F7BFFD67"/>
    <w:rsid w:val="F7C131AF"/>
    <w:rsid w:val="F7C6A9F7"/>
    <w:rsid w:val="F7C71937"/>
    <w:rsid w:val="F7C7F982"/>
    <w:rsid w:val="F7C952ED"/>
    <w:rsid w:val="F7CBA41E"/>
    <w:rsid w:val="F7CC48E8"/>
    <w:rsid w:val="F7CD2675"/>
    <w:rsid w:val="F7CD81F3"/>
    <w:rsid w:val="F7CDDA16"/>
    <w:rsid w:val="F7CE07B7"/>
    <w:rsid w:val="F7CF03DA"/>
    <w:rsid w:val="F7CF26A4"/>
    <w:rsid w:val="F7CF430B"/>
    <w:rsid w:val="F7CF47FF"/>
    <w:rsid w:val="F7CF7DDF"/>
    <w:rsid w:val="F7D3AEBB"/>
    <w:rsid w:val="F7D3FCA8"/>
    <w:rsid w:val="F7D6A327"/>
    <w:rsid w:val="F7D6D39C"/>
    <w:rsid w:val="F7D74564"/>
    <w:rsid w:val="F7D75C86"/>
    <w:rsid w:val="F7D7AC7A"/>
    <w:rsid w:val="F7D7DF6A"/>
    <w:rsid w:val="F7D7FCF3"/>
    <w:rsid w:val="F7D90E7C"/>
    <w:rsid w:val="F7D92D91"/>
    <w:rsid w:val="F7DB1177"/>
    <w:rsid w:val="F7DB9B7C"/>
    <w:rsid w:val="F7DBEBD0"/>
    <w:rsid w:val="F7DC9A95"/>
    <w:rsid w:val="F7DD0D4B"/>
    <w:rsid w:val="F7DD941C"/>
    <w:rsid w:val="F7DDA8F2"/>
    <w:rsid w:val="F7DDBD1A"/>
    <w:rsid w:val="F7DE8ED6"/>
    <w:rsid w:val="F7DE9479"/>
    <w:rsid w:val="F7DE9644"/>
    <w:rsid w:val="F7DEB036"/>
    <w:rsid w:val="F7DEC749"/>
    <w:rsid w:val="F7DED45B"/>
    <w:rsid w:val="F7DEF059"/>
    <w:rsid w:val="F7DF1950"/>
    <w:rsid w:val="F7DF3630"/>
    <w:rsid w:val="F7DF3EC8"/>
    <w:rsid w:val="F7DF4E78"/>
    <w:rsid w:val="F7DF52FA"/>
    <w:rsid w:val="F7DF928B"/>
    <w:rsid w:val="F7DF9CAA"/>
    <w:rsid w:val="F7DFCA8D"/>
    <w:rsid w:val="F7DFD1A0"/>
    <w:rsid w:val="F7DFEAA3"/>
    <w:rsid w:val="F7DFF19E"/>
    <w:rsid w:val="F7DFF6CF"/>
    <w:rsid w:val="F7E463CF"/>
    <w:rsid w:val="F7E4BF7D"/>
    <w:rsid w:val="F7E61021"/>
    <w:rsid w:val="F7E67C4D"/>
    <w:rsid w:val="F7E71FF4"/>
    <w:rsid w:val="F7E75654"/>
    <w:rsid w:val="F7E79A5B"/>
    <w:rsid w:val="F7E85EE8"/>
    <w:rsid w:val="F7E86F02"/>
    <w:rsid w:val="F7E94689"/>
    <w:rsid w:val="F7E9492B"/>
    <w:rsid w:val="F7E9AA5C"/>
    <w:rsid w:val="F7EB16B1"/>
    <w:rsid w:val="F7EB1AEC"/>
    <w:rsid w:val="F7EB2E8A"/>
    <w:rsid w:val="F7EB2FE5"/>
    <w:rsid w:val="F7EB9EE9"/>
    <w:rsid w:val="F7EBE290"/>
    <w:rsid w:val="F7ECB68F"/>
    <w:rsid w:val="F7ECE1AC"/>
    <w:rsid w:val="F7ED66C8"/>
    <w:rsid w:val="F7EDB6D2"/>
    <w:rsid w:val="F7EDE06B"/>
    <w:rsid w:val="F7EE1D87"/>
    <w:rsid w:val="F7EE3054"/>
    <w:rsid w:val="F7EE609C"/>
    <w:rsid w:val="F7EEBC94"/>
    <w:rsid w:val="F7EF0553"/>
    <w:rsid w:val="F7EF1CDD"/>
    <w:rsid w:val="F7EF3C1D"/>
    <w:rsid w:val="F7EF41CB"/>
    <w:rsid w:val="F7EF5790"/>
    <w:rsid w:val="F7EF7E7F"/>
    <w:rsid w:val="F7EF83EF"/>
    <w:rsid w:val="F7EF8412"/>
    <w:rsid w:val="F7EF8800"/>
    <w:rsid w:val="F7EFC335"/>
    <w:rsid w:val="F7EFEA81"/>
    <w:rsid w:val="F7EFEAAF"/>
    <w:rsid w:val="F7F24A9C"/>
    <w:rsid w:val="F7F251FC"/>
    <w:rsid w:val="F7F39BD1"/>
    <w:rsid w:val="F7F3C968"/>
    <w:rsid w:val="F7F3CEE2"/>
    <w:rsid w:val="F7F3E4A4"/>
    <w:rsid w:val="F7F3FAF4"/>
    <w:rsid w:val="F7F4F59C"/>
    <w:rsid w:val="F7F51AC5"/>
    <w:rsid w:val="F7F54608"/>
    <w:rsid w:val="F7F551BE"/>
    <w:rsid w:val="F7F59023"/>
    <w:rsid w:val="F7F65CFD"/>
    <w:rsid w:val="F7F726BE"/>
    <w:rsid w:val="F7F743B7"/>
    <w:rsid w:val="F7F752BC"/>
    <w:rsid w:val="F7F7599F"/>
    <w:rsid w:val="F7F75DD3"/>
    <w:rsid w:val="F7F77AFA"/>
    <w:rsid w:val="F7F790BB"/>
    <w:rsid w:val="F7F79235"/>
    <w:rsid w:val="F7F7B4FA"/>
    <w:rsid w:val="F7F7DF42"/>
    <w:rsid w:val="F7F9169A"/>
    <w:rsid w:val="F7F92077"/>
    <w:rsid w:val="F7F94A50"/>
    <w:rsid w:val="F7F96F11"/>
    <w:rsid w:val="F7F97BE5"/>
    <w:rsid w:val="F7F98C58"/>
    <w:rsid w:val="F7F9C52C"/>
    <w:rsid w:val="F7F9C765"/>
    <w:rsid w:val="F7FA3EA4"/>
    <w:rsid w:val="F7FA4BC1"/>
    <w:rsid w:val="F7FAA6BD"/>
    <w:rsid w:val="F7FAAF63"/>
    <w:rsid w:val="F7FAB698"/>
    <w:rsid w:val="F7FB1944"/>
    <w:rsid w:val="F7FB3AE1"/>
    <w:rsid w:val="F7FB4A7E"/>
    <w:rsid w:val="F7FB6EB4"/>
    <w:rsid w:val="F7FB7724"/>
    <w:rsid w:val="F7FB849D"/>
    <w:rsid w:val="F7FB8C0D"/>
    <w:rsid w:val="F7FB9904"/>
    <w:rsid w:val="F7FBA149"/>
    <w:rsid w:val="F7FBA56E"/>
    <w:rsid w:val="F7FBC0FE"/>
    <w:rsid w:val="F7FBC505"/>
    <w:rsid w:val="F7FBC77D"/>
    <w:rsid w:val="F7FBDC5F"/>
    <w:rsid w:val="F7FBE4CF"/>
    <w:rsid w:val="F7FBEA91"/>
    <w:rsid w:val="F7FC3312"/>
    <w:rsid w:val="F7FCA435"/>
    <w:rsid w:val="F7FCC328"/>
    <w:rsid w:val="F7FD0816"/>
    <w:rsid w:val="F7FD141D"/>
    <w:rsid w:val="F7FD2A98"/>
    <w:rsid w:val="F7FD2E42"/>
    <w:rsid w:val="F7FD3A2B"/>
    <w:rsid w:val="F7FD45BE"/>
    <w:rsid w:val="F7FD6BB6"/>
    <w:rsid w:val="F7FD99ED"/>
    <w:rsid w:val="F7FDA0E7"/>
    <w:rsid w:val="F7FDB021"/>
    <w:rsid w:val="F7FDB17D"/>
    <w:rsid w:val="F7FDD4DF"/>
    <w:rsid w:val="F7FDD542"/>
    <w:rsid w:val="F7FDDAF3"/>
    <w:rsid w:val="F7FDE965"/>
    <w:rsid w:val="F7FE1992"/>
    <w:rsid w:val="F7FE2539"/>
    <w:rsid w:val="F7FE2F87"/>
    <w:rsid w:val="F7FE32DA"/>
    <w:rsid w:val="F7FE33A5"/>
    <w:rsid w:val="F7FE3454"/>
    <w:rsid w:val="F7FE4633"/>
    <w:rsid w:val="F7FE54B6"/>
    <w:rsid w:val="F7FE6010"/>
    <w:rsid w:val="F7FE79E1"/>
    <w:rsid w:val="F7FE7B99"/>
    <w:rsid w:val="F7FE7EFF"/>
    <w:rsid w:val="F7FE925B"/>
    <w:rsid w:val="F7FEA530"/>
    <w:rsid w:val="F7FEAC8E"/>
    <w:rsid w:val="F7FEC033"/>
    <w:rsid w:val="F7FEE479"/>
    <w:rsid w:val="F7FEEEE4"/>
    <w:rsid w:val="F7FF052D"/>
    <w:rsid w:val="F7FF06F4"/>
    <w:rsid w:val="F7FF0B45"/>
    <w:rsid w:val="F7FF0CA7"/>
    <w:rsid w:val="F7FF0E8E"/>
    <w:rsid w:val="F7FF0EC2"/>
    <w:rsid w:val="F7FF1A92"/>
    <w:rsid w:val="F7FF2B2A"/>
    <w:rsid w:val="F7FF31F0"/>
    <w:rsid w:val="F7FF3243"/>
    <w:rsid w:val="F7FF3490"/>
    <w:rsid w:val="F7FF3D02"/>
    <w:rsid w:val="F7FF42D6"/>
    <w:rsid w:val="F7FF4536"/>
    <w:rsid w:val="F7FF54F9"/>
    <w:rsid w:val="F7FF563C"/>
    <w:rsid w:val="F7FF580C"/>
    <w:rsid w:val="F7FF5D26"/>
    <w:rsid w:val="F7FF715A"/>
    <w:rsid w:val="F7FF767C"/>
    <w:rsid w:val="F7FF7D43"/>
    <w:rsid w:val="F7FF7F3A"/>
    <w:rsid w:val="F7FF84EC"/>
    <w:rsid w:val="F7FF85A0"/>
    <w:rsid w:val="F7FF88B8"/>
    <w:rsid w:val="F7FF8B1E"/>
    <w:rsid w:val="F7FF8D03"/>
    <w:rsid w:val="F7FF97D7"/>
    <w:rsid w:val="F7FF986C"/>
    <w:rsid w:val="F7FFA8EB"/>
    <w:rsid w:val="F7FFAC77"/>
    <w:rsid w:val="F7FFAD71"/>
    <w:rsid w:val="F7FFB035"/>
    <w:rsid w:val="F7FFB295"/>
    <w:rsid w:val="F7FFB494"/>
    <w:rsid w:val="F7FFBDA5"/>
    <w:rsid w:val="F7FFC0EF"/>
    <w:rsid w:val="F7FFC65C"/>
    <w:rsid w:val="F7FFC7D9"/>
    <w:rsid w:val="F7FFCABE"/>
    <w:rsid w:val="F7FFCBCC"/>
    <w:rsid w:val="F7FFE49B"/>
    <w:rsid w:val="F7FFE4B6"/>
    <w:rsid w:val="F7FFE6CA"/>
    <w:rsid w:val="F7FFEBFC"/>
    <w:rsid w:val="F7FFEDAC"/>
    <w:rsid w:val="F80C06AA"/>
    <w:rsid w:val="F83C50EF"/>
    <w:rsid w:val="F83C672D"/>
    <w:rsid w:val="F83D2EE9"/>
    <w:rsid w:val="F83F622A"/>
    <w:rsid w:val="F84F6317"/>
    <w:rsid w:val="F85E2A5F"/>
    <w:rsid w:val="F85F33A8"/>
    <w:rsid w:val="F86FF29C"/>
    <w:rsid w:val="F88D7649"/>
    <w:rsid w:val="F899C4C1"/>
    <w:rsid w:val="F89F83EF"/>
    <w:rsid w:val="F8AE48AE"/>
    <w:rsid w:val="F8AE502D"/>
    <w:rsid w:val="F8AF7D3F"/>
    <w:rsid w:val="F8BB07EE"/>
    <w:rsid w:val="F8BE066B"/>
    <w:rsid w:val="F8BF54F2"/>
    <w:rsid w:val="F8BFC15C"/>
    <w:rsid w:val="F8CA9273"/>
    <w:rsid w:val="F8D0C84F"/>
    <w:rsid w:val="F8D244A9"/>
    <w:rsid w:val="F8D6093C"/>
    <w:rsid w:val="F8DD2351"/>
    <w:rsid w:val="F8DD8EB6"/>
    <w:rsid w:val="F8DECA7C"/>
    <w:rsid w:val="F8DF828B"/>
    <w:rsid w:val="F8DFEFB2"/>
    <w:rsid w:val="F8E717C5"/>
    <w:rsid w:val="F8E7C1BA"/>
    <w:rsid w:val="F8EB6CEF"/>
    <w:rsid w:val="F8EDB054"/>
    <w:rsid w:val="F8EE81B6"/>
    <w:rsid w:val="F8EF251D"/>
    <w:rsid w:val="F8EF9D79"/>
    <w:rsid w:val="F8EFE83C"/>
    <w:rsid w:val="F8F369B8"/>
    <w:rsid w:val="F8F39810"/>
    <w:rsid w:val="F8F7CF45"/>
    <w:rsid w:val="F8F94FA8"/>
    <w:rsid w:val="F8FA70D5"/>
    <w:rsid w:val="F8FADBF1"/>
    <w:rsid w:val="F8FB1CD7"/>
    <w:rsid w:val="F8FBE97C"/>
    <w:rsid w:val="F8FE5ADB"/>
    <w:rsid w:val="F8FE5C3C"/>
    <w:rsid w:val="F8FE64E8"/>
    <w:rsid w:val="F8FFCEB4"/>
    <w:rsid w:val="F8FFFAD8"/>
    <w:rsid w:val="F917E321"/>
    <w:rsid w:val="F92F0EEB"/>
    <w:rsid w:val="F92F1A64"/>
    <w:rsid w:val="F93716E7"/>
    <w:rsid w:val="F93B2EF0"/>
    <w:rsid w:val="F93F67E5"/>
    <w:rsid w:val="F93F6D2C"/>
    <w:rsid w:val="F93F7BEF"/>
    <w:rsid w:val="F93FC25B"/>
    <w:rsid w:val="F94D2A34"/>
    <w:rsid w:val="F94FE511"/>
    <w:rsid w:val="F95CCF53"/>
    <w:rsid w:val="F95DF29E"/>
    <w:rsid w:val="F95E93B2"/>
    <w:rsid w:val="F95F38EF"/>
    <w:rsid w:val="F969A445"/>
    <w:rsid w:val="F969C56A"/>
    <w:rsid w:val="F96A4332"/>
    <w:rsid w:val="F96DE619"/>
    <w:rsid w:val="F96F1ECA"/>
    <w:rsid w:val="F9765D3B"/>
    <w:rsid w:val="F97697E7"/>
    <w:rsid w:val="F977681B"/>
    <w:rsid w:val="F9778168"/>
    <w:rsid w:val="F97947F4"/>
    <w:rsid w:val="F97BB3CB"/>
    <w:rsid w:val="F97BD13C"/>
    <w:rsid w:val="F97BFFA4"/>
    <w:rsid w:val="F97C12C3"/>
    <w:rsid w:val="F97C4522"/>
    <w:rsid w:val="F97ED8A7"/>
    <w:rsid w:val="F97F0776"/>
    <w:rsid w:val="F97F215A"/>
    <w:rsid w:val="F97F3BD4"/>
    <w:rsid w:val="F97F6A8B"/>
    <w:rsid w:val="F9912D58"/>
    <w:rsid w:val="F997C6D9"/>
    <w:rsid w:val="F999BDC5"/>
    <w:rsid w:val="F99F872A"/>
    <w:rsid w:val="F99FDE06"/>
    <w:rsid w:val="F9ACE71F"/>
    <w:rsid w:val="F9AE0EF8"/>
    <w:rsid w:val="F9AE6E39"/>
    <w:rsid w:val="F9AF94CB"/>
    <w:rsid w:val="F9B2BB13"/>
    <w:rsid w:val="F9B33BF6"/>
    <w:rsid w:val="F9B4433F"/>
    <w:rsid w:val="F9B563F7"/>
    <w:rsid w:val="F9B7C17D"/>
    <w:rsid w:val="F9B93D31"/>
    <w:rsid w:val="F9B9E7E5"/>
    <w:rsid w:val="F9BAAC83"/>
    <w:rsid w:val="F9BD8930"/>
    <w:rsid w:val="F9BDA72D"/>
    <w:rsid w:val="F9BE05F8"/>
    <w:rsid w:val="F9BEA217"/>
    <w:rsid w:val="F9BF6FC3"/>
    <w:rsid w:val="F9BF999B"/>
    <w:rsid w:val="F9BFB1F2"/>
    <w:rsid w:val="F9BFC538"/>
    <w:rsid w:val="F9BFCE28"/>
    <w:rsid w:val="F9BFDBD6"/>
    <w:rsid w:val="F9BFF15E"/>
    <w:rsid w:val="F9BFF23D"/>
    <w:rsid w:val="F9C6549B"/>
    <w:rsid w:val="F9C7505C"/>
    <w:rsid w:val="F9C7C6C6"/>
    <w:rsid w:val="F9CB5D88"/>
    <w:rsid w:val="F9CBB1F2"/>
    <w:rsid w:val="F9CF067F"/>
    <w:rsid w:val="F9CFC5AC"/>
    <w:rsid w:val="F9D63C7E"/>
    <w:rsid w:val="F9D7109D"/>
    <w:rsid w:val="F9D71EA0"/>
    <w:rsid w:val="F9D9821B"/>
    <w:rsid w:val="F9DB0592"/>
    <w:rsid w:val="F9DBAE75"/>
    <w:rsid w:val="F9DF6F3C"/>
    <w:rsid w:val="F9DFF5D3"/>
    <w:rsid w:val="F9DFF5FC"/>
    <w:rsid w:val="F9E33400"/>
    <w:rsid w:val="F9E383D4"/>
    <w:rsid w:val="F9E725EB"/>
    <w:rsid w:val="F9E72AC0"/>
    <w:rsid w:val="F9E73103"/>
    <w:rsid w:val="F9E74AD8"/>
    <w:rsid w:val="F9E767CD"/>
    <w:rsid w:val="F9E7BE31"/>
    <w:rsid w:val="F9E89BC6"/>
    <w:rsid w:val="F9EA34FC"/>
    <w:rsid w:val="F9EB42F3"/>
    <w:rsid w:val="F9ED1A49"/>
    <w:rsid w:val="F9ED4173"/>
    <w:rsid w:val="F9EED41D"/>
    <w:rsid w:val="F9EEE538"/>
    <w:rsid w:val="F9EFBF65"/>
    <w:rsid w:val="F9EFE225"/>
    <w:rsid w:val="F9F10987"/>
    <w:rsid w:val="F9F2BDD5"/>
    <w:rsid w:val="F9F2E968"/>
    <w:rsid w:val="F9F346B4"/>
    <w:rsid w:val="F9F34B93"/>
    <w:rsid w:val="F9F3507A"/>
    <w:rsid w:val="F9F3C468"/>
    <w:rsid w:val="F9F59DC7"/>
    <w:rsid w:val="F9F6130D"/>
    <w:rsid w:val="F9F63281"/>
    <w:rsid w:val="F9F634F8"/>
    <w:rsid w:val="F9F796AB"/>
    <w:rsid w:val="F9F7A26A"/>
    <w:rsid w:val="F9F7AC63"/>
    <w:rsid w:val="F9F7BA19"/>
    <w:rsid w:val="F9F7C3CF"/>
    <w:rsid w:val="F9F7DAAA"/>
    <w:rsid w:val="F9F7FD58"/>
    <w:rsid w:val="F9FB3BBB"/>
    <w:rsid w:val="F9FB7ED0"/>
    <w:rsid w:val="F9FB9457"/>
    <w:rsid w:val="F9FBE93D"/>
    <w:rsid w:val="F9FC708E"/>
    <w:rsid w:val="F9FCC815"/>
    <w:rsid w:val="F9FD34F7"/>
    <w:rsid w:val="F9FD6D03"/>
    <w:rsid w:val="F9FD8570"/>
    <w:rsid w:val="F9FDBC22"/>
    <w:rsid w:val="F9FDF02E"/>
    <w:rsid w:val="F9FDFC24"/>
    <w:rsid w:val="F9FE189B"/>
    <w:rsid w:val="F9FE2A8E"/>
    <w:rsid w:val="F9FE2A95"/>
    <w:rsid w:val="F9FE300C"/>
    <w:rsid w:val="F9FE3527"/>
    <w:rsid w:val="F9FEC2C3"/>
    <w:rsid w:val="F9FEE81F"/>
    <w:rsid w:val="F9FF0B0E"/>
    <w:rsid w:val="F9FF1614"/>
    <w:rsid w:val="F9FF272F"/>
    <w:rsid w:val="F9FF2903"/>
    <w:rsid w:val="F9FF2CC6"/>
    <w:rsid w:val="F9FF3085"/>
    <w:rsid w:val="F9FF49CE"/>
    <w:rsid w:val="F9FF590D"/>
    <w:rsid w:val="F9FF63AB"/>
    <w:rsid w:val="F9FFA011"/>
    <w:rsid w:val="F9FFADA0"/>
    <w:rsid w:val="F9FFAE2F"/>
    <w:rsid w:val="F9FFB079"/>
    <w:rsid w:val="F9FFB850"/>
    <w:rsid w:val="F9FFDEC2"/>
    <w:rsid w:val="F9FFF9B9"/>
    <w:rsid w:val="FA0F54F6"/>
    <w:rsid w:val="FA2E95E8"/>
    <w:rsid w:val="FA2F385A"/>
    <w:rsid w:val="FA364405"/>
    <w:rsid w:val="FA3D48D0"/>
    <w:rsid w:val="FA3EC4F1"/>
    <w:rsid w:val="FA3FD5D1"/>
    <w:rsid w:val="FA53370A"/>
    <w:rsid w:val="FA53C117"/>
    <w:rsid w:val="FA59E23F"/>
    <w:rsid w:val="FA5B4F71"/>
    <w:rsid w:val="FA5D3151"/>
    <w:rsid w:val="FA5D940D"/>
    <w:rsid w:val="FA5EB8E1"/>
    <w:rsid w:val="FA5FD29F"/>
    <w:rsid w:val="FA5FE243"/>
    <w:rsid w:val="FA6BECAE"/>
    <w:rsid w:val="FA6DAD2A"/>
    <w:rsid w:val="FA6FAE23"/>
    <w:rsid w:val="FA72C6CD"/>
    <w:rsid w:val="FA7337C1"/>
    <w:rsid w:val="FA74EB96"/>
    <w:rsid w:val="FA77F1CD"/>
    <w:rsid w:val="FA781294"/>
    <w:rsid w:val="FA7922B6"/>
    <w:rsid w:val="FA79E907"/>
    <w:rsid w:val="FA79F64A"/>
    <w:rsid w:val="FA7AA731"/>
    <w:rsid w:val="FA7BAE63"/>
    <w:rsid w:val="FA7BC086"/>
    <w:rsid w:val="FA7BC8A8"/>
    <w:rsid w:val="FA7C1C06"/>
    <w:rsid w:val="FA7F2B6F"/>
    <w:rsid w:val="FA7F47EA"/>
    <w:rsid w:val="FA7F4E98"/>
    <w:rsid w:val="FA7F5F50"/>
    <w:rsid w:val="FA7F7ED0"/>
    <w:rsid w:val="FA7FAEDC"/>
    <w:rsid w:val="FA7FC429"/>
    <w:rsid w:val="FA7FE09F"/>
    <w:rsid w:val="FA7FE1A8"/>
    <w:rsid w:val="FA7FFD12"/>
    <w:rsid w:val="FA8F146F"/>
    <w:rsid w:val="FA8F46C6"/>
    <w:rsid w:val="FA9D5DBE"/>
    <w:rsid w:val="FA9F05B5"/>
    <w:rsid w:val="FAA4DDA5"/>
    <w:rsid w:val="FAA7596C"/>
    <w:rsid w:val="FAA79EBD"/>
    <w:rsid w:val="FAAD3ABF"/>
    <w:rsid w:val="FAAEAACA"/>
    <w:rsid w:val="FAAF4613"/>
    <w:rsid w:val="FAB0D653"/>
    <w:rsid w:val="FAB2A9AD"/>
    <w:rsid w:val="FAB356CD"/>
    <w:rsid w:val="FAB3E5A9"/>
    <w:rsid w:val="FAB52A98"/>
    <w:rsid w:val="FAB6E341"/>
    <w:rsid w:val="FAB9B802"/>
    <w:rsid w:val="FABABE84"/>
    <w:rsid w:val="FABB5CAF"/>
    <w:rsid w:val="FABBE414"/>
    <w:rsid w:val="FABD4F66"/>
    <w:rsid w:val="FABD8C31"/>
    <w:rsid w:val="FABDD96A"/>
    <w:rsid w:val="FABF1E37"/>
    <w:rsid w:val="FABF3682"/>
    <w:rsid w:val="FABF7D7E"/>
    <w:rsid w:val="FABF8AAD"/>
    <w:rsid w:val="FABF8BCE"/>
    <w:rsid w:val="FABFA9C1"/>
    <w:rsid w:val="FABFFA60"/>
    <w:rsid w:val="FAC72C36"/>
    <w:rsid w:val="FACD7D5B"/>
    <w:rsid w:val="FACDA6AD"/>
    <w:rsid w:val="FACF95A6"/>
    <w:rsid w:val="FACF9626"/>
    <w:rsid w:val="FAD16E22"/>
    <w:rsid w:val="FAD3891C"/>
    <w:rsid w:val="FAD59824"/>
    <w:rsid w:val="FAD77C64"/>
    <w:rsid w:val="FADB229A"/>
    <w:rsid w:val="FADB258B"/>
    <w:rsid w:val="FADBCAFE"/>
    <w:rsid w:val="FADBD226"/>
    <w:rsid w:val="FADD056F"/>
    <w:rsid w:val="FADDA344"/>
    <w:rsid w:val="FADDDAF4"/>
    <w:rsid w:val="FADE525E"/>
    <w:rsid w:val="FADF3B65"/>
    <w:rsid w:val="FADF3CBE"/>
    <w:rsid w:val="FADFC5B5"/>
    <w:rsid w:val="FADFD7A5"/>
    <w:rsid w:val="FADFEA3A"/>
    <w:rsid w:val="FAE75929"/>
    <w:rsid w:val="FAEB3281"/>
    <w:rsid w:val="FAEBD80F"/>
    <w:rsid w:val="FAECE6BD"/>
    <w:rsid w:val="FAED1876"/>
    <w:rsid w:val="FAED53D1"/>
    <w:rsid w:val="FAEE2F4B"/>
    <w:rsid w:val="FAEE8911"/>
    <w:rsid w:val="FAEEC2A8"/>
    <w:rsid w:val="FAEF09D6"/>
    <w:rsid w:val="FAEF4400"/>
    <w:rsid w:val="FAEF72CC"/>
    <w:rsid w:val="FAEF8C28"/>
    <w:rsid w:val="FAEFA04C"/>
    <w:rsid w:val="FAEFAE44"/>
    <w:rsid w:val="FAEFD207"/>
    <w:rsid w:val="FAEFEEB5"/>
    <w:rsid w:val="FAEFF6FB"/>
    <w:rsid w:val="FAF30515"/>
    <w:rsid w:val="FAF37821"/>
    <w:rsid w:val="FAF39C88"/>
    <w:rsid w:val="FAF3CC6C"/>
    <w:rsid w:val="FAF53BFE"/>
    <w:rsid w:val="FAF71D78"/>
    <w:rsid w:val="FAF7A5DA"/>
    <w:rsid w:val="FAF7BC95"/>
    <w:rsid w:val="FAF7BCE3"/>
    <w:rsid w:val="FAF7C348"/>
    <w:rsid w:val="FAF81982"/>
    <w:rsid w:val="FAF9C09A"/>
    <w:rsid w:val="FAFA034D"/>
    <w:rsid w:val="FAFA1F16"/>
    <w:rsid w:val="FAFAF1B0"/>
    <w:rsid w:val="FAFB6B3B"/>
    <w:rsid w:val="FAFBA644"/>
    <w:rsid w:val="FAFBCD23"/>
    <w:rsid w:val="FAFBDC6E"/>
    <w:rsid w:val="FAFCB72B"/>
    <w:rsid w:val="FAFD3D81"/>
    <w:rsid w:val="FAFD4DEE"/>
    <w:rsid w:val="FAFD84DF"/>
    <w:rsid w:val="FAFDAFDD"/>
    <w:rsid w:val="FAFE0530"/>
    <w:rsid w:val="FAFE1DC3"/>
    <w:rsid w:val="FAFE29E3"/>
    <w:rsid w:val="FAFEE7CB"/>
    <w:rsid w:val="FAFF2671"/>
    <w:rsid w:val="FAFF2CD5"/>
    <w:rsid w:val="FAFF49C3"/>
    <w:rsid w:val="FAFF5E4B"/>
    <w:rsid w:val="FAFF6323"/>
    <w:rsid w:val="FAFF715D"/>
    <w:rsid w:val="FAFF816E"/>
    <w:rsid w:val="FAFF90E5"/>
    <w:rsid w:val="FAFF9335"/>
    <w:rsid w:val="FAFF955B"/>
    <w:rsid w:val="FB05334B"/>
    <w:rsid w:val="FB060BC1"/>
    <w:rsid w:val="FB0DDE9C"/>
    <w:rsid w:val="FB0E5F65"/>
    <w:rsid w:val="FB13E7CE"/>
    <w:rsid w:val="FB173F30"/>
    <w:rsid w:val="FB192ADC"/>
    <w:rsid w:val="FB1D1FF3"/>
    <w:rsid w:val="FB1FBBA3"/>
    <w:rsid w:val="FB270EB5"/>
    <w:rsid w:val="FB2B02B8"/>
    <w:rsid w:val="FB2E4705"/>
    <w:rsid w:val="FB2E6D4C"/>
    <w:rsid w:val="FB33F909"/>
    <w:rsid w:val="FB359ECA"/>
    <w:rsid w:val="FB370F5C"/>
    <w:rsid w:val="FB37580D"/>
    <w:rsid w:val="FB377CA4"/>
    <w:rsid w:val="FB3B2A20"/>
    <w:rsid w:val="FB3D28B2"/>
    <w:rsid w:val="FB3D82C9"/>
    <w:rsid w:val="FB3F8C02"/>
    <w:rsid w:val="FB3FA344"/>
    <w:rsid w:val="FB3FA51F"/>
    <w:rsid w:val="FB3FB9FD"/>
    <w:rsid w:val="FB3FECAA"/>
    <w:rsid w:val="FB49C571"/>
    <w:rsid w:val="FB4F58FD"/>
    <w:rsid w:val="FB5194AF"/>
    <w:rsid w:val="FB577B1D"/>
    <w:rsid w:val="FB59AF50"/>
    <w:rsid w:val="FB59BC9B"/>
    <w:rsid w:val="FB5B4753"/>
    <w:rsid w:val="FB5B9276"/>
    <w:rsid w:val="FB5C38C7"/>
    <w:rsid w:val="FB5C4D92"/>
    <w:rsid w:val="FB5CB108"/>
    <w:rsid w:val="FB5D085C"/>
    <w:rsid w:val="FB5E06D2"/>
    <w:rsid w:val="FB5F1D4A"/>
    <w:rsid w:val="FB5F3E7E"/>
    <w:rsid w:val="FB5F69AF"/>
    <w:rsid w:val="FB5F903C"/>
    <w:rsid w:val="FB5FCE92"/>
    <w:rsid w:val="FB5FE78D"/>
    <w:rsid w:val="FB656071"/>
    <w:rsid w:val="FB6622BA"/>
    <w:rsid w:val="FB67056C"/>
    <w:rsid w:val="FB694F20"/>
    <w:rsid w:val="FB6B1416"/>
    <w:rsid w:val="FB6B4641"/>
    <w:rsid w:val="FB6B510B"/>
    <w:rsid w:val="FB6B6F6D"/>
    <w:rsid w:val="FB6BB07C"/>
    <w:rsid w:val="FB6D20E6"/>
    <w:rsid w:val="FB6D634D"/>
    <w:rsid w:val="FB6D7579"/>
    <w:rsid w:val="FB6D8DC8"/>
    <w:rsid w:val="FB6DF106"/>
    <w:rsid w:val="FB6E4400"/>
    <w:rsid w:val="FB6F01DB"/>
    <w:rsid w:val="FB6F3787"/>
    <w:rsid w:val="FB6F6EB3"/>
    <w:rsid w:val="FB6F811A"/>
    <w:rsid w:val="FB6F8121"/>
    <w:rsid w:val="FB71C556"/>
    <w:rsid w:val="FB720E8A"/>
    <w:rsid w:val="FB736431"/>
    <w:rsid w:val="FB73E509"/>
    <w:rsid w:val="FB752A5B"/>
    <w:rsid w:val="FB75CF32"/>
    <w:rsid w:val="FB76C3EC"/>
    <w:rsid w:val="FB76E45A"/>
    <w:rsid w:val="FB77A126"/>
    <w:rsid w:val="FB77AE2F"/>
    <w:rsid w:val="FB792A7F"/>
    <w:rsid w:val="FB7937EA"/>
    <w:rsid w:val="FB7BBD10"/>
    <w:rsid w:val="FB7BDE13"/>
    <w:rsid w:val="FB7BF5DD"/>
    <w:rsid w:val="FB7CCE15"/>
    <w:rsid w:val="FB7D4138"/>
    <w:rsid w:val="FB7D4FA8"/>
    <w:rsid w:val="FB7D70FB"/>
    <w:rsid w:val="FB7DA1E8"/>
    <w:rsid w:val="FB7DB5E5"/>
    <w:rsid w:val="FB7DD82E"/>
    <w:rsid w:val="FB7DFBE2"/>
    <w:rsid w:val="FB7E1E3C"/>
    <w:rsid w:val="FB7F21A9"/>
    <w:rsid w:val="FB7F2215"/>
    <w:rsid w:val="FB7F3EBD"/>
    <w:rsid w:val="FB7F401C"/>
    <w:rsid w:val="FB7F4221"/>
    <w:rsid w:val="FB7F6147"/>
    <w:rsid w:val="FB7F9064"/>
    <w:rsid w:val="FB7F9178"/>
    <w:rsid w:val="FB7FA991"/>
    <w:rsid w:val="FB7FC42A"/>
    <w:rsid w:val="FB7FD05A"/>
    <w:rsid w:val="FB7FEC4D"/>
    <w:rsid w:val="FB7FFD21"/>
    <w:rsid w:val="FB812D25"/>
    <w:rsid w:val="FB8457D3"/>
    <w:rsid w:val="FB8B0A5A"/>
    <w:rsid w:val="FB8E7596"/>
    <w:rsid w:val="FB8F39C6"/>
    <w:rsid w:val="FB8F987C"/>
    <w:rsid w:val="FB8FE23C"/>
    <w:rsid w:val="FB9395A6"/>
    <w:rsid w:val="FB970CB2"/>
    <w:rsid w:val="FB976A49"/>
    <w:rsid w:val="FB9D7701"/>
    <w:rsid w:val="FB9DECDE"/>
    <w:rsid w:val="FB9E18D3"/>
    <w:rsid w:val="FB9F3103"/>
    <w:rsid w:val="FB9F50FB"/>
    <w:rsid w:val="FB9F96AF"/>
    <w:rsid w:val="FBA25589"/>
    <w:rsid w:val="FBA25C02"/>
    <w:rsid w:val="FBA49A8D"/>
    <w:rsid w:val="FBA53E7E"/>
    <w:rsid w:val="FBA7F749"/>
    <w:rsid w:val="FBA9191C"/>
    <w:rsid w:val="FBAA2519"/>
    <w:rsid w:val="FBAC8744"/>
    <w:rsid w:val="FBAD07EA"/>
    <w:rsid w:val="FBAD106E"/>
    <w:rsid w:val="FBAD2974"/>
    <w:rsid w:val="FBADA129"/>
    <w:rsid w:val="FBAE7291"/>
    <w:rsid w:val="FBAEBD44"/>
    <w:rsid w:val="FBAF1173"/>
    <w:rsid w:val="FBAFC530"/>
    <w:rsid w:val="FBAFD7EB"/>
    <w:rsid w:val="FBAFE488"/>
    <w:rsid w:val="FBB3677B"/>
    <w:rsid w:val="FBB44FFF"/>
    <w:rsid w:val="FBB6438F"/>
    <w:rsid w:val="FBB652BB"/>
    <w:rsid w:val="FBB70A26"/>
    <w:rsid w:val="FBB71D21"/>
    <w:rsid w:val="FBB739B5"/>
    <w:rsid w:val="FBB771AC"/>
    <w:rsid w:val="FBB78767"/>
    <w:rsid w:val="FBB7C85A"/>
    <w:rsid w:val="FBB95F70"/>
    <w:rsid w:val="FBB9F186"/>
    <w:rsid w:val="FBBB0D84"/>
    <w:rsid w:val="FBBB0D9C"/>
    <w:rsid w:val="FBBB142A"/>
    <w:rsid w:val="FBBB1F5E"/>
    <w:rsid w:val="FBBB7F52"/>
    <w:rsid w:val="FBBB959A"/>
    <w:rsid w:val="FBBBA474"/>
    <w:rsid w:val="FBBD1C93"/>
    <w:rsid w:val="FBBD3A1B"/>
    <w:rsid w:val="FBBD7AED"/>
    <w:rsid w:val="FBBDB287"/>
    <w:rsid w:val="FBBDDA11"/>
    <w:rsid w:val="FBBDE1DA"/>
    <w:rsid w:val="FBBE13C3"/>
    <w:rsid w:val="FBBF2EFB"/>
    <w:rsid w:val="FBBF36E1"/>
    <w:rsid w:val="FBBF37A6"/>
    <w:rsid w:val="FBBF4800"/>
    <w:rsid w:val="FBBF4C78"/>
    <w:rsid w:val="FBBF5D0F"/>
    <w:rsid w:val="FBBF7C8C"/>
    <w:rsid w:val="FBBF8415"/>
    <w:rsid w:val="FBBF93BD"/>
    <w:rsid w:val="FBBF94FA"/>
    <w:rsid w:val="FBBF9E5D"/>
    <w:rsid w:val="FBBFAE3A"/>
    <w:rsid w:val="FBBFB282"/>
    <w:rsid w:val="FBBFB553"/>
    <w:rsid w:val="FBBFC009"/>
    <w:rsid w:val="FBBFDE0E"/>
    <w:rsid w:val="FBBFE3C6"/>
    <w:rsid w:val="FBC5D238"/>
    <w:rsid w:val="FBC79B01"/>
    <w:rsid w:val="FBCAAAA7"/>
    <w:rsid w:val="FBCB6773"/>
    <w:rsid w:val="FBCB982C"/>
    <w:rsid w:val="FBCCB2AE"/>
    <w:rsid w:val="FBCCE52B"/>
    <w:rsid w:val="FBCE25B4"/>
    <w:rsid w:val="FBCE849D"/>
    <w:rsid w:val="FBCE8D0B"/>
    <w:rsid w:val="FBCE9CD6"/>
    <w:rsid w:val="FBCEB604"/>
    <w:rsid w:val="FBCF2B17"/>
    <w:rsid w:val="FBCF3960"/>
    <w:rsid w:val="FBD3D80B"/>
    <w:rsid w:val="FBD43CCA"/>
    <w:rsid w:val="FBD4B7B9"/>
    <w:rsid w:val="FBD5B51D"/>
    <w:rsid w:val="FBD5F4F8"/>
    <w:rsid w:val="FBD6A4A2"/>
    <w:rsid w:val="FBD6AEAB"/>
    <w:rsid w:val="FBD6F4BE"/>
    <w:rsid w:val="FBD76D41"/>
    <w:rsid w:val="FBD7F2F5"/>
    <w:rsid w:val="FBD7FD32"/>
    <w:rsid w:val="FBDA061B"/>
    <w:rsid w:val="FBDB2F0B"/>
    <w:rsid w:val="FBDB4CAD"/>
    <w:rsid w:val="FBDB7045"/>
    <w:rsid w:val="FBDB7866"/>
    <w:rsid w:val="FBDB9C23"/>
    <w:rsid w:val="FBDBAED0"/>
    <w:rsid w:val="FBDBAF4F"/>
    <w:rsid w:val="FBDCB86C"/>
    <w:rsid w:val="FBDD0B49"/>
    <w:rsid w:val="FBDD8E91"/>
    <w:rsid w:val="FBDDB29A"/>
    <w:rsid w:val="FBDE0A9F"/>
    <w:rsid w:val="FBDE8270"/>
    <w:rsid w:val="FBDEBB0B"/>
    <w:rsid w:val="FBDEC396"/>
    <w:rsid w:val="FBDEC619"/>
    <w:rsid w:val="FBDF09C1"/>
    <w:rsid w:val="FBDF0FED"/>
    <w:rsid w:val="FBDF41C8"/>
    <w:rsid w:val="FBDF4400"/>
    <w:rsid w:val="FBDF6C86"/>
    <w:rsid w:val="FBDF82CB"/>
    <w:rsid w:val="FBDF93BF"/>
    <w:rsid w:val="FBDFA3DB"/>
    <w:rsid w:val="FBDFD30D"/>
    <w:rsid w:val="FBDFDD26"/>
    <w:rsid w:val="FBDFDFD8"/>
    <w:rsid w:val="FBE38B32"/>
    <w:rsid w:val="FBE422F0"/>
    <w:rsid w:val="FBE56B74"/>
    <w:rsid w:val="FBE5D2AE"/>
    <w:rsid w:val="FBE626F2"/>
    <w:rsid w:val="FBE63C97"/>
    <w:rsid w:val="FBE75ADB"/>
    <w:rsid w:val="FBE7752F"/>
    <w:rsid w:val="FBE781D7"/>
    <w:rsid w:val="FBE79511"/>
    <w:rsid w:val="FBE7D953"/>
    <w:rsid w:val="FBE7F351"/>
    <w:rsid w:val="FBE89701"/>
    <w:rsid w:val="FBE8A6C8"/>
    <w:rsid w:val="FBE9155D"/>
    <w:rsid w:val="FBE93460"/>
    <w:rsid w:val="FBE97598"/>
    <w:rsid w:val="FBEA2409"/>
    <w:rsid w:val="FBEA8F67"/>
    <w:rsid w:val="FBEB6EE3"/>
    <w:rsid w:val="FBEBE050"/>
    <w:rsid w:val="FBEBFA54"/>
    <w:rsid w:val="FBED1FBD"/>
    <w:rsid w:val="FBEDC85F"/>
    <w:rsid w:val="FBEDD337"/>
    <w:rsid w:val="FBEDE9B7"/>
    <w:rsid w:val="FBEE0558"/>
    <w:rsid w:val="FBEE3031"/>
    <w:rsid w:val="FBEE38D6"/>
    <w:rsid w:val="FBEEC853"/>
    <w:rsid w:val="FBEECA4E"/>
    <w:rsid w:val="FBEECEA1"/>
    <w:rsid w:val="FBEEDDFF"/>
    <w:rsid w:val="FBEF01BC"/>
    <w:rsid w:val="FBEF3CF8"/>
    <w:rsid w:val="FBEF3D45"/>
    <w:rsid w:val="FBEF4ACC"/>
    <w:rsid w:val="FBEF4EC2"/>
    <w:rsid w:val="FBEF8605"/>
    <w:rsid w:val="FBEF882B"/>
    <w:rsid w:val="FBEF8985"/>
    <w:rsid w:val="FBEFC46F"/>
    <w:rsid w:val="FBEFDC2C"/>
    <w:rsid w:val="FBEFED3F"/>
    <w:rsid w:val="FBF1D5B9"/>
    <w:rsid w:val="FBF24A20"/>
    <w:rsid w:val="FBF2D33B"/>
    <w:rsid w:val="FBF32B5D"/>
    <w:rsid w:val="FBF37CD1"/>
    <w:rsid w:val="FBF3E218"/>
    <w:rsid w:val="FBF3E6BE"/>
    <w:rsid w:val="FBF4784A"/>
    <w:rsid w:val="FBF56EAA"/>
    <w:rsid w:val="FBF57BC1"/>
    <w:rsid w:val="FBF582BB"/>
    <w:rsid w:val="FBF59CDD"/>
    <w:rsid w:val="FBF5C0C4"/>
    <w:rsid w:val="FBF60A7A"/>
    <w:rsid w:val="FBF699D3"/>
    <w:rsid w:val="FBF6AFEB"/>
    <w:rsid w:val="FBF6B203"/>
    <w:rsid w:val="FBF6DB27"/>
    <w:rsid w:val="FBF6E1F6"/>
    <w:rsid w:val="FBF70EF7"/>
    <w:rsid w:val="FBF72819"/>
    <w:rsid w:val="FBF72D48"/>
    <w:rsid w:val="FBF73BD0"/>
    <w:rsid w:val="FBF73E82"/>
    <w:rsid w:val="FBF77191"/>
    <w:rsid w:val="FBF77D82"/>
    <w:rsid w:val="FBF78403"/>
    <w:rsid w:val="FBF7A662"/>
    <w:rsid w:val="FBF7B2E7"/>
    <w:rsid w:val="FBF7CACA"/>
    <w:rsid w:val="FBF7CD2B"/>
    <w:rsid w:val="FBF7D50B"/>
    <w:rsid w:val="FBF7E7AB"/>
    <w:rsid w:val="FBF7E853"/>
    <w:rsid w:val="FBF7EBBC"/>
    <w:rsid w:val="FBF892D3"/>
    <w:rsid w:val="FBF91967"/>
    <w:rsid w:val="FBF91E11"/>
    <w:rsid w:val="FBF95510"/>
    <w:rsid w:val="FBF95E86"/>
    <w:rsid w:val="FBF9A18C"/>
    <w:rsid w:val="FBFA3A87"/>
    <w:rsid w:val="FBFA484C"/>
    <w:rsid w:val="FBFA4ABC"/>
    <w:rsid w:val="FBFA5530"/>
    <w:rsid w:val="FBFA9443"/>
    <w:rsid w:val="FBFA94EA"/>
    <w:rsid w:val="FBFAACD1"/>
    <w:rsid w:val="FBFAAF4B"/>
    <w:rsid w:val="FBFACCF1"/>
    <w:rsid w:val="FBFAF95B"/>
    <w:rsid w:val="FBFB40CB"/>
    <w:rsid w:val="FBFB7D2A"/>
    <w:rsid w:val="FBFB9993"/>
    <w:rsid w:val="FBFBA486"/>
    <w:rsid w:val="FBFBA902"/>
    <w:rsid w:val="FBFBC305"/>
    <w:rsid w:val="FBFBEFE0"/>
    <w:rsid w:val="FBFBF9A9"/>
    <w:rsid w:val="FBFC0D1F"/>
    <w:rsid w:val="FBFC4580"/>
    <w:rsid w:val="FBFC48B2"/>
    <w:rsid w:val="FBFC98DC"/>
    <w:rsid w:val="FBFCD3BB"/>
    <w:rsid w:val="FBFCDDD0"/>
    <w:rsid w:val="FBFD2AA8"/>
    <w:rsid w:val="FBFD3797"/>
    <w:rsid w:val="FBFD464F"/>
    <w:rsid w:val="FBFD54C3"/>
    <w:rsid w:val="FBFD5F58"/>
    <w:rsid w:val="FBFD6976"/>
    <w:rsid w:val="FBFD92A8"/>
    <w:rsid w:val="FBFDA328"/>
    <w:rsid w:val="FBFDA71E"/>
    <w:rsid w:val="FBFDB0B7"/>
    <w:rsid w:val="FBFDB9E2"/>
    <w:rsid w:val="FBFDBDA8"/>
    <w:rsid w:val="FBFDC0EB"/>
    <w:rsid w:val="FBFDC9B2"/>
    <w:rsid w:val="FBFDD823"/>
    <w:rsid w:val="FBFDF855"/>
    <w:rsid w:val="FBFE1D5D"/>
    <w:rsid w:val="FBFE3200"/>
    <w:rsid w:val="FBFE57B8"/>
    <w:rsid w:val="FBFE627C"/>
    <w:rsid w:val="FBFE663C"/>
    <w:rsid w:val="FBFE75C7"/>
    <w:rsid w:val="FBFE8C7B"/>
    <w:rsid w:val="FBFEB069"/>
    <w:rsid w:val="FBFEBB9F"/>
    <w:rsid w:val="FBFEBC6A"/>
    <w:rsid w:val="FBFECAA0"/>
    <w:rsid w:val="FBFED12B"/>
    <w:rsid w:val="FBFEDD8A"/>
    <w:rsid w:val="FBFEE941"/>
    <w:rsid w:val="FBFEEFBE"/>
    <w:rsid w:val="FBFF0767"/>
    <w:rsid w:val="FBFF094A"/>
    <w:rsid w:val="FBFF0D48"/>
    <w:rsid w:val="FBFF1A2A"/>
    <w:rsid w:val="FBFF1BD6"/>
    <w:rsid w:val="FBFF264E"/>
    <w:rsid w:val="FBFF3241"/>
    <w:rsid w:val="FBFF3A60"/>
    <w:rsid w:val="FBFF3FA9"/>
    <w:rsid w:val="FBFF434D"/>
    <w:rsid w:val="FBFF46D3"/>
    <w:rsid w:val="FBFF5DCF"/>
    <w:rsid w:val="FBFF630D"/>
    <w:rsid w:val="FBFF68AA"/>
    <w:rsid w:val="FBFF6C19"/>
    <w:rsid w:val="FBFF7CC3"/>
    <w:rsid w:val="FBFF7D14"/>
    <w:rsid w:val="FBFF7EAE"/>
    <w:rsid w:val="FBFF8B8D"/>
    <w:rsid w:val="FBFF96E9"/>
    <w:rsid w:val="FBFF971B"/>
    <w:rsid w:val="FBFF9D11"/>
    <w:rsid w:val="FBFF9F8C"/>
    <w:rsid w:val="FBFFA067"/>
    <w:rsid w:val="FBFFA20B"/>
    <w:rsid w:val="FBFFA429"/>
    <w:rsid w:val="FBFFA5D7"/>
    <w:rsid w:val="FBFFA6EB"/>
    <w:rsid w:val="FBFFA6FF"/>
    <w:rsid w:val="FBFFACAA"/>
    <w:rsid w:val="FBFFAF6C"/>
    <w:rsid w:val="FBFFAFD1"/>
    <w:rsid w:val="FBFFB2FB"/>
    <w:rsid w:val="FBFFB7FB"/>
    <w:rsid w:val="FBFFC315"/>
    <w:rsid w:val="FBFFC4E8"/>
    <w:rsid w:val="FBFFC810"/>
    <w:rsid w:val="FBFFCA2E"/>
    <w:rsid w:val="FBFFCA79"/>
    <w:rsid w:val="FBFFD44F"/>
    <w:rsid w:val="FBFFD57C"/>
    <w:rsid w:val="FBFFD78B"/>
    <w:rsid w:val="FBFFE923"/>
    <w:rsid w:val="FBFFEE18"/>
    <w:rsid w:val="FBFFEEC8"/>
    <w:rsid w:val="FC0CA8EE"/>
    <w:rsid w:val="FC1A034C"/>
    <w:rsid w:val="FC1D38DF"/>
    <w:rsid w:val="FC1DFFCB"/>
    <w:rsid w:val="FC260A3E"/>
    <w:rsid w:val="FC2ABB88"/>
    <w:rsid w:val="FC2F9F7D"/>
    <w:rsid w:val="FC352088"/>
    <w:rsid w:val="FC3B50A5"/>
    <w:rsid w:val="FC3DA151"/>
    <w:rsid w:val="FC3DC768"/>
    <w:rsid w:val="FC3E34F9"/>
    <w:rsid w:val="FC3EA0D3"/>
    <w:rsid w:val="FC3FA4F4"/>
    <w:rsid w:val="FC4F2EB3"/>
    <w:rsid w:val="FC4F677F"/>
    <w:rsid w:val="FC5B4C99"/>
    <w:rsid w:val="FC5D2A82"/>
    <w:rsid w:val="FC5DE99F"/>
    <w:rsid w:val="FC673520"/>
    <w:rsid w:val="FC6D116C"/>
    <w:rsid w:val="FC6F8A82"/>
    <w:rsid w:val="FC718589"/>
    <w:rsid w:val="FC76DDF3"/>
    <w:rsid w:val="FC76F063"/>
    <w:rsid w:val="FC77656C"/>
    <w:rsid w:val="FC776E75"/>
    <w:rsid w:val="FC78286B"/>
    <w:rsid w:val="FC79C479"/>
    <w:rsid w:val="FC7AE819"/>
    <w:rsid w:val="FC7B88FA"/>
    <w:rsid w:val="FC7E0B5C"/>
    <w:rsid w:val="FC7F6900"/>
    <w:rsid w:val="FC7F8568"/>
    <w:rsid w:val="FC7F894F"/>
    <w:rsid w:val="FC7F9A57"/>
    <w:rsid w:val="FC7FA86A"/>
    <w:rsid w:val="FC8B16EC"/>
    <w:rsid w:val="FC8FAFC6"/>
    <w:rsid w:val="FC97BDD1"/>
    <w:rsid w:val="FC9D5E99"/>
    <w:rsid w:val="FC9DFEC6"/>
    <w:rsid w:val="FC9F04F7"/>
    <w:rsid w:val="FC9F4CC4"/>
    <w:rsid w:val="FC9F8950"/>
    <w:rsid w:val="FCA39CA8"/>
    <w:rsid w:val="FCAB8C12"/>
    <w:rsid w:val="FCAC3CB9"/>
    <w:rsid w:val="FCAF2DE0"/>
    <w:rsid w:val="FCAF3D58"/>
    <w:rsid w:val="FCB1FD92"/>
    <w:rsid w:val="FCB360A1"/>
    <w:rsid w:val="FCB40A98"/>
    <w:rsid w:val="FCB50961"/>
    <w:rsid w:val="FCB5F862"/>
    <w:rsid w:val="FCB77B70"/>
    <w:rsid w:val="FCB96865"/>
    <w:rsid w:val="FCBA4FA7"/>
    <w:rsid w:val="FCBA7CCD"/>
    <w:rsid w:val="FCBAB185"/>
    <w:rsid w:val="FCBAD5AB"/>
    <w:rsid w:val="FCBDE558"/>
    <w:rsid w:val="FCBE77D5"/>
    <w:rsid w:val="FCBE8C94"/>
    <w:rsid w:val="FCBE909B"/>
    <w:rsid w:val="FCBEF885"/>
    <w:rsid w:val="FCBF4CB4"/>
    <w:rsid w:val="FCBF62B1"/>
    <w:rsid w:val="FCBF7C00"/>
    <w:rsid w:val="FCBF7C1E"/>
    <w:rsid w:val="FCCF88DB"/>
    <w:rsid w:val="FCCFA86D"/>
    <w:rsid w:val="FCD33CEF"/>
    <w:rsid w:val="FCD5BB61"/>
    <w:rsid w:val="FCD649B8"/>
    <w:rsid w:val="FCD8F6EF"/>
    <w:rsid w:val="FCD8FAF7"/>
    <w:rsid w:val="FCD934D2"/>
    <w:rsid w:val="FCDB0A11"/>
    <w:rsid w:val="FCDB0E5C"/>
    <w:rsid w:val="FCDB6AED"/>
    <w:rsid w:val="FCDB98D5"/>
    <w:rsid w:val="FCDBBB1B"/>
    <w:rsid w:val="FCDD38BC"/>
    <w:rsid w:val="FCDD7958"/>
    <w:rsid w:val="FCDDD9C7"/>
    <w:rsid w:val="FCDE3ED0"/>
    <w:rsid w:val="FCDEEA36"/>
    <w:rsid w:val="FCDEFAEF"/>
    <w:rsid w:val="FCDF26EA"/>
    <w:rsid w:val="FCDF575A"/>
    <w:rsid w:val="FCDFA4AF"/>
    <w:rsid w:val="FCDFE5DB"/>
    <w:rsid w:val="FCE370AA"/>
    <w:rsid w:val="FCE5CCCD"/>
    <w:rsid w:val="FCE7D70C"/>
    <w:rsid w:val="FCE983A5"/>
    <w:rsid w:val="FCE989E7"/>
    <w:rsid w:val="FCE9EB4B"/>
    <w:rsid w:val="FCEB309E"/>
    <w:rsid w:val="FCEBA49E"/>
    <w:rsid w:val="FCEBE68E"/>
    <w:rsid w:val="FCEDF468"/>
    <w:rsid w:val="FCEE8468"/>
    <w:rsid w:val="FCEF3664"/>
    <w:rsid w:val="FCEF44B9"/>
    <w:rsid w:val="FCEFA19F"/>
    <w:rsid w:val="FCEFE794"/>
    <w:rsid w:val="FCEFEF96"/>
    <w:rsid w:val="FCEFF901"/>
    <w:rsid w:val="FCF4C35C"/>
    <w:rsid w:val="FCF54B74"/>
    <w:rsid w:val="FCF5D097"/>
    <w:rsid w:val="FCF642E9"/>
    <w:rsid w:val="FCF6F871"/>
    <w:rsid w:val="FCF7318F"/>
    <w:rsid w:val="FCF74016"/>
    <w:rsid w:val="FCF9CE91"/>
    <w:rsid w:val="FCFA398E"/>
    <w:rsid w:val="FCFA493F"/>
    <w:rsid w:val="FCFB0A11"/>
    <w:rsid w:val="FCFB10D3"/>
    <w:rsid w:val="FCFB3159"/>
    <w:rsid w:val="FCFBCDC3"/>
    <w:rsid w:val="FCFC9250"/>
    <w:rsid w:val="FCFD0790"/>
    <w:rsid w:val="FCFD966C"/>
    <w:rsid w:val="FCFDEA49"/>
    <w:rsid w:val="FCFDEC23"/>
    <w:rsid w:val="FCFE35A3"/>
    <w:rsid w:val="FCFE3FA3"/>
    <w:rsid w:val="FCFE4807"/>
    <w:rsid w:val="FCFE8438"/>
    <w:rsid w:val="FCFEB532"/>
    <w:rsid w:val="FCFECE82"/>
    <w:rsid w:val="FCFEDA16"/>
    <w:rsid w:val="FCFF12B7"/>
    <w:rsid w:val="FCFF1D4E"/>
    <w:rsid w:val="FCFF5151"/>
    <w:rsid w:val="FCFF553C"/>
    <w:rsid w:val="FCFF5622"/>
    <w:rsid w:val="FCFF59B2"/>
    <w:rsid w:val="FCFF5CF9"/>
    <w:rsid w:val="FCFF8750"/>
    <w:rsid w:val="FCFF9C33"/>
    <w:rsid w:val="FCFFD92B"/>
    <w:rsid w:val="FCFFF1A1"/>
    <w:rsid w:val="FD06A2B0"/>
    <w:rsid w:val="FD0FC912"/>
    <w:rsid w:val="FD1F1A11"/>
    <w:rsid w:val="FD272250"/>
    <w:rsid w:val="FD3224A8"/>
    <w:rsid w:val="FD33301C"/>
    <w:rsid w:val="FD33E4CF"/>
    <w:rsid w:val="FD382F5A"/>
    <w:rsid w:val="FD3A4F8D"/>
    <w:rsid w:val="FD3F03E6"/>
    <w:rsid w:val="FD3F662F"/>
    <w:rsid w:val="FD3F73AF"/>
    <w:rsid w:val="FD3F7EEC"/>
    <w:rsid w:val="FD3FB99B"/>
    <w:rsid w:val="FD435180"/>
    <w:rsid w:val="FD4C9DB0"/>
    <w:rsid w:val="FD4E1D7B"/>
    <w:rsid w:val="FD4E39BD"/>
    <w:rsid w:val="FD4F9577"/>
    <w:rsid w:val="FD4F9872"/>
    <w:rsid w:val="FD563640"/>
    <w:rsid w:val="FD565057"/>
    <w:rsid w:val="FD576DCE"/>
    <w:rsid w:val="FD57B892"/>
    <w:rsid w:val="FD5BCC6B"/>
    <w:rsid w:val="FD5BE75A"/>
    <w:rsid w:val="FD5BF7DD"/>
    <w:rsid w:val="FD5CA83B"/>
    <w:rsid w:val="FD5D36AA"/>
    <w:rsid w:val="FD5DEA17"/>
    <w:rsid w:val="FD5E059A"/>
    <w:rsid w:val="FD5E57CD"/>
    <w:rsid w:val="FD5E72D4"/>
    <w:rsid w:val="FD5F41EE"/>
    <w:rsid w:val="FD5F5E18"/>
    <w:rsid w:val="FD5FB5CC"/>
    <w:rsid w:val="FD5FFA36"/>
    <w:rsid w:val="FD5FFC73"/>
    <w:rsid w:val="FD65D50B"/>
    <w:rsid w:val="FD6784B2"/>
    <w:rsid w:val="FD684819"/>
    <w:rsid w:val="FD6B4A87"/>
    <w:rsid w:val="FD6D2341"/>
    <w:rsid w:val="FD6D378C"/>
    <w:rsid w:val="FD6DBF1B"/>
    <w:rsid w:val="FD6F51E8"/>
    <w:rsid w:val="FD6FA31C"/>
    <w:rsid w:val="FD6FCE31"/>
    <w:rsid w:val="FD72CFC2"/>
    <w:rsid w:val="FD736003"/>
    <w:rsid w:val="FD738562"/>
    <w:rsid w:val="FD73F62E"/>
    <w:rsid w:val="FD758BCE"/>
    <w:rsid w:val="FD75AAE0"/>
    <w:rsid w:val="FD75AFAE"/>
    <w:rsid w:val="FD766278"/>
    <w:rsid w:val="FD77357E"/>
    <w:rsid w:val="FD778256"/>
    <w:rsid w:val="FD77CE21"/>
    <w:rsid w:val="FD79226F"/>
    <w:rsid w:val="FD798E2A"/>
    <w:rsid w:val="FD7996AB"/>
    <w:rsid w:val="FD7A372A"/>
    <w:rsid w:val="FD7A4890"/>
    <w:rsid w:val="FD7B992A"/>
    <w:rsid w:val="FD7BA94F"/>
    <w:rsid w:val="FD7BB5EC"/>
    <w:rsid w:val="FD7BD705"/>
    <w:rsid w:val="FD7BF49A"/>
    <w:rsid w:val="FD7D402A"/>
    <w:rsid w:val="FD7D60E3"/>
    <w:rsid w:val="FD7D8DAA"/>
    <w:rsid w:val="FD7DB03B"/>
    <w:rsid w:val="FD7DBC2E"/>
    <w:rsid w:val="FD7DFD3A"/>
    <w:rsid w:val="FD7E1F2C"/>
    <w:rsid w:val="FD7E7B11"/>
    <w:rsid w:val="FD7EB8D2"/>
    <w:rsid w:val="FD7F1629"/>
    <w:rsid w:val="FD7F1CF2"/>
    <w:rsid w:val="FD7F2235"/>
    <w:rsid w:val="FD7F24D4"/>
    <w:rsid w:val="FD7F3389"/>
    <w:rsid w:val="FD7F4036"/>
    <w:rsid w:val="FD7F6250"/>
    <w:rsid w:val="FD7F7349"/>
    <w:rsid w:val="FD7F7F42"/>
    <w:rsid w:val="FD7F8A8F"/>
    <w:rsid w:val="FD7FB371"/>
    <w:rsid w:val="FD7FC019"/>
    <w:rsid w:val="FD7FD6BA"/>
    <w:rsid w:val="FD7FDD21"/>
    <w:rsid w:val="FD7FE3A3"/>
    <w:rsid w:val="FD7FE99B"/>
    <w:rsid w:val="FD8E81F7"/>
    <w:rsid w:val="FD8F5364"/>
    <w:rsid w:val="FD9689B5"/>
    <w:rsid w:val="FD96CBEB"/>
    <w:rsid w:val="FD97ED62"/>
    <w:rsid w:val="FD9A449A"/>
    <w:rsid w:val="FD9AB2A9"/>
    <w:rsid w:val="FD9B4865"/>
    <w:rsid w:val="FD9B90A3"/>
    <w:rsid w:val="FD9B9C95"/>
    <w:rsid w:val="FD9D2114"/>
    <w:rsid w:val="FD9D9157"/>
    <w:rsid w:val="FD9E3F31"/>
    <w:rsid w:val="FD9F11B2"/>
    <w:rsid w:val="FD9F31AE"/>
    <w:rsid w:val="FD9F403D"/>
    <w:rsid w:val="FD9F49A4"/>
    <w:rsid w:val="FD9FD6A5"/>
    <w:rsid w:val="FDA70CCE"/>
    <w:rsid w:val="FDA70FEE"/>
    <w:rsid w:val="FDA7B0AB"/>
    <w:rsid w:val="FDAB0622"/>
    <w:rsid w:val="FDABA2D5"/>
    <w:rsid w:val="FDAD196F"/>
    <w:rsid w:val="FDAD4FA1"/>
    <w:rsid w:val="FDADD7E8"/>
    <w:rsid w:val="FDAE8A02"/>
    <w:rsid w:val="FDAECD3D"/>
    <w:rsid w:val="FDAF1344"/>
    <w:rsid w:val="FDAF7ACA"/>
    <w:rsid w:val="FDB30025"/>
    <w:rsid w:val="FDB309BF"/>
    <w:rsid w:val="FDB3141E"/>
    <w:rsid w:val="FDB3C38F"/>
    <w:rsid w:val="FDB45CB6"/>
    <w:rsid w:val="FDB49BEF"/>
    <w:rsid w:val="FDB4EAD7"/>
    <w:rsid w:val="FDB66871"/>
    <w:rsid w:val="FDB72A8A"/>
    <w:rsid w:val="FDB7B52D"/>
    <w:rsid w:val="FDB858FB"/>
    <w:rsid w:val="FDBB1504"/>
    <w:rsid w:val="FDBB31F3"/>
    <w:rsid w:val="FDBB4676"/>
    <w:rsid w:val="FDBB68DD"/>
    <w:rsid w:val="FDBC41C0"/>
    <w:rsid w:val="FDBC510B"/>
    <w:rsid w:val="FDBC9E7C"/>
    <w:rsid w:val="FDBCE74E"/>
    <w:rsid w:val="FDBD864E"/>
    <w:rsid w:val="FDBDE550"/>
    <w:rsid w:val="FDBE39CC"/>
    <w:rsid w:val="FDBE86AC"/>
    <w:rsid w:val="FDBE9D11"/>
    <w:rsid w:val="FDBF026B"/>
    <w:rsid w:val="FDBF20E6"/>
    <w:rsid w:val="FDBF25B9"/>
    <w:rsid w:val="FDBF2857"/>
    <w:rsid w:val="FDBF2F79"/>
    <w:rsid w:val="FDBF430F"/>
    <w:rsid w:val="FDBF9C58"/>
    <w:rsid w:val="FDBFBE35"/>
    <w:rsid w:val="FDC0035C"/>
    <w:rsid w:val="FDC6D486"/>
    <w:rsid w:val="FDC81749"/>
    <w:rsid w:val="FDCA48E1"/>
    <w:rsid w:val="FDCBBA23"/>
    <w:rsid w:val="FDCBE09B"/>
    <w:rsid w:val="FDCC8D84"/>
    <w:rsid w:val="FDCD31E8"/>
    <w:rsid w:val="FDCD5639"/>
    <w:rsid w:val="FDCDE4D9"/>
    <w:rsid w:val="FDCEF8FA"/>
    <w:rsid w:val="FDCF1AF9"/>
    <w:rsid w:val="FDD50863"/>
    <w:rsid w:val="FDD6F0A3"/>
    <w:rsid w:val="FDD76A6F"/>
    <w:rsid w:val="FDD7E1F4"/>
    <w:rsid w:val="FDD9C0FC"/>
    <w:rsid w:val="FDDA4545"/>
    <w:rsid w:val="FDDA6B3E"/>
    <w:rsid w:val="FDDAE974"/>
    <w:rsid w:val="FDDB0073"/>
    <w:rsid w:val="FDDB1522"/>
    <w:rsid w:val="FDDB87ED"/>
    <w:rsid w:val="FDDB98C2"/>
    <w:rsid w:val="FDDC0F87"/>
    <w:rsid w:val="FDDC4AE8"/>
    <w:rsid w:val="FDDD1E30"/>
    <w:rsid w:val="FDDD54E9"/>
    <w:rsid w:val="FDDE03B7"/>
    <w:rsid w:val="FDDE109C"/>
    <w:rsid w:val="FDDE246E"/>
    <w:rsid w:val="FDDE3AAB"/>
    <w:rsid w:val="FDDE63D0"/>
    <w:rsid w:val="FDDEA6FC"/>
    <w:rsid w:val="FDDEB3EA"/>
    <w:rsid w:val="FDDEC2CC"/>
    <w:rsid w:val="FDDEE143"/>
    <w:rsid w:val="FDDF043E"/>
    <w:rsid w:val="FDDF134B"/>
    <w:rsid w:val="FDDF421E"/>
    <w:rsid w:val="FDDF4975"/>
    <w:rsid w:val="FDDF6411"/>
    <w:rsid w:val="FDDF6903"/>
    <w:rsid w:val="FDDF77B4"/>
    <w:rsid w:val="FDDF7D6E"/>
    <w:rsid w:val="FDDF837A"/>
    <w:rsid w:val="FDDF8FA0"/>
    <w:rsid w:val="FDDFA60E"/>
    <w:rsid w:val="FDDFA847"/>
    <w:rsid w:val="FDDFB0B6"/>
    <w:rsid w:val="FDDFB691"/>
    <w:rsid w:val="FDDFBEA7"/>
    <w:rsid w:val="FDDFC844"/>
    <w:rsid w:val="FDDFCB91"/>
    <w:rsid w:val="FDDFD721"/>
    <w:rsid w:val="FDDFE1CB"/>
    <w:rsid w:val="FDDFFB33"/>
    <w:rsid w:val="FDE18E3B"/>
    <w:rsid w:val="FDE2811E"/>
    <w:rsid w:val="FDE337B3"/>
    <w:rsid w:val="FDE42463"/>
    <w:rsid w:val="FDE644A5"/>
    <w:rsid w:val="FDE702AE"/>
    <w:rsid w:val="FDE71193"/>
    <w:rsid w:val="FDE7354B"/>
    <w:rsid w:val="FDE7361A"/>
    <w:rsid w:val="FDE772DF"/>
    <w:rsid w:val="FDE79104"/>
    <w:rsid w:val="FDE7A0D7"/>
    <w:rsid w:val="FDE7E04F"/>
    <w:rsid w:val="FDE98593"/>
    <w:rsid w:val="FDEA3815"/>
    <w:rsid w:val="FDEA9D50"/>
    <w:rsid w:val="FDEB99B4"/>
    <w:rsid w:val="FDEBDA6C"/>
    <w:rsid w:val="FDEBEF26"/>
    <w:rsid w:val="FDEDB008"/>
    <w:rsid w:val="FDEDFCFA"/>
    <w:rsid w:val="FDEE2198"/>
    <w:rsid w:val="FDEE5D62"/>
    <w:rsid w:val="FDEEEC8E"/>
    <w:rsid w:val="FDEF06DE"/>
    <w:rsid w:val="FDEF0D08"/>
    <w:rsid w:val="FDEF1ED0"/>
    <w:rsid w:val="FDEF3484"/>
    <w:rsid w:val="FDEF350D"/>
    <w:rsid w:val="FDEF642D"/>
    <w:rsid w:val="FDEF8A70"/>
    <w:rsid w:val="FDEFA759"/>
    <w:rsid w:val="FDEFAD90"/>
    <w:rsid w:val="FDEFC041"/>
    <w:rsid w:val="FDEFD2CE"/>
    <w:rsid w:val="FDEFED01"/>
    <w:rsid w:val="FDEFFEA8"/>
    <w:rsid w:val="FDF19781"/>
    <w:rsid w:val="FDF1C5C8"/>
    <w:rsid w:val="FDF21A13"/>
    <w:rsid w:val="FDF22B83"/>
    <w:rsid w:val="FDF29B97"/>
    <w:rsid w:val="FDF38311"/>
    <w:rsid w:val="FDF3E82F"/>
    <w:rsid w:val="FDF3ED46"/>
    <w:rsid w:val="FDF3F88B"/>
    <w:rsid w:val="FDF4ED3B"/>
    <w:rsid w:val="FDF54B51"/>
    <w:rsid w:val="FDF5CAFA"/>
    <w:rsid w:val="FDF5D379"/>
    <w:rsid w:val="FDF5FD8C"/>
    <w:rsid w:val="FDF60230"/>
    <w:rsid w:val="FDF60BD0"/>
    <w:rsid w:val="FDF634E9"/>
    <w:rsid w:val="FDF63CDC"/>
    <w:rsid w:val="FDF6514A"/>
    <w:rsid w:val="FDF6BFE7"/>
    <w:rsid w:val="FDF72F4D"/>
    <w:rsid w:val="FDF73F96"/>
    <w:rsid w:val="FDF74A85"/>
    <w:rsid w:val="FDF75BC8"/>
    <w:rsid w:val="FDF77700"/>
    <w:rsid w:val="FDF7945D"/>
    <w:rsid w:val="FDF7D17A"/>
    <w:rsid w:val="FDF92E9A"/>
    <w:rsid w:val="FDF95165"/>
    <w:rsid w:val="FDF987F8"/>
    <w:rsid w:val="FDFA5815"/>
    <w:rsid w:val="FDFAC6AD"/>
    <w:rsid w:val="FDFAF539"/>
    <w:rsid w:val="FDFB03D6"/>
    <w:rsid w:val="FDFB2B0F"/>
    <w:rsid w:val="FDFB318E"/>
    <w:rsid w:val="FDFB3713"/>
    <w:rsid w:val="FDFB38A0"/>
    <w:rsid w:val="FDFB4F13"/>
    <w:rsid w:val="FDFB5524"/>
    <w:rsid w:val="FDFB5CBE"/>
    <w:rsid w:val="FDFB7860"/>
    <w:rsid w:val="FDFB8BC8"/>
    <w:rsid w:val="FDFB9ABF"/>
    <w:rsid w:val="FDFB9F7C"/>
    <w:rsid w:val="FDFBAF5F"/>
    <w:rsid w:val="FDFBB8FD"/>
    <w:rsid w:val="FDFBCDED"/>
    <w:rsid w:val="FDFBD7EF"/>
    <w:rsid w:val="FDFBDF0D"/>
    <w:rsid w:val="FDFBE87F"/>
    <w:rsid w:val="FDFBF29C"/>
    <w:rsid w:val="FDFBF657"/>
    <w:rsid w:val="FDFC6A16"/>
    <w:rsid w:val="FDFC7349"/>
    <w:rsid w:val="FDFC7B8B"/>
    <w:rsid w:val="FDFC8DCD"/>
    <w:rsid w:val="FDFCCF50"/>
    <w:rsid w:val="FDFCDB6C"/>
    <w:rsid w:val="FDFD0A6A"/>
    <w:rsid w:val="FDFD0B0E"/>
    <w:rsid w:val="FDFD1CE1"/>
    <w:rsid w:val="FDFD363C"/>
    <w:rsid w:val="FDFD4A68"/>
    <w:rsid w:val="FDFD5EB1"/>
    <w:rsid w:val="FDFD5ED1"/>
    <w:rsid w:val="FDFD623A"/>
    <w:rsid w:val="FDFD72BD"/>
    <w:rsid w:val="FDFD7525"/>
    <w:rsid w:val="FDFD7EB6"/>
    <w:rsid w:val="FDFD898D"/>
    <w:rsid w:val="FDFD9903"/>
    <w:rsid w:val="FDFDDD78"/>
    <w:rsid w:val="FDFDEA13"/>
    <w:rsid w:val="FDFDF2B2"/>
    <w:rsid w:val="FDFDFC6A"/>
    <w:rsid w:val="FDFE4F42"/>
    <w:rsid w:val="FDFE5769"/>
    <w:rsid w:val="FDFE5E7E"/>
    <w:rsid w:val="FDFE609C"/>
    <w:rsid w:val="FDFE7C73"/>
    <w:rsid w:val="FDFE7D43"/>
    <w:rsid w:val="FDFE8621"/>
    <w:rsid w:val="FDFE907F"/>
    <w:rsid w:val="FDFEBD11"/>
    <w:rsid w:val="FDFEC5BC"/>
    <w:rsid w:val="FDFED538"/>
    <w:rsid w:val="FDFEEB1F"/>
    <w:rsid w:val="FDFEEFFC"/>
    <w:rsid w:val="FDFEF0C8"/>
    <w:rsid w:val="FDFF088F"/>
    <w:rsid w:val="FDFF103B"/>
    <w:rsid w:val="FDFF10C7"/>
    <w:rsid w:val="FDFF1247"/>
    <w:rsid w:val="FDFF16AA"/>
    <w:rsid w:val="FDFF1A06"/>
    <w:rsid w:val="FDFF1A55"/>
    <w:rsid w:val="FDFF2165"/>
    <w:rsid w:val="FDFF2554"/>
    <w:rsid w:val="FDFF2572"/>
    <w:rsid w:val="FDFF26E5"/>
    <w:rsid w:val="FDFF2A11"/>
    <w:rsid w:val="FDFF2B41"/>
    <w:rsid w:val="FDFF2BDA"/>
    <w:rsid w:val="FDFF31C1"/>
    <w:rsid w:val="FDFF3DB2"/>
    <w:rsid w:val="FDFF41B5"/>
    <w:rsid w:val="FDFF513B"/>
    <w:rsid w:val="FDFF5CC4"/>
    <w:rsid w:val="FDFF652F"/>
    <w:rsid w:val="FDFF6536"/>
    <w:rsid w:val="FDFF656C"/>
    <w:rsid w:val="FDFF68EE"/>
    <w:rsid w:val="FDFF71DB"/>
    <w:rsid w:val="FDFF72D5"/>
    <w:rsid w:val="FDFF7370"/>
    <w:rsid w:val="FDFF7F64"/>
    <w:rsid w:val="FDFF8AE1"/>
    <w:rsid w:val="FDFF90F1"/>
    <w:rsid w:val="FDFF9126"/>
    <w:rsid w:val="FDFF9794"/>
    <w:rsid w:val="FDFF9C37"/>
    <w:rsid w:val="FDFF9F69"/>
    <w:rsid w:val="FDFFA1FF"/>
    <w:rsid w:val="FDFFA35E"/>
    <w:rsid w:val="FDFFABA0"/>
    <w:rsid w:val="FDFFAF78"/>
    <w:rsid w:val="FDFFAFB1"/>
    <w:rsid w:val="FDFFB1B3"/>
    <w:rsid w:val="FDFFB428"/>
    <w:rsid w:val="FDFFB4F6"/>
    <w:rsid w:val="FDFFB8BD"/>
    <w:rsid w:val="FDFFC6B1"/>
    <w:rsid w:val="FDFFC78F"/>
    <w:rsid w:val="FDFFCCDD"/>
    <w:rsid w:val="FDFFCF60"/>
    <w:rsid w:val="FDFFD453"/>
    <w:rsid w:val="FDFFD888"/>
    <w:rsid w:val="FDFFDAA1"/>
    <w:rsid w:val="FDFFE65D"/>
    <w:rsid w:val="FDFFF3EE"/>
    <w:rsid w:val="FDFFF764"/>
    <w:rsid w:val="FDFFF9C1"/>
    <w:rsid w:val="FDFFFF7E"/>
    <w:rsid w:val="FE021E1B"/>
    <w:rsid w:val="FE051992"/>
    <w:rsid w:val="FE07CC1E"/>
    <w:rsid w:val="FE1702DF"/>
    <w:rsid w:val="FE1738CB"/>
    <w:rsid w:val="FE1E863B"/>
    <w:rsid w:val="FE1F0954"/>
    <w:rsid w:val="FE1F2A9C"/>
    <w:rsid w:val="FE1FE5FF"/>
    <w:rsid w:val="FE278FF3"/>
    <w:rsid w:val="FE2B5FB3"/>
    <w:rsid w:val="FE2CE929"/>
    <w:rsid w:val="FE2F4D21"/>
    <w:rsid w:val="FE2F66D3"/>
    <w:rsid w:val="FE2F89AA"/>
    <w:rsid w:val="FE31D049"/>
    <w:rsid w:val="FE36C8C8"/>
    <w:rsid w:val="FE379379"/>
    <w:rsid w:val="FE37B1DF"/>
    <w:rsid w:val="FE37D7DF"/>
    <w:rsid w:val="FE3B4B69"/>
    <w:rsid w:val="FE3D27D6"/>
    <w:rsid w:val="FE3F0CC3"/>
    <w:rsid w:val="FE3F248E"/>
    <w:rsid w:val="FE3FA945"/>
    <w:rsid w:val="FE3FF106"/>
    <w:rsid w:val="FE47E34D"/>
    <w:rsid w:val="FE56F51B"/>
    <w:rsid w:val="FE575D99"/>
    <w:rsid w:val="FE5A945D"/>
    <w:rsid w:val="FE5BD897"/>
    <w:rsid w:val="FE5C967D"/>
    <w:rsid w:val="FE5D2EA7"/>
    <w:rsid w:val="FE5D8BEF"/>
    <w:rsid w:val="FE5E10DC"/>
    <w:rsid w:val="FE5E42C2"/>
    <w:rsid w:val="FE5E7F31"/>
    <w:rsid w:val="FE5EF6E7"/>
    <w:rsid w:val="FE5F34C6"/>
    <w:rsid w:val="FE5FD535"/>
    <w:rsid w:val="FE5FD652"/>
    <w:rsid w:val="FE5FF135"/>
    <w:rsid w:val="FE64EFB2"/>
    <w:rsid w:val="FE675039"/>
    <w:rsid w:val="FE67BB4C"/>
    <w:rsid w:val="FE67CB24"/>
    <w:rsid w:val="FE6B0D2F"/>
    <w:rsid w:val="FE6BF491"/>
    <w:rsid w:val="FE6C8618"/>
    <w:rsid w:val="FE6CB369"/>
    <w:rsid w:val="FE6E2E42"/>
    <w:rsid w:val="FE6ECDEA"/>
    <w:rsid w:val="FE6F1072"/>
    <w:rsid w:val="FE6F1692"/>
    <w:rsid w:val="FE6F4254"/>
    <w:rsid w:val="FE6FF1B9"/>
    <w:rsid w:val="FE710EB2"/>
    <w:rsid w:val="FE738876"/>
    <w:rsid w:val="FE739E68"/>
    <w:rsid w:val="FE74B4CB"/>
    <w:rsid w:val="FE751193"/>
    <w:rsid w:val="FE75BC1B"/>
    <w:rsid w:val="FE75DA1E"/>
    <w:rsid w:val="FE7654CB"/>
    <w:rsid w:val="FE769652"/>
    <w:rsid w:val="FE773DBD"/>
    <w:rsid w:val="FE774A99"/>
    <w:rsid w:val="FE775D10"/>
    <w:rsid w:val="FE7786FE"/>
    <w:rsid w:val="FE7796C3"/>
    <w:rsid w:val="FE77CF09"/>
    <w:rsid w:val="FE77E126"/>
    <w:rsid w:val="FE78A261"/>
    <w:rsid w:val="FE7AA001"/>
    <w:rsid w:val="FE7AD231"/>
    <w:rsid w:val="FE7B1173"/>
    <w:rsid w:val="FE7B2351"/>
    <w:rsid w:val="FE7B48E5"/>
    <w:rsid w:val="FE7B9812"/>
    <w:rsid w:val="FE7BC5A5"/>
    <w:rsid w:val="FE7D1164"/>
    <w:rsid w:val="FE7D2DDC"/>
    <w:rsid w:val="FE7D6434"/>
    <w:rsid w:val="FE7D8508"/>
    <w:rsid w:val="FE7DAF87"/>
    <w:rsid w:val="FE7DEACB"/>
    <w:rsid w:val="FE7DF611"/>
    <w:rsid w:val="FE7E4F53"/>
    <w:rsid w:val="FE7EAE4E"/>
    <w:rsid w:val="FE7ECCD5"/>
    <w:rsid w:val="FE7EF263"/>
    <w:rsid w:val="FE7F0EA2"/>
    <w:rsid w:val="FE7F353A"/>
    <w:rsid w:val="FE7F719B"/>
    <w:rsid w:val="FE7F8071"/>
    <w:rsid w:val="FE7FA609"/>
    <w:rsid w:val="FE7FD979"/>
    <w:rsid w:val="FE7FDCBD"/>
    <w:rsid w:val="FE7FEF46"/>
    <w:rsid w:val="FE7FFF20"/>
    <w:rsid w:val="FE843591"/>
    <w:rsid w:val="FE8B021D"/>
    <w:rsid w:val="FE8DAB43"/>
    <w:rsid w:val="FE8E2C33"/>
    <w:rsid w:val="FE8F0465"/>
    <w:rsid w:val="FE8F137A"/>
    <w:rsid w:val="FE96EA4E"/>
    <w:rsid w:val="FE99F367"/>
    <w:rsid w:val="FE9B195C"/>
    <w:rsid w:val="FE9D0263"/>
    <w:rsid w:val="FE9E40F8"/>
    <w:rsid w:val="FE9E7BC5"/>
    <w:rsid w:val="FE9EE54E"/>
    <w:rsid w:val="FE9F046D"/>
    <w:rsid w:val="FE9F3771"/>
    <w:rsid w:val="FE9F80A7"/>
    <w:rsid w:val="FE9F9C36"/>
    <w:rsid w:val="FE9FD075"/>
    <w:rsid w:val="FEA2268F"/>
    <w:rsid w:val="FEA90D7A"/>
    <w:rsid w:val="FEA93308"/>
    <w:rsid w:val="FEA9B9BA"/>
    <w:rsid w:val="FEAAB12B"/>
    <w:rsid w:val="FEABBE6F"/>
    <w:rsid w:val="FEAD0E64"/>
    <w:rsid w:val="FEAD8554"/>
    <w:rsid w:val="FEADD975"/>
    <w:rsid w:val="FEAF600F"/>
    <w:rsid w:val="FEAFC2C6"/>
    <w:rsid w:val="FEB1AE4F"/>
    <w:rsid w:val="FEB36486"/>
    <w:rsid w:val="FEB3A98D"/>
    <w:rsid w:val="FEB5A640"/>
    <w:rsid w:val="FEB5E345"/>
    <w:rsid w:val="FEB675AE"/>
    <w:rsid w:val="FEB698CD"/>
    <w:rsid w:val="FEB6B26A"/>
    <w:rsid w:val="FEB6F388"/>
    <w:rsid w:val="FEB716C0"/>
    <w:rsid w:val="FEB71F99"/>
    <w:rsid w:val="FEB7512D"/>
    <w:rsid w:val="FEB771CA"/>
    <w:rsid w:val="FEB78061"/>
    <w:rsid w:val="FEB79600"/>
    <w:rsid w:val="FEB796B7"/>
    <w:rsid w:val="FEB797AC"/>
    <w:rsid w:val="FEB7F265"/>
    <w:rsid w:val="FEB84D1E"/>
    <w:rsid w:val="FEB866F2"/>
    <w:rsid w:val="FEB936F7"/>
    <w:rsid w:val="FEB96556"/>
    <w:rsid w:val="FEBA90BB"/>
    <w:rsid w:val="FEBAFA5C"/>
    <w:rsid w:val="FEBB12DA"/>
    <w:rsid w:val="FEBB2C5A"/>
    <w:rsid w:val="FEBB3A3D"/>
    <w:rsid w:val="FEBB7C48"/>
    <w:rsid w:val="FEBBE174"/>
    <w:rsid w:val="FEBC2F88"/>
    <w:rsid w:val="FEBC6BF9"/>
    <w:rsid w:val="FEBCD3EE"/>
    <w:rsid w:val="FEBCF5C9"/>
    <w:rsid w:val="FEBD0175"/>
    <w:rsid w:val="FEBD1001"/>
    <w:rsid w:val="FEBD14BD"/>
    <w:rsid w:val="FEBD3392"/>
    <w:rsid w:val="FEBD5BC8"/>
    <w:rsid w:val="FEBDBB3D"/>
    <w:rsid w:val="FEBE07B8"/>
    <w:rsid w:val="FEBE2C14"/>
    <w:rsid w:val="FEBE3514"/>
    <w:rsid w:val="FEBE5F84"/>
    <w:rsid w:val="FEBE6A5C"/>
    <w:rsid w:val="FEBE7678"/>
    <w:rsid w:val="FEBEE5A5"/>
    <w:rsid w:val="FEBF06A7"/>
    <w:rsid w:val="FEBF0AEB"/>
    <w:rsid w:val="FEBF2A8E"/>
    <w:rsid w:val="FEBF4A4B"/>
    <w:rsid w:val="FEBF755F"/>
    <w:rsid w:val="FEBF7A47"/>
    <w:rsid w:val="FEBF83CB"/>
    <w:rsid w:val="FEBF8DCD"/>
    <w:rsid w:val="FEBF9272"/>
    <w:rsid w:val="FEBFB3BE"/>
    <w:rsid w:val="FEBFBE13"/>
    <w:rsid w:val="FEBFBEB3"/>
    <w:rsid w:val="FEBFCA61"/>
    <w:rsid w:val="FEBFD65A"/>
    <w:rsid w:val="FEC634A0"/>
    <w:rsid w:val="FEC7FCB9"/>
    <w:rsid w:val="FECAA458"/>
    <w:rsid w:val="FECDD35D"/>
    <w:rsid w:val="FECEB6F5"/>
    <w:rsid w:val="FECEC127"/>
    <w:rsid w:val="FECF1F2D"/>
    <w:rsid w:val="FECF20AB"/>
    <w:rsid w:val="FECF20ED"/>
    <w:rsid w:val="FECF3C68"/>
    <w:rsid w:val="FECF9D14"/>
    <w:rsid w:val="FECFC6C0"/>
    <w:rsid w:val="FECFEC73"/>
    <w:rsid w:val="FECFF3AB"/>
    <w:rsid w:val="FED12E2A"/>
    <w:rsid w:val="FED4A46F"/>
    <w:rsid w:val="FED719D5"/>
    <w:rsid w:val="FED7257E"/>
    <w:rsid w:val="FED7D45E"/>
    <w:rsid w:val="FED7ECFC"/>
    <w:rsid w:val="FED7FF86"/>
    <w:rsid w:val="FED97C02"/>
    <w:rsid w:val="FED9B2D5"/>
    <w:rsid w:val="FED9E257"/>
    <w:rsid w:val="FEDA3794"/>
    <w:rsid w:val="FEDB3295"/>
    <w:rsid w:val="FEDB8E84"/>
    <w:rsid w:val="FEDBAF28"/>
    <w:rsid w:val="FEDBB720"/>
    <w:rsid w:val="FEDBC790"/>
    <w:rsid w:val="FEDBC847"/>
    <w:rsid w:val="FEDBDB73"/>
    <w:rsid w:val="FEDC3282"/>
    <w:rsid w:val="FEDC66EE"/>
    <w:rsid w:val="FEDC7172"/>
    <w:rsid w:val="FEDC7A4A"/>
    <w:rsid w:val="FEDD2578"/>
    <w:rsid w:val="FEDDABE3"/>
    <w:rsid w:val="FEDDAC7E"/>
    <w:rsid w:val="FEDDE10E"/>
    <w:rsid w:val="FEDDFEF1"/>
    <w:rsid w:val="FEDE46C0"/>
    <w:rsid w:val="FEDE5B50"/>
    <w:rsid w:val="FEDF01F1"/>
    <w:rsid w:val="FEDF554B"/>
    <w:rsid w:val="FEDF57FD"/>
    <w:rsid w:val="FEDF636A"/>
    <w:rsid w:val="FEDF784B"/>
    <w:rsid w:val="FEDF7ACC"/>
    <w:rsid w:val="FEDF7B50"/>
    <w:rsid w:val="FEDF878E"/>
    <w:rsid w:val="FEDF9157"/>
    <w:rsid w:val="FEDF9F9C"/>
    <w:rsid w:val="FEDF9FF5"/>
    <w:rsid w:val="FEDFA6E0"/>
    <w:rsid w:val="FEDFB434"/>
    <w:rsid w:val="FEDFBA4F"/>
    <w:rsid w:val="FEDFC49A"/>
    <w:rsid w:val="FEDFEDC4"/>
    <w:rsid w:val="FEE5A3F2"/>
    <w:rsid w:val="FEE5B580"/>
    <w:rsid w:val="FEE677A5"/>
    <w:rsid w:val="FEE6C2CA"/>
    <w:rsid w:val="FEE6F930"/>
    <w:rsid w:val="FEE775FF"/>
    <w:rsid w:val="FEE7B13C"/>
    <w:rsid w:val="FEE7BEDE"/>
    <w:rsid w:val="FEE9097C"/>
    <w:rsid w:val="FEE91386"/>
    <w:rsid w:val="FEE96709"/>
    <w:rsid w:val="FEE9AEB1"/>
    <w:rsid w:val="FEE9C687"/>
    <w:rsid w:val="FEEA5291"/>
    <w:rsid w:val="FEEAFF43"/>
    <w:rsid w:val="FEEB0446"/>
    <w:rsid w:val="FEEB2637"/>
    <w:rsid w:val="FEEB4203"/>
    <w:rsid w:val="FEEB4F43"/>
    <w:rsid w:val="FEEB8E5D"/>
    <w:rsid w:val="FEEBA813"/>
    <w:rsid w:val="FEEBB855"/>
    <w:rsid w:val="FEEC12CF"/>
    <w:rsid w:val="FEED9E60"/>
    <w:rsid w:val="FEEDF748"/>
    <w:rsid w:val="FEEEC742"/>
    <w:rsid w:val="FEEF0045"/>
    <w:rsid w:val="FEEF6545"/>
    <w:rsid w:val="FEEF6DB2"/>
    <w:rsid w:val="FEEF6E56"/>
    <w:rsid w:val="FEEF8A11"/>
    <w:rsid w:val="FEEF9256"/>
    <w:rsid w:val="FEEF9535"/>
    <w:rsid w:val="FEEFA7E6"/>
    <w:rsid w:val="FEEFA9DF"/>
    <w:rsid w:val="FEEFB58F"/>
    <w:rsid w:val="FEEFCB4E"/>
    <w:rsid w:val="FEEFE2EF"/>
    <w:rsid w:val="FEEFF462"/>
    <w:rsid w:val="FEF086BD"/>
    <w:rsid w:val="FEF14ACD"/>
    <w:rsid w:val="FEF1A6E3"/>
    <w:rsid w:val="FEF27781"/>
    <w:rsid w:val="FEF31F06"/>
    <w:rsid w:val="FEF34D10"/>
    <w:rsid w:val="FEF35A2F"/>
    <w:rsid w:val="FEF3CDD3"/>
    <w:rsid w:val="FEF3F4D0"/>
    <w:rsid w:val="FEF42CF6"/>
    <w:rsid w:val="FEF43D52"/>
    <w:rsid w:val="FEF4425C"/>
    <w:rsid w:val="FEF45992"/>
    <w:rsid w:val="FEF49A85"/>
    <w:rsid w:val="FEF51FEC"/>
    <w:rsid w:val="FEF58212"/>
    <w:rsid w:val="FEF5FCD4"/>
    <w:rsid w:val="FEF64372"/>
    <w:rsid w:val="FEF6D02E"/>
    <w:rsid w:val="FEF703DD"/>
    <w:rsid w:val="FEF70607"/>
    <w:rsid w:val="FEF70949"/>
    <w:rsid w:val="FEF710FA"/>
    <w:rsid w:val="FEF7210C"/>
    <w:rsid w:val="FEF727FB"/>
    <w:rsid w:val="FEF72BDA"/>
    <w:rsid w:val="FEF73103"/>
    <w:rsid w:val="FEF75809"/>
    <w:rsid w:val="FEF776DD"/>
    <w:rsid w:val="FEF77718"/>
    <w:rsid w:val="FEF77B8D"/>
    <w:rsid w:val="FEF79C52"/>
    <w:rsid w:val="FEF7A14D"/>
    <w:rsid w:val="FEF7BCDE"/>
    <w:rsid w:val="FEF7CC4F"/>
    <w:rsid w:val="FEF7D957"/>
    <w:rsid w:val="FEF7EE44"/>
    <w:rsid w:val="FEF7EFA7"/>
    <w:rsid w:val="FEF90437"/>
    <w:rsid w:val="FEF9149B"/>
    <w:rsid w:val="FEF938D0"/>
    <w:rsid w:val="FEF94970"/>
    <w:rsid w:val="FEF955F3"/>
    <w:rsid w:val="FEF95DCE"/>
    <w:rsid w:val="FEF95FCA"/>
    <w:rsid w:val="FEF978AD"/>
    <w:rsid w:val="FEF9809C"/>
    <w:rsid w:val="FEF98885"/>
    <w:rsid w:val="FEF98E80"/>
    <w:rsid w:val="FEF99CB6"/>
    <w:rsid w:val="FEF9FCBD"/>
    <w:rsid w:val="FEFA304B"/>
    <w:rsid w:val="FEFA5A9B"/>
    <w:rsid w:val="FEFAEE3F"/>
    <w:rsid w:val="FEFB1B53"/>
    <w:rsid w:val="FEFB3DB7"/>
    <w:rsid w:val="FEFB488A"/>
    <w:rsid w:val="FEFB60F9"/>
    <w:rsid w:val="FEFB6AC8"/>
    <w:rsid w:val="FEFB77A4"/>
    <w:rsid w:val="FEFB93A3"/>
    <w:rsid w:val="FEFB9704"/>
    <w:rsid w:val="FEFBA5A0"/>
    <w:rsid w:val="FEFBB6B4"/>
    <w:rsid w:val="FEFBC616"/>
    <w:rsid w:val="FEFBF4CD"/>
    <w:rsid w:val="FEFBF610"/>
    <w:rsid w:val="FEFBF9FA"/>
    <w:rsid w:val="FEFC3A94"/>
    <w:rsid w:val="FEFC5CC9"/>
    <w:rsid w:val="FEFC5FB3"/>
    <w:rsid w:val="FEFCD550"/>
    <w:rsid w:val="FEFD2DE8"/>
    <w:rsid w:val="FEFD33A2"/>
    <w:rsid w:val="FEFD3EEF"/>
    <w:rsid w:val="FEFD3F64"/>
    <w:rsid w:val="FEFD4165"/>
    <w:rsid w:val="FEFD484D"/>
    <w:rsid w:val="FEFD5A42"/>
    <w:rsid w:val="FEFD5B38"/>
    <w:rsid w:val="FEFD716E"/>
    <w:rsid w:val="FEFD7D6E"/>
    <w:rsid w:val="FEFD9D63"/>
    <w:rsid w:val="FEFDAA5D"/>
    <w:rsid w:val="FEFDC113"/>
    <w:rsid w:val="FEFDCA65"/>
    <w:rsid w:val="FEFDEB6B"/>
    <w:rsid w:val="FEFDEF48"/>
    <w:rsid w:val="FEFDF8E5"/>
    <w:rsid w:val="FEFE0238"/>
    <w:rsid w:val="FEFE062A"/>
    <w:rsid w:val="FEFE0F51"/>
    <w:rsid w:val="FEFE1BBF"/>
    <w:rsid w:val="FEFE1EF6"/>
    <w:rsid w:val="FEFE24F7"/>
    <w:rsid w:val="FEFE4933"/>
    <w:rsid w:val="FEFE516D"/>
    <w:rsid w:val="FEFE70F0"/>
    <w:rsid w:val="FEFE86C5"/>
    <w:rsid w:val="FEFE8966"/>
    <w:rsid w:val="FEFE941B"/>
    <w:rsid w:val="FEFE9AA9"/>
    <w:rsid w:val="FEFE9F1C"/>
    <w:rsid w:val="FEFE9FD7"/>
    <w:rsid w:val="FEFEA571"/>
    <w:rsid w:val="FEFEAEDA"/>
    <w:rsid w:val="FEFEB00F"/>
    <w:rsid w:val="FEFEE84A"/>
    <w:rsid w:val="FEFEF17A"/>
    <w:rsid w:val="FEFF08E0"/>
    <w:rsid w:val="FEFF22CA"/>
    <w:rsid w:val="FEFF35C0"/>
    <w:rsid w:val="FEFF3691"/>
    <w:rsid w:val="FEFF3E86"/>
    <w:rsid w:val="FEFF41E4"/>
    <w:rsid w:val="FEFF42F1"/>
    <w:rsid w:val="FEFF47C9"/>
    <w:rsid w:val="FEFF5321"/>
    <w:rsid w:val="FEFF5484"/>
    <w:rsid w:val="FEFF5A0E"/>
    <w:rsid w:val="FEFF5D8C"/>
    <w:rsid w:val="FEFF5DAF"/>
    <w:rsid w:val="FEFF64D4"/>
    <w:rsid w:val="FEFF77B7"/>
    <w:rsid w:val="FEFF7847"/>
    <w:rsid w:val="FEFF7954"/>
    <w:rsid w:val="FEFF8A49"/>
    <w:rsid w:val="FEFF8B47"/>
    <w:rsid w:val="FEFF8BD6"/>
    <w:rsid w:val="FEFF9C4D"/>
    <w:rsid w:val="FEFFA3B9"/>
    <w:rsid w:val="FEFFA5D7"/>
    <w:rsid w:val="FEFFB17E"/>
    <w:rsid w:val="FEFFB199"/>
    <w:rsid w:val="FEFFCBCB"/>
    <w:rsid w:val="FEFFD02E"/>
    <w:rsid w:val="FEFFD1B8"/>
    <w:rsid w:val="FEFFD251"/>
    <w:rsid w:val="FEFFD29A"/>
    <w:rsid w:val="FEFFD739"/>
    <w:rsid w:val="FEFFDF28"/>
    <w:rsid w:val="FEFFE8EC"/>
    <w:rsid w:val="FEFFEE0A"/>
    <w:rsid w:val="FEFFF0BF"/>
    <w:rsid w:val="FEFFF49A"/>
    <w:rsid w:val="FEFFF63C"/>
    <w:rsid w:val="FEFFFBB0"/>
    <w:rsid w:val="FEFFFC0D"/>
    <w:rsid w:val="FEFFFC4B"/>
    <w:rsid w:val="FF07FF92"/>
    <w:rsid w:val="FF0B953F"/>
    <w:rsid w:val="FF0BDE32"/>
    <w:rsid w:val="FF0EB3C2"/>
    <w:rsid w:val="FF0F37FC"/>
    <w:rsid w:val="FF0F8E03"/>
    <w:rsid w:val="FF12664B"/>
    <w:rsid w:val="FF13696E"/>
    <w:rsid w:val="FF15045B"/>
    <w:rsid w:val="FF157825"/>
    <w:rsid w:val="FF15A755"/>
    <w:rsid w:val="FF166F13"/>
    <w:rsid w:val="FF1A2FAF"/>
    <w:rsid w:val="FF1BAE82"/>
    <w:rsid w:val="FF1D15D5"/>
    <w:rsid w:val="FF1D6ACE"/>
    <w:rsid w:val="FF1DC5A4"/>
    <w:rsid w:val="FF1E5E24"/>
    <w:rsid w:val="FF1EB672"/>
    <w:rsid w:val="FF1EE464"/>
    <w:rsid w:val="FF1F0765"/>
    <w:rsid w:val="FF1F1358"/>
    <w:rsid w:val="FF1F3C19"/>
    <w:rsid w:val="FF1F7EDF"/>
    <w:rsid w:val="FF1FCAC3"/>
    <w:rsid w:val="FF1FF5A4"/>
    <w:rsid w:val="FF22259E"/>
    <w:rsid w:val="FF26FDAF"/>
    <w:rsid w:val="FF2DAC54"/>
    <w:rsid w:val="FF2DBC7C"/>
    <w:rsid w:val="FF2E3E9D"/>
    <w:rsid w:val="FF2EC3EC"/>
    <w:rsid w:val="FF2F2117"/>
    <w:rsid w:val="FF2F3AAE"/>
    <w:rsid w:val="FF2FA82E"/>
    <w:rsid w:val="FF2FD54D"/>
    <w:rsid w:val="FF2FDA97"/>
    <w:rsid w:val="FF2FE272"/>
    <w:rsid w:val="FF338AE1"/>
    <w:rsid w:val="FF341606"/>
    <w:rsid w:val="FF34852E"/>
    <w:rsid w:val="FF3503E4"/>
    <w:rsid w:val="FF353A7C"/>
    <w:rsid w:val="FF357341"/>
    <w:rsid w:val="FF35B62E"/>
    <w:rsid w:val="FF36F8CB"/>
    <w:rsid w:val="FF3718C0"/>
    <w:rsid w:val="FF37BD44"/>
    <w:rsid w:val="FF386874"/>
    <w:rsid w:val="FF38BBC9"/>
    <w:rsid w:val="FF38E2FA"/>
    <w:rsid w:val="FF398920"/>
    <w:rsid w:val="FF3A3DD7"/>
    <w:rsid w:val="FF3B2B84"/>
    <w:rsid w:val="FF3B7F9B"/>
    <w:rsid w:val="FF3B912E"/>
    <w:rsid w:val="FF3BA1CA"/>
    <w:rsid w:val="FF3BAACD"/>
    <w:rsid w:val="FF3BDEA7"/>
    <w:rsid w:val="FF3BFDA6"/>
    <w:rsid w:val="FF3C16C1"/>
    <w:rsid w:val="FF3C1A83"/>
    <w:rsid w:val="FF3C3454"/>
    <w:rsid w:val="FF3CDEE2"/>
    <w:rsid w:val="FF3DB2B8"/>
    <w:rsid w:val="FF3DBB1F"/>
    <w:rsid w:val="FF3E8415"/>
    <w:rsid w:val="FF3E8BB2"/>
    <w:rsid w:val="FF3EAAD2"/>
    <w:rsid w:val="FF3EC2B7"/>
    <w:rsid w:val="FF3EE645"/>
    <w:rsid w:val="FF3EFC14"/>
    <w:rsid w:val="FF3F06F5"/>
    <w:rsid w:val="FF3F1347"/>
    <w:rsid w:val="FF3F2EB2"/>
    <w:rsid w:val="FF3F3D13"/>
    <w:rsid w:val="FF3F4065"/>
    <w:rsid w:val="FF3F45E9"/>
    <w:rsid w:val="FF3F79AB"/>
    <w:rsid w:val="FF3F98E3"/>
    <w:rsid w:val="FF3FC053"/>
    <w:rsid w:val="FF3FC45E"/>
    <w:rsid w:val="FF3FC50D"/>
    <w:rsid w:val="FF3FD74F"/>
    <w:rsid w:val="FF3FE821"/>
    <w:rsid w:val="FF466981"/>
    <w:rsid w:val="FF4763C3"/>
    <w:rsid w:val="FF4979AE"/>
    <w:rsid w:val="FF4A0DD4"/>
    <w:rsid w:val="FF4AF92F"/>
    <w:rsid w:val="FF4B4A00"/>
    <w:rsid w:val="FF4B5726"/>
    <w:rsid w:val="FF4B5E00"/>
    <w:rsid w:val="FF4C7E1C"/>
    <w:rsid w:val="FF4E9839"/>
    <w:rsid w:val="FF4F1F11"/>
    <w:rsid w:val="FF4F3968"/>
    <w:rsid w:val="FF4F6B1F"/>
    <w:rsid w:val="FF4F7A72"/>
    <w:rsid w:val="FF4FA6E8"/>
    <w:rsid w:val="FF4FFCCB"/>
    <w:rsid w:val="FF5192AC"/>
    <w:rsid w:val="FF51A08A"/>
    <w:rsid w:val="FF53AE28"/>
    <w:rsid w:val="FF53F8FD"/>
    <w:rsid w:val="FF54FE91"/>
    <w:rsid w:val="FF555FF0"/>
    <w:rsid w:val="FF55E4FD"/>
    <w:rsid w:val="FF563E57"/>
    <w:rsid w:val="FF565B58"/>
    <w:rsid w:val="FF565E79"/>
    <w:rsid w:val="FF575BD0"/>
    <w:rsid w:val="FF5793BF"/>
    <w:rsid w:val="FF57B3AC"/>
    <w:rsid w:val="FF57E974"/>
    <w:rsid w:val="FF57EFA3"/>
    <w:rsid w:val="FF59849D"/>
    <w:rsid w:val="FF59D690"/>
    <w:rsid w:val="FF5B2FF2"/>
    <w:rsid w:val="FF5B3FBD"/>
    <w:rsid w:val="FF5B86DF"/>
    <w:rsid w:val="FF5CA0B3"/>
    <w:rsid w:val="FF5CBEE1"/>
    <w:rsid w:val="FF5D163C"/>
    <w:rsid w:val="FF5D3155"/>
    <w:rsid w:val="FF5D40B3"/>
    <w:rsid w:val="FF5D7761"/>
    <w:rsid w:val="FF5D86E7"/>
    <w:rsid w:val="FF5DA9B9"/>
    <w:rsid w:val="FF5E238F"/>
    <w:rsid w:val="FF5E327C"/>
    <w:rsid w:val="FF5E6A8A"/>
    <w:rsid w:val="FF5EAD7C"/>
    <w:rsid w:val="FF5EDBF0"/>
    <w:rsid w:val="FF5F046E"/>
    <w:rsid w:val="FF5F1DF8"/>
    <w:rsid w:val="FF5F2046"/>
    <w:rsid w:val="FF5F2EA3"/>
    <w:rsid w:val="FF5F47B8"/>
    <w:rsid w:val="FF5F4B59"/>
    <w:rsid w:val="FF5F5521"/>
    <w:rsid w:val="FF5F5D98"/>
    <w:rsid w:val="FF5F631C"/>
    <w:rsid w:val="FF5F666D"/>
    <w:rsid w:val="FF5FA964"/>
    <w:rsid w:val="FF5FAE14"/>
    <w:rsid w:val="FF5FAE9D"/>
    <w:rsid w:val="FF5FB058"/>
    <w:rsid w:val="FF5FB8C1"/>
    <w:rsid w:val="FF5FBF8D"/>
    <w:rsid w:val="FF5FDAFF"/>
    <w:rsid w:val="FF5FF366"/>
    <w:rsid w:val="FF5FF516"/>
    <w:rsid w:val="FF5FFF30"/>
    <w:rsid w:val="FF623E6A"/>
    <w:rsid w:val="FF631057"/>
    <w:rsid w:val="FF63A266"/>
    <w:rsid w:val="FF63B0B2"/>
    <w:rsid w:val="FF649B26"/>
    <w:rsid w:val="FF651478"/>
    <w:rsid w:val="FF65E935"/>
    <w:rsid w:val="FF666AF8"/>
    <w:rsid w:val="FF6721C0"/>
    <w:rsid w:val="FF672388"/>
    <w:rsid w:val="FF6735E7"/>
    <w:rsid w:val="FF676E6A"/>
    <w:rsid w:val="FF678365"/>
    <w:rsid w:val="FF679D1C"/>
    <w:rsid w:val="FF67A761"/>
    <w:rsid w:val="FF67BA4E"/>
    <w:rsid w:val="FF68350F"/>
    <w:rsid w:val="FF68F546"/>
    <w:rsid w:val="FF69352F"/>
    <w:rsid w:val="FF6936C5"/>
    <w:rsid w:val="FF6B238C"/>
    <w:rsid w:val="FF6BFB23"/>
    <w:rsid w:val="FF6C4312"/>
    <w:rsid w:val="FF6CDD11"/>
    <w:rsid w:val="FF6DCDBF"/>
    <w:rsid w:val="FF6DEFBE"/>
    <w:rsid w:val="FF6E3F68"/>
    <w:rsid w:val="FF6EA3B0"/>
    <w:rsid w:val="FF6EBAE7"/>
    <w:rsid w:val="FF6ED4E0"/>
    <w:rsid w:val="FF6F0110"/>
    <w:rsid w:val="FF6F3F64"/>
    <w:rsid w:val="FF6F44B5"/>
    <w:rsid w:val="FF6F4FB3"/>
    <w:rsid w:val="FF6F54E1"/>
    <w:rsid w:val="FF6F613D"/>
    <w:rsid w:val="FF6F6BDA"/>
    <w:rsid w:val="FF6F7E64"/>
    <w:rsid w:val="FF6F8B59"/>
    <w:rsid w:val="FF6F8D12"/>
    <w:rsid w:val="FF6F9332"/>
    <w:rsid w:val="FF6F95D4"/>
    <w:rsid w:val="FF6F9984"/>
    <w:rsid w:val="FF6FF158"/>
    <w:rsid w:val="FF6FFCAC"/>
    <w:rsid w:val="FF713765"/>
    <w:rsid w:val="FF7259A3"/>
    <w:rsid w:val="FF72E229"/>
    <w:rsid w:val="FF731EDB"/>
    <w:rsid w:val="FF735B9D"/>
    <w:rsid w:val="FF738787"/>
    <w:rsid w:val="FF73B450"/>
    <w:rsid w:val="FF73C082"/>
    <w:rsid w:val="FF73EDFE"/>
    <w:rsid w:val="FF7410F6"/>
    <w:rsid w:val="FF74137B"/>
    <w:rsid w:val="FF741C5F"/>
    <w:rsid w:val="FF74FD5F"/>
    <w:rsid w:val="FF74FE75"/>
    <w:rsid w:val="FF759688"/>
    <w:rsid w:val="FF75BDD7"/>
    <w:rsid w:val="FF7677BF"/>
    <w:rsid w:val="FF76BBC2"/>
    <w:rsid w:val="FF76F568"/>
    <w:rsid w:val="FF7708D8"/>
    <w:rsid w:val="FF773A84"/>
    <w:rsid w:val="FF773ABE"/>
    <w:rsid w:val="FF773DC2"/>
    <w:rsid w:val="FF77AE56"/>
    <w:rsid w:val="FF77D7E7"/>
    <w:rsid w:val="FF77ED00"/>
    <w:rsid w:val="FF77F881"/>
    <w:rsid w:val="FF78F729"/>
    <w:rsid w:val="FF79C7B7"/>
    <w:rsid w:val="FF79F71E"/>
    <w:rsid w:val="FF7A10C8"/>
    <w:rsid w:val="FF7AA4C9"/>
    <w:rsid w:val="FF7AD8C6"/>
    <w:rsid w:val="FF7B21E6"/>
    <w:rsid w:val="FF7B3C6C"/>
    <w:rsid w:val="FF7B4ADC"/>
    <w:rsid w:val="FF7B5729"/>
    <w:rsid w:val="FF7B62F5"/>
    <w:rsid w:val="FF7B6A48"/>
    <w:rsid w:val="FF7B8B17"/>
    <w:rsid w:val="FF7B8F93"/>
    <w:rsid w:val="FF7BA10A"/>
    <w:rsid w:val="FF7BA979"/>
    <w:rsid w:val="FF7BADCB"/>
    <w:rsid w:val="FF7BB6AC"/>
    <w:rsid w:val="FF7BD229"/>
    <w:rsid w:val="FF7C1879"/>
    <w:rsid w:val="FF7C1AED"/>
    <w:rsid w:val="FF7C2354"/>
    <w:rsid w:val="FF7C60DF"/>
    <w:rsid w:val="FF7C6691"/>
    <w:rsid w:val="FF7C7263"/>
    <w:rsid w:val="FF7CA7EA"/>
    <w:rsid w:val="FF7CE5CF"/>
    <w:rsid w:val="FF7D0277"/>
    <w:rsid w:val="FF7D208E"/>
    <w:rsid w:val="FF7D4636"/>
    <w:rsid w:val="FF7D4DD5"/>
    <w:rsid w:val="FF7D5876"/>
    <w:rsid w:val="FF7D6A8E"/>
    <w:rsid w:val="FF7D74F2"/>
    <w:rsid w:val="FF7D774A"/>
    <w:rsid w:val="FF7D9FC2"/>
    <w:rsid w:val="FF7DA9BA"/>
    <w:rsid w:val="FF7DCB57"/>
    <w:rsid w:val="FF7DDA41"/>
    <w:rsid w:val="FF7DF51B"/>
    <w:rsid w:val="FF7E12CF"/>
    <w:rsid w:val="FF7E5885"/>
    <w:rsid w:val="FF7E60FA"/>
    <w:rsid w:val="FF7E66EE"/>
    <w:rsid w:val="FF7E87E8"/>
    <w:rsid w:val="FF7E93AB"/>
    <w:rsid w:val="FF7EA465"/>
    <w:rsid w:val="FF7EA702"/>
    <w:rsid w:val="FF7EBAA2"/>
    <w:rsid w:val="FF7EBC13"/>
    <w:rsid w:val="FF7EEA03"/>
    <w:rsid w:val="FF7EF6B9"/>
    <w:rsid w:val="FF7F0A04"/>
    <w:rsid w:val="FF7F0DAF"/>
    <w:rsid w:val="FF7F12CE"/>
    <w:rsid w:val="FF7F141B"/>
    <w:rsid w:val="FF7F1BF3"/>
    <w:rsid w:val="FF7F1CE7"/>
    <w:rsid w:val="FF7F252A"/>
    <w:rsid w:val="FF7F2B44"/>
    <w:rsid w:val="FF7F2C0B"/>
    <w:rsid w:val="FF7F2D31"/>
    <w:rsid w:val="FF7F3301"/>
    <w:rsid w:val="FF7F35E6"/>
    <w:rsid w:val="FF7F39CC"/>
    <w:rsid w:val="FF7F3F6C"/>
    <w:rsid w:val="FF7F476E"/>
    <w:rsid w:val="FF7F5A61"/>
    <w:rsid w:val="FF7F5C09"/>
    <w:rsid w:val="FF7F6467"/>
    <w:rsid w:val="FF7F6FFE"/>
    <w:rsid w:val="FF7F8043"/>
    <w:rsid w:val="FF7F90C2"/>
    <w:rsid w:val="FF7F93D2"/>
    <w:rsid w:val="FF7F9A92"/>
    <w:rsid w:val="FF7F9CE9"/>
    <w:rsid w:val="FF7FA226"/>
    <w:rsid w:val="FF7FA287"/>
    <w:rsid w:val="FF7FA999"/>
    <w:rsid w:val="FF7FADF8"/>
    <w:rsid w:val="FF7FAED0"/>
    <w:rsid w:val="FF7FB892"/>
    <w:rsid w:val="FF7FBA64"/>
    <w:rsid w:val="FF7FBE39"/>
    <w:rsid w:val="FF7FBE49"/>
    <w:rsid w:val="FF7FBED2"/>
    <w:rsid w:val="FF7FC4E9"/>
    <w:rsid w:val="FF7FD44C"/>
    <w:rsid w:val="FF7FD9C6"/>
    <w:rsid w:val="FF7FE2E3"/>
    <w:rsid w:val="FF7FE708"/>
    <w:rsid w:val="FF7FE84F"/>
    <w:rsid w:val="FF7FEF6D"/>
    <w:rsid w:val="FF7FF12C"/>
    <w:rsid w:val="FF7FF734"/>
    <w:rsid w:val="FF7FF762"/>
    <w:rsid w:val="FF7FFAC9"/>
    <w:rsid w:val="FF834A9D"/>
    <w:rsid w:val="FF83CD08"/>
    <w:rsid w:val="FF85946A"/>
    <w:rsid w:val="FF86C898"/>
    <w:rsid w:val="FF897FD2"/>
    <w:rsid w:val="FF8998C2"/>
    <w:rsid w:val="FF8BA293"/>
    <w:rsid w:val="FF8BCA46"/>
    <w:rsid w:val="FF8BE97B"/>
    <w:rsid w:val="FF8D4FC8"/>
    <w:rsid w:val="FF8DA256"/>
    <w:rsid w:val="FF8E2629"/>
    <w:rsid w:val="FF8F60D6"/>
    <w:rsid w:val="FF8F6813"/>
    <w:rsid w:val="FF8FBD8A"/>
    <w:rsid w:val="FF8FDB77"/>
    <w:rsid w:val="FF909F18"/>
    <w:rsid w:val="FF921572"/>
    <w:rsid w:val="FF9330D4"/>
    <w:rsid w:val="FF93BC1F"/>
    <w:rsid w:val="FF93D131"/>
    <w:rsid w:val="FF9625E8"/>
    <w:rsid w:val="FF9645E5"/>
    <w:rsid w:val="FF96E82D"/>
    <w:rsid w:val="FF9712D2"/>
    <w:rsid w:val="FF9720C3"/>
    <w:rsid w:val="FF972D60"/>
    <w:rsid w:val="FF975863"/>
    <w:rsid w:val="FF9796C6"/>
    <w:rsid w:val="FF97AC16"/>
    <w:rsid w:val="FF97D378"/>
    <w:rsid w:val="FF982FAE"/>
    <w:rsid w:val="FF985247"/>
    <w:rsid w:val="FF9898B1"/>
    <w:rsid w:val="FF9934AE"/>
    <w:rsid w:val="FF9A2410"/>
    <w:rsid w:val="FF9A38C6"/>
    <w:rsid w:val="FF9A3A93"/>
    <w:rsid w:val="FF9A8A9B"/>
    <w:rsid w:val="FF9AFBD2"/>
    <w:rsid w:val="FF9B1A07"/>
    <w:rsid w:val="FF9B2EA2"/>
    <w:rsid w:val="FF9B7811"/>
    <w:rsid w:val="FF9BBBD9"/>
    <w:rsid w:val="FF9BC598"/>
    <w:rsid w:val="FF9C4F43"/>
    <w:rsid w:val="FF9CCE06"/>
    <w:rsid w:val="FF9D5ACF"/>
    <w:rsid w:val="FF9D734D"/>
    <w:rsid w:val="FF9DA6F7"/>
    <w:rsid w:val="FF9DB108"/>
    <w:rsid w:val="FF9DD9C0"/>
    <w:rsid w:val="FF9DDE51"/>
    <w:rsid w:val="FF9E0359"/>
    <w:rsid w:val="FF9E12F6"/>
    <w:rsid w:val="FF9E6720"/>
    <w:rsid w:val="FF9F130A"/>
    <w:rsid w:val="FF9F18E3"/>
    <w:rsid w:val="FF9F2A5F"/>
    <w:rsid w:val="FF9F50B6"/>
    <w:rsid w:val="FF9F571E"/>
    <w:rsid w:val="FF9F5FA2"/>
    <w:rsid w:val="FF9F6022"/>
    <w:rsid w:val="FF9F6095"/>
    <w:rsid w:val="FF9F8E09"/>
    <w:rsid w:val="FF9F9AA0"/>
    <w:rsid w:val="FF9F9C5D"/>
    <w:rsid w:val="FF9F9CE5"/>
    <w:rsid w:val="FF9FC37F"/>
    <w:rsid w:val="FF9FD206"/>
    <w:rsid w:val="FF9FDD3D"/>
    <w:rsid w:val="FF9FDEB6"/>
    <w:rsid w:val="FF9FEF8B"/>
    <w:rsid w:val="FF9FF242"/>
    <w:rsid w:val="FF9FF2C9"/>
    <w:rsid w:val="FFA257F2"/>
    <w:rsid w:val="FFA325ED"/>
    <w:rsid w:val="FFA37B3F"/>
    <w:rsid w:val="FFA38E18"/>
    <w:rsid w:val="FFA3D6E7"/>
    <w:rsid w:val="FFA5CA2F"/>
    <w:rsid w:val="FFA62E86"/>
    <w:rsid w:val="FFA6D7FB"/>
    <w:rsid w:val="FFA70FCF"/>
    <w:rsid w:val="FFA7242F"/>
    <w:rsid w:val="FFA77BC8"/>
    <w:rsid w:val="FFA780E4"/>
    <w:rsid w:val="FFA7E91B"/>
    <w:rsid w:val="FFA84D06"/>
    <w:rsid w:val="FFA9923D"/>
    <w:rsid w:val="FFAA1298"/>
    <w:rsid w:val="FFAB3599"/>
    <w:rsid w:val="FFABAAE2"/>
    <w:rsid w:val="FFABEB67"/>
    <w:rsid w:val="FFAC8A5D"/>
    <w:rsid w:val="FFAD1E07"/>
    <w:rsid w:val="FFAD7489"/>
    <w:rsid w:val="FFAD7F9F"/>
    <w:rsid w:val="FFAD8A97"/>
    <w:rsid w:val="FFADC70A"/>
    <w:rsid w:val="FFADE856"/>
    <w:rsid w:val="FFAE0C77"/>
    <w:rsid w:val="FFAE2A6E"/>
    <w:rsid w:val="FFAE3C49"/>
    <w:rsid w:val="FFAE96B6"/>
    <w:rsid w:val="FFAEC50F"/>
    <w:rsid w:val="FFAEDD83"/>
    <w:rsid w:val="FFAF0188"/>
    <w:rsid w:val="FFAF2FE1"/>
    <w:rsid w:val="FFAF5C69"/>
    <w:rsid w:val="FFAF63C8"/>
    <w:rsid w:val="FFAF6E45"/>
    <w:rsid w:val="FFAF73F1"/>
    <w:rsid w:val="FFAF77C0"/>
    <w:rsid w:val="FFAF93DE"/>
    <w:rsid w:val="FFAF9C1F"/>
    <w:rsid w:val="FFAFA96A"/>
    <w:rsid w:val="FFAFCE27"/>
    <w:rsid w:val="FFAFE6DD"/>
    <w:rsid w:val="FFAFEAC8"/>
    <w:rsid w:val="FFAFF309"/>
    <w:rsid w:val="FFB27B10"/>
    <w:rsid w:val="FFB32B44"/>
    <w:rsid w:val="FFB3400B"/>
    <w:rsid w:val="FFB3805E"/>
    <w:rsid w:val="FFB4DC34"/>
    <w:rsid w:val="FFB4E36C"/>
    <w:rsid w:val="FFB51145"/>
    <w:rsid w:val="FFB52CB7"/>
    <w:rsid w:val="FFB551C7"/>
    <w:rsid w:val="FFB5E298"/>
    <w:rsid w:val="FFB5E5AD"/>
    <w:rsid w:val="FFB63CB9"/>
    <w:rsid w:val="FFB63DCF"/>
    <w:rsid w:val="FFB66B90"/>
    <w:rsid w:val="FFB6805E"/>
    <w:rsid w:val="FFB6B9CE"/>
    <w:rsid w:val="FFB6C5EF"/>
    <w:rsid w:val="FFB6E154"/>
    <w:rsid w:val="FFB705AC"/>
    <w:rsid w:val="FFB7064E"/>
    <w:rsid w:val="FFB70939"/>
    <w:rsid w:val="FFB70C04"/>
    <w:rsid w:val="FFB72FAB"/>
    <w:rsid w:val="FFB730BB"/>
    <w:rsid w:val="FFB7349F"/>
    <w:rsid w:val="FFB747D4"/>
    <w:rsid w:val="FFB74943"/>
    <w:rsid w:val="FFB7507F"/>
    <w:rsid w:val="FFB75A6C"/>
    <w:rsid w:val="FFB76AFF"/>
    <w:rsid w:val="FFB78E3B"/>
    <w:rsid w:val="FFB7A36F"/>
    <w:rsid w:val="FFB7C590"/>
    <w:rsid w:val="FFB7C87D"/>
    <w:rsid w:val="FFB7EE4C"/>
    <w:rsid w:val="FFB7F4E9"/>
    <w:rsid w:val="FFB8A269"/>
    <w:rsid w:val="FFB8C48B"/>
    <w:rsid w:val="FFB93CED"/>
    <w:rsid w:val="FFB977EE"/>
    <w:rsid w:val="FFB9AF73"/>
    <w:rsid w:val="FFB9E5B1"/>
    <w:rsid w:val="FFB9E853"/>
    <w:rsid w:val="FFB9ED24"/>
    <w:rsid w:val="FFBA04B0"/>
    <w:rsid w:val="FFBA2E19"/>
    <w:rsid w:val="FFBA77BB"/>
    <w:rsid w:val="FFBABA66"/>
    <w:rsid w:val="FFBAC58A"/>
    <w:rsid w:val="FFBADDD0"/>
    <w:rsid w:val="FFBB2068"/>
    <w:rsid w:val="FFBB2FEF"/>
    <w:rsid w:val="FFBB35AB"/>
    <w:rsid w:val="FFBB5C2E"/>
    <w:rsid w:val="FFBB7F60"/>
    <w:rsid w:val="FFBB8CD0"/>
    <w:rsid w:val="FFBB9BD5"/>
    <w:rsid w:val="FFBBAC06"/>
    <w:rsid w:val="FFBBC208"/>
    <w:rsid w:val="FFBBC392"/>
    <w:rsid w:val="FFBBD240"/>
    <w:rsid w:val="FFBC1CCC"/>
    <w:rsid w:val="FFBC32F9"/>
    <w:rsid w:val="FFBC43A0"/>
    <w:rsid w:val="FFBC5397"/>
    <w:rsid w:val="FFBC560E"/>
    <w:rsid w:val="FFBC7C5D"/>
    <w:rsid w:val="FFBCDFF6"/>
    <w:rsid w:val="FFBCFBA4"/>
    <w:rsid w:val="FFBCFEFD"/>
    <w:rsid w:val="FFBD345C"/>
    <w:rsid w:val="FFBD397C"/>
    <w:rsid w:val="FFBD5661"/>
    <w:rsid w:val="FFBD5953"/>
    <w:rsid w:val="FFBD5964"/>
    <w:rsid w:val="FFBD59EF"/>
    <w:rsid w:val="FFBD64C4"/>
    <w:rsid w:val="FFBD6B83"/>
    <w:rsid w:val="FFBD80CF"/>
    <w:rsid w:val="FFBD836D"/>
    <w:rsid w:val="FFBD8884"/>
    <w:rsid w:val="FFBD917A"/>
    <w:rsid w:val="FFBDA335"/>
    <w:rsid w:val="FFBDA54A"/>
    <w:rsid w:val="FFBDB835"/>
    <w:rsid w:val="FFBDC90A"/>
    <w:rsid w:val="FFBDE55A"/>
    <w:rsid w:val="FFBDE7CF"/>
    <w:rsid w:val="FFBDEEBD"/>
    <w:rsid w:val="FFBDF0E7"/>
    <w:rsid w:val="FFBE1063"/>
    <w:rsid w:val="FFBE2316"/>
    <w:rsid w:val="FFBE3075"/>
    <w:rsid w:val="FFBE4ABD"/>
    <w:rsid w:val="FFBE5BC4"/>
    <w:rsid w:val="FFBE8144"/>
    <w:rsid w:val="FFBE8A73"/>
    <w:rsid w:val="FFBE8E7D"/>
    <w:rsid w:val="FFBEA5D3"/>
    <w:rsid w:val="FFBEA8EB"/>
    <w:rsid w:val="FFBEB1D8"/>
    <w:rsid w:val="FFBEB87B"/>
    <w:rsid w:val="FFBEBECE"/>
    <w:rsid w:val="FFBEF909"/>
    <w:rsid w:val="FFBF1716"/>
    <w:rsid w:val="FFBF177F"/>
    <w:rsid w:val="FFBF1827"/>
    <w:rsid w:val="FFBF1D23"/>
    <w:rsid w:val="FFBF214F"/>
    <w:rsid w:val="FFBF2883"/>
    <w:rsid w:val="FFBF2A85"/>
    <w:rsid w:val="FFBF2FD3"/>
    <w:rsid w:val="FFBF3227"/>
    <w:rsid w:val="FFBF378F"/>
    <w:rsid w:val="FFBF3925"/>
    <w:rsid w:val="FFBF3C38"/>
    <w:rsid w:val="FFBF3F96"/>
    <w:rsid w:val="FFBF41D8"/>
    <w:rsid w:val="FFBF4235"/>
    <w:rsid w:val="FFBF4D97"/>
    <w:rsid w:val="FFBF5A61"/>
    <w:rsid w:val="FFBF6BE2"/>
    <w:rsid w:val="FFBF7595"/>
    <w:rsid w:val="FFBF7D09"/>
    <w:rsid w:val="FFBF865A"/>
    <w:rsid w:val="FFBF874F"/>
    <w:rsid w:val="FFBF8CC8"/>
    <w:rsid w:val="FFBF9578"/>
    <w:rsid w:val="FFBF9751"/>
    <w:rsid w:val="FFBF9AC3"/>
    <w:rsid w:val="FFBF9C75"/>
    <w:rsid w:val="FFBF9D61"/>
    <w:rsid w:val="FFBFA7B2"/>
    <w:rsid w:val="FFBFB532"/>
    <w:rsid w:val="FFBFC551"/>
    <w:rsid w:val="FFBFC585"/>
    <w:rsid w:val="FFBFCBFE"/>
    <w:rsid w:val="FFBFCF48"/>
    <w:rsid w:val="FFBFD0E2"/>
    <w:rsid w:val="FFBFD656"/>
    <w:rsid w:val="FFBFD67A"/>
    <w:rsid w:val="FFBFDF3C"/>
    <w:rsid w:val="FFBFE764"/>
    <w:rsid w:val="FFBFEE15"/>
    <w:rsid w:val="FFBFF036"/>
    <w:rsid w:val="FFBFF47A"/>
    <w:rsid w:val="FFBFF47F"/>
    <w:rsid w:val="FFBFF6F3"/>
    <w:rsid w:val="FFBFFB22"/>
    <w:rsid w:val="FFBFFB2F"/>
    <w:rsid w:val="FFC3475C"/>
    <w:rsid w:val="FFC35B44"/>
    <w:rsid w:val="FFC3673B"/>
    <w:rsid w:val="FFC36991"/>
    <w:rsid w:val="FFC52452"/>
    <w:rsid w:val="FFC52FF2"/>
    <w:rsid w:val="FFC5661F"/>
    <w:rsid w:val="FFC58496"/>
    <w:rsid w:val="FFC58CBC"/>
    <w:rsid w:val="FFC5D3C2"/>
    <w:rsid w:val="FFC5F58F"/>
    <w:rsid w:val="FFC6D2E0"/>
    <w:rsid w:val="FFC72136"/>
    <w:rsid w:val="FFC76DD9"/>
    <w:rsid w:val="FFC77717"/>
    <w:rsid w:val="FFC7FDDA"/>
    <w:rsid w:val="FFC9E8BC"/>
    <w:rsid w:val="FFCA0646"/>
    <w:rsid w:val="FFCA3B63"/>
    <w:rsid w:val="FFCAEB83"/>
    <w:rsid w:val="FFCB1764"/>
    <w:rsid w:val="FFCB19D9"/>
    <w:rsid w:val="FFCB5E44"/>
    <w:rsid w:val="FFCBC8BD"/>
    <w:rsid w:val="FFCBCAD6"/>
    <w:rsid w:val="FFCBEA1B"/>
    <w:rsid w:val="FFCBED65"/>
    <w:rsid w:val="FFCC8FBA"/>
    <w:rsid w:val="FFCD02D7"/>
    <w:rsid w:val="FFCD0FBE"/>
    <w:rsid w:val="FFCD2900"/>
    <w:rsid w:val="FFCD3973"/>
    <w:rsid w:val="FFCD399F"/>
    <w:rsid w:val="FFCDFA0D"/>
    <w:rsid w:val="FFCE074A"/>
    <w:rsid w:val="FFCE07D4"/>
    <w:rsid w:val="FFCF0D10"/>
    <w:rsid w:val="FFCF1DAA"/>
    <w:rsid w:val="FFCF2756"/>
    <w:rsid w:val="FFCF2ED9"/>
    <w:rsid w:val="FFCF4EB7"/>
    <w:rsid w:val="FFCF64A5"/>
    <w:rsid w:val="FFCF6697"/>
    <w:rsid w:val="FFCF6BEE"/>
    <w:rsid w:val="FFCF6DE9"/>
    <w:rsid w:val="FFCF7674"/>
    <w:rsid w:val="FFCFA3B5"/>
    <w:rsid w:val="FFCFA941"/>
    <w:rsid w:val="FFCFB4BD"/>
    <w:rsid w:val="FFCFC0F3"/>
    <w:rsid w:val="FFCFE43F"/>
    <w:rsid w:val="FFCFFE95"/>
    <w:rsid w:val="FFD1F242"/>
    <w:rsid w:val="FFD25136"/>
    <w:rsid w:val="FFD2C2A8"/>
    <w:rsid w:val="FFD3207F"/>
    <w:rsid w:val="FFD32979"/>
    <w:rsid w:val="FFD34345"/>
    <w:rsid w:val="FFD3CBC4"/>
    <w:rsid w:val="FFD3CFA2"/>
    <w:rsid w:val="FFD3D14B"/>
    <w:rsid w:val="FFD3F2C5"/>
    <w:rsid w:val="FFD493DA"/>
    <w:rsid w:val="FFD4C2E6"/>
    <w:rsid w:val="FFD52CD9"/>
    <w:rsid w:val="FFD56229"/>
    <w:rsid w:val="FFD56239"/>
    <w:rsid w:val="FFD5777C"/>
    <w:rsid w:val="FFD5B77A"/>
    <w:rsid w:val="FFD61A9A"/>
    <w:rsid w:val="FFD64F99"/>
    <w:rsid w:val="FFD6597F"/>
    <w:rsid w:val="FFD6FB35"/>
    <w:rsid w:val="FFD7027B"/>
    <w:rsid w:val="FFD726BB"/>
    <w:rsid w:val="FFD74FB5"/>
    <w:rsid w:val="FFD75BD8"/>
    <w:rsid w:val="FFD768B6"/>
    <w:rsid w:val="FFD77224"/>
    <w:rsid w:val="FFD79BFC"/>
    <w:rsid w:val="FFD79E12"/>
    <w:rsid w:val="FFD79E16"/>
    <w:rsid w:val="FFD7A713"/>
    <w:rsid w:val="FFD7AE26"/>
    <w:rsid w:val="FFD7B51A"/>
    <w:rsid w:val="FFD7D745"/>
    <w:rsid w:val="FFD7EB71"/>
    <w:rsid w:val="FFD7F015"/>
    <w:rsid w:val="FFD7FDAE"/>
    <w:rsid w:val="FFD8572B"/>
    <w:rsid w:val="FFD86D11"/>
    <w:rsid w:val="FFD90156"/>
    <w:rsid w:val="FFD977D3"/>
    <w:rsid w:val="FFD986D3"/>
    <w:rsid w:val="FFD9AC76"/>
    <w:rsid w:val="FFD9E446"/>
    <w:rsid w:val="FFDA407B"/>
    <w:rsid w:val="FFDA512A"/>
    <w:rsid w:val="FFDA79F0"/>
    <w:rsid w:val="FFDAA9D4"/>
    <w:rsid w:val="FFDAE519"/>
    <w:rsid w:val="FFDB4949"/>
    <w:rsid w:val="FFDB5479"/>
    <w:rsid w:val="FFDB5533"/>
    <w:rsid w:val="FFDB64B9"/>
    <w:rsid w:val="FFDB87FB"/>
    <w:rsid w:val="FFDB9694"/>
    <w:rsid w:val="FFDBABD0"/>
    <w:rsid w:val="FFDBD53E"/>
    <w:rsid w:val="FFDBD894"/>
    <w:rsid w:val="FFDBDD64"/>
    <w:rsid w:val="FFDBEB50"/>
    <w:rsid w:val="FFDBFE0A"/>
    <w:rsid w:val="FFDC08D1"/>
    <w:rsid w:val="FFDC0971"/>
    <w:rsid w:val="FFDC7950"/>
    <w:rsid w:val="FFDD2EF0"/>
    <w:rsid w:val="FFDD2FBE"/>
    <w:rsid w:val="FFDD325E"/>
    <w:rsid w:val="FFDD34B1"/>
    <w:rsid w:val="FFDD4DAD"/>
    <w:rsid w:val="FFDD4FA1"/>
    <w:rsid w:val="FFDD5677"/>
    <w:rsid w:val="FFDD6F71"/>
    <w:rsid w:val="FFDD8527"/>
    <w:rsid w:val="FFDDA236"/>
    <w:rsid w:val="FFDDA2B0"/>
    <w:rsid w:val="FFDDA3DB"/>
    <w:rsid w:val="FFDDB26C"/>
    <w:rsid w:val="FFDDB652"/>
    <w:rsid w:val="FFDDC3A1"/>
    <w:rsid w:val="FFDDD12C"/>
    <w:rsid w:val="FFDDD532"/>
    <w:rsid w:val="FFDDF22B"/>
    <w:rsid w:val="FFDE0EE8"/>
    <w:rsid w:val="FFDE179A"/>
    <w:rsid w:val="FFDE6252"/>
    <w:rsid w:val="FFDE653A"/>
    <w:rsid w:val="FFDE7501"/>
    <w:rsid w:val="FFDE7A9D"/>
    <w:rsid w:val="FFDE7F75"/>
    <w:rsid w:val="FFDE82E6"/>
    <w:rsid w:val="FFDEA503"/>
    <w:rsid w:val="FFDEBC4B"/>
    <w:rsid w:val="FFDEC51D"/>
    <w:rsid w:val="FFDED0CF"/>
    <w:rsid w:val="FFDEE068"/>
    <w:rsid w:val="FFDEE844"/>
    <w:rsid w:val="FFDF00F8"/>
    <w:rsid w:val="FFDF0127"/>
    <w:rsid w:val="FFDF0331"/>
    <w:rsid w:val="FFDF042F"/>
    <w:rsid w:val="FFDF10CC"/>
    <w:rsid w:val="FFDF116F"/>
    <w:rsid w:val="FFDF15C3"/>
    <w:rsid w:val="FFDF1F19"/>
    <w:rsid w:val="FFDF20B3"/>
    <w:rsid w:val="FFDF269C"/>
    <w:rsid w:val="FFDF27D0"/>
    <w:rsid w:val="FFDF2E51"/>
    <w:rsid w:val="FFDF3C70"/>
    <w:rsid w:val="FFDF4185"/>
    <w:rsid w:val="FFDF43CA"/>
    <w:rsid w:val="FFDF4740"/>
    <w:rsid w:val="FFDF4DC9"/>
    <w:rsid w:val="FFDF4E2F"/>
    <w:rsid w:val="FFDF4F04"/>
    <w:rsid w:val="FFDF6135"/>
    <w:rsid w:val="FFDF664B"/>
    <w:rsid w:val="FFDF6E78"/>
    <w:rsid w:val="FFDF6FDE"/>
    <w:rsid w:val="FFDF722C"/>
    <w:rsid w:val="FFDF87A7"/>
    <w:rsid w:val="FFDF912F"/>
    <w:rsid w:val="FFDF95D8"/>
    <w:rsid w:val="FFDF9913"/>
    <w:rsid w:val="FFDF9C4E"/>
    <w:rsid w:val="FFDF9D48"/>
    <w:rsid w:val="FFDF9DB1"/>
    <w:rsid w:val="FFDFA126"/>
    <w:rsid w:val="FFDFA247"/>
    <w:rsid w:val="FFDFA474"/>
    <w:rsid w:val="FFDFAD2D"/>
    <w:rsid w:val="FFDFB123"/>
    <w:rsid w:val="FFDFB463"/>
    <w:rsid w:val="FFDFB4D8"/>
    <w:rsid w:val="FFDFB5F7"/>
    <w:rsid w:val="FFDFBAD8"/>
    <w:rsid w:val="FFDFBF56"/>
    <w:rsid w:val="FFDFBFBF"/>
    <w:rsid w:val="FFDFC0E8"/>
    <w:rsid w:val="FFDFC0EF"/>
    <w:rsid w:val="FFDFC559"/>
    <w:rsid w:val="FFDFC611"/>
    <w:rsid w:val="FFDFCCA1"/>
    <w:rsid w:val="FFDFCF1B"/>
    <w:rsid w:val="FFDFD7E7"/>
    <w:rsid w:val="FFDFD8E8"/>
    <w:rsid w:val="FFDFDDAE"/>
    <w:rsid w:val="FFDFDE74"/>
    <w:rsid w:val="FFDFE1F5"/>
    <w:rsid w:val="FFDFF868"/>
    <w:rsid w:val="FFDFFBCA"/>
    <w:rsid w:val="FFDFFDDA"/>
    <w:rsid w:val="FFE09447"/>
    <w:rsid w:val="FFE160C6"/>
    <w:rsid w:val="FFE249F5"/>
    <w:rsid w:val="FFE24C71"/>
    <w:rsid w:val="FFE2CE40"/>
    <w:rsid w:val="FFE3D231"/>
    <w:rsid w:val="FFE3F376"/>
    <w:rsid w:val="FFE4EB43"/>
    <w:rsid w:val="FFE558F7"/>
    <w:rsid w:val="FFE58EE7"/>
    <w:rsid w:val="FFE59BA7"/>
    <w:rsid w:val="FFE59EA7"/>
    <w:rsid w:val="FFE66D64"/>
    <w:rsid w:val="FFE704CF"/>
    <w:rsid w:val="FFE70635"/>
    <w:rsid w:val="FFE70DC4"/>
    <w:rsid w:val="FFE71B53"/>
    <w:rsid w:val="FFE730DF"/>
    <w:rsid w:val="FFE732AF"/>
    <w:rsid w:val="FFE7371D"/>
    <w:rsid w:val="FFE76909"/>
    <w:rsid w:val="FFE77D89"/>
    <w:rsid w:val="FFE787F5"/>
    <w:rsid w:val="FFE7B19D"/>
    <w:rsid w:val="FFE7BE7C"/>
    <w:rsid w:val="FFE7CABE"/>
    <w:rsid w:val="FFE7D1CF"/>
    <w:rsid w:val="FFE7E639"/>
    <w:rsid w:val="FFE7EA85"/>
    <w:rsid w:val="FFE7F653"/>
    <w:rsid w:val="FFE956BA"/>
    <w:rsid w:val="FFE963DB"/>
    <w:rsid w:val="FFE96A4D"/>
    <w:rsid w:val="FFE976B2"/>
    <w:rsid w:val="FFE9876F"/>
    <w:rsid w:val="FFE990A0"/>
    <w:rsid w:val="FFE9ADC5"/>
    <w:rsid w:val="FFE9C98F"/>
    <w:rsid w:val="FFEA2D3F"/>
    <w:rsid w:val="FFEA7B72"/>
    <w:rsid w:val="FFEA8363"/>
    <w:rsid w:val="FFEA9E68"/>
    <w:rsid w:val="FFEAB91C"/>
    <w:rsid w:val="FFEAC87A"/>
    <w:rsid w:val="FFEAFD55"/>
    <w:rsid w:val="FFEB3060"/>
    <w:rsid w:val="FFEB3CF3"/>
    <w:rsid w:val="FFEB402B"/>
    <w:rsid w:val="FFEB4A53"/>
    <w:rsid w:val="FFEB4D77"/>
    <w:rsid w:val="FFEB519C"/>
    <w:rsid w:val="FFEB5737"/>
    <w:rsid w:val="FFEB5C69"/>
    <w:rsid w:val="FFEB616E"/>
    <w:rsid w:val="FFEB7768"/>
    <w:rsid w:val="FFEB77E7"/>
    <w:rsid w:val="FFEB8CA2"/>
    <w:rsid w:val="FFEB8F23"/>
    <w:rsid w:val="FFEBA866"/>
    <w:rsid w:val="FFEBBD21"/>
    <w:rsid w:val="FFEBBE7C"/>
    <w:rsid w:val="FFEBC765"/>
    <w:rsid w:val="FFEBDE75"/>
    <w:rsid w:val="FFEBE190"/>
    <w:rsid w:val="FFEBEA3D"/>
    <w:rsid w:val="FFEBF265"/>
    <w:rsid w:val="FFEBF311"/>
    <w:rsid w:val="FFEC0258"/>
    <w:rsid w:val="FFEC9896"/>
    <w:rsid w:val="FFEC9EF9"/>
    <w:rsid w:val="FFECCE2B"/>
    <w:rsid w:val="FFED2CF6"/>
    <w:rsid w:val="FFED3547"/>
    <w:rsid w:val="FFED373E"/>
    <w:rsid w:val="FFED6679"/>
    <w:rsid w:val="FFED6DBD"/>
    <w:rsid w:val="FFED78EF"/>
    <w:rsid w:val="FFED9700"/>
    <w:rsid w:val="FFEDC7B7"/>
    <w:rsid w:val="FFEDDD12"/>
    <w:rsid w:val="FFEDF6C8"/>
    <w:rsid w:val="FFEDF85D"/>
    <w:rsid w:val="FFEE0771"/>
    <w:rsid w:val="FFEE38DB"/>
    <w:rsid w:val="FFEE3A56"/>
    <w:rsid w:val="FFEE3C39"/>
    <w:rsid w:val="FFEE7D20"/>
    <w:rsid w:val="FFEE8556"/>
    <w:rsid w:val="FFEE8FFE"/>
    <w:rsid w:val="FFEEA7ED"/>
    <w:rsid w:val="FFEEAFE4"/>
    <w:rsid w:val="FFEEC983"/>
    <w:rsid w:val="FFEEED03"/>
    <w:rsid w:val="FFEEF7BD"/>
    <w:rsid w:val="FFEF07EF"/>
    <w:rsid w:val="FFEF0815"/>
    <w:rsid w:val="FFEF0E83"/>
    <w:rsid w:val="FFEF10F7"/>
    <w:rsid w:val="FFEF1174"/>
    <w:rsid w:val="FFEF1683"/>
    <w:rsid w:val="FFEF18A7"/>
    <w:rsid w:val="FFEF19E6"/>
    <w:rsid w:val="FFEF1AFF"/>
    <w:rsid w:val="FFEF1C30"/>
    <w:rsid w:val="FFEF2591"/>
    <w:rsid w:val="FFEF3354"/>
    <w:rsid w:val="FFEF33F7"/>
    <w:rsid w:val="FFEF3515"/>
    <w:rsid w:val="FFEF3790"/>
    <w:rsid w:val="FFEF3AD6"/>
    <w:rsid w:val="FFEF42C5"/>
    <w:rsid w:val="FFEF43B7"/>
    <w:rsid w:val="FFEF44DF"/>
    <w:rsid w:val="FFEF5155"/>
    <w:rsid w:val="FFEF6BF2"/>
    <w:rsid w:val="FFEF6D28"/>
    <w:rsid w:val="FFEF72B5"/>
    <w:rsid w:val="FFEF776A"/>
    <w:rsid w:val="FFEF7789"/>
    <w:rsid w:val="FFEF7DB0"/>
    <w:rsid w:val="FFEF80F1"/>
    <w:rsid w:val="FFEF8298"/>
    <w:rsid w:val="FFEF86FD"/>
    <w:rsid w:val="FFEF9616"/>
    <w:rsid w:val="FFEF9772"/>
    <w:rsid w:val="FFEF9DA0"/>
    <w:rsid w:val="FFEF9EC2"/>
    <w:rsid w:val="FFEFA0EA"/>
    <w:rsid w:val="FFEFB981"/>
    <w:rsid w:val="FFEFC0B9"/>
    <w:rsid w:val="FFEFC113"/>
    <w:rsid w:val="FFEFCF97"/>
    <w:rsid w:val="FFEFD229"/>
    <w:rsid w:val="FFEFE95F"/>
    <w:rsid w:val="FFEFEEE0"/>
    <w:rsid w:val="FFEFF013"/>
    <w:rsid w:val="FFEFF39D"/>
    <w:rsid w:val="FFEFFAD0"/>
    <w:rsid w:val="FFEFFB78"/>
    <w:rsid w:val="FFEFFBF1"/>
    <w:rsid w:val="FFEFFC5B"/>
    <w:rsid w:val="FFF04231"/>
    <w:rsid w:val="FFF0D985"/>
    <w:rsid w:val="FFF11DAF"/>
    <w:rsid w:val="FFF11F85"/>
    <w:rsid w:val="FFF12A85"/>
    <w:rsid w:val="FFF19503"/>
    <w:rsid w:val="FFF1B361"/>
    <w:rsid w:val="FFF1CDBB"/>
    <w:rsid w:val="FFF1D6B0"/>
    <w:rsid w:val="FFF20D8A"/>
    <w:rsid w:val="FFF21800"/>
    <w:rsid w:val="FFF258FB"/>
    <w:rsid w:val="FFF29CEC"/>
    <w:rsid w:val="FFF2B62A"/>
    <w:rsid w:val="FFF2B6A7"/>
    <w:rsid w:val="FFF2C92C"/>
    <w:rsid w:val="FFF2DF8E"/>
    <w:rsid w:val="FFF2E2C1"/>
    <w:rsid w:val="FFF2E5D4"/>
    <w:rsid w:val="FFF2EDF2"/>
    <w:rsid w:val="FFF30757"/>
    <w:rsid w:val="FFF30B03"/>
    <w:rsid w:val="FFF322AD"/>
    <w:rsid w:val="FFF32844"/>
    <w:rsid w:val="FFF330CC"/>
    <w:rsid w:val="FFF36C15"/>
    <w:rsid w:val="FFF36E0C"/>
    <w:rsid w:val="FFF39C23"/>
    <w:rsid w:val="FFF3AD7C"/>
    <w:rsid w:val="FFF3AE24"/>
    <w:rsid w:val="FFF3BF14"/>
    <w:rsid w:val="FFF3CD49"/>
    <w:rsid w:val="FFF3EADE"/>
    <w:rsid w:val="FFF3EF74"/>
    <w:rsid w:val="FFF3F749"/>
    <w:rsid w:val="FFF3FEC4"/>
    <w:rsid w:val="FFF42EC6"/>
    <w:rsid w:val="FFF46BA2"/>
    <w:rsid w:val="FFF49A6F"/>
    <w:rsid w:val="FFF49FB2"/>
    <w:rsid w:val="FFF4B337"/>
    <w:rsid w:val="FFF50221"/>
    <w:rsid w:val="FFF52A0C"/>
    <w:rsid w:val="FFF52E45"/>
    <w:rsid w:val="FFF53F6F"/>
    <w:rsid w:val="FFF543EE"/>
    <w:rsid w:val="FFF54743"/>
    <w:rsid w:val="FFF561E8"/>
    <w:rsid w:val="FFF5728D"/>
    <w:rsid w:val="FFF5A24F"/>
    <w:rsid w:val="FFF5ABB7"/>
    <w:rsid w:val="FFF5B50B"/>
    <w:rsid w:val="FFF5BA6F"/>
    <w:rsid w:val="FFF5C8AD"/>
    <w:rsid w:val="FFF5EDA7"/>
    <w:rsid w:val="FFF5FC99"/>
    <w:rsid w:val="FFF606E9"/>
    <w:rsid w:val="FFF608A2"/>
    <w:rsid w:val="FFF615C7"/>
    <w:rsid w:val="FFF62B97"/>
    <w:rsid w:val="FFF6317F"/>
    <w:rsid w:val="FFF63712"/>
    <w:rsid w:val="FFF651EA"/>
    <w:rsid w:val="FFF66AEB"/>
    <w:rsid w:val="FFF67368"/>
    <w:rsid w:val="FFF67A2A"/>
    <w:rsid w:val="FFF6A01F"/>
    <w:rsid w:val="FFF6CEE8"/>
    <w:rsid w:val="FFF6D526"/>
    <w:rsid w:val="FFF6DA5C"/>
    <w:rsid w:val="FFF6DF24"/>
    <w:rsid w:val="FFF70025"/>
    <w:rsid w:val="FFF700C9"/>
    <w:rsid w:val="FFF70120"/>
    <w:rsid w:val="FFF70359"/>
    <w:rsid w:val="FFF70927"/>
    <w:rsid w:val="FFF70FC3"/>
    <w:rsid w:val="FFF715B6"/>
    <w:rsid w:val="FFF727CC"/>
    <w:rsid w:val="FFF730A9"/>
    <w:rsid w:val="FFF7337F"/>
    <w:rsid w:val="FFF7351C"/>
    <w:rsid w:val="FFF73824"/>
    <w:rsid w:val="FFF73A75"/>
    <w:rsid w:val="FFF73A8C"/>
    <w:rsid w:val="FFF73ACF"/>
    <w:rsid w:val="FFF73BD4"/>
    <w:rsid w:val="FFF73DED"/>
    <w:rsid w:val="FFF742F9"/>
    <w:rsid w:val="FFF746F9"/>
    <w:rsid w:val="FFF7515D"/>
    <w:rsid w:val="FFF75B3B"/>
    <w:rsid w:val="FFF75F65"/>
    <w:rsid w:val="FFF76BC3"/>
    <w:rsid w:val="FFF76DF8"/>
    <w:rsid w:val="FFF771C7"/>
    <w:rsid w:val="FFF776F4"/>
    <w:rsid w:val="FFF77B7F"/>
    <w:rsid w:val="FFF77D72"/>
    <w:rsid w:val="FFF77F2D"/>
    <w:rsid w:val="FFF77F9F"/>
    <w:rsid w:val="FFF77FFC"/>
    <w:rsid w:val="FFF780A8"/>
    <w:rsid w:val="FFF786B5"/>
    <w:rsid w:val="FFF78D77"/>
    <w:rsid w:val="FFF79267"/>
    <w:rsid w:val="FFF79A6F"/>
    <w:rsid w:val="FFF79BC5"/>
    <w:rsid w:val="FFF79DC7"/>
    <w:rsid w:val="FFF7A0AF"/>
    <w:rsid w:val="FFF7A732"/>
    <w:rsid w:val="FFF7AF34"/>
    <w:rsid w:val="FFF7AFC6"/>
    <w:rsid w:val="FFF7B03A"/>
    <w:rsid w:val="FFF7B715"/>
    <w:rsid w:val="FFF7BF94"/>
    <w:rsid w:val="FFF7D22E"/>
    <w:rsid w:val="FFF7D563"/>
    <w:rsid w:val="FFF7D603"/>
    <w:rsid w:val="FFF7D6D7"/>
    <w:rsid w:val="FFF7E81D"/>
    <w:rsid w:val="FFF7E90B"/>
    <w:rsid w:val="FFF7EB81"/>
    <w:rsid w:val="FFF7EBD4"/>
    <w:rsid w:val="FFF7F33A"/>
    <w:rsid w:val="FFF817FF"/>
    <w:rsid w:val="FFF833C4"/>
    <w:rsid w:val="FFF84E29"/>
    <w:rsid w:val="FFF85089"/>
    <w:rsid w:val="FFF8CB3B"/>
    <w:rsid w:val="FFF90BF4"/>
    <w:rsid w:val="FFF90EAD"/>
    <w:rsid w:val="FFF917FC"/>
    <w:rsid w:val="FFF91AA2"/>
    <w:rsid w:val="FFF92180"/>
    <w:rsid w:val="FFF93A69"/>
    <w:rsid w:val="FFF93D14"/>
    <w:rsid w:val="FFF95481"/>
    <w:rsid w:val="FFF954E5"/>
    <w:rsid w:val="FFF955C0"/>
    <w:rsid w:val="FFF97057"/>
    <w:rsid w:val="FFF97F69"/>
    <w:rsid w:val="FFF9B73E"/>
    <w:rsid w:val="FFF9BB02"/>
    <w:rsid w:val="FFF9C7A7"/>
    <w:rsid w:val="FFF9DAA8"/>
    <w:rsid w:val="FFF9E193"/>
    <w:rsid w:val="FFF9E45E"/>
    <w:rsid w:val="FFF9FC7B"/>
    <w:rsid w:val="FFFA043F"/>
    <w:rsid w:val="FFFA28A2"/>
    <w:rsid w:val="FFFA3C5F"/>
    <w:rsid w:val="FFFA58B1"/>
    <w:rsid w:val="FFFA720D"/>
    <w:rsid w:val="FFFA9D25"/>
    <w:rsid w:val="FFFAA83B"/>
    <w:rsid w:val="FFFAADA3"/>
    <w:rsid w:val="FFFADB41"/>
    <w:rsid w:val="FFFAEAC2"/>
    <w:rsid w:val="FFFAF5CB"/>
    <w:rsid w:val="FFFAFAB2"/>
    <w:rsid w:val="FFFB0550"/>
    <w:rsid w:val="FFFB0684"/>
    <w:rsid w:val="FFFB071C"/>
    <w:rsid w:val="FFFB09DD"/>
    <w:rsid w:val="FFFB141E"/>
    <w:rsid w:val="FFFB1DB9"/>
    <w:rsid w:val="FFFB24F6"/>
    <w:rsid w:val="FFFB3C53"/>
    <w:rsid w:val="FFFB429A"/>
    <w:rsid w:val="FFFB4694"/>
    <w:rsid w:val="FFFB4932"/>
    <w:rsid w:val="FFFB5A1F"/>
    <w:rsid w:val="FFFB65B3"/>
    <w:rsid w:val="FFFB6B0E"/>
    <w:rsid w:val="FFFB6C05"/>
    <w:rsid w:val="FFFB7677"/>
    <w:rsid w:val="FFFB7718"/>
    <w:rsid w:val="FFFB7D7A"/>
    <w:rsid w:val="FFFB7DE2"/>
    <w:rsid w:val="FFFB8030"/>
    <w:rsid w:val="FFFB8496"/>
    <w:rsid w:val="FFFB8619"/>
    <w:rsid w:val="FFFB91C0"/>
    <w:rsid w:val="FFFB953D"/>
    <w:rsid w:val="FFFB9548"/>
    <w:rsid w:val="FFFB9B2D"/>
    <w:rsid w:val="FFFB9CE6"/>
    <w:rsid w:val="FFFB9FCF"/>
    <w:rsid w:val="FFFBA6BC"/>
    <w:rsid w:val="FFFBA748"/>
    <w:rsid w:val="FFFBA9F8"/>
    <w:rsid w:val="FFFBB056"/>
    <w:rsid w:val="FFFBB181"/>
    <w:rsid w:val="FFFBB30A"/>
    <w:rsid w:val="FFFBB8BE"/>
    <w:rsid w:val="FFFBBA9D"/>
    <w:rsid w:val="FFFBBE36"/>
    <w:rsid w:val="FFFBC29D"/>
    <w:rsid w:val="FFFBC572"/>
    <w:rsid w:val="FFFBCC78"/>
    <w:rsid w:val="FFFBD94A"/>
    <w:rsid w:val="FFFBDB42"/>
    <w:rsid w:val="FFFBDF36"/>
    <w:rsid w:val="FFFBE576"/>
    <w:rsid w:val="FFFBF1B1"/>
    <w:rsid w:val="FFFBF686"/>
    <w:rsid w:val="FFFBF6A8"/>
    <w:rsid w:val="FFFBF711"/>
    <w:rsid w:val="FFFC1086"/>
    <w:rsid w:val="FFFC1390"/>
    <w:rsid w:val="FFFC1561"/>
    <w:rsid w:val="FFFC1E89"/>
    <w:rsid w:val="FFFC2300"/>
    <w:rsid w:val="FFFC2C51"/>
    <w:rsid w:val="FFFC35DB"/>
    <w:rsid w:val="FFFC60E3"/>
    <w:rsid w:val="FFFC7C35"/>
    <w:rsid w:val="FFFC7E39"/>
    <w:rsid w:val="FFFC8023"/>
    <w:rsid w:val="FFFC824C"/>
    <w:rsid w:val="FFFC86C0"/>
    <w:rsid w:val="FFFC8F82"/>
    <w:rsid w:val="FFFCA99E"/>
    <w:rsid w:val="FFFCAA87"/>
    <w:rsid w:val="FFFCAF3D"/>
    <w:rsid w:val="FFFCCBE2"/>
    <w:rsid w:val="FFFCE1ED"/>
    <w:rsid w:val="FFFCE445"/>
    <w:rsid w:val="FFFCEE02"/>
    <w:rsid w:val="FFFCFE61"/>
    <w:rsid w:val="FFFD04DA"/>
    <w:rsid w:val="FFFD167F"/>
    <w:rsid w:val="FFFD1716"/>
    <w:rsid w:val="FFFD18DB"/>
    <w:rsid w:val="FFFD1A84"/>
    <w:rsid w:val="FFFD1C0E"/>
    <w:rsid w:val="FFFD2698"/>
    <w:rsid w:val="FFFD2C6D"/>
    <w:rsid w:val="FFFD32F6"/>
    <w:rsid w:val="FFFD3957"/>
    <w:rsid w:val="FFFD3E57"/>
    <w:rsid w:val="FFFD4587"/>
    <w:rsid w:val="FFFD5471"/>
    <w:rsid w:val="FFFD579F"/>
    <w:rsid w:val="FFFD58C7"/>
    <w:rsid w:val="FFFD5917"/>
    <w:rsid w:val="FFFD5E73"/>
    <w:rsid w:val="FFFD609D"/>
    <w:rsid w:val="FFFD653A"/>
    <w:rsid w:val="FFFD72B1"/>
    <w:rsid w:val="FFFD7B5B"/>
    <w:rsid w:val="FFFD83DC"/>
    <w:rsid w:val="FFFD84B8"/>
    <w:rsid w:val="FFFD868D"/>
    <w:rsid w:val="FFFD8797"/>
    <w:rsid w:val="FFFD8C20"/>
    <w:rsid w:val="FFFDA235"/>
    <w:rsid w:val="FFFDA2A1"/>
    <w:rsid w:val="FFFDA79F"/>
    <w:rsid w:val="FFFDACC8"/>
    <w:rsid w:val="FFFDB2F8"/>
    <w:rsid w:val="FFFDB5FC"/>
    <w:rsid w:val="FFFDB959"/>
    <w:rsid w:val="FFFDB9AF"/>
    <w:rsid w:val="FFFDCD60"/>
    <w:rsid w:val="FFFDD144"/>
    <w:rsid w:val="FFFDD5AB"/>
    <w:rsid w:val="FFFDD7B1"/>
    <w:rsid w:val="FFFDDD37"/>
    <w:rsid w:val="FFFDE17D"/>
    <w:rsid w:val="FFFDE38A"/>
    <w:rsid w:val="FFFDE4BC"/>
    <w:rsid w:val="FFFDE544"/>
    <w:rsid w:val="FFFDF55D"/>
    <w:rsid w:val="FFFDFDBA"/>
    <w:rsid w:val="FFFDFF53"/>
    <w:rsid w:val="FFFE080A"/>
    <w:rsid w:val="FFFE1255"/>
    <w:rsid w:val="FFFE1DE6"/>
    <w:rsid w:val="FFFE1E6E"/>
    <w:rsid w:val="FFFE1F8B"/>
    <w:rsid w:val="FFFE221A"/>
    <w:rsid w:val="FFFE2C8C"/>
    <w:rsid w:val="FFFE3528"/>
    <w:rsid w:val="FFFE369E"/>
    <w:rsid w:val="FFFE3708"/>
    <w:rsid w:val="FFFE39C4"/>
    <w:rsid w:val="FFFE41C3"/>
    <w:rsid w:val="FFFE4A02"/>
    <w:rsid w:val="FFFE4AAE"/>
    <w:rsid w:val="FFFE4E17"/>
    <w:rsid w:val="FFFE5108"/>
    <w:rsid w:val="FFFE53DF"/>
    <w:rsid w:val="FFFE5DAC"/>
    <w:rsid w:val="FFFE6271"/>
    <w:rsid w:val="FFFE648B"/>
    <w:rsid w:val="FFFE649A"/>
    <w:rsid w:val="FFFE67D7"/>
    <w:rsid w:val="FFFE7794"/>
    <w:rsid w:val="FFFE7821"/>
    <w:rsid w:val="FFFE786F"/>
    <w:rsid w:val="FFFE7B8D"/>
    <w:rsid w:val="FFFE813C"/>
    <w:rsid w:val="FFFE82B4"/>
    <w:rsid w:val="FFFE8DCE"/>
    <w:rsid w:val="FFFE98E7"/>
    <w:rsid w:val="FFFE9AF9"/>
    <w:rsid w:val="FFFE9C64"/>
    <w:rsid w:val="FFFEB2ED"/>
    <w:rsid w:val="FFFEB394"/>
    <w:rsid w:val="FFFEBA83"/>
    <w:rsid w:val="FFFEBD35"/>
    <w:rsid w:val="FFFEBE4D"/>
    <w:rsid w:val="FFFEC330"/>
    <w:rsid w:val="FFFEC350"/>
    <w:rsid w:val="FFFEC5C8"/>
    <w:rsid w:val="FFFEC804"/>
    <w:rsid w:val="FFFECC06"/>
    <w:rsid w:val="FFFECEDC"/>
    <w:rsid w:val="FFFECFE0"/>
    <w:rsid w:val="FFFED8D2"/>
    <w:rsid w:val="FFFEDDFC"/>
    <w:rsid w:val="FFFEDE92"/>
    <w:rsid w:val="FFFEDFBB"/>
    <w:rsid w:val="FFFEE443"/>
    <w:rsid w:val="FFFEF290"/>
    <w:rsid w:val="FFFEF2F8"/>
    <w:rsid w:val="FFFF02D7"/>
    <w:rsid w:val="FFFF0A15"/>
    <w:rsid w:val="FFFF140E"/>
    <w:rsid w:val="FFFF14E9"/>
    <w:rsid w:val="FFFF19B1"/>
    <w:rsid w:val="FFFF19F7"/>
    <w:rsid w:val="FFFF1ACC"/>
    <w:rsid w:val="FFFF1B38"/>
    <w:rsid w:val="FFFF1EA1"/>
    <w:rsid w:val="FFFF1EC3"/>
    <w:rsid w:val="FFFF1EF5"/>
    <w:rsid w:val="FFFF1F60"/>
    <w:rsid w:val="FFFF21FF"/>
    <w:rsid w:val="FFFF230F"/>
    <w:rsid w:val="FFFF2563"/>
    <w:rsid w:val="FFFF2A86"/>
    <w:rsid w:val="FFFF2C94"/>
    <w:rsid w:val="FFFF2DEF"/>
    <w:rsid w:val="FFFF2E7C"/>
    <w:rsid w:val="FFFF2E8B"/>
    <w:rsid w:val="FFFF2EE9"/>
    <w:rsid w:val="FFFF2F9F"/>
    <w:rsid w:val="FFFF30F0"/>
    <w:rsid w:val="FFFF31CC"/>
    <w:rsid w:val="FFFF32A9"/>
    <w:rsid w:val="FFFF32D7"/>
    <w:rsid w:val="FFFF3357"/>
    <w:rsid w:val="FFFF3629"/>
    <w:rsid w:val="FFFF38B8"/>
    <w:rsid w:val="FFFF3A6F"/>
    <w:rsid w:val="FFFF41FB"/>
    <w:rsid w:val="FFFF420F"/>
    <w:rsid w:val="FFFF43CB"/>
    <w:rsid w:val="FFFF459B"/>
    <w:rsid w:val="FFFF47B8"/>
    <w:rsid w:val="FFFF47DB"/>
    <w:rsid w:val="FFFF47F3"/>
    <w:rsid w:val="FFFF489F"/>
    <w:rsid w:val="FFFF4E45"/>
    <w:rsid w:val="FFFF50A9"/>
    <w:rsid w:val="FFFF5201"/>
    <w:rsid w:val="FFFF524E"/>
    <w:rsid w:val="FFFF53AD"/>
    <w:rsid w:val="FFFF55F3"/>
    <w:rsid w:val="FFFF56C5"/>
    <w:rsid w:val="FFFF5815"/>
    <w:rsid w:val="FFFF5D0C"/>
    <w:rsid w:val="FFFF5E0A"/>
    <w:rsid w:val="FFFF5E31"/>
    <w:rsid w:val="FFFF5F12"/>
    <w:rsid w:val="FFFF5F3A"/>
    <w:rsid w:val="FFFF5F88"/>
    <w:rsid w:val="FFFF603B"/>
    <w:rsid w:val="FFFF60E3"/>
    <w:rsid w:val="FFFF613B"/>
    <w:rsid w:val="FFFF6148"/>
    <w:rsid w:val="FFFF622E"/>
    <w:rsid w:val="FFFF6324"/>
    <w:rsid w:val="FFFF694B"/>
    <w:rsid w:val="FFFF6953"/>
    <w:rsid w:val="FFFF6D02"/>
    <w:rsid w:val="FFFF7114"/>
    <w:rsid w:val="FFFF73CE"/>
    <w:rsid w:val="FFFF79BF"/>
    <w:rsid w:val="FFFF79D5"/>
    <w:rsid w:val="FFFF811D"/>
    <w:rsid w:val="FFFF817A"/>
    <w:rsid w:val="FFFF876B"/>
    <w:rsid w:val="FFFF87D1"/>
    <w:rsid w:val="FFFF8E9B"/>
    <w:rsid w:val="FFFF90F4"/>
    <w:rsid w:val="FFFF9260"/>
    <w:rsid w:val="FFFF92F8"/>
    <w:rsid w:val="FFFF9345"/>
    <w:rsid w:val="FFFF94D0"/>
    <w:rsid w:val="FFFF95DB"/>
    <w:rsid w:val="FFFF960E"/>
    <w:rsid w:val="FFFF96E6"/>
    <w:rsid w:val="FFFF992F"/>
    <w:rsid w:val="FFFF9D21"/>
    <w:rsid w:val="FFFF9DEB"/>
    <w:rsid w:val="FFFF9F14"/>
    <w:rsid w:val="FFFFA187"/>
    <w:rsid w:val="FFFFA39A"/>
    <w:rsid w:val="FFFFA3AC"/>
    <w:rsid w:val="FFFFA446"/>
    <w:rsid w:val="FFFFA4D9"/>
    <w:rsid w:val="FFFFA513"/>
    <w:rsid w:val="FFFFA749"/>
    <w:rsid w:val="FFFFA9F7"/>
    <w:rsid w:val="FFFFAC38"/>
    <w:rsid w:val="FFFFADF6"/>
    <w:rsid w:val="FFFFAF5F"/>
    <w:rsid w:val="FFFFB2E4"/>
    <w:rsid w:val="FFFFB377"/>
    <w:rsid w:val="FFFFB388"/>
    <w:rsid w:val="FFFFB63D"/>
    <w:rsid w:val="FFFFB8CE"/>
    <w:rsid w:val="FFFFB9D6"/>
    <w:rsid w:val="FFFFBA24"/>
    <w:rsid w:val="FFFFBC42"/>
    <w:rsid w:val="FFFFBE80"/>
    <w:rsid w:val="FFFFC067"/>
    <w:rsid w:val="FFFFC10F"/>
    <w:rsid w:val="FFFFC252"/>
    <w:rsid w:val="FFFFC4AC"/>
    <w:rsid w:val="FFFFC54D"/>
    <w:rsid w:val="FFFFC723"/>
    <w:rsid w:val="FFFFC8EB"/>
    <w:rsid w:val="FFFFCB3C"/>
    <w:rsid w:val="FFFFD51A"/>
    <w:rsid w:val="FFFFD627"/>
    <w:rsid w:val="FFFFD887"/>
    <w:rsid w:val="FFFFD92C"/>
    <w:rsid w:val="FFFFD9C4"/>
    <w:rsid w:val="FFFFDA2D"/>
    <w:rsid w:val="FFFFDF91"/>
    <w:rsid w:val="FFFFDFD7"/>
    <w:rsid w:val="FFFFE18C"/>
    <w:rsid w:val="FFFFE5C1"/>
    <w:rsid w:val="FFFFE73F"/>
    <w:rsid w:val="FFFFE81C"/>
    <w:rsid w:val="FFFFE825"/>
    <w:rsid w:val="FFFFEB4A"/>
    <w:rsid w:val="FFFFEF2E"/>
    <w:rsid w:val="FFFFF371"/>
    <w:rsid w:val="FFFFF5B3"/>
    <w:rsid w:val="FFFFF6DA"/>
    <w:rsid w:val="FFFFF851"/>
    <w:rsid w:val="FFFFF885"/>
    <w:rsid w:val="FFFFFA16"/>
    <w:rsid w:val="FFFFF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0"/>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2"/>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uiPriority w:val="0"/>
    <w:rPr>
      <w:color w:val="0000FF"/>
      <w:u w:val="single"/>
    </w:rPr>
  </w:style>
  <w:style w:type="character" w:styleId="19">
    <w:name w:val="HTML Code"/>
    <w:basedOn w:val="15"/>
    <w:uiPriority w:val="0"/>
    <w:rPr>
      <w:rFonts w:ascii="Courier New" w:hAnsi="Courier New"/>
      <w:sz w:val="20"/>
    </w:rPr>
  </w:style>
  <w:style w:type="character" w:customStyle="1" w:styleId="20">
    <w:name w:val="标题 2 Char"/>
    <w:link w:val="3"/>
    <w:uiPriority w:val="0"/>
    <w:rPr>
      <w:rFonts w:hint="eastAsia" w:ascii="宋体" w:hAnsi="宋体" w:eastAsia="宋体" w:cs="宋体"/>
      <w:b/>
      <w:bCs/>
      <w:kern w:val="0"/>
      <w:sz w:val="36"/>
      <w:szCs w:val="36"/>
      <w:lang w:val="en-US" w:eastAsia="zh-CN" w:bidi="ar"/>
    </w:rPr>
  </w:style>
  <w:style w:type="character" w:customStyle="1" w:styleId="21">
    <w:name w:val="标题 1 Char"/>
    <w:link w:val="2"/>
    <w:uiPriority w:val="0"/>
    <w:rPr>
      <w:rFonts w:hint="eastAsia" w:ascii="宋体" w:hAnsi="宋体" w:eastAsia="宋体" w:cs="宋体"/>
      <w:b/>
      <w:bCs/>
      <w:kern w:val="44"/>
      <w:sz w:val="48"/>
      <w:szCs w:val="48"/>
      <w:lang w:val="en-US" w:eastAsia="zh-CN" w:bidi="ar"/>
    </w:rPr>
  </w:style>
  <w:style w:type="character" w:customStyle="1" w:styleId="22">
    <w:name w:val="标题 3 Char"/>
    <w:link w:val="4"/>
    <w:uiPriority w:val="0"/>
    <w:rPr>
      <w:rFonts w:hint="eastAsia" w:ascii="宋体" w:hAnsi="宋体" w:eastAsia="宋体" w:cs="宋体"/>
      <w:b/>
      <w:bCs/>
      <w:kern w:val="0"/>
      <w:sz w:val="27"/>
      <w:szCs w:val="27"/>
      <w:lang w:val="en-US" w:eastAsia="zh-CN" w:bidi="ar"/>
    </w:rPr>
  </w:style>
  <w:style w:type="paragraph" w:customStyle="1" w:styleId="23">
    <w:name w:val="No Spacing"/>
    <w:uiPriority w:val="0"/>
    <w:rPr>
      <w:rFonts w:hint="default" w:ascii="Times New Roman" w:hAnsi="Times New Roman" w:eastAsia="宋体"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william/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352</Pages>
  <Words>208362</Words>
  <Characters>208845</Characters>
  <Lines>0</Lines>
  <Paragraphs>0</Paragraphs>
  <TotalTime>597</TotalTime>
  <ScaleCrop>false</ScaleCrop>
  <LinksUpToDate>false</LinksUpToDate>
  <CharactersWithSpaces>212429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2026-07-07T18:10:00Z</dcterms:created>
  <dc:creator>逸朗</dc:creator>
  <cp:lastModifiedBy>逸朗</cp:lastModifiedBy>
  <dcterms:modified xsi:type="dcterms:W3CDTF">2026-07-17T22:11:00Z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8130D1FFD13A0D72FD95436AE715B9D0_41</vt:lpwstr>
  </property>
</Properties>
</file>