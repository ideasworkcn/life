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CF2AD3">
      <w:pPr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420" w:firstLineChars="200"/>
        <w:jc w:val="both"/>
        <w:textAlignment w:val="auto"/>
        <w:rPr>
          <w:rFonts w:hint="eastAsia" w:ascii="Songti SC Regular" w:hAnsi="Songti SC Regular" w:eastAsia="Songti SC Regular" w:cs="Songti SC Regular"/>
          <w:kern w:val="2"/>
          <w:sz w:val="21"/>
          <w:szCs w:val="21"/>
          <w:lang w:val="en-US" w:eastAsia="zh-CN" w:bidi="ar-SA"/>
        </w:rPr>
        <w:sectPr>
          <w:footerReference r:id="rId3" w:type="default"/>
          <w:pgSz w:w="21554" w:h="14173" w:orient="landscape"/>
          <w:pgMar w:top="1417" w:right="1417" w:bottom="1417" w:left="1417" w:header="851" w:footer="992" w:gutter="0"/>
          <w:pgNumType w:fmt="decimal"/>
          <w:cols w:space="0" w:num="1"/>
          <w:rtlGutter w:val="0"/>
          <w:docGrid w:type="lines" w:linePitch="314" w:charSpace="0"/>
        </w:sectPr>
      </w:pPr>
      <w:r>
        <w:rPr>
          <w:rFonts w:hint="eastAsia" w:ascii="Songti SC Regular" w:hAnsi="Songti SC Regular" w:eastAsia="Songti SC Regular" w:cs="Songti SC Regular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7164070</wp:posOffset>
                </wp:positionH>
                <wp:positionV relativeFrom="paragraph">
                  <wp:posOffset>4024630</wp:posOffset>
                </wp:positionV>
                <wp:extent cx="1828800" cy="182880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096635" y="184404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D4F3D1">
                            <w:pPr>
                              <w:rPr>
                                <w:rFonts w:hint="eastAsia" w:ascii="Songti SC Black" w:hAnsi="Songti SC Black" w:eastAsia="Songti SC Black" w:cs="Songti SC Black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Songti SC Black" w:hAnsi="Songti SC Black" w:eastAsia="Songti SC Black" w:cs="Songti SC Black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用结构取代碎片——降熵视角下的生活底层框架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64.1pt;margin-top:316.9pt;height:144pt;width:144pt;mso-wrap-style:none;z-index:251661312;mso-width-relative:page;mso-height-relative:page;" filled="f" stroked="f" coordsize="21600,21600" o:gfxdata="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ydgmbdoAAAANAQAADwAAAAAAAAABACAAAAAi&#10;AAAAZHJzL2Rvd25yZXYueG1sUEsBAhQAFAAAAAgAh07iQCK6Fj5BAgAAcQQAAA4AAAAAAAAAAQAg&#10;AAAAKQ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78D4F3D1">
                      <w:pPr>
                        <w:rPr>
                          <w:rFonts w:hint="eastAsia" w:ascii="Songti SC Black" w:hAnsi="Songti SC Black" w:eastAsia="Songti SC Black" w:cs="Songti SC Black"/>
                          <w:b/>
                          <w:bCs/>
                          <w:color w:val="FFFFFF" w:themeColor="background1"/>
                          <w:sz w:val="36"/>
                          <w:szCs w:val="36"/>
                          <w:lang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Songti SC Black" w:hAnsi="Songti SC Black" w:eastAsia="Songti SC Black" w:cs="Songti SC Black"/>
                          <w:b/>
                          <w:bCs/>
                          <w:color w:val="FFFFFF" w:themeColor="background1"/>
                          <w:sz w:val="36"/>
                          <w:szCs w:val="36"/>
                          <w:lang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用结构取代碎片——降熵视角下的生活底层框架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Songti SC Regular" w:hAnsi="Songti SC Regular" w:eastAsia="Songti SC Regular" w:cs="Songti SC Regular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7348855</wp:posOffset>
                </wp:positionH>
                <wp:positionV relativeFrom="paragraph">
                  <wp:posOffset>2613660</wp:posOffset>
                </wp:positionV>
                <wp:extent cx="1828800" cy="182880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927090" y="169418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4B9E44">
                            <w:pPr>
                              <w:jc w:val="center"/>
                              <w:rPr>
                                <w:rFonts w:hint="eastAsia" w:ascii="Songti SC Black" w:hAnsi="Songti SC Black" w:eastAsia="Songti SC Black" w:cs="Songti SC Black"/>
                                <w:b/>
                                <w:bCs w:val="0"/>
                                <w:color w:val="000000" w:themeColor="text1"/>
                                <w:sz w:val="140"/>
                                <w:szCs w:val="140"/>
                                <w:lang w:val="en-US" w:eastAsia="zh-CN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Songti SC Black" w:hAnsi="Songti SC Black" w:eastAsia="Songti SC Black" w:cs="Songti SC Black"/>
                                <w:b/>
                                <w:bCs w:val="0"/>
                                <w:color w:val="FFFFFF" w:themeColor="background1"/>
                                <w:sz w:val="140"/>
                                <w:szCs w:val="140"/>
                                <w:lang w:val="en-US" w:eastAsia="zh-CN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生活的地基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78.65pt;margin-top:205.8pt;height:144pt;width:144pt;mso-wrap-style:none;z-index:251660288;mso-width-relative:page;mso-height-relative:page;" filled="f" stroked="f" coordsize="21600,21600" o:gfxdata="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GogJW2wAAAA0BAAAPAAAAAAAAAAEAIAAA&#10;ACIAAABkcnMvZG93bnJldi54bWxQSwECFAAUAAAACACHTuJAbkqdMUICAABxBAAADgAAAAAAAAAB&#10;ACAAAAAq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4D4B9E44">
                      <w:pPr>
                        <w:jc w:val="center"/>
                        <w:rPr>
                          <w:rFonts w:hint="eastAsia" w:ascii="Songti SC Black" w:hAnsi="Songti SC Black" w:eastAsia="Songti SC Black" w:cs="Songti SC Black"/>
                          <w:b/>
                          <w:bCs w:val="0"/>
                          <w:color w:val="000000" w:themeColor="text1"/>
                          <w:sz w:val="140"/>
                          <w:szCs w:val="140"/>
                          <w:lang w:val="en-US" w:eastAsia="zh-CN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Songti SC Black" w:hAnsi="Songti SC Black" w:eastAsia="Songti SC Black" w:cs="Songti SC Black"/>
                          <w:b/>
                          <w:bCs w:val="0"/>
                          <w:color w:val="FFFFFF" w:themeColor="background1"/>
                          <w:sz w:val="140"/>
                          <w:szCs w:val="140"/>
                          <w:lang w:val="en-US" w:eastAsia="zh-CN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生活的地基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Songti SC Regular" w:hAnsi="Songti SC Regular" w:eastAsia="Songti SC Regular" w:cs="Songti SC Regular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610235</wp:posOffset>
                </wp:positionH>
                <wp:positionV relativeFrom="paragraph">
                  <wp:posOffset>2513965</wp:posOffset>
                </wp:positionV>
                <wp:extent cx="1828800" cy="182880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C39F6C">
                            <w:pPr>
                              <w:rPr>
                                <w:rFonts w:hint="eastAsia" w:ascii="Songti SC Black" w:hAnsi="Songti SC Black" w:eastAsia="Songti SC Black" w:cs="Songti SC Blac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Songti SC Black" w:hAnsi="Songti SC Black" w:eastAsia="Songti SC Black" w:cs="Songti SC Blac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从分岔处出发，到烟起处停下——</w:t>
                            </w:r>
                          </w:p>
                          <w:p w14:paraId="38F58D6B">
                            <w:pPr>
                              <w:rPr>
                                <w:rFonts w:hint="eastAsia" w:ascii="Songti SC Black" w:hAnsi="Songti SC Black" w:eastAsia="Songti SC Black" w:cs="Songti SC Blac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Songti SC Black" w:hAnsi="Songti SC Black" w:eastAsia="Songti SC Black" w:cs="Songti SC Blac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一个人认出纹路、修好承受力、</w:t>
                            </w:r>
                          </w:p>
                          <w:p w14:paraId="29180080">
                            <w:pPr>
                              <w:rPr>
                                <w:rFonts w:hint="eastAsia" w:ascii="Songti SC Black" w:hAnsi="Songti SC Black" w:eastAsia="Songti SC Black" w:cs="Songti SC Blac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Songti SC Black" w:hAnsi="Songti SC Black" w:eastAsia="Songti SC Black" w:cs="Songti SC Blac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走过暗处路标的一生</w:t>
                            </w:r>
                          </w:p>
                          <w:p w14:paraId="05FB6A86">
                            <w:pPr>
                              <w:rPr>
                                <w:rFonts w:hint="eastAsia" w:ascii="Songti SC Black" w:hAnsi="Songti SC Black" w:eastAsia="Songti SC Black" w:cs="Songti SC Black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8.05pt;margin-top:197.95pt;height:144pt;width:144pt;mso-wrap-style:none;z-index:251664384;mso-width-relative:page;mso-height-relative:page;" filled="f" stroked="f" coordsize="21600,21600" o:gfxdata="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DOz7s42AAAAAoBAAAPAAAAAAAAAAEAIAAAACIAAABkcnMvZG93bnJl&#10;di54bWxQSwECFAAUAAAACACHTuJAzBHp0zYCAABnBAAADgAAAAAAAAABACAAAAAnAQAAZHJzL2Uy&#10;b0RvYy54bWxQSwUGAAAAAAYABgBZAQAAz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34C39F6C">
                      <w:pPr>
                        <w:rPr>
                          <w:rFonts w:hint="eastAsia" w:ascii="Songti SC Black" w:hAnsi="Songti SC Black" w:eastAsia="Songti SC Black" w:cs="Songti SC Black"/>
                          <w:b/>
                          <w:bCs/>
                          <w:color w:val="FFFFFF" w:themeColor="background1"/>
                          <w:sz w:val="40"/>
                          <w:szCs w:val="40"/>
                          <w:lang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Songti SC Black" w:hAnsi="Songti SC Black" w:eastAsia="Songti SC Black" w:cs="Songti SC Black"/>
                          <w:b/>
                          <w:bCs/>
                          <w:color w:val="FFFFFF" w:themeColor="background1"/>
                          <w:sz w:val="40"/>
                          <w:szCs w:val="40"/>
                          <w:lang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从分岔处出发，到烟起处停下——</w:t>
                      </w:r>
                    </w:p>
                    <w:p w14:paraId="38F58D6B">
                      <w:pPr>
                        <w:rPr>
                          <w:rFonts w:hint="eastAsia" w:ascii="Songti SC Black" w:hAnsi="Songti SC Black" w:eastAsia="Songti SC Black" w:cs="Songti SC Black"/>
                          <w:b/>
                          <w:bCs/>
                          <w:color w:val="FFFFFF" w:themeColor="background1"/>
                          <w:sz w:val="40"/>
                          <w:szCs w:val="40"/>
                          <w:lang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Songti SC Black" w:hAnsi="Songti SC Black" w:eastAsia="Songti SC Black" w:cs="Songti SC Black"/>
                          <w:b/>
                          <w:bCs/>
                          <w:color w:val="FFFFFF" w:themeColor="background1"/>
                          <w:sz w:val="40"/>
                          <w:szCs w:val="40"/>
                          <w:lang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一个人认出纹路、修好承受力、</w:t>
                      </w:r>
                    </w:p>
                    <w:p w14:paraId="29180080">
                      <w:pPr>
                        <w:rPr>
                          <w:rFonts w:hint="eastAsia" w:ascii="Songti SC Black" w:hAnsi="Songti SC Black" w:eastAsia="Songti SC Black" w:cs="Songti SC Black"/>
                          <w:b/>
                          <w:bCs/>
                          <w:color w:val="FFFFFF" w:themeColor="background1"/>
                          <w:sz w:val="40"/>
                          <w:szCs w:val="40"/>
                          <w:lang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Songti SC Black" w:hAnsi="Songti SC Black" w:eastAsia="Songti SC Black" w:cs="Songti SC Black"/>
                          <w:b/>
                          <w:bCs/>
                          <w:color w:val="FFFFFF" w:themeColor="background1"/>
                          <w:sz w:val="40"/>
                          <w:szCs w:val="40"/>
                          <w:lang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走过暗处路标的一生</w:t>
                      </w:r>
                    </w:p>
                    <w:p w14:paraId="05FB6A86">
                      <w:pPr>
                        <w:rPr>
                          <w:rFonts w:hint="eastAsia" w:ascii="Songti SC Black" w:hAnsi="Songti SC Black" w:eastAsia="Songti SC Black" w:cs="Songti SC Black"/>
                          <w:b/>
                          <w:bCs/>
                          <w:color w:val="FFFFFF" w:themeColor="background1"/>
                          <w:sz w:val="40"/>
                          <w:szCs w:val="40"/>
                          <w:lang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Songti SC Regular" w:hAnsi="Songti SC Regular" w:eastAsia="Songti SC Regular" w:cs="Songti SC Regular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5641340</wp:posOffset>
                </wp:positionH>
                <wp:positionV relativeFrom="paragraph">
                  <wp:posOffset>2480945</wp:posOffset>
                </wp:positionV>
                <wp:extent cx="693420" cy="182880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42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6399BA">
                            <w:pPr>
                              <w:jc w:val="both"/>
                              <w:rPr>
                                <w:rFonts w:hint="eastAsia" w:ascii="Songti SC Black" w:hAnsi="Songti SC Black" w:eastAsia="Songti SC Black" w:cs="Songti SC Black"/>
                                <w:b/>
                                <w:bCs/>
                                <w:color w:val="FFFFFF" w:themeColor="background1"/>
                                <w:sz w:val="60"/>
                                <w:szCs w:val="60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Songti SC Black" w:hAnsi="Songti SC Black" w:eastAsia="Songti SC Black" w:cs="Songti SC Black"/>
                                <w:b/>
                                <w:bCs/>
                                <w:color w:val="FFFFFF" w:themeColor="background1"/>
                                <w:sz w:val="60"/>
                                <w:szCs w:val="60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生活的地基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non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4.2pt;margin-top:195.35pt;height:144pt;width:54.6pt;mso-wrap-style:none;z-index:251662336;mso-width-relative:page;mso-height-relative:page;" filled="f" stroked="f" coordsize="21600,21600" o:gfxdata="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Mse7NDaAAAACwEAAA8AAAAAAAAAAQAgAAAAIgAAAGRy&#10;cy9kb3ducmV2LnhtbFBLAQIUABQAAAAIAIdO4kB1INGRPAIAAGg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 style="layout-flow:vertical-ideographic;">
                  <w:txbxContent>
                    <w:p w14:paraId="6B6399BA">
                      <w:pPr>
                        <w:jc w:val="both"/>
                        <w:rPr>
                          <w:rFonts w:hint="eastAsia" w:ascii="Songti SC Black" w:hAnsi="Songti SC Black" w:eastAsia="Songti SC Black" w:cs="Songti SC Black"/>
                          <w:b/>
                          <w:bCs/>
                          <w:color w:val="FFFFFF" w:themeColor="background1"/>
                          <w:sz w:val="60"/>
                          <w:szCs w:val="60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Songti SC Black" w:hAnsi="Songti SC Black" w:eastAsia="Songti SC Black" w:cs="Songti SC Black"/>
                          <w:b/>
                          <w:bCs/>
                          <w:color w:val="FFFFFF" w:themeColor="background1"/>
                          <w:sz w:val="60"/>
                          <w:szCs w:val="60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生活的地基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Songti SC Regular" w:hAnsi="Songti SC Regular" w:eastAsia="Songti SC Regular" w:cs="Songti SC Regular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5668010</wp:posOffset>
                </wp:positionH>
                <wp:positionV relativeFrom="paragraph">
                  <wp:posOffset>4941570</wp:posOffset>
                </wp:positionV>
                <wp:extent cx="1828800" cy="182880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DFCEB4">
                            <w:pPr>
                              <w:rPr>
                                <w:rFonts w:hint="default" w:ascii="Songti SC Black" w:hAnsi="Songti SC Black" w:eastAsia="Songti SC Black" w:cs="Songti SC Black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Songti SC Black" w:hAnsi="Songti SC Black" w:eastAsia="Songti SC Black" w:cs="Songti SC Black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 w:eastAsia="zh-C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王庆港 著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6.3pt;margin-top:389.1pt;height:144pt;width:144pt;mso-wrap-style:none;z-index:251663360;mso-width-relative:page;mso-height-relative:page;" filled="f" stroked="f" coordsize="21600,21600" o:gfxdata="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DJQUgraAAAADQEAAA8AAAAAAAAAAQAgAAAAIgAAAGRycy9k&#10;b3ducmV2LnhtbFBLAQIUABQAAAAIAIdO4kAckzsUOQIAAGkEAAAOAAAAAAAAAAEAIAAAACk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 style="layout-flow:vertical-ideographic;mso-fit-shape-to-text:t;">
                  <w:txbxContent>
                    <w:p w14:paraId="34DFCEB4">
                      <w:pPr>
                        <w:rPr>
                          <w:rFonts w:hint="default" w:ascii="Songti SC Black" w:hAnsi="Songti SC Black" w:eastAsia="Songti SC Black" w:cs="Songti SC Black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Songti SC Black" w:hAnsi="Songti SC Black" w:eastAsia="Songti SC Black" w:cs="Songti SC Black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 w:eastAsia="zh-C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王庆港 著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>
        <w:rPr>
          <w:rFonts w:hint="eastAsia" w:ascii="Songti SC Regular" w:hAnsi="Songti SC Regular" w:eastAsia="Songti SC Regular" w:cs="Songti SC Regular"/>
          <w:kern w:val="2"/>
          <w:sz w:val="21"/>
          <w:szCs w:val="21"/>
          <w:lang w:val="en-US" w:eastAsia="zh-CN"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-1014730</wp:posOffset>
            </wp:positionH>
            <wp:positionV relativeFrom="paragraph">
              <wp:posOffset>-892175</wp:posOffset>
            </wp:positionV>
            <wp:extent cx="13891895" cy="9002395"/>
            <wp:effectExtent l="0" t="0" r="1905" b="14605"/>
            <wp:wrapNone/>
            <wp:docPr id="16" name="图片 16" descr="封面背景f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封面背景final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891895" cy="9002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14:paraId="69C5A9B6">
      <w:pPr>
        <w:widowControl w:val="0"/>
        <w:numPr>
          <w:ilvl w:val="0"/>
          <w:numId w:val="0"/>
        </w:numPr>
        <w:jc w:val="both"/>
        <w:rPr>
          <w:rFonts w:hint="eastAsia" w:ascii="Songti SC Regular" w:hAnsi="Songti SC Regular" w:eastAsia="Songti SC Regular" w:cs="Songti SC Regular"/>
          <w:sz w:val="21"/>
          <w:szCs w:val="21"/>
          <w:lang w:val="en-US" w:eastAsia="zh-CN"/>
        </w:rPr>
      </w:pPr>
    </w:p>
    <w:sectPr>
      <w:type w:val="continuous"/>
      <w:pgSz w:w="8390" w:h="11906"/>
      <w:pgMar w:top="1417" w:right="1417" w:bottom="1417" w:left="1417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ongti SC Regular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ongti SC Black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225E28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8866D0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78866D0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isplayBackgroundShape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7"/>
  <w:displayHorizontalDrawingGridEvery w:val="1"/>
  <w:displayVerticalDrawingGridEvery w:val="2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97762B"/>
    <w:rsid w:val="025F107F"/>
    <w:rsid w:val="037EDA2E"/>
    <w:rsid w:val="03FEDA7C"/>
    <w:rsid w:val="04B7076B"/>
    <w:rsid w:val="04DB9B8C"/>
    <w:rsid w:val="04E772FC"/>
    <w:rsid w:val="04EAD5CB"/>
    <w:rsid w:val="055AB2AF"/>
    <w:rsid w:val="05A74DED"/>
    <w:rsid w:val="05FD2869"/>
    <w:rsid w:val="05FD5772"/>
    <w:rsid w:val="06BDF820"/>
    <w:rsid w:val="06DF5946"/>
    <w:rsid w:val="06F7E927"/>
    <w:rsid w:val="06FE3104"/>
    <w:rsid w:val="06FF762B"/>
    <w:rsid w:val="0735E47A"/>
    <w:rsid w:val="073765FA"/>
    <w:rsid w:val="074A6929"/>
    <w:rsid w:val="076F4E62"/>
    <w:rsid w:val="07A701F7"/>
    <w:rsid w:val="07BF2EEA"/>
    <w:rsid w:val="07BFC965"/>
    <w:rsid w:val="07D10AE8"/>
    <w:rsid w:val="07DDF484"/>
    <w:rsid w:val="07E6CDA1"/>
    <w:rsid w:val="07EA8A4A"/>
    <w:rsid w:val="07EEC418"/>
    <w:rsid w:val="07EF2125"/>
    <w:rsid w:val="07EF8B82"/>
    <w:rsid w:val="07F306D3"/>
    <w:rsid w:val="07F8603C"/>
    <w:rsid w:val="07F9AB1D"/>
    <w:rsid w:val="07FDCBD1"/>
    <w:rsid w:val="07FF356B"/>
    <w:rsid w:val="07FF4852"/>
    <w:rsid w:val="07FF4A22"/>
    <w:rsid w:val="0879375E"/>
    <w:rsid w:val="09871ACB"/>
    <w:rsid w:val="09EDBB27"/>
    <w:rsid w:val="09F33955"/>
    <w:rsid w:val="09FFFC5C"/>
    <w:rsid w:val="0A6B7AD8"/>
    <w:rsid w:val="0AAF9995"/>
    <w:rsid w:val="0AB3B6EB"/>
    <w:rsid w:val="0AFFE20E"/>
    <w:rsid w:val="0B7D887E"/>
    <w:rsid w:val="0B87C0C6"/>
    <w:rsid w:val="0B8E86F4"/>
    <w:rsid w:val="0BB7258C"/>
    <w:rsid w:val="0BEF03C7"/>
    <w:rsid w:val="0BEFC6A7"/>
    <w:rsid w:val="0BF7922A"/>
    <w:rsid w:val="0BF7F8E7"/>
    <w:rsid w:val="0BF98D00"/>
    <w:rsid w:val="0BFA65B0"/>
    <w:rsid w:val="0BFD8E8A"/>
    <w:rsid w:val="0D3F4B33"/>
    <w:rsid w:val="0D77AF0B"/>
    <w:rsid w:val="0DBB1D85"/>
    <w:rsid w:val="0DDB0F4F"/>
    <w:rsid w:val="0DEB7109"/>
    <w:rsid w:val="0DEE6E01"/>
    <w:rsid w:val="0DFF57C8"/>
    <w:rsid w:val="0DFFC3A3"/>
    <w:rsid w:val="0E2C8A4E"/>
    <w:rsid w:val="0E7A1704"/>
    <w:rsid w:val="0E7DAE9E"/>
    <w:rsid w:val="0EDDE9EE"/>
    <w:rsid w:val="0EEC5195"/>
    <w:rsid w:val="0EEDF0DC"/>
    <w:rsid w:val="0EEFBA1A"/>
    <w:rsid w:val="0EFE5BAE"/>
    <w:rsid w:val="0EFF0F76"/>
    <w:rsid w:val="0EFF1C9F"/>
    <w:rsid w:val="0EFF6C35"/>
    <w:rsid w:val="0F37441E"/>
    <w:rsid w:val="0F5F6011"/>
    <w:rsid w:val="0F5FC359"/>
    <w:rsid w:val="0F663A43"/>
    <w:rsid w:val="0F7B5646"/>
    <w:rsid w:val="0F7DAF0F"/>
    <w:rsid w:val="0F7EF350"/>
    <w:rsid w:val="0F7F1EB9"/>
    <w:rsid w:val="0F7F5AF3"/>
    <w:rsid w:val="0F7F8B57"/>
    <w:rsid w:val="0F975118"/>
    <w:rsid w:val="0FA736CE"/>
    <w:rsid w:val="0FAF2D8F"/>
    <w:rsid w:val="0FAF6F3D"/>
    <w:rsid w:val="0FB346F3"/>
    <w:rsid w:val="0FB673A0"/>
    <w:rsid w:val="0FBD6321"/>
    <w:rsid w:val="0FBF7F91"/>
    <w:rsid w:val="0FBFF520"/>
    <w:rsid w:val="0FCDAF36"/>
    <w:rsid w:val="0FD7C4DB"/>
    <w:rsid w:val="0FDB01D8"/>
    <w:rsid w:val="0FDF149C"/>
    <w:rsid w:val="0FDF82B8"/>
    <w:rsid w:val="0FDFB542"/>
    <w:rsid w:val="0FE7D3A9"/>
    <w:rsid w:val="0FEB2E98"/>
    <w:rsid w:val="0FEEB827"/>
    <w:rsid w:val="0FEED5CF"/>
    <w:rsid w:val="0FEF4441"/>
    <w:rsid w:val="0FF0BBC7"/>
    <w:rsid w:val="0FF3B67E"/>
    <w:rsid w:val="0FF57B26"/>
    <w:rsid w:val="0FF76426"/>
    <w:rsid w:val="0FFBE9EE"/>
    <w:rsid w:val="0FFC75B6"/>
    <w:rsid w:val="0FFD8465"/>
    <w:rsid w:val="0FFE2402"/>
    <w:rsid w:val="0FFF717A"/>
    <w:rsid w:val="0FFF92E5"/>
    <w:rsid w:val="0FFFD256"/>
    <w:rsid w:val="0FFFD6E0"/>
    <w:rsid w:val="0FFFDEDB"/>
    <w:rsid w:val="10FB2AA6"/>
    <w:rsid w:val="10FF3485"/>
    <w:rsid w:val="115E1687"/>
    <w:rsid w:val="1167ED11"/>
    <w:rsid w:val="11FBFF60"/>
    <w:rsid w:val="11FFA86B"/>
    <w:rsid w:val="1251E58B"/>
    <w:rsid w:val="12BE0DA2"/>
    <w:rsid w:val="12D229A5"/>
    <w:rsid w:val="12EE150D"/>
    <w:rsid w:val="12FFA6B6"/>
    <w:rsid w:val="132F4E91"/>
    <w:rsid w:val="133605BA"/>
    <w:rsid w:val="135770C3"/>
    <w:rsid w:val="136BD319"/>
    <w:rsid w:val="137D9FA5"/>
    <w:rsid w:val="137E21E8"/>
    <w:rsid w:val="137EE1C8"/>
    <w:rsid w:val="13AD920B"/>
    <w:rsid w:val="13ADB3C4"/>
    <w:rsid w:val="13ADD504"/>
    <w:rsid w:val="13CBF1D2"/>
    <w:rsid w:val="13CF1DCB"/>
    <w:rsid w:val="13DB55AE"/>
    <w:rsid w:val="13F7C022"/>
    <w:rsid w:val="13FDB26D"/>
    <w:rsid w:val="13FF2154"/>
    <w:rsid w:val="13FF555C"/>
    <w:rsid w:val="13FF6040"/>
    <w:rsid w:val="143F8387"/>
    <w:rsid w:val="148F5B87"/>
    <w:rsid w:val="14FC4E5A"/>
    <w:rsid w:val="14FF17E2"/>
    <w:rsid w:val="14FFC873"/>
    <w:rsid w:val="154985A1"/>
    <w:rsid w:val="155F4ABA"/>
    <w:rsid w:val="15734546"/>
    <w:rsid w:val="1577DC0A"/>
    <w:rsid w:val="159E7D2D"/>
    <w:rsid w:val="15B2A6DD"/>
    <w:rsid w:val="15BD7F47"/>
    <w:rsid w:val="15BFDF9A"/>
    <w:rsid w:val="15D70C01"/>
    <w:rsid w:val="15D79754"/>
    <w:rsid w:val="15F391D8"/>
    <w:rsid w:val="15F71B38"/>
    <w:rsid w:val="15F94AA3"/>
    <w:rsid w:val="15FBDD61"/>
    <w:rsid w:val="161DFADE"/>
    <w:rsid w:val="165F3D53"/>
    <w:rsid w:val="165F5AA9"/>
    <w:rsid w:val="1673546A"/>
    <w:rsid w:val="167D929B"/>
    <w:rsid w:val="167F52E4"/>
    <w:rsid w:val="16A515C8"/>
    <w:rsid w:val="16AF1DFA"/>
    <w:rsid w:val="16B66FB6"/>
    <w:rsid w:val="16BF6B3F"/>
    <w:rsid w:val="16DDB842"/>
    <w:rsid w:val="16DF10A2"/>
    <w:rsid w:val="16DF570D"/>
    <w:rsid w:val="16DFA5D0"/>
    <w:rsid w:val="16DFB3F3"/>
    <w:rsid w:val="16DFDE6E"/>
    <w:rsid w:val="16E1AA81"/>
    <w:rsid w:val="16E72395"/>
    <w:rsid w:val="16EBEAB1"/>
    <w:rsid w:val="16F7437A"/>
    <w:rsid w:val="16F75424"/>
    <w:rsid w:val="16FB1BDC"/>
    <w:rsid w:val="16FF739C"/>
    <w:rsid w:val="1727DA2A"/>
    <w:rsid w:val="17280796"/>
    <w:rsid w:val="172CB963"/>
    <w:rsid w:val="17370656"/>
    <w:rsid w:val="173F86D9"/>
    <w:rsid w:val="1747DD0B"/>
    <w:rsid w:val="174DABC5"/>
    <w:rsid w:val="1777AF80"/>
    <w:rsid w:val="177A358A"/>
    <w:rsid w:val="177DDB10"/>
    <w:rsid w:val="177FF7DE"/>
    <w:rsid w:val="17AF647C"/>
    <w:rsid w:val="17AF6B18"/>
    <w:rsid w:val="17B6546A"/>
    <w:rsid w:val="17B6E62F"/>
    <w:rsid w:val="17B990A8"/>
    <w:rsid w:val="17BB41DD"/>
    <w:rsid w:val="17BF63FF"/>
    <w:rsid w:val="17BF70E2"/>
    <w:rsid w:val="17CEC049"/>
    <w:rsid w:val="17DBBEEA"/>
    <w:rsid w:val="17DC5512"/>
    <w:rsid w:val="17DF6ECC"/>
    <w:rsid w:val="17E7B1AA"/>
    <w:rsid w:val="17E9DAD2"/>
    <w:rsid w:val="17EAF291"/>
    <w:rsid w:val="17EE6426"/>
    <w:rsid w:val="17EF337C"/>
    <w:rsid w:val="17EF5531"/>
    <w:rsid w:val="17EFBB33"/>
    <w:rsid w:val="17F96DE2"/>
    <w:rsid w:val="17FB71E7"/>
    <w:rsid w:val="17FC983E"/>
    <w:rsid w:val="17FE2D8F"/>
    <w:rsid w:val="17FEB3EB"/>
    <w:rsid w:val="17FEC680"/>
    <w:rsid w:val="17FEF1A3"/>
    <w:rsid w:val="17FF57E3"/>
    <w:rsid w:val="17FF5C52"/>
    <w:rsid w:val="17FFF348"/>
    <w:rsid w:val="187FED6B"/>
    <w:rsid w:val="18FFD5EE"/>
    <w:rsid w:val="19562928"/>
    <w:rsid w:val="197790B4"/>
    <w:rsid w:val="197AA5B9"/>
    <w:rsid w:val="19BE6302"/>
    <w:rsid w:val="19CF091C"/>
    <w:rsid w:val="19D30C9D"/>
    <w:rsid w:val="19DE7966"/>
    <w:rsid w:val="19DF4F50"/>
    <w:rsid w:val="19DFFD7D"/>
    <w:rsid w:val="19E84305"/>
    <w:rsid w:val="19FB60DC"/>
    <w:rsid w:val="19FEE20E"/>
    <w:rsid w:val="19FF9320"/>
    <w:rsid w:val="19FFDE28"/>
    <w:rsid w:val="1A3BB65F"/>
    <w:rsid w:val="1A571C49"/>
    <w:rsid w:val="1AA581DA"/>
    <w:rsid w:val="1AA5B749"/>
    <w:rsid w:val="1ABB18D4"/>
    <w:rsid w:val="1AD78EA5"/>
    <w:rsid w:val="1AE57BAB"/>
    <w:rsid w:val="1AF5A641"/>
    <w:rsid w:val="1AF73529"/>
    <w:rsid w:val="1AF7F612"/>
    <w:rsid w:val="1AF92372"/>
    <w:rsid w:val="1AFE7F6E"/>
    <w:rsid w:val="1AFF5969"/>
    <w:rsid w:val="1B3F6736"/>
    <w:rsid w:val="1B4FA75E"/>
    <w:rsid w:val="1B5E0549"/>
    <w:rsid w:val="1B5F9450"/>
    <w:rsid w:val="1B6A7B9B"/>
    <w:rsid w:val="1B6E50A7"/>
    <w:rsid w:val="1B7BBF21"/>
    <w:rsid w:val="1B7C4E5E"/>
    <w:rsid w:val="1B7DE5E1"/>
    <w:rsid w:val="1B7F0B3E"/>
    <w:rsid w:val="1BABEAB9"/>
    <w:rsid w:val="1BACD00D"/>
    <w:rsid w:val="1BBB6E9D"/>
    <w:rsid w:val="1BBDABB9"/>
    <w:rsid w:val="1BBF3D9D"/>
    <w:rsid w:val="1BC2AF17"/>
    <w:rsid w:val="1BD393AC"/>
    <w:rsid w:val="1BD9C11C"/>
    <w:rsid w:val="1BDCDEDB"/>
    <w:rsid w:val="1BDF1DB0"/>
    <w:rsid w:val="1BE6A708"/>
    <w:rsid w:val="1BE737D3"/>
    <w:rsid w:val="1BEBDBDF"/>
    <w:rsid w:val="1BEDBDED"/>
    <w:rsid w:val="1BEF478F"/>
    <w:rsid w:val="1BEF5623"/>
    <w:rsid w:val="1BEF82B8"/>
    <w:rsid w:val="1BF3EEA3"/>
    <w:rsid w:val="1BF4BB33"/>
    <w:rsid w:val="1BF7ACFD"/>
    <w:rsid w:val="1BF8F073"/>
    <w:rsid w:val="1BF930BA"/>
    <w:rsid w:val="1BFAE069"/>
    <w:rsid w:val="1BFB2FFF"/>
    <w:rsid w:val="1BFB46DC"/>
    <w:rsid w:val="1BFBA62A"/>
    <w:rsid w:val="1BFBD6E8"/>
    <w:rsid w:val="1BFDCBF4"/>
    <w:rsid w:val="1BFEA4CB"/>
    <w:rsid w:val="1BFF149C"/>
    <w:rsid w:val="1BFF50D6"/>
    <w:rsid w:val="1BFFBB4A"/>
    <w:rsid w:val="1C27D6D0"/>
    <w:rsid w:val="1C378CE1"/>
    <w:rsid w:val="1C6F3747"/>
    <w:rsid w:val="1C7E76CF"/>
    <w:rsid w:val="1C7ECC9C"/>
    <w:rsid w:val="1C7F5587"/>
    <w:rsid w:val="1C7FD9C1"/>
    <w:rsid w:val="1CA3994F"/>
    <w:rsid w:val="1CADCF2B"/>
    <w:rsid w:val="1CD5DC92"/>
    <w:rsid w:val="1CFA6266"/>
    <w:rsid w:val="1CFB89F4"/>
    <w:rsid w:val="1CFCB1E8"/>
    <w:rsid w:val="1CFEC63A"/>
    <w:rsid w:val="1CFFBD41"/>
    <w:rsid w:val="1CFFE3BB"/>
    <w:rsid w:val="1D2E85F7"/>
    <w:rsid w:val="1D5BC9A7"/>
    <w:rsid w:val="1D6BE1C4"/>
    <w:rsid w:val="1D6DF48C"/>
    <w:rsid w:val="1D6F8AEE"/>
    <w:rsid w:val="1D751B92"/>
    <w:rsid w:val="1D77F247"/>
    <w:rsid w:val="1D7C2043"/>
    <w:rsid w:val="1D7C32B1"/>
    <w:rsid w:val="1D7CD42A"/>
    <w:rsid w:val="1D7F1700"/>
    <w:rsid w:val="1D7F767D"/>
    <w:rsid w:val="1D8F5A3C"/>
    <w:rsid w:val="1D9E9DFC"/>
    <w:rsid w:val="1DAFA92E"/>
    <w:rsid w:val="1DB94311"/>
    <w:rsid w:val="1DBBE042"/>
    <w:rsid w:val="1DBCF9D5"/>
    <w:rsid w:val="1DBE4B1C"/>
    <w:rsid w:val="1DBF2121"/>
    <w:rsid w:val="1DBF24EC"/>
    <w:rsid w:val="1DBF3515"/>
    <w:rsid w:val="1DD73BA6"/>
    <w:rsid w:val="1DDB8CD9"/>
    <w:rsid w:val="1DDF127E"/>
    <w:rsid w:val="1DDFFC1E"/>
    <w:rsid w:val="1DE71E29"/>
    <w:rsid w:val="1DE76E6E"/>
    <w:rsid w:val="1DEC5065"/>
    <w:rsid w:val="1DF26958"/>
    <w:rsid w:val="1DF35854"/>
    <w:rsid w:val="1DF52666"/>
    <w:rsid w:val="1DF76631"/>
    <w:rsid w:val="1DF7BCF3"/>
    <w:rsid w:val="1DF90E13"/>
    <w:rsid w:val="1DFD2D68"/>
    <w:rsid w:val="1DFD2F53"/>
    <w:rsid w:val="1DFE9588"/>
    <w:rsid w:val="1DFEA156"/>
    <w:rsid w:val="1DFEC7B8"/>
    <w:rsid w:val="1DFF0A96"/>
    <w:rsid w:val="1DFF5B8F"/>
    <w:rsid w:val="1DFFAB48"/>
    <w:rsid w:val="1DFFC166"/>
    <w:rsid w:val="1E2B9807"/>
    <w:rsid w:val="1E3F0817"/>
    <w:rsid w:val="1E3F7323"/>
    <w:rsid w:val="1E5D1F5D"/>
    <w:rsid w:val="1E5F06C7"/>
    <w:rsid w:val="1E7D800E"/>
    <w:rsid w:val="1E7EE1EF"/>
    <w:rsid w:val="1E7F68C0"/>
    <w:rsid w:val="1E7FD8D3"/>
    <w:rsid w:val="1E9FADBC"/>
    <w:rsid w:val="1EABB5E6"/>
    <w:rsid w:val="1EB7C724"/>
    <w:rsid w:val="1EBDF262"/>
    <w:rsid w:val="1EC03404"/>
    <w:rsid w:val="1ECB0356"/>
    <w:rsid w:val="1ECBBCB5"/>
    <w:rsid w:val="1ED64DA7"/>
    <w:rsid w:val="1ED71F7C"/>
    <w:rsid w:val="1EDCD0FF"/>
    <w:rsid w:val="1EDD7721"/>
    <w:rsid w:val="1EDF3984"/>
    <w:rsid w:val="1EDFFD00"/>
    <w:rsid w:val="1EE71A5E"/>
    <w:rsid w:val="1EEBA86F"/>
    <w:rsid w:val="1EEEDFF8"/>
    <w:rsid w:val="1EEFD94C"/>
    <w:rsid w:val="1EF199EB"/>
    <w:rsid w:val="1EF49E69"/>
    <w:rsid w:val="1EF65E64"/>
    <w:rsid w:val="1EF677E0"/>
    <w:rsid w:val="1EF71D66"/>
    <w:rsid w:val="1EF8F6D1"/>
    <w:rsid w:val="1EFBF8F3"/>
    <w:rsid w:val="1EFE013C"/>
    <w:rsid w:val="1EFE5EC6"/>
    <w:rsid w:val="1EFEE90C"/>
    <w:rsid w:val="1EFF9FA1"/>
    <w:rsid w:val="1F1F64F5"/>
    <w:rsid w:val="1F37A69F"/>
    <w:rsid w:val="1F37EECE"/>
    <w:rsid w:val="1F397CFA"/>
    <w:rsid w:val="1F3B3D43"/>
    <w:rsid w:val="1F3B3F71"/>
    <w:rsid w:val="1F3F1D2B"/>
    <w:rsid w:val="1F4565DF"/>
    <w:rsid w:val="1F5552C5"/>
    <w:rsid w:val="1F56E719"/>
    <w:rsid w:val="1F5984E2"/>
    <w:rsid w:val="1F5F8F8F"/>
    <w:rsid w:val="1F5FF1E9"/>
    <w:rsid w:val="1F696C12"/>
    <w:rsid w:val="1F699FA5"/>
    <w:rsid w:val="1F71F87A"/>
    <w:rsid w:val="1F764D61"/>
    <w:rsid w:val="1F77392E"/>
    <w:rsid w:val="1F7A1BE0"/>
    <w:rsid w:val="1F7B7A50"/>
    <w:rsid w:val="1F7E6DE2"/>
    <w:rsid w:val="1F7EC0E5"/>
    <w:rsid w:val="1F7F8228"/>
    <w:rsid w:val="1F97E545"/>
    <w:rsid w:val="1F99400D"/>
    <w:rsid w:val="1F9E7EF9"/>
    <w:rsid w:val="1F9F5627"/>
    <w:rsid w:val="1FA6C554"/>
    <w:rsid w:val="1FA76E01"/>
    <w:rsid w:val="1FADF2FE"/>
    <w:rsid w:val="1FAF002B"/>
    <w:rsid w:val="1FAF5EED"/>
    <w:rsid w:val="1FAF7BAF"/>
    <w:rsid w:val="1FB1935E"/>
    <w:rsid w:val="1FB770DA"/>
    <w:rsid w:val="1FB9A8E4"/>
    <w:rsid w:val="1FBA2930"/>
    <w:rsid w:val="1FBD131E"/>
    <w:rsid w:val="1FBD8BB9"/>
    <w:rsid w:val="1FBE885F"/>
    <w:rsid w:val="1FBF18DC"/>
    <w:rsid w:val="1FBF62FE"/>
    <w:rsid w:val="1FBF9AEC"/>
    <w:rsid w:val="1FBFD79B"/>
    <w:rsid w:val="1FBFFB99"/>
    <w:rsid w:val="1FC7BC38"/>
    <w:rsid w:val="1FC90251"/>
    <w:rsid w:val="1FCD3B0A"/>
    <w:rsid w:val="1FCE5DF7"/>
    <w:rsid w:val="1FCF1404"/>
    <w:rsid w:val="1FCF8190"/>
    <w:rsid w:val="1FCF90FA"/>
    <w:rsid w:val="1FD77D96"/>
    <w:rsid w:val="1FD7E176"/>
    <w:rsid w:val="1FDBAB73"/>
    <w:rsid w:val="1FDC3E64"/>
    <w:rsid w:val="1FDDA34D"/>
    <w:rsid w:val="1FDDEC10"/>
    <w:rsid w:val="1FDFB5D6"/>
    <w:rsid w:val="1FDFD474"/>
    <w:rsid w:val="1FE36243"/>
    <w:rsid w:val="1FE6743C"/>
    <w:rsid w:val="1FE84439"/>
    <w:rsid w:val="1FE9E908"/>
    <w:rsid w:val="1FEA6814"/>
    <w:rsid w:val="1FEBFE86"/>
    <w:rsid w:val="1FED92C2"/>
    <w:rsid w:val="1FEDBAED"/>
    <w:rsid w:val="1FEED7E9"/>
    <w:rsid w:val="1FEF673E"/>
    <w:rsid w:val="1FEF902F"/>
    <w:rsid w:val="1FEFB6EF"/>
    <w:rsid w:val="1FF1AF0F"/>
    <w:rsid w:val="1FF2BA2A"/>
    <w:rsid w:val="1FF5D5A4"/>
    <w:rsid w:val="1FF5F0E8"/>
    <w:rsid w:val="1FF654C0"/>
    <w:rsid w:val="1FF67BE1"/>
    <w:rsid w:val="1FF6DDDE"/>
    <w:rsid w:val="1FF7D566"/>
    <w:rsid w:val="1FF7ECAC"/>
    <w:rsid w:val="1FF7F746"/>
    <w:rsid w:val="1FFA382D"/>
    <w:rsid w:val="1FFB14C3"/>
    <w:rsid w:val="1FFC0FDB"/>
    <w:rsid w:val="1FFC7545"/>
    <w:rsid w:val="1FFD281F"/>
    <w:rsid w:val="1FFD75B6"/>
    <w:rsid w:val="1FFDBD2A"/>
    <w:rsid w:val="1FFDF021"/>
    <w:rsid w:val="1FFE4B79"/>
    <w:rsid w:val="1FFEC18D"/>
    <w:rsid w:val="1FFF0999"/>
    <w:rsid w:val="1FFF0DBD"/>
    <w:rsid w:val="1FFF2D70"/>
    <w:rsid w:val="1FFF31CF"/>
    <w:rsid w:val="1FFF4667"/>
    <w:rsid w:val="1FFF983E"/>
    <w:rsid w:val="1FFFB020"/>
    <w:rsid w:val="1FFFB8B3"/>
    <w:rsid w:val="1FFFBBC7"/>
    <w:rsid w:val="1FFFEBA3"/>
    <w:rsid w:val="1FFFEC14"/>
    <w:rsid w:val="1FFFF7FD"/>
    <w:rsid w:val="207710D5"/>
    <w:rsid w:val="20BF3538"/>
    <w:rsid w:val="21FE74C4"/>
    <w:rsid w:val="227E96BC"/>
    <w:rsid w:val="22BE0167"/>
    <w:rsid w:val="22DA50FD"/>
    <w:rsid w:val="22EB4338"/>
    <w:rsid w:val="22EC442A"/>
    <w:rsid w:val="22FF599C"/>
    <w:rsid w:val="22FF7F05"/>
    <w:rsid w:val="22FFCBC5"/>
    <w:rsid w:val="23672500"/>
    <w:rsid w:val="23775FCF"/>
    <w:rsid w:val="23ABA54C"/>
    <w:rsid w:val="23B31D3F"/>
    <w:rsid w:val="23B79E2F"/>
    <w:rsid w:val="23D5820D"/>
    <w:rsid w:val="23F14445"/>
    <w:rsid w:val="23F50FA9"/>
    <w:rsid w:val="23F9F403"/>
    <w:rsid w:val="23FF7D0E"/>
    <w:rsid w:val="24CFD319"/>
    <w:rsid w:val="24DA0033"/>
    <w:rsid w:val="24DB6D1F"/>
    <w:rsid w:val="24FF1742"/>
    <w:rsid w:val="255D8D46"/>
    <w:rsid w:val="25692808"/>
    <w:rsid w:val="257181E6"/>
    <w:rsid w:val="2577E1D4"/>
    <w:rsid w:val="257F9BA0"/>
    <w:rsid w:val="257FB030"/>
    <w:rsid w:val="259F46EF"/>
    <w:rsid w:val="25B5E75F"/>
    <w:rsid w:val="25CF7539"/>
    <w:rsid w:val="25DF6F54"/>
    <w:rsid w:val="25E7423A"/>
    <w:rsid w:val="25EDC42C"/>
    <w:rsid w:val="25EF3229"/>
    <w:rsid w:val="25FC7841"/>
    <w:rsid w:val="25FDB125"/>
    <w:rsid w:val="25FEDE14"/>
    <w:rsid w:val="261FE032"/>
    <w:rsid w:val="263ED459"/>
    <w:rsid w:val="267BF5CC"/>
    <w:rsid w:val="267BFE99"/>
    <w:rsid w:val="267F57F3"/>
    <w:rsid w:val="267F8EA5"/>
    <w:rsid w:val="26AC0EF1"/>
    <w:rsid w:val="26CC838F"/>
    <w:rsid w:val="26DEBBA8"/>
    <w:rsid w:val="26EF1FBA"/>
    <w:rsid w:val="26FD1951"/>
    <w:rsid w:val="26FD3AFA"/>
    <w:rsid w:val="26FFB865"/>
    <w:rsid w:val="272F8C97"/>
    <w:rsid w:val="273D4B27"/>
    <w:rsid w:val="274B6BDB"/>
    <w:rsid w:val="27674E1C"/>
    <w:rsid w:val="27733961"/>
    <w:rsid w:val="277A2D70"/>
    <w:rsid w:val="277CC4F2"/>
    <w:rsid w:val="277F466F"/>
    <w:rsid w:val="27978266"/>
    <w:rsid w:val="279A3452"/>
    <w:rsid w:val="27AC53F1"/>
    <w:rsid w:val="27BCBE4E"/>
    <w:rsid w:val="27BCE046"/>
    <w:rsid w:val="27BE502A"/>
    <w:rsid w:val="27BF06A0"/>
    <w:rsid w:val="27BF2A54"/>
    <w:rsid w:val="27CD370C"/>
    <w:rsid w:val="27CFC35D"/>
    <w:rsid w:val="27D1D112"/>
    <w:rsid w:val="27DF0F82"/>
    <w:rsid w:val="27EB8B92"/>
    <w:rsid w:val="27EC463C"/>
    <w:rsid w:val="27ED2D0E"/>
    <w:rsid w:val="27EDD340"/>
    <w:rsid w:val="27EFCC5D"/>
    <w:rsid w:val="27F2DE30"/>
    <w:rsid w:val="27F6B667"/>
    <w:rsid w:val="27F76ABF"/>
    <w:rsid w:val="27FA2A97"/>
    <w:rsid w:val="27FEB948"/>
    <w:rsid w:val="27FF1A66"/>
    <w:rsid w:val="27FF39AF"/>
    <w:rsid w:val="27FF7A96"/>
    <w:rsid w:val="284545A0"/>
    <w:rsid w:val="28D0D9F8"/>
    <w:rsid w:val="28E6A519"/>
    <w:rsid w:val="28FFE4A9"/>
    <w:rsid w:val="293394B5"/>
    <w:rsid w:val="297594B5"/>
    <w:rsid w:val="2976A57E"/>
    <w:rsid w:val="299A9E9C"/>
    <w:rsid w:val="299D5C46"/>
    <w:rsid w:val="29A55AE0"/>
    <w:rsid w:val="29BB7E9F"/>
    <w:rsid w:val="29BEFDC3"/>
    <w:rsid w:val="29BF5CDA"/>
    <w:rsid w:val="29D3C718"/>
    <w:rsid w:val="29D66D5D"/>
    <w:rsid w:val="29DF1AEA"/>
    <w:rsid w:val="29EF6F02"/>
    <w:rsid w:val="29F6F161"/>
    <w:rsid w:val="29F79E9C"/>
    <w:rsid w:val="29FC1D18"/>
    <w:rsid w:val="29FF64B3"/>
    <w:rsid w:val="29FFA63A"/>
    <w:rsid w:val="29FFE15B"/>
    <w:rsid w:val="2A177D87"/>
    <w:rsid w:val="2A3FDD74"/>
    <w:rsid w:val="2AB5EFE7"/>
    <w:rsid w:val="2ABF538C"/>
    <w:rsid w:val="2ACE6912"/>
    <w:rsid w:val="2AD7B072"/>
    <w:rsid w:val="2AEB8B05"/>
    <w:rsid w:val="2AEDB869"/>
    <w:rsid w:val="2AF61C0B"/>
    <w:rsid w:val="2AF707D1"/>
    <w:rsid w:val="2AFAC9A7"/>
    <w:rsid w:val="2AFC20C8"/>
    <w:rsid w:val="2AFF137F"/>
    <w:rsid w:val="2AFF16CD"/>
    <w:rsid w:val="2AFFAB0A"/>
    <w:rsid w:val="2B374F3C"/>
    <w:rsid w:val="2B43339F"/>
    <w:rsid w:val="2B4914C3"/>
    <w:rsid w:val="2B4FD2D3"/>
    <w:rsid w:val="2B66E570"/>
    <w:rsid w:val="2B697C20"/>
    <w:rsid w:val="2B6AF335"/>
    <w:rsid w:val="2B73D086"/>
    <w:rsid w:val="2B77091C"/>
    <w:rsid w:val="2B7A5A63"/>
    <w:rsid w:val="2B7CA63D"/>
    <w:rsid w:val="2B7D7390"/>
    <w:rsid w:val="2B7FB890"/>
    <w:rsid w:val="2BBB9C7A"/>
    <w:rsid w:val="2BBF40AD"/>
    <w:rsid w:val="2BBFA4DB"/>
    <w:rsid w:val="2BC47222"/>
    <w:rsid w:val="2BDB8E9E"/>
    <w:rsid w:val="2BDDC734"/>
    <w:rsid w:val="2BDE0F9D"/>
    <w:rsid w:val="2BDEC3B3"/>
    <w:rsid w:val="2BE7E04A"/>
    <w:rsid w:val="2BEB4458"/>
    <w:rsid w:val="2BEE26A5"/>
    <w:rsid w:val="2BEFB948"/>
    <w:rsid w:val="2BF2331E"/>
    <w:rsid w:val="2BF73F27"/>
    <w:rsid w:val="2BF7EC6A"/>
    <w:rsid w:val="2BF8D5BF"/>
    <w:rsid w:val="2BF93BAE"/>
    <w:rsid w:val="2BFAE5E1"/>
    <w:rsid w:val="2BFCCCA8"/>
    <w:rsid w:val="2BFD9487"/>
    <w:rsid w:val="2BFE645D"/>
    <w:rsid w:val="2BFF09C8"/>
    <w:rsid w:val="2BFF35E4"/>
    <w:rsid w:val="2BFF6F45"/>
    <w:rsid w:val="2BFFB493"/>
    <w:rsid w:val="2BFFB5EA"/>
    <w:rsid w:val="2BFFBFF0"/>
    <w:rsid w:val="2BFFC78D"/>
    <w:rsid w:val="2BFFECD7"/>
    <w:rsid w:val="2BFFF50D"/>
    <w:rsid w:val="2C7328D6"/>
    <w:rsid w:val="2CBB3988"/>
    <w:rsid w:val="2CCE20B8"/>
    <w:rsid w:val="2CD72995"/>
    <w:rsid w:val="2CD73C2E"/>
    <w:rsid w:val="2CE73FEA"/>
    <w:rsid w:val="2CFD57E3"/>
    <w:rsid w:val="2CFD825E"/>
    <w:rsid w:val="2D1F0D68"/>
    <w:rsid w:val="2D37A1FD"/>
    <w:rsid w:val="2D3B250B"/>
    <w:rsid w:val="2D718A65"/>
    <w:rsid w:val="2D752B5A"/>
    <w:rsid w:val="2D7E899F"/>
    <w:rsid w:val="2D9B28D6"/>
    <w:rsid w:val="2D9D3257"/>
    <w:rsid w:val="2D9D67E6"/>
    <w:rsid w:val="2DAFD005"/>
    <w:rsid w:val="2DBB4EEB"/>
    <w:rsid w:val="2DBF233B"/>
    <w:rsid w:val="2DCA1F88"/>
    <w:rsid w:val="2DCB8704"/>
    <w:rsid w:val="2DCE5D15"/>
    <w:rsid w:val="2DCE5D25"/>
    <w:rsid w:val="2DD3EBF9"/>
    <w:rsid w:val="2DDC6FF4"/>
    <w:rsid w:val="2DE7DCB2"/>
    <w:rsid w:val="2DE7EB64"/>
    <w:rsid w:val="2DEB393A"/>
    <w:rsid w:val="2DEBF126"/>
    <w:rsid w:val="2DEC62C0"/>
    <w:rsid w:val="2DECD2FA"/>
    <w:rsid w:val="2DEED9EC"/>
    <w:rsid w:val="2DF3EBA7"/>
    <w:rsid w:val="2DF564FD"/>
    <w:rsid w:val="2DFA6749"/>
    <w:rsid w:val="2DFAA858"/>
    <w:rsid w:val="2DFB00CB"/>
    <w:rsid w:val="2DFCEBAB"/>
    <w:rsid w:val="2DFD8432"/>
    <w:rsid w:val="2DFDA4AC"/>
    <w:rsid w:val="2DFECED1"/>
    <w:rsid w:val="2DFEEE3E"/>
    <w:rsid w:val="2DFF56D2"/>
    <w:rsid w:val="2DFF7535"/>
    <w:rsid w:val="2DFF883C"/>
    <w:rsid w:val="2DFF942D"/>
    <w:rsid w:val="2DFF977F"/>
    <w:rsid w:val="2DFFEFFE"/>
    <w:rsid w:val="2E0DE77A"/>
    <w:rsid w:val="2E1DEAB1"/>
    <w:rsid w:val="2E3F11F2"/>
    <w:rsid w:val="2E3FC128"/>
    <w:rsid w:val="2E3FC4C4"/>
    <w:rsid w:val="2E5D5466"/>
    <w:rsid w:val="2E6FBC50"/>
    <w:rsid w:val="2E7BB647"/>
    <w:rsid w:val="2E7F0874"/>
    <w:rsid w:val="2E7FBA59"/>
    <w:rsid w:val="2EAFDBC8"/>
    <w:rsid w:val="2EAFE675"/>
    <w:rsid w:val="2EB176C3"/>
    <w:rsid w:val="2EBA29A9"/>
    <w:rsid w:val="2EBA91F7"/>
    <w:rsid w:val="2EC841DD"/>
    <w:rsid w:val="2ECD3ACF"/>
    <w:rsid w:val="2ED79DC9"/>
    <w:rsid w:val="2EDFAFEA"/>
    <w:rsid w:val="2EE8FFD5"/>
    <w:rsid w:val="2EE95786"/>
    <w:rsid w:val="2EEBF96C"/>
    <w:rsid w:val="2EEF23E3"/>
    <w:rsid w:val="2EF12800"/>
    <w:rsid w:val="2EF1F3C9"/>
    <w:rsid w:val="2EF5B2AB"/>
    <w:rsid w:val="2EF75AE3"/>
    <w:rsid w:val="2EF7E8E9"/>
    <w:rsid w:val="2EF7ECDB"/>
    <w:rsid w:val="2EF884C7"/>
    <w:rsid w:val="2EFB5120"/>
    <w:rsid w:val="2EFE4BBF"/>
    <w:rsid w:val="2EFE4E05"/>
    <w:rsid w:val="2EFE9CB8"/>
    <w:rsid w:val="2EFF94B5"/>
    <w:rsid w:val="2F3311F5"/>
    <w:rsid w:val="2F353189"/>
    <w:rsid w:val="2F3E39E2"/>
    <w:rsid w:val="2F3F207A"/>
    <w:rsid w:val="2F3F62FA"/>
    <w:rsid w:val="2F3FFD0C"/>
    <w:rsid w:val="2F4592AB"/>
    <w:rsid w:val="2F540D93"/>
    <w:rsid w:val="2F5B3781"/>
    <w:rsid w:val="2F63E76F"/>
    <w:rsid w:val="2F6408F5"/>
    <w:rsid w:val="2F66E4A5"/>
    <w:rsid w:val="2F6B5661"/>
    <w:rsid w:val="2F6D2804"/>
    <w:rsid w:val="2F7720DB"/>
    <w:rsid w:val="2F77A108"/>
    <w:rsid w:val="2F77C069"/>
    <w:rsid w:val="2F77C56F"/>
    <w:rsid w:val="2F791BBD"/>
    <w:rsid w:val="2F7C213D"/>
    <w:rsid w:val="2F7E022E"/>
    <w:rsid w:val="2F7F3244"/>
    <w:rsid w:val="2F7F8E29"/>
    <w:rsid w:val="2F7FF1FD"/>
    <w:rsid w:val="2F7FFE6F"/>
    <w:rsid w:val="2F8F6B18"/>
    <w:rsid w:val="2F8FBB71"/>
    <w:rsid w:val="2F9B004A"/>
    <w:rsid w:val="2F9FB14C"/>
    <w:rsid w:val="2F9FBCC5"/>
    <w:rsid w:val="2FA2652F"/>
    <w:rsid w:val="2FAB4778"/>
    <w:rsid w:val="2FADCC52"/>
    <w:rsid w:val="2FAEE8A7"/>
    <w:rsid w:val="2FAF3844"/>
    <w:rsid w:val="2FAF54FA"/>
    <w:rsid w:val="2FB6FC22"/>
    <w:rsid w:val="2FB763C5"/>
    <w:rsid w:val="2FB78D75"/>
    <w:rsid w:val="2FBD6F26"/>
    <w:rsid w:val="2FBED1CA"/>
    <w:rsid w:val="2FBF25EE"/>
    <w:rsid w:val="2FBF27C1"/>
    <w:rsid w:val="2FBF3EE5"/>
    <w:rsid w:val="2FBF43EB"/>
    <w:rsid w:val="2FBF44C9"/>
    <w:rsid w:val="2FCB4818"/>
    <w:rsid w:val="2FCBE134"/>
    <w:rsid w:val="2FCF0115"/>
    <w:rsid w:val="2FCF38B2"/>
    <w:rsid w:val="2FCFF178"/>
    <w:rsid w:val="2FD7B35B"/>
    <w:rsid w:val="2FDAF00E"/>
    <w:rsid w:val="2FDC69D1"/>
    <w:rsid w:val="2FDDE7A1"/>
    <w:rsid w:val="2FDF3068"/>
    <w:rsid w:val="2FDF51CC"/>
    <w:rsid w:val="2FDF7444"/>
    <w:rsid w:val="2FDFC84C"/>
    <w:rsid w:val="2FE31397"/>
    <w:rsid w:val="2FE70085"/>
    <w:rsid w:val="2FE75EA3"/>
    <w:rsid w:val="2FE77EFD"/>
    <w:rsid w:val="2FE7B18B"/>
    <w:rsid w:val="2FE7FF55"/>
    <w:rsid w:val="2FEB5E97"/>
    <w:rsid w:val="2FECC80E"/>
    <w:rsid w:val="2FED9E2B"/>
    <w:rsid w:val="2FEDEB60"/>
    <w:rsid w:val="2FEF3D5B"/>
    <w:rsid w:val="2FEF59D3"/>
    <w:rsid w:val="2FEF8983"/>
    <w:rsid w:val="2FEFA2CC"/>
    <w:rsid w:val="2FEFF756"/>
    <w:rsid w:val="2FF1469A"/>
    <w:rsid w:val="2FF31D47"/>
    <w:rsid w:val="2FF363BD"/>
    <w:rsid w:val="2FF37A86"/>
    <w:rsid w:val="2FF3B066"/>
    <w:rsid w:val="2FF4640F"/>
    <w:rsid w:val="2FF63CEE"/>
    <w:rsid w:val="2FF70570"/>
    <w:rsid w:val="2FF71974"/>
    <w:rsid w:val="2FF78B6B"/>
    <w:rsid w:val="2FF78D27"/>
    <w:rsid w:val="2FF7EA57"/>
    <w:rsid w:val="2FF7FA84"/>
    <w:rsid w:val="2FF84967"/>
    <w:rsid w:val="2FFB356F"/>
    <w:rsid w:val="2FFB8F1A"/>
    <w:rsid w:val="2FFBAD76"/>
    <w:rsid w:val="2FFC5659"/>
    <w:rsid w:val="2FFD2875"/>
    <w:rsid w:val="2FFE3CA7"/>
    <w:rsid w:val="2FFE9A02"/>
    <w:rsid w:val="2FFEC277"/>
    <w:rsid w:val="2FFEEC6A"/>
    <w:rsid w:val="2FFF0BB3"/>
    <w:rsid w:val="2FFF2C05"/>
    <w:rsid w:val="2FFF4043"/>
    <w:rsid w:val="2FFF4996"/>
    <w:rsid w:val="2FFF4E4B"/>
    <w:rsid w:val="2FFF4EBC"/>
    <w:rsid w:val="2FFF597D"/>
    <w:rsid w:val="2FFF6C96"/>
    <w:rsid w:val="2FFF88B5"/>
    <w:rsid w:val="2FFF8AB7"/>
    <w:rsid w:val="2FFF8E0D"/>
    <w:rsid w:val="2FFFA8F7"/>
    <w:rsid w:val="2FFFAD2F"/>
    <w:rsid w:val="2FFFAF00"/>
    <w:rsid w:val="2FFFC27F"/>
    <w:rsid w:val="2FFFE371"/>
    <w:rsid w:val="2FFFF1C2"/>
    <w:rsid w:val="2FFFF7E6"/>
    <w:rsid w:val="30BF7D11"/>
    <w:rsid w:val="30DB1525"/>
    <w:rsid w:val="30E611C7"/>
    <w:rsid w:val="30E79EF6"/>
    <w:rsid w:val="30FD5835"/>
    <w:rsid w:val="31574066"/>
    <w:rsid w:val="315F4A59"/>
    <w:rsid w:val="3177C80A"/>
    <w:rsid w:val="31BF5FF2"/>
    <w:rsid w:val="31DE401D"/>
    <w:rsid w:val="31E75E51"/>
    <w:rsid w:val="31EE20CC"/>
    <w:rsid w:val="31F435EC"/>
    <w:rsid w:val="31FEFF26"/>
    <w:rsid w:val="31FF1BEF"/>
    <w:rsid w:val="31FF7C85"/>
    <w:rsid w:val="31FF9E2B"/>
    <w:rsid w:val="327DC27B"/>
    <w:rsid w:val="327FABF0"/>
    <w:rsid w:val="329D9B98"/>
    <w:rsid w:val="32AB6187"/>
    <w:rsid w:val="32AF11AF"/>
    <w:rsid w:val="32DF380E"/>
    <w:rsid w:val="32DF3AA5"/>
    <w:rsid w:val="32E5E254"/>
    <w:rsid w:val="32ED7F14"/>
    <w:rsid w:val="32F407F7"/>
    <w:rsid w:val="32FB8809"/>
    <w:rsid w:val="32FD2FAD"/>
    <w:rsid w:val="32FE14B0"/>
    <w:rsid w:val="32FFDFFC"/>
    <w:rsid w:val="332759C7"/>
    <w:rsid w:val="33371B15"/>
    <w:rsid w:val="333BF6DD"/>
    <w:rsid w:val="335F6053"/>
    <w:rsid w:val="337A2D74"/>
    <w:rsid w:val="337BFAD6"/>
    <w:rsid w:val="337FF0D0"/>
    <w:rsid w:val="3399066A"/>
    <w:rsid w:val="33ADA91A"/>
    <w:rsid w:val="33B3B3D8"/>
    <w:rsid w:val="33B7D2EA"/>
    <w:rsid w:val="33B7DD13"/>
    <w:rsid w:val="33BBBAE1"/>
    <w:rsid w:val="33D8458C"/>
    <w:rsid w:val="33DBE25C"/>
    <w:rsid w:val="33E3B468"/>
    <w:rsid w:val="33EAD625"/>
    <w:rsid w:val="33EB2FD4"/>
    <w:rsid w:val="33EECC80"/>
    <w:rsid w:val="33F54B76"/>
    <w:rsid w:val="33F7529E"/>
    <w:rsid w:val="33F7E9AC"/>
    <w:rsid w:val="33F9CFF6"/>
    <w:rsid w:val="33FA530B"/>
    <w:rsid w:val="33FB176A"/>
    <w:rsid w:val="33FBDA4A"/>
    <w:rsid w:val="33FC677C"/>
    <w:rsid w:val="33FCBFC1"/>
    <w:rsid w:val="33FD936E"/>
    <w:rsid w:val="33FEBF44"/>
    <w:rsid w:val="33FF2D80"/>
    <w:rsid w:val="33FF3C98"/>
    <w:rsid w:val="33FF45FA"/>
    <w:rsid w:val="33FF65C0"/>
    <w:rsid w:val="33FFC95A"/>
    <w:rsid w:val="342BE583"/>
    <w:rsid w:val="342DB024"/>
    <w:rsid w:val="345B499A"/>
    <w:rsid w:val="349353EE"/>
    <w:rsid w:val="349E59D3"/>
    <w:rsid w:val="34BDB7A3"/>
    <w:rsid w:val="34BECA4B"/>
    <w:rsid w:val="34D7BFCD"/>
    <w:rsid w:val="34E718A2"/>
    <w:rsid w:val="34F7CAD4"/>
    <w:rsid w:val="34FB8A13"/>
    <w:rsid w:val="34FE253E"/>
    <w:rsid w:val="35198C83"/>
    <w:rsid w:val="351E98CA"/>
    <w:rsid w:val="354FC0DE"/>
    <w:rsid w:val="35577CCF"/>
    <w:rsid w:val="355B57FE"/>
    <w:rsid w:val="355F03A8"/>
    <w:rsid w:val="356F2F28"/>
    <w:rsid w:val="357743C4"/>
    <w:rsid w:val="3577B986"/>
    <w:rsid w:val="357B57E0"/>
    <w:rsid w:val="357CF38A"/>
    <w:rsid w:val="357F08D6"/>
    <w:rsid w:val="357FF253"/>
    <w:rsid w:val="359BF243"/>
    <w:rsid w:val="35AFF3B9"/>
    <w:rsid w:val="35B502A3"/>
    <w:rsid w:val="35B7077F"/>
    <w:rsid w:val="35BFACB7"/>
    <w:rsid w:val="35BFF452"/>
    <w:rsid w:val="35C3E796"/>
    <w:rsid w:val="35CFB18B"/>
    <w:rsid w:val="35D3CB51"/>
    <w:rsid w:val="35D7AC59"/>
    <w:rsid w:val="35DE0283"/>
    <w:rsid w:val="35DF70B7"/>
    <w:rsid w:val="35E26929"/>
    <w:rsid w:val="35E7186F"/>
    <w:rsid w:val="35EFA5D0"/>
    <w:rsid w:val="35F3E05A"/>
    <w:rsid w:val="35F63A76"/>
    <w:rsid w:val="35FB7BCA"/>
    <w:rsid w:val="35FDF237"/>
    <w:rsid w:val="35FE3336"/>
    <w:rsid w:val="35FE653B"/>
    <w:rsid w:val="35FF21B2"/>
    <w:rsid w:val="36338427"/>
    <w:rsid w:val="36354BB4"/>
    <w:rsid w:val="365E1F6D"/>
    <w:rsid w:val="366EFDA8"/>
    <w:rsid w:val="3679B7A2"/>
    <w:rsid w:val="367D57F7"/>
    <w:rsid w:val="367E696F"/>
    <w:rsid w:val="367F00DA"/>
    <w:rsid w:val="368F3380"/>
    <w:rsid w:val="368F4B2B"/>
    <w:rsid w:val="369B6F25"/>
    <w:rsid w:val="36AF334D"/>
    <w:rsid w:val="36B5227C"/>
    <w:rsid w:val="36B6930C"/>
    <w:rsid w:val="36BBF7E6"/>
    <w:rsid w:val="36BF7121"/>
    <w:rsid w:val="36BFD2AC"/>
    <w:rsid w:val="36C73762"/>
    <w:rsid w:val="36DF3D4B"/>
    <w:rsid w:val="36E7B97E"/>
    <w:rsid w:val="36EADB14"/>
    <w:rsid w:val="36EB7226"/>
    <w:rsid w:val="36EF6533"/>
    <w:rsid w:val="36F9E49D"/>
    <w:rsid w:val="36FB97D9"/>
    <w:rsid w:val="36FD2D0B"/>
    <w:rsid w:val="36FD629D"/>
    <w:rsid w:val="36FDEBBE"/>
    <w:rsid w:val="36FE5617"/>
    <w:rsid w:val="36FEB68E"/>
    <w:rsid w:val="36FEF8D8"/>
    <w:rsid w:val="36FF52C1"/>
    <w:rsid w:val="36FFBE98"/>
    <w:rsid w:val="36FFE9A0"/>
    <w:rsid w:val="372D7352"/>
    <w:rsid w:val="372F204B"/>
    <w:rsid w:val="372F8230"/>
    <w:rsid w:val="3733CAFF"/>
    <w:rsid w:val="373B9905"/>
    <w:rsid w:val="373E3EBE"/>
    <w:rsid w:val="373F12EF"/>
    <w:rsid w:val="374D9416"/>
    <w:rsid w:val="3751906A"/>
    <w:rsid w:val="37577EF1"/>
    <w:rsid w:val="37614487"/>
    <w:rsid w:val="376BDFF4"/>
    <w:rsid w:val="376E8012"/>
    <w:rsid w:val="376F0222"/>
    <w:rsid w:val="376F4348"/>
    <w:rsid w:val="3772E359"/>
    <w:rsid w:val="37762885"/>
    <w:rsid w:val="37773485"/>
    <w:rsid w:val="3777E969"/>
    <w:rsid w:val="3777F59D"/>
    <w:rsid w:val="3778B4BE"/>
    <w:rsid w:val="377C3EE4"/>
    <w:rsid w:val="377C4DBE"/>
    <w:rsid w:val="377D733B"/>
    <w:rsid w:val="377E1BAD"/>
    <w:rsid w:val="377F16BE"/>
    <w:rsid w:val="377F3E64"/>
    <w:rsid w:val="377F8D7D"/>
    <w:rsid w:val="377F95F1"/>
    <w:rsid w:val="377FA592"/>
    <w:rsid w:val="377FF142"/>
    <w:rsid w:val="37928159"/>
    <w:rsid w:val="379B9D49"/>
    <w:rsid w:val="379E9024"/>
    <w:rsid w:val="37A7E0D2"/>
    <w:rsid w:val="37AB0EA8"/>
    <w:rsid w:val="37AF614D"/>
    <w:rsid w:val="37AF73EA"/>
    <w:rsid w:val="37B794DC"/>
    <w:rsid w:val="37BB7434"/>
    <w:rsid w:val="37BC0B3A"/>
    <w:rsid w:val="37BCA771"/>
    <w:rsid w:val="37BE606F"/>
    <w:rsid w:val="37BEA98C"/>
    <w:rsid w:val="37BF32D4"/>
    <w:rsid w:val="37BF9444"/>
    <w:rsid w:val="37BFADDB"/>
    <w:rsid w:val="37BFD386"/>
    <w:rsid w:val="37BFDB76"/>
    <w:rsid w:val="37C226D8"/>
    <w:rsid w:val="37CDE13B"/>
    <w:rsid w:val="37CDE352"/>
    <w:rsid w:val="37CF74E8"/>
    <w:rsid w:val="37D2B1D9"/>
    <w:rsid w:val="37D3ACED"/>
    <w:rsid w:val="37D779AC"/>
    <w:rsid w:val="37DCDB99"/>
    <w:rsid w:val="37DD265E"/>
    <w:rsid w:val="37DF1364"/>
    <w:rsid w:val="37DF3D8A"/>
    <w:rsid w:val="37DF672A"/>
    <w:rsid w:val="37DF6D98"/>
    <w:rsid w:val="37DFD13D"/>
    <w:rsid w:val="37DFF04C"/>
    <w:rsid w:val="37E5C4C0"/>
    <w:rsid w:val="37E714F6"/>
    <w:rsid w:val="37E734B8"/>
    <w:rsid w:val="37E7A961"/>
    <w:rsid w:val="37ED93C4"/>
    <w:rsid w:val="37EE1C90"/>
    <w:rsid w:val="37EE2EDA"/>
    <w:rsid w:val="37EF5EBA"/>
    <w:rsid w:val="37EF9719"/>
    <w:rsid w:val="37F05379"/>
    <w:rsid w:val="37F371EF"/>
    <w:rsid w:val="37F632FB"/>
    <w:rsid w:val="37F7051A"/>
    <w:rsid w:val="37FAA2C0"/>
    <w:rsid w:val="37FAD7A7"/>
    <w:rsid w:val="37FB4510"/>
    <w:rsid w:val="37FB6247"/>
    <w:rsid w:val="37FB90BF"/>
    <w:rsid w:val="37FBE773"/>
    <w:rsid w:val="37FD5BFC"/>
    <w:rsid w:val="37FD7239"/>
    <w:rsid w:val="37FD81A0"/>
    <w:rsid w:val="37FD8A75"/>
    <w:rsid w:val="37FDFACF"/>
    <w:rsid w:val="37FE6E7A"/>
    <w:rsid w:val="37FEB9A5"/>
    <w:rsid w:val="37FEC577"/>
    <w:rsid w:val="37FEDA90"/>
    <w:rsid w:val="37FF2768"/>
    <w:rsid w:val="37FF5675"/>
    <w:rsid w:val="37FF5BCA"/>
    <w:rsid w:val="37FF7226"/>
    <w:rsid w:val="37FF8184"/>
    <w:rsid w:val="37FFAE40"/>
    <w:rsid w:val="37FFCBBD"/>
    <w:rsid w:val="37FFDF1D"/>
    <w:rsid w:val="37FFE8BA"/>
    <w:rsid w:val="384F689D"/>
    <w:rsid w:val="387E6CD5"/>
    <w:rsid w:val="387F9EE2"/>
    <w:rsid w:val="389489E9"/>
    <w:rsid w:val="389F924A"/>
    <w:rsid w:val="38B99356"/>
    <w:rsid w:val="38BB64C6"/>
    <w:rsid w:val="38CF58BA"/>
    <w:rsid w:val="38DD867F"/>
    <w:rsid w:val="38ED407E"/>
    <w:rsid w:val="38F64713"/>
    <w:rsid w:val="38FF05DA"/>
    <w:rsid w:val="39376660"/>
    <w:rsid w:val="393CF031"/>
    <w:rsid w:val="393F3147"/>
    <w:rsid w:val="394C54D8"/>
    <w:rsid w:val="394FD7A7"/>
    <w:rsid w:val="395798CB"/>
    <w:rsid w:val="395E4566"/>
    <w:rsid w:val="397D7FA1"/>
    <w:rsid w:val="397E51E7"/>
    <w:rsid w:val="397F55BE"/>
    <w:rsid w:val="397FD5C7"/>
    <w:rsid w:val="399BD85E"/>
    <w:rsid w:val="39AA5D63"/>
    <w:rsid w:val="39B27583"/>
    <w:rsid w:val="39B9B1C5"/>
    <w:rsid w:val="39BB9EF6"/>
    <w:rsid w:val="39BD19B6"/>
    <w:rsid w:val="39BF3F71"/>
    <w:rsid w:val="39BFDF1A"/>
    <w:rsid w:val="39C36D9C"/>
    <w:rsid w:val="39C70BB7"/>
    <w:rsid w:val="39D60C20"/>
    <w:rsid w:val="39DF6A04"/>
    <w:rsid w:val="39F31824"/>
    <w:rsid w:val="39F7280F"/>
    <w:rsid w:val="39FD1373"/>
    <w:rsid w:val="39FD98EE"/>
    <w:rsid w:val="39FDB79F"/>
    <w:rsid w:val="39FF331F"/>
    <w:rsid w:val="39FF8CC2"/>
    <w:rsid w:val="39FFA56B"/>
    <w:rsid w:val="39FFAD8D"/>
    <w:rsid w:val="3A3F9033"/>
    <w:rsid w:val="3A594B01"/>
    <w:rsid w:val="3A5B7B4A"/>
    <w:rsid w:val="3A5D44C2"/>
    <w:rsid w:val="3A6979BC"/>
    <w:rsid w:val="3A6B0A60"/>
    <w:rsid w:val="3A7394CD"/>
    <w:rsid w:val="3A7B9163"/>
    <w:rsid w:val="3A7D4214"/>
    <w:rsid w:val="3A7F34A1"/>
    <w:rsid w:val="3A7FE4F3"/>
    <w:rsid w:val="3A96D2E6"/>
    <w:rsid w:val="3A9FABA6"/>
    <w:rsid w:val="3AB77C7A"/>
    <w:rsid w:val="3ABE12FB"/>
    <w:rsid w:val="3ABF3447"/>
    <w:rsid w:val="3ABF6205"/>
    <w:rsid w:val="3ABF63A6"/>
    <w:rsid w:val="3AC4D68E"/>
    <w:rsid w:val="3ACDB4D9"/>
    <w:rsid w:val="3ACE7308"/>
    <w:rsid w:val="3AD25B41"/>
    <w:rsid w:val="3AD4BEEB"/>
    <w:rsid w:val="3AEB7259"/>
    <w:rsid w:val="3AEC504D"/>
    <w:rsid w:val="3AEE756C"/>
    <w:rsid w:val="3AF32AB6"/>
    <w:rsid w:val="3AF3DCEC"/>
    <w:rsid w:val="3AF61370"/>
    <w:rsid w:val="3AF720FA"/>
    <w:rsid w:val="3AF77196"/>
    <w:rsid w:val="3AF9B906"/>
    <w:rsid w:val="3AFB0584"/>
    <w:rsid w:val="3AFD9928"/>
    <w:rsid w:val="3AFF1ADF"/>
    <w:rsid w:val="3AFF42FA"/>
    <w:rsid w:val="3AFF90E6"/>
    <w:rsid w:val="3AFF917B"/>
    <w:rsid w:val="3AFFB17B"/>
    <w:rsid w:val="3B37766A"/>
    <w:rsid w:val="3B3D4F25"/>
    <w:rsid w:val="3B3F6387"/>
    <w:rsid w:val="3B3F9614"/>
    <w:rsid w:val="3B4B7BAF"/>
    <w:rsid w:val="3B5F9DE1"/>
    <w:rsid w:val="3B675FA8"/>
    <w:rsid w:val="3B6B99CC"/>
    <w:rsid w:val="3B71FDA0"/>
    <w:rsid w:val="3B73931C"/>
    <w:rsid w:val="3B760CBC"/>
    <w:rsid w:val="3B771078"/>
    <w:rsid w:val="3B790E59"/>
    <w:rsid w:val="3B7B2BA0"/>
    <w:rsid w:val="3B7B588F"/>
    <w:rsid w:val="3B7BE394"/>
    <w:rsid w:val="3B7DF939"/>
    <w:rsid w:val="3B7E99FB"/>
    <w:rsid w:val="3B7EF272"/>
    <w:rsid w:val="3B7FDA03"/>
    <w:rsid w:val="3B7FF5D3"/>
    <w:rsid w:val="3B89AC98"/>
    <w:rsid w:val="3B8FFE96"/>
    <w:rsid w:val="3B933430"/>
    <w:rsid w:val="3B94D3E4"/>
    <w:rsid w:val="3B97B6B1"/>
    <w:rsid w:val="3B9E5A91"/>
    <w:rsid w:val="3B9F509C"/>
    <w:rsid w:val="3B9F60B5"/>
    <w:rsid w:val="3BA94214"/>
    <w:rsid w:val="3BAA1B8A"/>
    <w:rsid w:val="3BABDCD9"/>
    <w:rsid w:val="3BAF4E3F"/>
    <w:rsid w:val="3BB71F46"/>
    <w:rsid w:val="3BBB3D72"/>
    <w:rsid w:val="3BBDA913"/>
    <w:rsid w:val="3BBF329E"/>
    <w:rsid w:val="3BBFA026"/>
    <w:rsid w:val="3BBFC2AA"/>
    <w:rsid w:val="3BBFD7FD"/>
    <w:rsid w:val="3BBFE052"/>
    <w:rsid w:val="3BBFE33E"/>
    <w:rsid w:val="3BC75E07"/>
    <w:rsid w:val="3BC78B29"/>
    <w:rsid w:val="3BCB57EB"/>
    <w:rsid w:val="3BCFCB58"/>
    <w:rsid w:val="3BD53EF4"/>
    <w:rsid w:val="3BD63A18"/>
    <w:rsid w:val="3BD7EBD9"/>
    <w:rsid w:val="3BDBBA80"/>
    <w:rsid w:val="3BDE1383"/>
    <w:rsid w:val="3BDEA5AD"/>
    <w:rsid w:val="3BDEBCE0"/>
    <w:rsid w:val="3BDF0B42"/>
    <w:rsid w:val="3BDF250C"/>
    <w:rsid w:val="3BDF7C6A"/>
    <w:rsid w:val="3BDF8B2C"/>
    <w:rsid w:val="3BE786E5"/>
    <w:rsid w:val="3BEB9232"/>
    <w:rsid w:val="3BEBDADD"/>
    <w:rsid w:val="3BEE4CC9"/>
    <w:rsid w:val="3BEF01CD"/>
    <w:rsid w:val="3BEF0FCC"/>
    <w:rsid w:val="3BEFC0D9"/>
    <w:rsid w:val="3BEFD054"/>
    <w:rsid w:val="3BF32EDE"/>
    <w:rsid w:val="3BF387A4"/>
    <w:rsid w:val="3BF5C21D"/>
    <w:rsid w:val="3BF5F572"/>
    <w:rsid w:val="3BF6437A"/>
    <w:rsid w:val="3BF71257"/>
    <w:rsid w:val="3BF76C31"/>
    <w:rsid w:val="3BF7F07B"/>
    <w:rsid w:val="3BFAAC1F"/>
    <w:rsid w:val="3BFB1351"/>
    <w:rsid w:val="3BFC1AB8"/>
    <w:rsid w:val="3BFC1EC9"/>
    <w:rsid w:val="3BFD365D"/>
    <w:rsid w:val="3BFD5419"/>
    <w:rsid w:val="3BFDC78A"/>
    <w:rsid w:val="3BFDD86E"/>
    <w:rsid w:val="3BFE2E0C"/>
    <w:rsid w:val="3BFEA659"/>
    <w:rsid w:val="3BFEA959"/>
    <w:rsid w:val="3BFF0121"/>
    <w:rsid w:val="3BFF58E1"/>
    <w:rsid w:val="3BFF71EB"/>
    <w:rsid w:val="3BFF774C"/>
    <w:rsid w:val="3BFFB2B3"/>
    <w:rsid w:val="3BFFBDD5"/>
    <w:rsid w:val="3C1D56BF"/>
    <w:rsid w:val="3C1EFC02"/>
    <w:rsid w:val="3C3E97FC"/>
    <w:rsid w:val="3C3FC646"/>
    <w:rsid w:val="3C4D8AFE"/>
    <w:rsid w:val="3C5A9783"/>
    <w:rsid w:val="3C5D74AD"/>
    <w:rsid w:val="3C5F4954"/>
    <w:rsid w:val="3C5F61AB"/>
    <w:rsid w:val="3C6377F4"/>
    <w:rsid w:val="3C6E1D76"/>
    <w:rsid w:val="3C77EF6A"/>
    <w:rsid w:val="3C8BFDD7"/>
    <w:rsid w:val="3C97A684"/>
    <w:rsid w:val="3CAEE50F"/>
    <w:rsid w:val="3CB77C08"/>
    <w:rsid w:val="3CB7E401"/>
    <w:rsid w:val="3CBE3202"/>
    <w:rsid w:val="3CBFCB6C"/>
    <w:rsid w:val="3CCA79C3"/>
    <w:rsid w:val="3CD33A7E"/>
    <w:rsid w:val="3CDFCBCD"/>
    <w:rsid w:val="3CF65069"/>
    <w:rsid w:val="3CFBE12C"/>
    <w:rsid w:val="3CFE7E27"/>
    <w:rsid w:val="3CFEA9C6"/>
    <w:rsid w:val="3CFF4183"/>
    <w:rsid w:val="3CFFC157"/>
    <w:rsid w:val="3D2BE868"/>
    <w:rsid w:val="3D37CD09"/>
    <w:rsid w:val="3D3E099D"/>
    <w:rsid w:val="3D474DED"/>
    <w:rsid w:val="3D479CC4"/>
    <w:rsid w:val="3D579C09"/>
    <w:rsid w:val="3D57FB3C"/>
    <w:rsid w:val="3D5E38D8"/>
    <w:rsid w:val="3D5FF436"/>
    <w:rsid w:val="3D686B11"/>
    <w:rsid w:val="3D6F0BC2"/>
    <w:rsid w:val="3D73C6DE"/>
    <w:rsid w:val="3D73CE03"/>
    <w:rsid w:val="3D76CC81"/>
    <w:rsid w:val="3D778660"/>
    <w:rsid w:val="3D77A31A"/>
    <w:rsid w:val="3D7B6C2A"/>
    <w:rsid w:val="3D7B722D"/>
    <w:rsid w:val="3D7BAB7F"/>
    <w:rsid w:val="3D7D473A"/>
    <w:rsid w:val="3D7D4CA6"/>
    <w:rsid w:val="3D7D8C26"/>
    <w:rsid w:val="3D7E06F2"/>
    <w:rsid w:val="3D7EBA80"/>
    <w:rsid w:val="3D7ECBCD"/>
    <w:rsid w:val="3D7ED442"/>
    <w:rsid w:val="3D7F7259"/>
    <w:rsid w:val="3D7FA53C"/>
    <w:rsid w:val="3D7FDE91"/>
    <w:rsid w:val="3D9BE87C"/>
    <w:rsid w:val="3D9F3110"/>
    <w:rsid w:val="3D9FE99C"/>
    <w:rsid w:val="3D9FFF84"/>
    <w:rsid w:val="3DA42D80"/>
    <w:rsid w:val="3DA7F72A"/>
    <w:rsid w:val="3DA9D294"/>
    <w:rsid w:val="3DAA304D"/>
    <w:rsid w:val="3DAA462C"/>
    <w:rsid w:val="3DAD71EC"/>
    <w:rsid w:val="3DB61718"/>
    <w:rsid w:val="3DB7872F"/>
    <w:rsid w:val="3DB9FBE0"/>
    <w:rsid w:val="3DBA6C87"/>
    <w:rsid w:val="3DBDF514"/>
    <w:rsid w:val="3DBE2ACD"/>
    <w:rsid w:val="3DBE43D8"/>
    <w:rsid w:val="3DBE988C"/>
    <w:rsid w:val="3DBEAB0A"/>
    <w:rsid w:val="3DBECF52"/>
    <w:rsid w:val="3DBED8FA"/>
    <w:rsid w:val="3DBF41B2"/>
    <w:rsid w:val="3DBF4F0E"/>
    <w:rsid w:val="3DBF79BC"/>
    <w:rsid w:val="3DBFC44F"/>
    <w:rsid w:val="3DCFA8A2"/>
    <w:rsid w:val="3DD2AB7F"/>
    <w:rsid w:val="3DD5B996"/>
    <w:rsid w:val="3DD75A77"/>
    <w:rsid w:val="3DD75ECE"/>
    <w:rsid w:val="3DD788E0"/>
    <w:rsid w:val="3DD81511"/>
    <w:rsid w:val="3DDB7B84"/>
    <w:rsid w:val="3DDDAF17"/>
    <w:rsid w:val="3DDF0EE6"/>
    <w:rsid w:val="3DDF1C84"/>
    <w:rsid w:val="3DDF361F"/>
    <w:rsid w:val="3DDF7E75"/>
    <w:rsid w:val="3DDF887A"/>
    <w:rsid w:val="3DDFA307"/>
    <w:rsid w:val="3DDFD546"/>
    <w:rsid w:val="3DE3BFDC"/>
    <w:rsid w:val="3DE5B996"/>
    <w:rsid w:val="3DE5C97D"/>
    <w:rsid w:val="3DE76F74"/>
    <w:rsid w:val="3DE78ED8"/>
    <w:rsid w:val="3DECA179"/>
    <w:rsid w:val="3DED709C"/>
    <w:rsid w:val="3DEE001F"/>
    <w:rsid w:val="3DEF0D0A"/>
    <w:rsid w:val="3DEF3258"/>
    <w:rsid w:val="3DEF9DBA"/>
    <w:rsid w:val="3DEFA1DB"/>
    <w:rsid w:val="3DEFAE0E"/>
    <w:rsid w:val="3DEFEA76"/>
    <w:rsid w:val="3DF29507"/>
    <w:rsid w:val="3DF56188"/>
    <w:rsid w:val="3DF71501"/>
    <w:rsid w:val="3DF7DBD7"/>
    <w:rsid w:val="3DF972AE"/>
    <w:rsid w:val="3DF99A49"/>
    <w:rsid w:val="3DFA61A7"/>
    <w:rsid w:val="3DFB5D8E"/>
    <w:rsid w:val="3DFB6602"/>
    <w:rsid w:val="3DFB7711"/>
    <w:rsid w:val="3DFB86A3"/>
    <w:rsid w:val="3DFB88D4"/>
    <w:rsid w:val="3DFB9DE1"/>
    <w:rsid w:val="3DFC8EC1"/>
    <w:rsid w:val="3DFC8ED8"/>
    <w:rsid w:val="3DFC9D41"/>
    <w:rsid w:val="3DFCBE05"/>
    <w:rsid w:val="3DFCE89B"/>
    <w:rsid w:val="3DFD6B24"/>
    <w:rsid w:val="3DFD860A"/>
    <w:rsid w:val="3DFDD6A2"/>
    <w:rsid w:val="3DFDE39C"/>
    <w:rsid w:val="3DFE890B"/>
    <w:rsid w:val="3DFE9406"/>
    <w:rsid w:val="3DFE9ABE"/>
    <w:rsid w:val="3DFE9FC8"/>
    <w:rsid w:val="3DFEAFF5"/>
    <w:rsid w:val="3DFF09D7"/>
    <w:rsid w:val="3DFF4449"/>
    <w:rsid w:val="3DFF762B"/>
    <w:rsid w:val="3DFF9ED6"/>
    <w:rsid w:val="3DFFA45A"/>
    <w:rsid w:val="3DFFB0BC"/>
    <w:rsid w:val="3DFFC3BB"/>
    <w:rsid w:val="3DFFC58B"/>
    <w:rsid w:val="3DFFD70F"/>
    <w:rsid w:val="3DFFD987"/>
    <w:rsid w:val="3DFFE2BD"/>
    <w:rsid w:val="3DFFE573"/>
    <w:rsid w:val="3DFFF14D"/>
    <w:rsid w:val="3DFFFDCB"/>
    <w:rsid w:val="3E2D379D"/>
    <w:rsid w:val="3E3712FB"/>
    <w:rsid w:val="3E3B2082"/>
    <w:rsid w:val="3E3B6CA6"/>
    <w:rsid w:val="3E3C5860"/>
    <w:rsid w:val="3E3E0975"/>
    <w:rsid w:val="3E3E25F9"/>
    <w:rsid w:val="3E3F3512"/>
    <w:rsid w:val="3E3F7DD5"/>
    <w:rsid w:val="3E57F4CE"/>
    <w:rsid w:val="3E58BA84"/>
    <w:rsid w:val="3E5D21F0"/>
    <w:rsid w:val="3E5E8107"/>
    <w:rsid w:val="3E5E98F2"/>
    <w:rsid w:val="3E5EED0E"/>
    <w:rsid w:val="3E64A175"/>
    <w:rsid w:val="3E660898"/>
    <w:rsid w:val="3E6F8B82"/>
    <w:rsid w:val="3E6F99AD"/>
    <w:rsid w:val="3E6FD23B"/>
    <w:rsid w:val="3E736A00"/>
    <w:rsid w:val="3E73990D"/>
    <w:rsid w:val="3E7677DC"/>
    <w:rsid w:val="3E77B6D8"/>
    <w:rsid w:val="3E77D0C1"/>
    <w:rsid w:val="3E7A744F"/>
    <w:rsid w:val="3E7B1C88"/>
    <w:rsid w:val="3E7B265F"/>
    <w:rsid w:val="3E7D971E"/>
    <w:rsid w:val="3E7DBE99"/>
    <w:rsid w:val="3E7EFAD3"/>
    <w:rsid w:val="3E7F11CE"/>
    <w:rsid w:val="3E7F5390"/>
    <w:rsid w:val="3E7FC0DE"/>
    <w:rsid w:val="3E897033"/>
    <w:rsid w:val="3E8F940E"/>
    <w:rsid w:val="3E951A3F"/>
    <w:rsid w:val="3E9BA670"/>
    <w:rsid w:val="3EA72CEF"/>
    <w:rsid w:val="3EAB32B9"/>
    <w:rsid w:val="3EABD4BE"/>
    <w:rsid w:val="3EAE5860"/>
    <w:rsid w:val="3EB34CE0"/>
    <w:rsid w:val="3EB7D11E"/>
    <w:rsid w:val="3EB887F9"/>
    <w:rsid w:val="3EB983EC"/>
    <w:rsid w:val="3EB9C564"/>
    <w:rsid w:val="3EBDC56C"/>
    <w:rsid w:val="3EBE04E0"/>
    <w:rsid w:val="3EBE08F5"/>
    <w:rsid w:val="3EBF6E18"/>
    <w:rsid w:val="3EBFA622"/>
    <w:rsid w:val="3EBFC785"/>
    <w:rsid w:val="3EBFD508"/>
    <w:rsid w:val="3EC21791"/>
    <w:rsid w:val="3EC76073"/>
    <w:rsid w:val="3ECDF002"/>
    <w:rsid w:val="3ECFB24A"/>
    <w:rsid w:val="3ECFD0B5"/>
    <w:rsid w:val="3ED13341"/>
    <w:rsid w:val="3ED3C55C"/>
    <w:rsid w:val="3ED3E0DE"/>
    <w:rsid w:val="3EDB3179"/>
    <w:rsid w:val="3EDE727B"/>
    <w:rsid w:val="3EDE8ACF"/>
    <w:rsid w:val="3EDF236A"/>
    <w:rsid w:val="3EDF2CD0"/>
    <w:rsid w:val="3EE3D34C"/>
    <w:rsid w:val="3EE75E1A"/>
    <w:rsid w:val="3EE7FD6A"/>
    <w:rsid w:val="3EE88427"/>
    <w:rsid w:val="3EEA16BA"/>
    <w:rsid w:val="3EEB023E"/>
    <w:rsid w:val="3EEBD39A"/>
    <w:rsid w:val="3EED30F5"/>
    <w:rsid w:val="3EEE4898"/>
    <w:rsid w:val="3EEECDE8"/>
    <w:rsid w:val="3EEF14D7"/>
    <w:rsid w:val="3EEF2AAA"/>
    <w:rsid w:val="3EEFA772"/>
    <w:rsid w:val="3EF12014"/>
    <w:rsid w:val="3EF3BAD2"/>
    <w:rsid w:val="3EF65134"/>
    <w:rsid w:val="3EF70DAA"/>
    <w:rsid w:val="3EF726AD"/>
    <w:rsid w:val="3EF74367"/>
    <w:rsid w:val="3EF76184"/>
    <w:rsid w:val="3EF986B6"/>
    <w:rsid w:val="3EFA7B03"/>
    <w:rsid w:val="3EFA97EC"/>
    <w:rsid w:val="3EFA9AD9"/>
    <w:rsid w:val="3EFAA9BA"/>
    <w:rsid w:val="3EFB05E9"/>
    <w:rsid w:val="3EFB968D"/>
    <w:rsid w:val="3EFBA58A"/>
    <w:rsid w:val="3EFBBC8A"/>
    <w:rsid w:val="3EFBCB06"/>
    <w:rsid w:val="3EFBD149"/>
    <w:rsid w:val="3EFC3B40"/>
    <w:rsid w:val="3EFD1612"/>
    <w:rsid w:val="3EFD16FC"/>
    <w:rsid w:val="3EFD2DC2"/>
    <w:rsid w:val="3EFD86C9"/>
    <w:rsid w:val="3EFDCD63"/>
    <w:rsid w:val="3EFDFF74"/>
    <w:rsid w:val="3EFE4602"/>
    <w:rsid w:val="3EFE50D2"/>
    <w:rsid w:val="3EFEDEFA"/>
    <w:rsid w:val="3EFF140C"/>
    <w:rsid w:val="3EFF1EA5"/>
    <w:rsid w:val="3EFF1F5D"/>
    <w:rsid w:val="3EFF2448"/>
    <w:rsid w:val="3EFF63A6"/>
    <w:rsid w:val="3EFF6FEC"/>
    <w:rsid w:val="3EFF9823"/>
    <w:rsid w:val="3EFFA3DD"/>
    <w:rsid w:val="3EFFC83D"/>
    <w:rsid w:val="3EFFD533"/>
    <w:rsid w:val="3EFFEF85"/>
    <w:rsid w:val="3F1B531F"/>
    <w:rsid w:val="3F1F2992"/>
    <w:rsid w:val="3F1FE8F1"/>
    <w:rsid w:val="3F25773C"/>
    <w:rsid w:val="3F2631B0"/>
    <w:rsid w:val="3F2A1354"/>
    <w:rsid w:val="3F2BDCF4"/>
    <w:rsid w:val="3F2DEAA9"/>
    <w:rsid w:val="3F2E407E"/>
    <w:rsid w:val="3F2FC5D5"/>
    <w:rsid w:val="3F33C3E5"/>
    <w:rsid w:val="3F375D7E"/>
    <w:rsid w:val="3F394348"/>
    <w:rsid w:val="3F3B25A4"/>
    <w:rsid w:val="3F3E3D6E"/>
    <w:rsid w:val="3F3E6660"/>
    <w:rsid w:val="3F3E8F8C"/>
    <w:rsid w:val="3F3F04FC"/>
    <w:rsid w:val="3F3F1FB3"/>
    <w:rsid w:val="3F3F8481"/>
    <w:rsid w:val="3F3FC1C8"/>
    <w:rsid w:val="3F3FD95C"/>
    <w:rsid w:val="3F3FF190"/>
    <w:rsid w:val="3F471FC2"/>
    <w:rsid w:val="3F4A6F7F"/>
    <w:rsid w:val="3F4B0192"/>
    <w:rsid w:val="3F4C5DA9"/>
    <w:rsid w:val="3F4CAE50"/>
    <w:rsid w:val="3F4F3FB0"/>
    <w:rsid w:val="3F4FD7DA"/>
    <w:rsid w:val="3F53EC4B"/>
    <w:rsid w:val="3F578DC0"/>
    <w:rsid w:val="3F57AC36"/>
    <w:rsid w:val="3F57DAE6"/>
    <w:rsid w:val="3F590731"/>
    <w:rsid w:val="3F5C7075"/>
    <w:rsid w:val="3F5D904E"/>
    <w:rsid w:val="3F5EA9E5"/>
    <w:rsid w:val="3F5EAC1F"/>
    <w:rsid w:val="3F5FFC1A"/>
    <w:rsid w:val="3F6B0CCC"/>
    <w:rsid w:val="3F6B63F3"/>
    <w:rsid w:val="3F6CC868"/>
    <w:rsid w:val="3F6D8107"/>
    <w:rsid w:val="3F6DBDED"/>
    <w:rsid w:val="3F6E6C87"/>
    <w:rsid w:val="3F6F2497"/>
    <w:rsid w:val="3F6F59CF"/>
    <w:rsid w:val="3F6FCB74"/>
    <w:rsid w:val="3F6FF2A9"/>
    <w:rsid w:val="3F72EE6D"/>
    <w:rsid w:val="3F732298"/>
    <w:rsid w:val="3F7334CF"/>
    <w:rsid w:val="3F735C81"/>
    <w:rsid w:val="3F7512E7"/>
    <w:rsid w:val="3F758F80"/>
    <w:rsid w:val="3F75A248"/>
    <w:rsid w:val="3F7723A4"/>
    <w:rsid w:val="3F777ACD"/>
    <w:rsid w:val="3F79218F"/>
    <w:rsid w:val="3F79965B"/>
    <w:rsid w:val="3F7B3E5C"/>
    <w:rsid w:val="3F7B7167"/>
    <w:rsid w:val="3F7B7D16"/>
    <w:rsid w:val="3F7B9DD9"/>
    <w:rsid w:val="3F7BA63E"/>
    <w:rsid w:val="3F7C174E"/>
    <w:rsid w:val="3F7D6321"/>
    <w:rsid w:val="3F7DBA60"/>
    <w:rsid w:val="3F7E139B"/>
    <w:rsid w:val="3F7EB150"/>
    <w:rsid w:val="3F7F0FD8"/>
    <w:rsid w:val="3F7F2C91"/>
    <w:rsid w:val="3F7F38B9"/>
    <w:rsid w:val="3F7F49A1"/>
    <w:rsid w:val="3F7F6964"/>
    <w:rsid w:val="3F7F7EA7"/>
    <w:rsid w:val="3F7F885F"/>
    <w:rsid w:val="3F7F8CCD"/>
    <w:rsid w:val="3F7F9290"/>
    <w:rsid w:val="3F7FC600"/>
    <w:rsid w:val="3F83BEDF"/>
    <w:rsid w:val="3F860FB5"/>
    <w:rsid w:val="3F9086AA"/>
    <w:rsid w:val="3F973B4D"/>
    <w:rsid w:val="3F9947F5"/>
    <w:rsid w:val="3F9994F8"/>
    <w:rsid w:val="3F9D823B"/>
    <w:rsid w:val="3F9E5A15"/>
    <w:rsid w:val="3F9F08F1"/>
    <w:rsid w:val="3F9F2328"/>
    <w:rsid w:val="3F9F6364"/>
    <w:rsid w:val="3F9F831D"/>
    <w:rsid w:val="3F9FE1A5"/>
    <w:rsid w:val="3F9FF3D8"/>
    <w:rsid w:val="3FA2D28D"/>
    <w:rsid w:val="3FA3CA9D"/>
    <w:rsid w:val="3FA75440"/>
    <w:rsid w:val="3FAB3DA5"/>
    <w:rsid w:val="3FAB8BDC"/>
    <w:rsid w:val="3FABDCF0"/>
    <w:rsid w:val="3FAEE50A"/>
    <w:rsid w:val="3FAF0783"/>
    <w:rsid w:val="3FAF2B66"/>
    <w:rsid w:val="3FAF4F8A"/>
    <w:rsid w:val="3FAF6494"/>
    <w:rsid w:val="3FAF7268"/>
    <w:rsid w:val="3FAF9B42"/>
    <w:rsid w:val="3FAFA988"/>
    <w:rsid w:val="3FAFCADB"/>
    <w:rsid w:val="3FAFEC20"/>
    <w:rsid w:val="3FB04FCD"/>
    <w:rsid w:val="3FB3EC9C"/>
    <w:rsid w:val="3FB4D204"/>
    <w:rsid w:val="3FB5EFEE"/>
    <w:rsid w:val="3FB63FD3"/>
    <w:rsid w:val="3FB66B3C"/>
    <w:rsid w:val="3FB7055D"/>
    <w:rsid w:val="3FB773A0"/>
    <w:rsid w:val="3FB91E60"/>
    <w:rsid w:val="3FBA37C0"/>
    <w:rsid w:val="3FBB5C2F"/>
    <w:rsid w:val="3FBBCBE5"/>
    <w:rsid w:val="3FBBF1B3"/>
    <w:rsid w:val="3FBC0E9C"/>
    <w:rsid w:val="3FBC7CA0"/>
    <w:rsid w:val="3FBD2301"/>
    <w:rsid w:val="3FBD2B14"/>
    <w:rsid w:val="3FBDF3DD"/>
    <w:rsid w:val="3FBE1B0E"/>
    <w:rsid w:val="3FBEB67E"/>
    <w:rsid w:val="3FBEFFC2"/>
    <w:rsid w:val="3FBF2024"/>
    <w:rsid w:val="3FBF2C4C"/>
    <w:rsid w:val="3FBF3263"/>
    <w:rsid w:val="3FBF3994"/>
    <w:rsid w:val="3FBF40E0"/>
    <w:rsid w:val="3FBF4C44"/>
    <w:rsid w:val="3FBF6EB5"/>
    <w:rsid w:val="3FBF8ACF"/>
    <w:rsid w:val="3FBF8D18"/>
    <w:rsid w:val="3FBF9741"/>
    <w:rsid w:val="3FBF9827"/>
    <w:rsid w:val="3FBFC94E"/>
    <w:rsid w:val="3FBFCCD6"/>
    <w:rsid w:val="3FBFCFE2"/>
    <w:rsid w:val="3FBFDE4F"/>
    <w:rsid w:val="3FBFDE7D"/>
    <w:rsid w:val="3FBFF478"/>
    <w:rsid w:val="3FC644B2"/>
    <w:rsid w:val="3FCCA161"/>
    <w:rsid w:val="3FCE267A"/>
    <w:rsid w:val="3FCE644A"/>
    <w:rsid w:val="3FCE72D6"/>
    <w:rsid w:val="3FCF44D5"/>
    <w:rsid w:val="3FCF8603"/>
    <w:rsid w:val="3FCF8A90"/>
    <w:rsid w:val="3FCFA384"/>
    <w:rsid w:val="3FCFEC5A"/>
    <w:rsid w:val="3FD150DE"/>
    <w:rsid w:val="3FD16E8E"/>
    <w:rsid w:val="3FD5CADF"/>
    <w:rsid w:val="3FD5F169"/>
    <w:rsid w:val="3FD5F16D"/>
    <w:rsid w:val="3FD62EBC"/>
    <w:rsid w:val="3FD64A36"/>
    <w:rsid w:val="3FD6D45D"/>
    <w:rsid w:val="3FD7832D"/>
    <w:rsid w:val="3FD7F90E"/>
    <w:rsid w:val="3FD8B909"/>
    <w:rsid w:val="3FD98F3A"/>
    <w:rsid w:val="3FDB048E"/>
    <w:rsid w:val="3FDB0CCC"/>
    <w:rsid w:val="3FDB8DEA"/>
    <w:rsid w:val="3FDBCD40"/>
    <w:rsid w:val="3FDD0438"/>
    <w:rsid w:val="3FDD3190"/>
    <w:rsid w:val="3FDD3CEA"/>
    <w:rsid w:val="3FDD6058"/>
    <w:rsid w:val="3FDD8012"/>
    <w:rsid w:val="3FDD8A04"/>
    <w:rsid w:val="3FDE1D1C"/>
    <w:rsid w:val="3FDE4C5C"/>
    <w:rsid w:val="3FDE5835"/>
    <w:rsid w:val="3FDEA864"/>
    <w:rsid w:val="3FDEC03E"/>
    <w:rsid w:val="3FDEC1B0"/>
    <w:rsid w:val="3FDED490"/>
    <w:rsid w:val="3FDF0E17"/>
    <w:rsid w:val="3FDF1146"/>
    <w:rsid w:val="3FDF1FC6"/>
    <w:rsid w:val="3FDF2129"/>
    <w:rsid w:val="3FDF62E3"/>
    <w:rsid w:val="3FDF921F"/>
    <w:rsid w:val="3FDFC81D"/>
    <w:rsid w:val="3FDFCC94"/>
    <w:rsid w:val="3FDFE59B"/>
    <w:rsid w:val="3FDFE813"/>
    <w:rsid w:val="3FE206E7"/>
    <w:rsid w:val="3FE26E92"/>
    <w:rsid w:val="3FE53248"/>
    <w:rsid w:val="3FE68E73"/>
    <w:rsid w:val="3FE6D6C5"/>
    <w:rsid w:val="3FE77740"/>
    <w:rsid w:val="3FE780FC"/>
    <w:rsid w:val="3FE78A5A"/>
    <w:rsid w:val="3FE7DC73"/>
    <w:rsid w:val="3FE988B1"/>
    <w:rsid w:val="3FE9CC69"/>
    <w:rsid w:val="3FEB0101"/>
    <w:rsid w:val="3FEB0DD9"/>
    <w:rsid w:val="3FEB13E9"/>
    <w:rsid w:val="3FEB462C"/>
    <w:rsid w:val="3FEB4EB0"/>
    <w:rsid w:val="3FEB51C8"/>
    <w:rsid w:val="3FEBDBEB"/>
    <w:rsid w:val="3FED71A1"/>
    <w:rsid w:val="3FED7BAB"/>
    <w:rsid w:val="3FED923A"/>
    <w:rsid w:val="3FEE51F6"/>
    <w:rsid w:val="3FEE86DD"/>
    <w:rsid w:val="3FEEF29D"/>
    <w:rsid w:val="3FEEF8B1"/>
    <w:rsid w:val="3FEF17DB"/>
    <w:rsid w:val="3FEF1F00"/>
    <w:rsid w:val="3FEF3EF4"/>
    <w:rsid w:val="3FEF42F2"/>
    <w:rsid w:val="3FEF593E"/>
    <w:rsid w:val="3FEF743C"/>
    <w:rsid w:val="3FEF7F2C"/>
    <w:rsid w:val="3FEF80CD"/>
    <w:rsid w:val="3FEFA4FE"/>
    <w:rsid w:val="3FEFD208"/>
    <w:rsid w:val="3FEFF142"/>
    <w:rsid w:val="3FF3705A"/>
    <w:rsid w:val="3FF37757"/>
    <w:rsid w:val="3FF3A550"/>
    <w:rsid w:val="3FF3DF45"/>
    <w:rsid w:val="3FF54325"/>
    <w:rsid w:val="3FF5AC2A"/>
    <w:rsid w:val="3FF5D4BA"/>
    <w:rsid w:val="3FF5EA73"/>
    <w:rsid w:val="3FF62D32"/>
    <w:rsid w:val="3FF662C4"/>
    <w:rsid w:val="3FF67C7A"/>
    <w:rsid w:val="3FF70B80"/>
    <w:rsid w:val="3FF71016"/>
    <w:rsid w:val="3FF71058"/>
    <w:rsid w:val="3FF739CA"/>
    <w:rsid w:val="3FF75A28"/>
    <w:rsid w:val="3FF760AA"/>
    <w:rsid w:val="3FF76576"/>
    <w:rsid w:val="3FF76686"/>
    <w:rsid w:val="3FF770F2"/>
    <w:rsid w:val="3FF779D3"/>
    <w:rsid w:val="3FF7BBA0"/>
    <w:rsid w:val="3FF7CCCF"/>
    <w:rsid w:val="3FF7DD59"/>
    <w:rsid w:val="3FF7F377"/>
    <w:rsid w:val="3FF7F474"/>
    <w:rsid w:val="3FF7FCE8"/>
    <w:rsid w:val="3FF7FEE3"/>
    <w:rsid w:val="3FF869D5"/>
    <w:rsid w:val="3FF8B5AB"/>
    <w:rsid w:val="3FF963C9"/>
    <w:rsid w:val="3FF9672B"/>
    <w:rsid w:val="3FFA6C96"/>
    <w:rsid w:val="3FFA7C37"/>
    <w:rsid w:val="3FFAC816"/>
    <w:rsid w:val="3FFB1465"/>
    <w:rsid w:val="3FFB18B5"/>
    <w:rsid w:val="3FFB27CD"/>
    <w:rsid w:val="3FFB3FF2"/>
    <w:rsid w:val="3FFB5061"/>
    <w:rsid w:val="3FFB76FE"/>
    <w:rsid w:val="3FFB8FFD"/>
    <w:rsid w:val="3FFB92FD"/>
    <w:rsid w:val="3FFBAE1E"/>
    <w:rsid w:val="3FFBB22F"/>
    <w:rsid w:val="3FFBCDC0"/>
    <w:rsid w:val="3FFBD3D4"/>
    <w:rsid w:val="3FFBD49B"/>
    <w:rsid w:val="3FFBE134"/>
    <w:rsid w:val="3FFC2796"/>
    <w:rsid w:val="3FFC6D36"/>
    <w:rsid w:val="3FFCE9B0"/>
    <w:rsid w:val="3FFD15A5"/>
    <w:rsid w:val="3FFD40BC"/>
    <w:rsid w:val="3FFD6B85"/>
    <w:rsid w:val="3FFD8AD3"/>
    <w:rsid w:val="3FFDD660"/>
    <w:rsid w:val="3FFE1612"/>
    <w:rsid w:val="3FFE1A6A"/>
    <w:rsid w:val="3FFE2B14"/>
    <w:rsid w:val="3FFE5989"/>
    <w:rsid w:val="3FFE5B51"/>
    <w:rsid w:val="3FFE622F"/>
    <w:rsid w:val="3FFE793B"/>
    <w:rsid w:val="3FFE7CC4"/>
    <w:rsid w:val="3FFE7D96"/>
    <w:rsid w:val="3FFEAFB7"/>
    <w:rsid w:val="3FFEE4EF"/>
    <w:rsid w:val="3FFEFF8F"/>
    <w:rsid w:val="3FFF023A"/>
    <w:rsid w:val="3FFF0A25"/>
    <w:rsid w:val="3FFF0B4E"/>
    <w:rsid w:val="3FFF11FA"/>
    <w:rsid w:val="3FFF1EEC"/>
    <w:rsid w:val="3FFF1F8C"/>
    <w:rsid w:val="3FFF23C8"/>
    <w:rsid w:val="3FFF37C8"/>
    <w:rsid w:val="3FFF3AAC"/>
    <w:rsid w:val="3FFF4902"/>
    <w:rsid w:val="3FFF550A"/>
    <w:rsid w:val="3FFF5A8E"/>
    <w:rsid w:val="3FFF5C62"/>
    <w:rsid w:val="3FFF6788"/>
    <w:rsid w:val="3FFF706D"/>
    <w:rsid w:val="3FFF7695"/>
    <w:rsid w:val="3FFF777F"/>
    <w:rsid w:val="3FFF7B90"/>
    <w:rsid w:val="3FFF898B"/>
    <w:rsid w:val="3FFF898F"/>
    <w:rsid w:val="3FFF89E1"/>
    <w:rsid w:val="3FFF8D27"/>
    <w:rsid w:val="3FFF9192"/>
    <w:rsid w:val="3FFF96DB"/>
    <w:rsid w:val="3FFF9B32"/>
    <w:rsid w:val="3FFF9F7E"/>
    <w:rsid w:val="3FFFA83C"/>
    <w:rsid w:val="3FFFA9E1"/>
    <w:rsid w:val="3FFFACAF"/>
    <w:rsid w:val="3FFFC3C2"/>
    <w:rsid w:val="3FFFCF5A"/>
    <w:rsid w:val="3FFFD180"/>
    <w:rsid w:val="3FFFD42A"/>
    <w:rsid w:val="3FFFE8CE"/>
    <w:rsid w:val="3FFFEC0C"/>
    <w:rsid w:val="3FFFF0CD"/>
    <w:rsid w:val="3FFFFAEA"/>
    <w:rsid w:val="41FF1DE2"/>
    <w:rsid w:val="425D3870"/>
    <w:rsid w:val="42DF41F9"/>
    <w:rsid w:val="42F7F057"/>
    <w:rsid w:val="42FF7337"/>
    <w:rsid w:val="43BFDA1A"/>
    <w:rsid w:val="43DB2E13"/>
    <w:rsid w:val="43FF1FB2"/>
    <w:rsid w:val="43FFA539"/>
    <w:rsid w:val="446B56EE"/>
    <w:rsid w:val="44FCBFC8"/>
    <w:rsid w:val="44FEA960"/>
    <w:rsid w:val="44FF1277"/>
    <w:rsid w:val="451774BC"/>
    <w:rsid w:val="453A20EA"/>
    <w:rsid w:val="459F7D83"/>
    <w:rsid w:val="45B7E65A"/>
    <w:rsid w:val="45BB09FF"/>
    <w:rsid w:val="45DB29D4"/>
    <w:rsid w:val="45EF0CDC"/>
    <w:rsid w:val="45EF39BA"/>
    <w:rsid w:val="45EFF556"/>
    <w:rsid w:val="45F3FA07"/>
    <w:rsid w:val="45F50428"/>
    <w:rsid w:val="45F673C0"/>
    <w:rsid w:val="45FE4866"/>
    <w:rsid w:val="45FF55DC"/>
    <w:rsid w:val="463F0ABE"/>
    <w:rsid w:val="46792F6F"/>
    <w:rsid w:val="467E9105"/>
    <w:rsid w:val="467EDB76"/>
    <w:rsid w:val="467F4C2D"/>
    <w:rsid w:val="46CD0C1D"/>
    <w:rsid w:val="46DCF1CB"/>
    <w:rsid w:val="46EFC087"/>
    <w:rsid w:val="46F4A5C0"/>
    <w:rsid w:val="46FB0357"/>
    <w:rsid w:val="46FCC37D"/>
    <w:rsid w:val="471740C5"/>
    <w:rsid w:val="471DB081"/>
    <w:rsid w:val="4727CC08"/>
    <w:rsid w:val="476F7106"/>
    <w:rsid w:val="4774FAC7"/>
    <w:rsid w:val="477728C7"/>
    <w:rsid w:val="477E4A4E"/>
    <w:rsid w:val="477E4E75"/>
    <w:rsid w:val="478DD68B"/>
    <w:rsid w:val="479F665B"/>
    <w:rsid w:val="479FC49D"/>
    <w:rsid w:val="47B67095"/>
    <w:rsid w:val="47B7BFC9"/>
    <w:rsid w:val="47BB6793"/>
    <w:rsid w:val="47BE9F7B"/>
    <w:rsid w:val="47BF7BFD"/>
    <w:rsid w:val="47CE0698"/>
    <w:rsid w:val="47CE5BAF"/>
    <w:rsid w:val="47DB29FF"/>
    <w:rsid w:val="47DDAB5C"/>
    <w:rsid w:val="47DF357F"/>
    <w:rsid w:val="47ECB6DB"/>
    <w:rsid w:val="47EF49AE"/>
    <w:rsid w:val="47EF4A98"/>
    <w:rsid w:val="47EF631E"/>
    <w:rsid w:val="47F426A9"/>
    <w:rsid w:val="47F68F98"/>
    <w:rsid w:val="47FA3361"/>
    <w:rsid w:val="47FA55F5"/>
    <w:rsid w:val="47FE65E6"/>
    <w:rsid w:val="47FF2BA8"/>
    <w:rsid w:val="47FFD24F"/>
    <w:rsid w:val="48BD9DE4"/>
    <w:rsid w:val="48F92223"/>
    <w:rsid w:val="48FF2FB9"/>
    <w:rsid w:val="49701EBA"/>
    <w:rsid w:val="497C3887"/>
    <w:rsid w:val="497D0699"/>
    <w:rsid w:val="49BD5FDB"/>
    <w:rsid w:val="49BF059C"/>
    <w:rsid w:val="49DD44B3"/>
    <w:rsid w:val="49DF740A"/>
    <w:rsid w:val="49DFCEE4"/>
    <w:rsid w:val="49DFE391"/>
    <w:rsid w:val="49EF0868"/>
    <w:rsid w:val="49F5C796"/>
    <w:rsid w:val="49FCA80A"/>
    <w:rsid w:val="49FD7278"/>
    <w:rsid w:val="49FF05AF"/>
    <w:rsid w:val="4A793DBD"/>
    <w:rsid w:val="4A794F9B"/>
    <w:rsid w:val="4A87DCD1"/>
    <w:rsid w:val="4AABC9ED"/>
    <w:rsid w:val="4AC2887B"/>
    <w:rsid w:val="4AD53375"/>
    <w:rsid w:val="4AE0FE3F"/>
    <w:rsid w:val="4AE8EA72"/>
    <w:rsid w:val="4AEEBE1F"/>
    <w:rsid w:val="4AF2C6FA"/>
    <w:rsid w:val="4AFA8189"/>
    <w:rsid w:val="4AFE844E"/>
    <w:rsid w:val="4AFF83D8"/>
    <w:rsid w:val="4B2F1374"/>
    <w:rsid w:val="4B392DA2"/>
    <w:rsid w:val="4B3D5766"/>
    <w:rsid w:val="4B3FE5D2"/>
    <w:rsid w:val="4B5ECDB0"/>
    <w:rsid w:val="4B6F2352"/>
    <w:rsid w:val="4B72C7DC"/>
    <w:rsid w:val="4B7D7AF4"/>
    <w:rsid w:val="4B7F9541"/>
    <w:rsid w:val="4B7FA680"/>
    <w:rsid w:val="4BA947F8"/>
    <w:rsid w:val="4BAD73C4"/>
    <w:rsid w:val="4BB2CB92"/>
    <w:rsid w:val="4BB710B9"/>
    <w:rsid w:val="4BB74C06"/>
    <w:rsid w:val="4BBC276C"/>
    <w:rsid w:val="4BCD0018"/>
    <w:rsid w:val="4BDF6E38"/>
    <w:rsid w:val="4BE36742"/>
    <w:rsid w:val="4BE50C7D"/>
    <w:rsid w:val="4BE615DF"/>
    <w:rsid w:val="4BFB6238"/>
    <w:rsid w:val="4BFC22BB"/>
    <w:rsid w:val="4BFD12C9"/>
    <w:rsid w:val="4C1D8C0E"/>
    <w:rsid w:val="4C3F5378"/>
    <w:rsid w:val="4C7FC511"/>
    <w:rsid w:val="4C930D12"/>
    <w:rsid w:val="4CBD47F1"/>
    <w:rsid w:val="4CCF6025"/>
    <w:rsid w:val="4CDE313F"/>
    <w:rsid w:val="4CE71132"/>
    <w:rsid w:val="4CEF4E76"/>
    <w:rsid w:val="4CFCBB89"/>
    <w:rsid w:val="4CFD3109"/>
    <w:rsid w:val="4CFE23B9"/>
    <w:rsid w:val="4CFE4272"/>
    <w:rsid w:val="4CFF6364"/>
    <w:rsid w:val="4D1A7CB1"/>
    <w:rsid w:val="4D1B0B1E"/>
    <w:rsid w:val="4D3EE0ED"/>
    <w:rsid w:val="4D4FA5C5"/>
    <w:rsid w:val="4D580869"/>
    <w:rsid w:val="4D5E318C"/>
    <w:rsid w:val="4D7E09DC"/>
    <w:rsid w:val="4D7F3CD3"/>
    <w:rsid w:val="4D7F8550"/>
    <w:rsid w:val="4D7FD67E"/>
    <w:rsid w:val="4D86CFFE"/>
    <w:rsid w:val="4D90957D"/>
    <w:rsid w:val="4D9D9A68"/>
    <w:rsid w:val="4DAE5E0F"/>
    <w:rsid w:val="4DBCCDDB"/>
    <w:rsid w:val="4DBD98C3"/>
    <w:rsid w:val="4DBF4174"/>
    <w:rsid w:val="4DCDFB66"/>
    <w:rsid w:val="4DDE7EA8"/>
    <w:rsid w:val="4DEF0CF7"/>
    <w:rsid w:val="4DEF5870"/>
    <w:rsid w:val="4DF6B413"/>
    <w:rsid w:val="4DF72FC4"/>
    <w:rsid w:val="4DF7D17B"/>
    <w:rsid w:val="4DF7F01E"/>
    <w:rsid w:val="4DFAB096"/>
    <w:rsid w:val="4DFB0C0D"/>
    <w:rsid w:val="4DFCD4AF"/>
    <w:rsid w:val="4DFF2D3A"/>
    <w:rsid w:val="4DFFAD53"/>
    <w:rsid w:val="4E376D08"/>
    <w:rsid w:val="4E3B0CB5"/>
    <w:rsid w:val="4E3E02D1"/>
    <w:rsid w:val="4E455FDA"/>
    <w:rsid w:val="4E55BF7B"/>
    <w:rsid w:val="4E5FE6F2"/>
    <w:rsid w:val="4E616439"/>
    <w:rsid w:val="4E6FC017"/>
    <w:rsid w:val="4E73E450"/>
    <w:rsid w:val="4E754FF7"/>
    <w:rsid w:val="4E7AB748"/>
    <w:rsid w:val="4E7DA2D1"/>
    <w:rsid w:val="4E7FA742"/>
    <w:rsid w:val="4E978FC3"/>
    <w:rsid w:val="4E9F8237"/>
    <w:rsid w:val="4EA3A52D"/>
    <w:rsid w:val="4EA99F44"/>
    <w:rsid w:val="4EACB1CE"/>
    <w:rsid w:val="4EAF5D39"/>
    <w:rsid w:val="4EB61655"/>
    <w:rsid w:val="4EBEB8D6"/>
    <w:rsid w:val="4EBFB8D3"/>
    <w:rsid w:val="4ECA340D"/>
    <w:rsid w:val="4ED3DDC2"/>
    <w:rsid w:val="4ED77D82"/>
    <w:rsid w:val="4EEE4F74"/>
    <w:rsid w:val="4EEF99EE"/>
    <w:rsid w:val="4EEFA87E"/>
    <w:rsid w:val="4EEFF204"/>
    <w:rsid w:val="4EF1E3F5"/>
    <w:rsid w:val="4EFBBB09"/>
    <w:rsid w:val="4EFCD34B"/>
    <w:rsid w:val="4EFEAB1E"/>
    <w:rsid w:val="4EFF4783"/>
    <w:rsid w:val="4EFF5362"/>
    <w:rsid w:val="4EFF55D9"/>
    <w:rsid w:val="4EFF6916"/>
    <w:rsid w:val="4EFFCB1E"/>
    <w:rsid w:val="4EFFD301"/>
    <w:rsid w:val="4F27A9D9"/>
    <w:rsid w:val="4F3F51C8"/>
    <w:rsid w:val="4F3F6571"/>
    <w:rsid w:val="4F3F7BA4"/>
    <w:rsid w:val="4F477B41"/>
    <w:rsid w:val="4F4BB50F"/>
    <w:rsid w:val="4F578863"/>
    <w:rsid w:val="4F5FB9A6"/>
    <w:rsid w:val="4F6CF2B1"/>
    <w:rsid w:val="4F6EB0D0"/>
    <w:rsid w:val="4F6F41BE"/>
    <w:rsid w:val="4F6F53B0"/>
    <w:rsid w:val="4F73911E"/>
    <w:rsid w:val="4F73AD7D"/>
    <w:rsid w:val="4F73CBE4"/>
    <w:rsid w:val="4F754220"/>
    <w:rsid w:val="4F7713D6"/>
    <w:rsid w:val="4F778907"/>
    <w:rsid w:val="4F77C6BA"/>
    <w:rsid w:val="4F77CCA8"/>
    <w:rsid w:val="4F7AB810"/>
    <w:rsid w:val="4F7BFCC5"/>
    <w:rsid w:val="4F7C1267"/>
    <w:rsid w:val="4F7E5920"/>
    <w:rsid w:val="4F7ED00A"/>
    <w:rsid w:val="4F7EEFEA"/>
    <w:rsid w:val="4F7F08EA"/>
    <w:rsid w:val="4F7F101A"/>
    <w:rsid w:val="4F7F10E5"/>
    <w:rsid w:val="4F7F1994"/>
    <w:rsid w:val="4F7F2E2C"/>
    <w:rsid w:val="4F7F59CE"/>
    <w:rsid w:val="4F7F7972"/>
    <w:rsid w:val="4F7FEA8B"/>
    <w:rsid w:val="4F89F6A7"/>
    <w:rsid w:val="4F8DA20E"/>
    <w:rsid w:val="4F996286"/>
    <w:rsid w:val="4F9A7B87"/>
    <w:rsid w:val="4F9DED87"/>
    <w:rsid w:val="4F9E5E78"/>
    <w:rsid w:val="4FA7746A"/>
    <w:rsid w:val="4FB70487"/>
    <w:rsid w:val="4FB79BA0"/>
    <w:rsid w:val="4FBC4CEF"/>
    <w:rsid w:val="4FBF1D20"/>
    <w:rsid w:val="4FBF3CC3"/>
    <w:rsid w:val="4FBF59FA"/>
    <w:rsid w:val="4FCFC2B6"/>
    <w:rsid w:val="4FD6A162"/>
    <w:rsid w:val="4FD6CE78"/>
    <w:rsid w:val="4FD77FC7"/>
    <w:rsid w:val="4FD8DC39"/>
    <w:rsid w:val="4FDBFFC1"/>
    <w:rsid w:val="4FDD48A9"/>
    <w:rsid w:val="4FDE00DA"/>
    <w:rsid w:val="4FDE0698"/>
    <w:rsid w:val="4FDE09FF"/>
    <w:rsid w:val="4FDE8A24"/>
    <w:rsid w:val="4FDF0B08"/>
    <w:rsid w:val="4FDFC20A"/>
    <w:rsid w:val="4FDFE075"/>
    <w:rsid w:val="4FE7887F"/>
    <w:rsid w:val="4FEC68EA"/>
    <w:rsid w:val="4FEDB18E"/>
    <w:rsid w:val="4FEDE601"/>
    <w:rsid w:val="4FEE55C6"/>
    <w:rsid w:val="4FEFC283"/>
    <w:rsid w:val="4FF0C147"/>
    <w:rsid w:val="4FF13B8F"/>
    <w:rsid w:val="4FF3FA43"/>
    <w:rsid w:val="4FF4E3CF"/>
    <w:rsid w:val="4FF51461"/>
    <w:rsid w:val="4FF6E936"/>
    <w:rsid w:val="4FF729F0"/>
    <w:rsid w:val="4FF72E01"/>
    <w:rsid w:val="4FF77590"/>
    <w:rsid w:val="4FF7E2B9"/>
    <w:rsid w:val="4FF7F6AD"/>
    <w:rsid w:val="4FF7F7DB"/>
    <w:rsid w:val="4FF9224A"/>
    <w:rsid w:val="4FF94450"/>
    <w:rsid w:val="4FFBAD8A"/>
    <w:rsid w:val="4FFD8D43"/>
    <w:rsid w:val="4FFE0676"/>
    <w:rsid w:val="4FFE5718"/>
    <w:rsid w:val="4FFE6269"/>
    <w:rsid w:val="4FFEA7BF"/>
    <w:rsid w:val="4FFF0085"/>
    <w:rsid w:val="4FFF25C6"/>
    <w:rsid w:val="4FFFBAED"/>
    <w:rsid w:val="4FFFBC7A"/>
    <w:rsid w:val="4FFFC222"/>
    <w:rsid w:val="4FFFFCC6"/>
    <w:rsid w:val="50AF464C"/>
    <w:rsid w:val="50DC1730"/>
    <w:rsid w:val="50FE7D38"/>
    <w:rsid w:val="50FF7EBB"/>
    <w:rsid w:val="51777503"/>
    <w:rsid w:val="5197B222"/>
    <w:rsid w:val="51B373EB"/>
    <w:rsid w:val="51B6D922"/>
    <w:rsid w:val="51BD95F6"/>
    <w:rsid w:val="51DB76FA"/>
    <w:rsid w:val="51F72CC5"/>
    <w:rsid w:val="51FB83F9"/>
    <w:rsid w:val="51FBC100"/>
    <w:rsid w:val="51FF6774"/>
    <w:rsid w:val="51FF95D3"/>
    <w:rsid w:val="523CA202"/>
    <w:rsid w:val="525FA359"/>
    <w:rsid w:val="526212F7"/>
    <w:rsid w:val="52777517"/>
    <w:rsid w:val="529D0957"/>
    <w:rsid w:val="529F52E1"/>
    <w:rsid w:val="52AF3C7C"/>
    <w:rsid w:val="52C16547"/>
    <w:rsid w:val="52C611B0"/>
    <w:rsid w:val="52CD5089"/>
    <w:rsid w:val="52E60BE6"/>
    <w:rsid w:val="52E7B9E8"/>
    <w:rsid w:val="52EE4B86"/>
    <w:rsid w:val="52EFA6C9"/>
    <w:rsid w:val="52F33BD1"/>
    <w:rsid w:val="52F7B8EF"/>
    <w:rsid w:val="52FAF408"/>
    <w:rsid w:val="52FB3974"/>
    <w:rsid w:val="52FD4F30"/>
    <w:rsid w:val="52FDE63E"/>
    <w:rsid w:val="52FED2B8"/>
    <w:rsid w:val="5326241E"/>
    <w:rsid w:val="535B916C"/>
    <w:rsid w:val="5367E2DC"/>
    <w:rsid w:val="536F239C"/>
    <w:rsid w:val="53727D12"/>
    <w:rsid w:val="537938CC"/>
    <w:rsid w:val="537B984E"/>
    <w:rsid w:val="537D3CC3"/>
    <w:rsid w:val="537FED4C"/>
    <w:rsid w:val="539BA0B3"/>
    <w:rsid w:val="539D7196"/>
    <w:rsid w:val="539FB192"/>
    <w:rsid w:val="53A53E36"/>
    <w:rsid w:val="53BFBABB"/>
    <w:rsid w:val="53C9A272"/>
    <w:rsid w:val="53D13975"/>
    <w:rsid w:val="53D79A92"/>
    <w:rsid w:val="53DEB520"/>
    <w:rsid w:val="53DF0CD8"/>
    <w:rsid w:val="53DF84E3"/>
    <w:rsid w:val="53E73176"/>
    <w:rsid w:val="53EBA02A"/>
    <w:rsid w:val="53EBBFF3"/>
    <w:rsid w:val="53ED6331"/>
    <w:rsid w:val="53ED7F1D"/>
    <w:rsid w:val="53F5B079"/>
    <w:rsid w:val="53F67192"/>
    <w:rsid w:val="53FB32EF"/>
    <w:rsid w:val="53FB548A"/>
    <w:rsid w:val="53FCEDEF"/>
    <w:rsid w:val="53FD2C4B"/>
    <w:rsid w:val="53FDAC94"/>
    <w:rsid w:val="53FDDCB6"/>
    <w:rsid w:val="53FE528F"/>
    <w:rsid w:val="53FE9D65"/>
    <w:rsid w:val="53FEE835"/>
    <w:rsid w:val="53FF464B"/>
    <w:rsid w:val="53FF9F31"/>
    <w:rsid w:val="53FFA73F"/>
    <w:rsid w:val="53FFBFD5"/>
    <w:rsid w:val="53FFDB21"/>
    <w:rsid w:val="541F8E76"/>
    <w:rsid w:val="544F976C"/>
    <w:rsid w:val="546E65C3"/>
    <w:rsid w:val="549D7783"/>
    <w:rsid w:val="54BD6F54"/>
    <w:rsid w:val="54DFCC47"/>
    <w:rsid w:val="54E8F452"/>
    <w:rsid w:val="54EFE010"/>
    <w:rsid w:val="54FF3613"/>
    <w:rsid w:val="5537077A"/>
    <w:rsid w:val="55376D5E"/>
    <w:rsid w:val="555B66ED"/>
    <w:rsid w:val="555FE3F9"/>
    <w:rsid w:val="55777095"/>
    <w:rsid w:val="5577C3AC"/>
    <w:rsid w:val="557C1B82"/>
    <w:rsid w:val="557DEC3B"/>
    <w:rsid w:val="557E50FE"/>
    <w:rsid w:val="557F01B6"/>
    <w:rsid w:val="558FE884"/>
    <w:rsid w:val="55A78370"/>
    <w:rsid w:val="55ABA0BE"/>
    <w:rsid w:val="55AEE9A8"/>
    <w:rsid w:val="55AF0579"/>
    <w:rsid w:val="55B9377A"/>
    <w:rsid w:val="55BF388E"/>
    <w:rsid w:val="55BF70BC"/>
    <w:rsid w:val="55CC77A6"/>
    <w:rsid w:val="55D753BB"/>
    <w:rsid w:val="55DDEFD8"/>
    <w:rsid w:val="55E77500"/>
    <w:rsid w:val="55E7E20F"/>
    <w:rsid w:val="55E7FCB7"/>
    <w:rsid w:val="55EE07EF"/>
    <w:rsid w:val="55EE7388"/>
    <w:rsid w:val="55EED04F"/>
    <w:rsid w:val="55F2C375"/>
    <w:rsid w:val="55F5A870"/>
    <w:rsid w:val="55F7DE05"/>
    <w:rsid w:val="55FE2038"/>
    <w:rsid w:val="55FE4B7A"/>
    <w:rsid w:val="55FE5936"/>
    <w:rsid w:val="55FE9E79"/>
    <w:rsid w:val="55FF8B87"/>
    <w:rsid w:val="55FFAF1F"/>
    <w:rsid w:val="564A9523"/>
    <w:rsid w:val="565E176D"/>
    <w:rsid w:val="566F7D74"/>
    <w:rsid w:val="56722363"/>
    <w:rsid w:val="568BF7E2"/>
    <w:rsid w:val="56AAFEBD"/>
    <w:rsid w:val="56AFE3B8"/>
    <w:rsid w:val="56B548CC"/>
    <w:rsid w:val="56B564BF"/>
    <w:rsid w:val="56B7532F"/>
    <w:rsid w:val="56BB9E4F"/>
    <w:rsid w:val="56BF61A3"/>
    <w:rsid w:val="56BFD518"/>
    <w:rsid w:val="56BFEC61"/>
    <w:rsid w:val="56C356F6"/>
    <w:rsid w:val="56CD45A5"/>
    <w:rsid w:val="56DB2B37"/>
    <w:rsid w:val="56DE5FB0"/>
    <w:rsid w:val="56E6C448"/>
    <w:rsid w:val="56E7DF0B"/>
    <w:rsid w:val="56ED3C9F"/>
    <w:rsid w:val="56EF4D36"/>
    <w:rsid w:val="56EFA30F"/>
    <w:rsid w:val="56F74ECC"/>
    <w:rsid w:val="56FA5CB4"/>
    <w:rsid w:val="56FAE043"/>
    <w:rsid w:val="56FE1F7D"/>
    <w:rsid w:val="56FF4E67"/>
    <w:rsid w:val="56FF7E5E"/>
    <w:rsid w:val="56FF82C7"/>
    <w:rsid w:val="571915FC"/>
    <w:rsid w:val="573BA89A"/>
    <w:rsid w:val="573C8EA5"/>
    <w:rsid w:val="57505637"/>
    <w:rsid w:val="5755F403"/>
    <w:rsid w:val="575D5D31"/>
    <w:rsid w:val="575F9EF9"/>
    <w:rsid w:val="575FBBE2"/>
    <w:rsid w:val="576BB754"/>
    <w:rsid w:val="576F1061"/>
    <w:rsid w:val="57763A33"/>
    <w:rsid w:val="57778718"/>
    <w:rsid w:val="577C96A9"/>
    <w:rsid w:val="577D00E2"/>
    <w:rsid w:val="577E42E3"/>
    <w:rsid w:val="577E7ED6"/>
    <w:rsid w:val="577F5FBF"/>
    <w:rsid w:val="577F63FC"/>
    <w:rsid w:val="577FCE77"/>
    <w:rsid w:val="577FF392"/>
    <w:rsid w:val="57873845"/>
    <w:rsid w:val="578BD243"/>
    <w:rsid w:val="578FF87B"/>
    <w:rsid w:val="579F2B2F"/>
    <w:rsid w:val="57A5EA1A"/>
    <w:rsid w:val="57AB4208"/>
    <w:rsid w:val="57ACAC94"/>
    <w:rsid w:val="57B7A4DE"/>
    <w:rsid w:val="57BB5B07"/>
    <w:rsid w:val="57BC0E8D"/>
    <w:rsid w:val="57BC741C"/>
    <w:rsid w:val="57BE0995"/>
    <w:rsid w:val="57BE0F50"/>
    <w:rsid w:val="57BF1BE3"/>
    <w:rsid w:val="57BF469A"/>
    <w:rsid w:val="57BF7309"/>
    <w:rsid w:val="57C3EBD5"/>
    <w:rsid w:val="57CF06B8"/>
    <w:rsid w:val="57CF3F56"/>
    <w:rsid w:val="57CF46B4"/>
    <w:rsid w:val="57D281DE"/>
    <w:rsid w:val="57D504CC"/>
    <w:rsid w:val="57D6A90F"/>
    <w:rsid w:val="57D8036E"/>
    <w:rsid w:val="57D990F7"/>
    <w:rsid w:val="57D9CEDA"/>
    <w:rsid w:val="57DB71E4"/>
    <w:rsid w:val="57DD252B"/>
    <w:rsid w:val="57DD980C"/>
    <w:rsid w:val="57DDE5A6"/>
    <w:rsid w:val="57DEB063"/>
    <w:rsid w:val="57DF39FA"/>
    <w:rsid w:val="57DFA5E4"/>
    <w:rsid w:val="57DFCF28"/>
    <w:rsid w:val="57E6B4DD"/>
    <w:rsid w:val="57E72D61"/>
    <w:rsid w:val="57E9CCAF"/>
    <w:rsid w:val="57EB9CA8"/>
    <w:rsid w:val="57ECE85C"/>
    <w:rsid w:val="57EE1742"/>
    <w:rsid w:val="57EE30B2"/>
    <w:rsid w:val="57EE989C"/>
    <w:rsid w:val="57EF350E"/>
    <w:rsid w:val="57EF5489"/>
    <w:rsid w:val="57EF8F46"/>
    <w:rsid w:val="57EFA89E"/>
    <w:rsid w:val="57F3C32B"/>
    <w:rsid w:val="57F3F510"/>
    <w:rsid w:val="57F45463"/>
    <w:rsid w:val="57F52DC2"/>
    <w:rsid w:val="57F6DA0C"/>
    <w:rsid w:val="57F712BC"/>
    <w:rsid w:val="57F738FB"/>
    <w:rsid w:val="57F7426A"/>
    <w:rsid w:val="57F78E8B"/>
    <w:rsid w:val="57F7ECD6"/>
    <w:rsid w:val="57FA2FC4"/>
    <w:rsid w:val="57FA70EB"/>
    <w:rsid w:val="57FAB50B"/>
    <w:rsid w:val="57FAC15B"/>
    <w:rsid w:val="57FB32EF"/>
    <w:rsid w:val="57FBA0F0"/>
    <w:rsid w:val="57FBB0FF"/>
    <w:rsid w:val="57FBD151"/>
    <w:rsid w:val="57FBE3CF"/>
    <w:rsid w:val="57FC86DC"/>
    <w:rsid w:val="57FC8AF5"/>
    <w:rsid w:val="57FCAC23"/>
    <w:rsid w:val="57FD6BB9"/>
    <w:rsid w:val="57FD8D13"/>
    <w:rsid w:val="57FDB26E"/>
    <w:rsid w:val="57FE164A"/>
    <w:rsid w:val="57FE598C"/>
    <w:rsid w:val="57FE6785"/>
    <w:rsid w:val="57FE85E0"/>
    <w:rsid w:val="57FF07EC"/>
    <w:rsid w:val="57FF1E2D"/>
    <w:rsid w:val="57FF37CC"/>
    <w:rsid w:val="57FF6A56"/>
    <w:rsid w:val="57FF7A5C"/>
    <w:rsid w:val="57FF8776"/>
    <w:rsid w:val="57FF8AB8"/>
    <w:rsid w:val="57FF9767"/>
    <w:rsid w:val="57FF9C67"/>
    <w:rsid w:val="57FFA675"/>
    <w:rsid w:val="57FFB0AD"/>
    <w:rsid w:val="57FFF8FB"/>
    <w:rsid w:val="586ED771"/>
    <w:rsid w:val="587E5F4A"/>
    <w:rsid w:val="58EE0F6F"/>
    <w:rsid w:val="58EF3BF9"/>
    <w:rsid w:val="58FB7B90"/>
    <w:rsid w:val="58FD422A"/>
    <w:rsid w:val="58FF8AB4"/>
    <w:rsid w:val="593BCB9A"/>
    <w:rsid w:val="593DD089"/>
    <w:rsid w:val="596F288D"/>
    <w:rsid w:val="5974A8AE"/>
    <w:rsid w:val="59751DBB"/>
    <w:rsid w:val="59778883"/>
    <w:rsid w:val="597BAF98"/>
    <w:rsid w:val="597BF433"/>
    <w:rsid w:val="597CBCBD"/>
    <w:rsid w:val="598EE059"/>
    <w:rsid w:val="5998C2D4"/>
    <w:rsid w:val="599F8FA4"/>
    <w:rsid w:val="59ABC6F1"/>
    <w:rsid w:val="59AEB60E"/>
    <w:rsid w:val="59B35BA6"/>
    <w:rsid w:val="59BDD60A"/>
    <w:rsid w:val="59BF35AA"/>
    <w:rsid w:val="59BF5A12"/>
    <w:rsid w:val="59DB4A69"/>
    <w:rsid w:val="59DC1816"/>
    <w:rsid w:val="59DFE7C1"/>
    <w:rsid w:val="59E365A8"/>
    <w:rsid w:val="59E79FC9"/>
    <w:rsid w:val="59EF630E"/>
    <w:rsid w:val="59EFE466"/>
    <w:rsid w:val="59EFFD6E"/>
    <w:rsid w:val="59F67D0E"/>
    <w:rsid w:val="59F7D0D5"/>
    <w:rsid w:val="59FB959C"/>
    <w:rsid w:val="59FD6771"/>
    <w:rsid w:val="59FDA172"/>
    <w:rsid w:val="59FF0C11"/>
    <w:rsid w:val="59FF8907"/>
    <w:rsid w:val="59FF9E84"/>
    <w:rsid w:val="59FFA212"/>
    <w:rsid w:val="59FFAF23"/>
    <w:rsid w:val="5A0987FE"/>
    <w:rsid w:val="5A2BEA68"/>
    <w:rsid w:val="5A593796"/>
    <w:rsid w:val="5A66A43F"/>
    <w:rsid w:val="5A6FFACE"/>
    <w:rsid w:val="5A7D6D10"/>
    <w:rsid w:val="5A7F1E68"/>
    <w:rsid w:val="5A7F57A6"/>
    <w:rsid w:val="5A8633E2"/>
    <w:rsid w:val="5A9B2CD9"/>
    <w:rsid w:val="5AA701A2"/>
    <w:rsid w:val="5AB76607"/>
    <w:rsid w:val="5ABB80F8"/>
    <w:rsid w:val="5ABBA9B2"/>
    <w:rsid w:val="5ABC802A"/>
    <w:rsid w:val="5ACD98B4"/>
    <w:rsid w:val="5AD794B2"/>
    <w:rsid w:val="5AD911F1"/>
    <w:rsid w:val="5ADDEB2A"/>
    <w:rsid w:val="5ADF7DF3"/>
    <w:rsid w:val="5AED3A82"/>
    <w:rsid w:val="5AEDE8F0"/>
    <w:rsid w:val="5AEFA0CA"/>
    <w:rsid w:val="5AF415FC"/>
    <w:rsid w:val="5AF51794"/>
    <w:rsid w:val="5AF98FCD"/>
    <w:rsid w:val="5AFD509C"/>
    <w:rsid w:val="5AFE90E7"/>
    <w:rsid w:val="5AFEB83F"/>
    <w:rsid w:val="5AFF8D20"/>
    <w:rsid w:val="5AFFA12F"/>
    <w:rsid w:val="5AFFB629"/>
    <w:rsid w:val="5B2DFB1D"/>
    <w:rsid w:val="5B3FA5DF"/>
    <w:rsid w:val="5B5B63FC"/>
    <w:rsid w:val="5B5DA727"/>
    <w:rsid w:val="5B6CCFB3"/>
    <w:rsid w:val="5B6DB94C"/>
    <w:rsid w:val="5B6F76C8"/>
    <w:rsid w:val="5B6FF494"/>
    <w:rsid w:val="5B706C3A"/>
    <w:rsid w:val="5B73D4B6"/>
    <w:rsid w:val="5B761220"/>
    <w:rsid w:val="5B773684"/>
    <w:rsid w:val="5B776ECD"/>
    <w:rsid w:val="5B77D12E"/>
    <w:rsid w:val="5B7DC19D"/>
    <w:rsid w:val="5B7EFCCA"/>
    <w:rsid w:val="5B7F2602"/>
    <w:rsid w:val="5B7F387B"/>
    <w:rsid w:val="5B7F3FC0"/>
    <w:rsid w:val="5B7F41F5"/>
    <w:rsid w:val="5B7F7DFF"/>
    <w:rsid w:val="5B7FE026"/>
    <w:rsid w:val="5B7FECB4"/>
    <w:rsid w:val="5B85D650"/>
    <w:rsid w:val="5B87343F"/>
    <w:rsid w:val="5B8A1F6D"/>
    <w:rsid w:val="5B8F81B7"/>
    <w:rsid w:val="5B8FED50"/>
    <w:rsid w:val="5B9F69FB"/>
    <w:rsid w:val="5B9FB9CD"/>
    <w:rsid w:val="5BA4CC89"/>
    <w:rsid w:val="5BA51380"/>
    <w:rsid w:val="5BA7C838"/>
    <w:rsid w:val="5BAB36A8"/>
    <w:rsid w:val="5BAC5989"/>
    <w:rsid w:val="5BB64D8B"/>
    <w:rsid w:val="5BB72419"/>
    <w:rsid w:val="5BB80FC5"/>
    <w:rsid w:val="5BBD8491"/>
    <w:rsid w:val="5BBF094B"/>
    <w:rsid w:val="5BBF4898"/>
    <w:rsid w:val="5BBF7879"/>
    <w:rsid w:val="5BBF9EC0"/>
    <w:rsid w:val="5BBFF577"/>
    <w:rsid w:val="5BC77248"/>
    <w:rsid w:val="5BCDC8B6"/>
    <w:rsid w:val="5BCF062F"/>
    <w:rsid w:val="5BCF4644"/>
    <w:rsid w:val="5BD2405C"/>
    <w:rsid w:val="5BD3A91F"/>
    <w:rsid w:val="5BDBE07C"/>
    <w:rsid w:val="5BDBED87"/>
    <w:rsid w:val="5BDD3757"/>
    <w:rsid w:val="5BDEC5A6"/>
    <w:rsid w:val="5BDF03DB"/>
    <w:rsid w:val="5BDF3FD2"/>
    <w:rsid w:val="5BDF4B1C"/>
    <w:rsid w:val="5BDFE9BC"/>
    <w:rsid w:val="5BE6C06D"/>
    <w:rsid w:val="5BE7070A"/>
    <w:rsid w:val="5BE71799"/>
    <w:rsid w:val="5BE7EA6A"/>
    <w:rsid w:val="5BEB62C0"/>
    <w:rsid w:val="5BEB7148"/>
    <w:rsid w:val="5BED47FC"/>
    <w:rsid w:val="5BED5698"/>
    <w:rsid w:val="5BED75FD"/>
    <w:rsid w:val="5BEE2C35"/>
    <w:rsid w:val="5BEED480"/>
    <w:rsid w:val="5BEF3A11"/>
    <w:rsid w:val="5BEF5D6F"/>
    <w:rsid w:val="5BEFDD75"/>
    <w:rsid w:val="5BEFEDBD"/>
    <w:rsid w:val="5BF53C52"/>
    <w:rsid w:val="5BF5475D"/>
    <w:rsid w:val="5BF63258"/>
    <w:rsid w:val="5BF679BB"/>
    <w:rsid w:val="5BF6DA6D"/>
    <w:rsid w:val="5BF727BE"/>
    <w:rsid w:val="5BFA3F2E"/>
    <w:rsid w:val="5BFB31A9"/>
    <w:rsid w:val="5BFB6615"/>
    <w:rsid w:val="5BFBAAE3"/>
    <w:rsid w:val="5BFBCAFF"/>
    <w:rsid w:val="5BFBCD21"/>
    <w:rsid w:val="5BFD5D9A"/>
    <w:rsid w:val="5BFD724C"/>
    <w:rsid w:val="5BFDA719"/>
    <w:rsid w:val="5BFDACFE"/>
    <w:rsid w:val="5BFDBFF8"/>
    <w:rsid w:val="5BFDC5D5"/>
    <w:rsid w:val="5BFDC825"/>
    <w:rsid w:val="5BFE0D0B"/>
    <w:rsid w:val="5BFE4050"/>
    <w:rsid w:val="5BFE7ABE"/>
    <w:rsid w:val="5BFE9E05"/>
    <w:rsid w:val="5BFF24D2"/>
    <w:rsid w:val="5BFF31B7"/>
    <w:rsid w:val="5BFF4ABF"/>
    <w:rsid w:val="5BFF52AE"/>
    <w:rsid w:val="5BFF6483"/>
    <w:rsid w:val="5BFF771A"/>
    <w:rsid w:val="5BFF98C3"/>
    <w:rsid w:val="5BFFB10F"/>
    <w:rsid w:val="5BFFBC48"/>
    <w:rsid w:val="5BFFCC18"/>
    <w:rsid w:val="5BFFD54A"/>
    <w:rsid w:val="5BFFFD4F"/>
    <w:rsid w:val="5C37E831"/>
    <w:rsid w:val="5C668485"/>
    <w:rsid w:val="5C67E19A"/>
    <w:rsid w:val="5C6FDFAF"/>
    <w:rsid w:val="5C775E46"/>
    <w:rsid w:val="5C7763FC"/>
    <w:rsid w:val="5C7BD37E"/>
    <w:rsid w:val="5C7E3922"/>
    <w:rsid w:val="5C7FDC1A"/>
    <w:rsid w:val="5C8DAF8F"/>
    <w:rsid w:val="5C913ADC"/>
    <w:rsid w:val="5C9B86B7"/>
    <w:rsid w:val="5C9F2ED3"/>
    <w:rsid w:val="5CB5E7AE"/>
    <w:rsid w:val="5CBB95FA"/>
    <w:rsid w:val="5CBFFC0E"/>
    <w:rsid w:val="5CC51F83"/>
    <w:rsid w:val="5CCDF122"/>
    <w:rsid w:val="5CCE606F"/>
    <w:rsid w:val="5CD2889A"/>
    <w:rsid w:val="5CD76DF1"/>
    <w:rsid w:val="5CDA1F81"/>
    <w:rsid w:val="5CDC8E02"/>
    <w:rsid w:val="5CDE8906"/>
    <w:rsid w:val="5CDF35A6"/>
    <w:rsid w:val="5CE362EE"/>
    <w:rsid w:val="5CEE4865"/>
    <w:rsid w:val="5CEFB755"/>
    <w:rsid w:val="5CF7E39B"/>
    <w:rsid w:val="5CFB80F1"/>
    <w:rsid w:val="5CFE10C1"/>
    <w:rsid w:val="5CFEA06D"/>
    <w:rsid w:val="5CFED53E"/>
    <w:rsid w:val="5CFF1FC3"/>
    <w:rsid w:val="5CFF2CF8"/>
    <w:rsid w:val="5CFFBAA2"/>
    <w:rsid w:val="5CFFDB79"/>
    <w:rsid w:val="5D177905"/>
    <w:rsid w:val="5D1F4C86"/>
    <w:rsid w:val="5D2A6D24"/>
    <w:rsid w:val="5D3D21FC"/>
    <w:rsid w:val="5D3D8267"/>
    <w:rsid w:val="5D3ED9FB"/>
    <w:rsid w:val="5D3F22E2"/>
    <w:rsid w:val="5D43BC60"/>
    <w:rsid w:val="5D4B57AC"/>
    <w:rsid w:val="5D4C7555"/>
    <w:rsid w:val="5D5752AE"/>
    <w:rsid w:val="5D5F4158"/>
    <w:rsid w:val="5D668CC9"/>
    <w:rsid w:val="5D670930"/>
    <w:rsid w:val="5D69F335"/>
    <w:rsid w:val="5D6B71F8"/>
    <w:rsid w:val="5D6C0594"/>
    <w:rsid w:val="5D6C66FF"/>
    <w:rsid w:val="5D6F9EC8"/>
    <w:rsid w:val="5D75516F"/>
    <w:rsid w:val="5D76C0A4"/>
    <w:rsid w:val="5D777F5F"/>
    <w:rsid w:val="5D7B5525"/>
    <w:rsid w:val="5D7B67EA"/>
    <w:rsid w:val="5D7FE1C8"/>
    <w:rsid w:val="5D9723FF"/>
    <w:rsid w:val="5D973E4D"/>
    <w:rsid w:val="5D9D782B"/>
    <w:rsid w:val="5D9F58C6"/>
    <w:rsid w:val="5D9F68A1"/>
    <w:rsid w:val="5D9FA157"/>
    <w:rsid w:val="5DAB09FA"/>
    <w:rsid w:val="5DACBAED"/>
    <w:rsid w:val="5DAF4585"/>
    <w:rsid w:val="5DB338ED"/>
    <w:rsid w:val="5DB34125"/>
    <w:rsid w:val="5DB3A117"/>
    <w:rsid w:val="5DB64687"/>
    <w:rsid w:val="5DBA5714"/>
    <w:rsid w:val="5DBBAB53"/>
    <w:rsid w:val="5DBBCADC"/>
    <w:rsid w:val="5DBBD38B"/>
    <w:rsid w:val="5DBD003A"/>
    <w:rsid w:val="5DBD31FD"/>
    <w:rsid w:val="5DBD7DC6"/>
    <w:rsid w:val="5DBEB65C"/>
    <w:rsid w:val="5DBEEF69"/>
    <w:rsid w:val="5DBF1C69"/>
    <w:rsid w:val="5DBF79BC"/>
    <w:rsid w:val="5DC16741"/>
    <w:rsid w:val="5DC32A44"/>
    <w:rsid w:val="5DCB8A53"/>
    <w:rsid w:val="5DCF77F8"/>
    <w:rsid w:val="5DD1B029"/>
    <w:rsid w:val="5DD301E1"/>
    <w:rsid w:val="5DD7E772"/>
    <w:rsid w:val="5DDB9A16"/>
    <w:rsid w:val="5DDCE6EF"/>
    <w:rsid w:val="5DDD833E"/>
    <w:rsid w:val="5DDE468B"/>
    <w:rsid w:val="5DDE9856"/>
    <w:rsid w:val="5DDEA799"/>
    <w:rsid w:val="5DDF3D67"/>
    <w:rsid w:val="5DDF4530"/>
    <w:rsid w:val="5DDFB9FC"/>
    <w:rsid w:val="5DDFBA06"/>
    <w:rsid w:val="5DDFCA8A"/>
    <w:rsid w:val="5DDFE7B6"/>
    <w:rsid w:val="5DDFE9B7"/>
    <w:rsid w:val="5DDFFB31"/>
    <w:rsid w:val="5DE0764B"/>
    <w:rsid w:val="5DE952F7"/>
    <w:rsid w:val="5DEE8994"/>
    <w:rsid w:val="5DEF0AD9"/>
    <w:rsid w:val="5DEF3C94"/>
    <w:rsid w:val="5DEFAE8A"/>
    <w:rsid w:val="5DEFB5D7"/>
    <w:rsid w:val="5DF35643"/>
    <w:rsid w:val="5DF4A8AA"/>
    <w:rsid w:val="5DF4C23C"/>
    <w:rsid w:val="5DF53409"/>
    <w:rsid w:val="5DF5D708"/>
    <w:rsid w:val="5DF66341"/>
    <w:rsid w:val="5DF68876"/>
    <w:rsid w:val="5DF748F7"/>
    <w:rsid w:val="5DF7941E"/>
    <w:rsid w:val="5DF79E78"/>
    <w:rsid w:val="5DF7F978"/>
    <w:rsid w:val="5DF99A61"/>
    <w:rsid w:val="5DF9B0A9"/>
    <w:rsid w:val="5DFA6338"/>
    <w:rsid w:val="5DFB3079"/>
    <w:rsid w:val="5DFBC2AA"/>
    <w:rsid w:val="5DFBE8AB"/>
    <w:rsid w:val="5DFC833E"/>
    <w:rsid w:val="5DFD0DB1"/>
    <w:rsid w:val="5DFD780F"/>
    <w:rsid w:val="5DFDF7D3"/>
    <w:rsid w:val="5DFE94C6"/>
    <w:rsid w:val="5DFE9807"/>
    <w:rsid w:val="5DFEB6BC"/>
    <w:rsid w:val="5DFEE878"/>
    <w:rsid w:val="5DFEF530"/>
    <w:rsid w:val="5DFF016B"/>
    <w:rsid w:val="5DFF72D2"/>
    <w:rsid w:val="5DFF7DD0"/>
    <w:rsid w:val="5DFF9585"/>
    <w:rsid w:val="5DFF9615"/>
    <w:rsid w:val="5DFF9823"/>
    <w:rsid w:val="5DFF9FEC"/>
    <w:rsid w:val="5DFFA401"/>
    <w:rsid w:val="5DFFA86C"/>
    <w:rsid w:val="5DFFAC8D"/>
    <w:rsid w:val="5DFFC8C6"/>
    <w:rsid w:val="5DFFE2C9"/>
    <w:rsid w:val="5DFFE7B2"/>
    <w:rsid w:val="5DFFEF46"/>
    <w:rsid w:val="5E0F0E23"/>
    <w:rsid w:val="5E1A252E"/>
    <w:rsid w:val="5E1D052F"/>
    <w:rsid w:val="5E2F235F"/>
    <w:rsid w:val="5E3769D2"/>
    <w:rsid w:val="5E3D9F5F"/>
    <w:rsid w:val="5E3E0CEF"/>
    <w:rsid w:val="5E3F56B0"/>
    <w:rsid w:val="5E3FA4DE"/>
    <w:rsid w:val="5E4F1520"/>
    <w:rsid w:val="5E57D373"/>
    <w:rsid w:val="5E592D59"/>
    <w:rsid w:val="5E5947DE"/>
    <w:rsid w:val="5E5E2034"/>
    <w:rsid w:val="5E5F1136"/>
    <w:rsid w:val="5E632648"/>
    <w:rsid w:val="5E64667A"/>
    <w:rsid w:val="5E6B57DF"/>
    <w:rsid w:val="5E6E4BDB"/>
    <w:rsid w:val="5E6E9222"/>
    <w:rsid w:val="5E6F2F73"/>
    <w:rsid w:val="5E6FC1B5"/>
    <w:rsid w:val="5E757160"/>
    <w:rsid w:val="5E771A3C"/>
    <w:rsid w:val="5E774E10"/>
    <w:rsid w:val="5E78817C"/>
    <w:rsid w:val="5E7B3420"/>
    <w:rsid w:val="5E7B4532"/>
    <w:rsid w:val="5E7B73F5"/>
    <w:rsid w:val="5E7C1DBF"/>
    <w:rsid w:val="5E7C2BD7"/>
    <w:rsid w:val="5E7DF6D8"/>
    <w:rsid w:val="5E7E34B3"/>
    <w:rsid w:val="5E7EB29C"/>
    <w:rsid w:val="5E7F1781"/>
    <w:rsid w:val="5E7F3CBE"/>
    <w:rsid w:val="5E7F7C28"/>
    <w:rsid w:val="5E7F892E"/>
    <w:rsid w:val="5E7F95FA"/>
    <w:rsid w:val="5E7FB673"/>
    <w:rsid w:val="5E8E54A6"/>
    <w:rsid w:val="5E93428D"/>
    <w:rsid w:val="5E93B469"/>
    <w:rsid w:val="5E96004B"/>
    <w:rsid w:val="5E9F7250"/>
    <w:rsid w:val="5E9FBD56"/>
    <w:rsid w:val="5EAB9B2A"/>
    <w:rsid w:val="5EAEB011"/>
    <w:rsid w:val="5EAFE77B"/>
    <w:rsid w:val="5EB3D064"/>
    <w:rsid w:val="5EB3D5EA"/>
    <w:rsid w:val="5EB527D2"/>
    <w:rsid w:val="5EB72648"/>
    <w:rsid w:val="5EB764BB"/>
    <w:rsid w:val="5EB78D8C"/>
    <w:rsid w:val="5EB8473D"/>
    <w:rsid w:val="5EB9D87D"/>
    <w:rsid w:val="5EBB12B4"/>
    <w:rsid w:val="5EBBC6AC"/>
    <w:rsid w:val="5EBD8137"/>
    <w:rsid w:val="5EBF07D5"/>
    <w:rsid w:val="5EBFDA98"/>
    <w:rsid w:val="5ECF5DD9"/>
    <w:rsid w:val="5ED567CB"/>
    <w:rsid w:val="5ED672AA"/>
    <w:rsid w:val="5ED72713"/>
    <w:rsid w:val="5ED75596"/>
    <w:rsid w:val="5ED7A9CB"/>
    <w:rsid w:val="5ED96DA4"/>
    <w:rsid w:val="5EDA2218"/>
    <w:rsid w:val="5EDB673E"/>
    <w:rsid w:val="5EDBE662"/>
    <w:rsid w:val="5EDD72E5"/>
    <w:rsid w:val="5EDD991D"/>
    <w:rsid w:val="5EDE0BA0"/>
    <w:rsid w:val="5EDE8FF5"/>
    <w:rsid w:val="5EDF55AB"/>
    <w:rsid w:val="5EDF7E27"/>
    <w:rsid w:val="5EDFAFA4"/>
    <w:rsid w:val="5EE6E7A2"/>
    <w:rsid w:val="5EEA4201"/>
    <w:rsid w:val="5EEB8FD2"/>
    <w:rsid w:val="5EECEE2F"/>
    <w:rsid w:val="5EED4429"/>
    <w:rsid w:val="5EEDC308"/>
    <w:rsid w:val="5EEDF69B"/>
    <w:rsid w:val="5EEE0827"/>
    <w:rsid w:val="5EEEAD15"/>
    <w:rsid w:val="5EEF14EB"/>
    <w:rsid w:val="5EEF423A"/>
    <w:rsid w:val="5EEF6312"/>
    <w:rsid w:val="5EEFEB5C"/>
    <w:rsid w:val="5EF4066D"/>
    <w:rsid w:val="5EF6615C"/>
    <w:rsid w:val="5EF6A0F5"/>
    <w:rsid w:val="5EF6E5C5"/>
    <w:rsid w:val="5EF7435C"/>
    <w:rsid w:val="5EF7EB68"/>
    <w:rsid w:val="5EF85A11"/>
    <w:rsid w:val="5EFB2A8F"/>
    <w:rsid w:val="5EFB2B7D"/>
    <w:rsid w:val="5EFB52E0"/>
    <w:rsid w:val="5EFB5E55"/>
    <w:rsid w:val="5EFB7FA8"/>
    <w:rsid w:val="5EFBC5A7"/>
    <w:rsid w:val="5EFBCB0A"/>
    <w:rsid w:val="5EFD145A"/>
    <w:rsid w:val="5EFD51D0"/>
    <w:rsid w:val="5EFD86C6"/>
    <w:rsid w:val="5EFDD742"/>
    <w:rsid w:val="5EFDE773"/>
    <w:rsid w:val="5EFDED30"/>
    <w:rsid w:val="5EFE10BA"/>
    <w:rsid w:val="5EFE5192"/>
    <w:rsid w:val="5EFE982B"/>
    <w:rsid w:val="5EFEF9D6"/>
    <w:rsid w:val="5EFF0B79"/>
    <w:rsid w:val="5EFF21CA"/>
    <w:rsid w:val="5EFF2EAF"/>
    <w:rsid w:val="5EFF4ECF"/>
    <w:rsid w:val="5EFF5F23"/>
    <w:rsid w:val="5EFF64C2"/>
    <w:rsid w:val="5EFF86D9"/>
    <w:rsid w:val="5EFFAAEB"/>
    <w:rsid w:val="5EFFB6AE"/>
    <w:rsid w:val="5EFFC2D9"/>
    <w:rsid w:val="5EFFF0E9"/>
    <w:rsid w:val="5F13C877"/>
    <w:rsid w:val="5F178DE7"/>
    <w:rsid w:val="5F199C86"/>
    <w:rsid w:val="5F1A4F09"/>
    <w:rsid w:val="5F1D7231"/>
    <w:rsid w:val="5F24678C"/>
    <w:rsid w:val="5F2B747B"/>
    <w:rsid w:val="5F2FB805"/>
    <w:rsid w:val="5F305380"/>
    <w:rsid w:val="5F33AC97"/>
    <w:rsid w:val="5F3654B1"/>
    <w:rsid w:val="5F370F0D"/>
    <w:rsid w:val="5F3847A6"/>
    <w:rsid w:val="5F396922"/>
    <w:rsid w:val="5F3B1DD4"/>
    <w:rsid w:val="5F3B6764"/>
    <w:rsid w:val="5F3B67E5"/>
    <w:rsid w:val="5F3BAF1F"/>
    <w:rsid w:val="5F3D4B4F"/>
    <w:rsid w:val="5F3D628E"/>
    <w:rsid w:val="5F3DEFD4"/>
    <w:rsid w:val="5F3E5429"/>
    <w:rsid w:val="5F3F22EE"/>
    <w:rsid w:val="5F3F6E9A"/>
    <w:rsid w:val="5F3F74B8"/>
    <w:rsid w:val="5F3F752D"/>
    <w:rsid w:val="5F3F9786"/>
    <w:rsid w:val="5F3FDD33"/>
    <w:rsid w:val="5F461A76"/>
    <w:rsid w:val="5F4D76AB"/>
    <w:rsid w:val="5F4DD94D"/>
    <w:rsid w:val="5F4FDD91"/>
    <w:rsid w:val="5F524EA5"/>
    <w:rsid w:val="5F59EE7D"/>
    <w:rsid w:val="5F5AF7A3"/>
    <w:rsid w:val="5F5BB672"/>
    <w:rsid w:val="5F5C207E"/>
    <w:rsid w:val="5F5CAB63"/>
    <w:rsid w:val="5F5CDA2A"/>
    <w:rsid w:val="5F5F81C3"/>
    <w:rsid w:val="5F5FD3C0"/>
    <w:rsid w:val="5F5FE4F4"/>
    <w:rsid w:val="5F61811B"/>
    <w:rsid w:val="5F6DF2EA"/>
    <w:rsid w:val="5F6EA830"/>
    <w:rsid w:val="5F6EC69C"/>
    <w:rsid w:val="5F6EF710"/>
    <w:rsid w:val="5F6F512C"/>
    <w:rsid w:val="5F6F7429"/>
    <w:rsid w:val="5F6FE5BE"/>
    <w:rsid w:val="5F7356A3"/>
    <w:rsid w:val="5F74156E"/>
    <w:rsid w:val="5F75718E"/>
    <w:rsid w:val="5F75FD42"/>
    <w:rsid w:val="5F763926"/>
    <w:rsid w:val="5F765C17"/>
    <w:rsid w:val="5F769721"/>
    <w:rsid w:val="5F7748E7"/>
    <w:rsid w:val="5F77AE1E"/>
    <w:rsid w:val="5F77BE91"/>
    <w:rsid w:val="5F7A0A35"/>
    <w:rsid w:val="5F7A7B56"/>
    <w:rsid w:val="5F7B25BC"/>
    <w:rsid w:val="5F7B2DED"/>
    <w:rsid w:val="5F7B4320"/>
    <w:rsid w:val="5F7B6789"/>
    <w:rsid w:val="5F7B7C0D"/>
    <w:rsid w:val="5F7D4301"/>
    <w:rsid w:val="5F7D45AC"/>
    <w:rsid w:val="5F7DB4B5"/>
    <w:rsid w:val="5F7DD3EB"/>
    <w:rsid w:val="5F7E7E04"/>
    <w:rsid w:val="5F7F0ACA"/>
    <w:rsid w:val="5F7F2275"/>
    <w:rsid w:val="5F7F263F"/>
    <w:rsid w:val="5F7F378E"/>
    <w:rsid w:val="5F7F3DA8"/>
    <w:rsid w:val="5F7F521E"/>
    <w:rsid w:val="5F7F6A85"/>
    <w:rsid w:val="5F7F7F10"/>
    <w:rsid w:val="5F7F900D"/>
    <w:rsid w:val="5F7FA68B"/>
    <w:rsid w:val="5F7FAB58"/>
    <w:rsid w:val="5F7FB1CA"/>
    <w:rsid w:val="5F7FDD8C"/>
    <w:rsid w:val="5F8D546F"/>
    <w:rsid w:val="5F8F44FC"/>
    <w:rsid w:val="5F93451B"/>
    <w:rsid w:val="5F96FD2E"/>
    <w:rsid w:val="5F970F37"/>
    <w:rsid w:val="5F974794"/>
    <w:rsid w:val="5F9780BD"/>
    <w:rsid w:val="5F9B44BF"/>
    <w:rsid w:val="5F9CA57A"/>
    <w:rsid w:val="5F9DD2EB"/>
    <w:rsid w:val="5F9F1002"/>
    <w:rsid w:val="5F9F19D2"/>
    <w:rsid w:val="5F9F24BA"/>
    <w:rsid w:val="5F9F359B"/>
    <w:rsid w:val="5F9F8B8E"/>
    <w:rsid w:val="5FA3B581"/>
    <w:rsid w:val="5FA5A91E"/>
    <w:rsid w:val="5FA7F6AA"/>
    <w:rsid w:val="5FA7F72F"/>
    <w:rsid w:val="5FA8CE26"/>
    <w:rsid w:val="5FAADEE4"/>
    <w:rsid w:val="5FAB80D0"/>
    <w:rsid w:val="5FADF500"/>
    <w:rsid w:val="5FAE019A"/>
    <w:rsid w:val="5FAFCDB9"/>
    <w:rsid w:val="5FAFEBBB"/>
    <w:rsid w:val="5FAFF693"/>
    <w:rsid w:val="5FB0DD62"/>
    <w:rsid w:val="5FB114EE"/>
    <w:rsid w:val="5FB24047"/>
    <w:rsid w:val="5FB25FDB"/>
    <w:rsid w:val="5FB3E522"/>
    <w:rsid w:val="5FB49046"/>
    <w:rsid w:val="5FB5D926"/>
    <w:rsid w:val="5FB5EA58"/>
    <w:rsid w:val="5FB6316A"/>
    <w:rsid w:val="5FB75C43"/>
    <w:rsid w:val="5FB7766D"/>
    <w:rsid w:val="5FB7934B"/>
    <w:rsid w:val="5FB7A302"/>
    <w:rsid w:val="5FB7B3FA"/>
    <w:rsid w:val="5FB914DF"/>
    <w:rsid w:val="5FB9C51D"/>
    <w:rsid w:val="5FBA3F10"/>
    <w:rsid w:val="5FBA9A3C"/>
    <w:rsid w:val="5FBB1B6E"/>
    <w:rsid w:val="5FBB2A74"/>
    <w:rsid w:val="5FBB525D"/>
    <w:rsid w:val="5FBB9DA6"/>
    <w:rsid w:val="5FBBF7FA"/>
    <w:rsid w:val="5FBD29F4"/>
    <w:rsid w:val="5FBD2E89"/>
    <w:rsid w:val="5FBD663C"/>
    <w:rsid w:val="5FBDA89F"/>
    <w:rsid w:val="5FBF09EB"/>
    <w:rsid w:val="5FBF0F5F"/>
    <w:rsid w:val="5FBF143B"/>
    <w:rsid w:val="5FBF6556"/>
    <w:rsid w:val="5FBF6B77"/>
    <w:rsid w:val="5FBF6D5E"/>
    <w:rsid w:val="5FBF8F6C"/>
    <w:rsid w:val="5FBFA740"/>
    <w:rsid w:val="5FBFB1D2"/>
    <w:rsid w:val="5FBFBC60"/>
    <w:rsid w:val="5FBFEB65"/>
    <w:rsid w:val="5FBFEFF7"/>
    <w:rsid w:val="5FC63AE7"/>
    <w:rsid w:val="5FC7E148"/>
    <w:rsid w:val="5FCE12F0"/>
    <w:rsid w:val="5FCE562E"/>
    <w:rsid w:val="5FCF3C7C"/>
    <w:rsid w:val="5FCF4480"/>
    <w:rsid w:val="5FCF4AB3"/>
    <w:rsid w:val="5FCF678D"/>
    <w:rsid w:val="5FCF67C7"/>
    <w:rsid w:val="5FCF6896"/>
    <w:rsid w:val="5FCFFE60"/>
    <w:rsid w:val="5FD1959F"/>
    <w:rsid w:val="5FD4C109"/>
    <w:rsid w:val="5FD5D6B6"/>
    <w:rsid w:val="5FD60BEA"/>
    <w:rsid w:val="5FD71AEA"/>
    <w:rsid w:val="5FD9116E"/>
    <w:rsid w:val="5FDA3F22"/>
    <w:rsid w:val="5FDB388A"/>
    <w:rsid w:val="5FDB9B0C"/>
    <w:rsid w:val="5FDBAB1E"/>
    <w:rsid w:val="5FDBC25F"/>
    <w:rsid w:val="5FDC6BC9"/>
    <w:rsid w:val="5FDDA53D"/>
    <w:rsid w:val="5FDDAEAE"/>
    <w:rsid w:val="5FDDE5AB"/>
    <w:rsid w:val="5FDDFF12"/>
    <w:rsid w:val="5FDE3494"/>
    <w:rsid w:val="5FDE3F3B"/>
    <w:rsid w:val="5FDEF903"/>
    <w:rsid w:val="5FDEFFC3"/>
    <w:rsid w:val="5FDF1A72"/>
    <w:rsid w:val="5FDF53E9"/>
    <w:rsid w:val="5FDF6D18"/>
    <w:rsid w:val="5FDFB92C"/>
    <w:rsid w:val="5FDFC28A"/>
    <w:rsid w:val="5FDFC7D7"/>
    <w:rsid w:val="5FDFC9CE"/>
    <w:rsid w:val="5FDFCD92"/>
    <w:rsid w:val="5FDFCDE4"/>
    <w:rsid w:val="5FE0BBB8"/>
    <w:rsid w:val="5FE5B5EF"/>
    <w:rsid w:val="5FE6353D"/>
    <w:rsid w:val="5FE7068A"/>
    <w:rsid w:val="5FE717A9"/>
    <w:rsid w:val="5FE7461C"/>
    <w:rsid w:val="5FE79F95"/>
    <w:rsid w:val="5FE7A231"/>
    <w:rsid w:val="5FE7A9B6"/>
    <w:rsid w:val="5FE8BD04"/>
    <w:rsid w:val="5FE92804"/>
    <w:rsid w:val="5FE964C3"/>
    <w:rsid w:val="5FEA0D5C"/>
    <w:rsid w:val="5FEB7C47"/>
    <w:rsid w:val="5FEBA332"/>
    <w:rsid w:val="5FEBF31A"/>
    <w:rsid w:val="5FECF577"/>
    <w:rsid w:val="5FED0CF3"/>
    <w:rsid w:val="5FED67C2"/>
    <w:rsid w:val="5FED949F"/>
    <w:rsid w:val="5FEE1021"/>
    <w:rsid w:val="5FEE9348"/>
    <w:rsid w:val="5FEF1A57"/>
    <w:rsid w:val="5FEF5186"/>
    <w:rsid w:val="5FEF5905"/>
    <w:rsid w:val="5FEFB98F"/>
    <w:rsid w:val="5FEFC6A8"/>
    <w:rsid w:val="5FEFFF2A"/>
    <w:rsid w:val="5FF1ADEF"/>
    <w:rsid w:val="5FF2FB6F"/>
    <w:rsid w:val="5FF31883"/>
    <w:rsid w:val="5FF33360"/>
    <w:rsid w:val="5FF38F1F"/>
    <w:rsid w:val="5FF3BAD1"/>
    <w:rsid w:val="5FF3C541"/>
    <w:rsid w:val="5FF40BC6"/>
    <w:rsid w:val="5FF44B4A"/>
    <w:rsid w:val="5FF45FE7"/>
    <w:rsid w:val="5FF540FB"/>
    <w:rsid w:val="5FF57458"/>
    <w:rsid w:val="5FF5B5C8"/>
    <w:rsid w:val="5FF5E3C4"/>
    <w:rsid w:val="5FF5E725"/>
    <w:rsid w:val="5FF63859"/>
    <w:rsid w:val="5FF63A50"/>
    <w:rsid w:val="5FF674C4"/>
    <w:rsid w:val="5FF686BE"/>
    <w:rsid w:val="5FF6A335"/>
    <w:rsid w:val="5FF6C3BE"/>
    <w:rsid w:val="5FF6D9D0"/>
    <w:rsid w:val="5FF6DF9A"/>
    <w:rsid w:val="5FF6E217"/>
    <w:rsid w:val="5FF6FF36"/>
    <w:rsid w:val="5FF70172"/>
    <w:rsid w:val="5FF7125B"/>
    <w:rsid w:val="5FF71788"/>
    <w:rsid w:val="5FF729D8"/>
    <w:rsid w:val="5FF730B2"/>
    <w:rsid w:val="5FF74D62"/>
    <w:rsid w:val="5FF74DE1"/>
    <w:rsid w:val="5FF75234"/>
    <w:rsid w:val="5FF75786"/>
    <w:rsid w:val="5FF76984"/>
    <w:rsid w:val="5FF788C1"/>
    <w:rsid w:val="5FF7B15D"/>
    <w:rsid w:val="5FF7CAB0"/>
    <w:rsid w:val="5FF89849"/>
    <w:rsid w:val="5FF8A66D"/>
    <w:rsid w:val="5FF920C0"/>
    <w:rsid w:val="5FF97464"/>
    <w:rsid w:val="5FF994A3"/>
    <w:rsid w:val="5FF9C57C"/>
    <w:rsid w:val="5FFA2D98"/>
    <w:rsid w:val="5FFA4B01"/>
    <w:rsid w:val="5FFAC231"/>
    <w:rsid w:val="5FFAF990"/>
    <w:rsid w:val="5FFB2DD1"/>
    <w:rsid w:val="5FFB3641"/>
    <w:rsid w:val="5FFB49C4"/>
    <w:rsid w:val="5FFB6484"/>
    <w:rsid w:val="5FFB6C36"/>
    <w:rsid w:val="5FFB7390"/>
    <w:rsid w:val="5FFB8C8B"/>
    <w:rsid w:val="5FFB93A1"/>
    <w:rsid w:val="5FFBAACC"/>
    <w:rsid w:val="5FFBC056"/>
    <w:rsid w:val="5FFBD4CE"/>
    <w:rsid w:val="5FFBFAF5"/>
    <w:rsid w:val="5FFBFCC2"/>
    <w:rsid w:val="5FFC1C60"/>
    <w:rsid w:val="5FFC4AD1"/>
    <w:rsid w:val="5FFC9849"/>
    <w:rsid w:val="5FFCB1E4"/>
    <w:rsid w:val="5FFCD931"/>
    <w:rsid w:val="5FFD0372"/>
    <w:rsid w:val="5FFD03B8"/>
    <w:rsid w:val="5FFD23AC"/>
    <w:rsid w:val="5FFD996A"/>
    <w:rsid w:val="5FFDAE41"/>
    <w:rsid w:val="5FFDC98D"/>
    <w:rsid w:val="5FFDCDB4"/>
    <w:rsid w:val="5FFE0264"/>
    <w:rsid w:val="5FFE3D54"/>
    <w:rsid w:val="5FFE3E8E"/>
    <w:rsid w:val="5FFE4A7F"/>
    <w:rsid w:val="5FFE55A3"/>
    <w:rsid w:val="5FFE55B2"/>
    <w:rsid w:val="5FFE58ED"/>
    <w:rsid w:val="5FFE6CD8"/>
    <w:rsid w:val="5FFE8CA2"/>
    <w:rsid w:val="5FFE8D46"/>
    <w:rsid w:val="5FFE9527"/>
    <w:rsid w:val="5FFEB8F2"/>
    <w:rsid w:val="5FFED1DE"/>
    <w:rsid w:val="5FFF2611"/>
    <w:rsid w:val="5FFF2B2E"/>
    <w:rsid w:val="5FFF3000"/>
    <w:rsid w:val="5FFF38B5"/>
    <w:rsid w:val="5FFF5074"/>
    <w:rsid w:val="5FFF5E03"/>
    <w:rsid w:val="5FFF686F"/>
    <w:rsid w:val="5FFF6B8A"/>
    <w:rsid w:val="5FFF832A"/>
    <w:rsid w:val="5FFF9208"/>
    <w:rsid w:val="5FFFA5B6"/>
    <w:rsid w:val="5FFFB3FA"/>
    <w:rsid w:val="5FFFBA64"/>
    <w:rsid w:val="5FFFBF35"/>
    <w:rsid w:val="5FFFC855"/>
    <w:rsid w:val="5FFFC9F2"/>
    <w:rsid w:val="5FFFCDF4"/>
    <w:rsid w:val="5FFFE6B7"/>
    <w:rsid w:val="5FFFEC99"/>
    <w:rsid w:val="5FFFF59D"/>
    <w:rsid w:val="5FFFFD1C"/>
    <w:rsid w:val="609743C8"/>
    <w:rsid w:val="60ABD7B7"/>
    <w:rsid w:val="60BD32A5"/>
    <w:rsid w:val="60BF2FC5"/>
    <w:rsid w:val="60DF4586"/>
    <w:rsid w:val="60FDC7E7"/>
    <w:rsid w:val="60FF7B7F"/>
    <w:rsid w:val="613FCCAC"/>
    <w:rsid w:val="616924BA"/>
    <w:rsid w:val="619F7BD7"/>
    <w:rsid w:val="619F88F6"/>
    <w:rsid w:val="61B51D0C"/>
    <w:rsid w:val="61B779CC"/>
    <w:rsid w:val="61BA0A53"/>
    <w:rsid w:val="61BC8FDA"/>
    <w:rsid w:val="61BCAC07"/>
    <w:rsid w:val="61BFF06B"/>
    <w:rsid w:val="61F9A384"/>
    <w:rsid w:val="61FDD91D"/>
    <w:rsid w:val="61FF394E"/>
    <w:rsid w:val="61FF979A"/>
    <w:rsid w:val="6253ECB5"/>
    <w:rsid w:val="6276A2BA"/>
    <w:rsid w:val="62B3C604"/>
    <w:rsid w:val="62BC27CA"/>
    <w:rsid w:val="62BDBEAC"/>
    <w:rsid w:val="62BF5FBB"/>
    <w:rsid w:val="62BF7244"/>
    <w:rsid w:val="62D36F5C"/>
    <w:rsid w:val="62DB0EF1"/>
    <w:rsid w:val="62EB9C12"/>
    <w:rsid w:val="62EFF384"/>
    <w:rsid w:val="62FB0D0D"/>
    <w:rsid w:val="62FF9539"/>
    <w:rsid w:val="63160229"/>
    <w:rsid w:val="632E5DFF"/>
    <w:rsid w:val="633F806B"/>
    <w:rsid w:val="6347443E"/>
    <w:rsid w:val="635B88AA"/>
    <w:rsid w:val="63734276"/>
    <w:rsid w:val="637B703B"/>
    <w:rsid w:val="637DB6EC"/>
    <w:rsid w:val="637F3C08"/>
    <w:rsid w:val="637F832E"/>
    <w:rsid w:val="637F97F1"/>
    <w:rsid w:val="637FF118"/>
    <w:rsid w:val="639E8913"/>
    <w:rsid w:val="639F5E7D"/>
    <w:rsid w:val="63A663DC"/>
    <w:rsid w:val="63B5AFE3"/>
    <w:rsid w:val="63BD5C11"/>
    <w:rsid w:val="63BE20DF"/>
    <w:rsid w:val="63BF4A7B"/>
    <w:rsid w:val="63BFC7AD"/>
    <w:rsid w:val="63CD58ED"/>
    <w:rsid w:val="63CE85CB"/>
    <w:rsid w:val="63D345CB"/>
    <w:rsid w:val="63DA8DA9"/>
    <w:rsid w:val="63DB99DF"/>
    <w:rsid w:val="63DC435F"/>
    <w:rsid w:val="63DEB901"/>
    <w:rsid w:val="63DF52CE"/>
    <w:rsid w:val="63E09E26"/>
    <w:rsid w:val="63E79DA7"/>
    <w:rsid w:val="63E7A336"/>
    <w:rsid w:val="63E9B233"/>
    <w:rsid w:val="63ED82B1"/>
    <w:rsid w:val="63EDC0DE"/>
    <w:rsid w:val="63EEA560"/>
    <w:rsid w:val="63F0355F"/>
    <w:rsid w:val="63F59D35"/>
    <w:rsid w:val="63FA6B9E"/>
    <w:rsid w:val="63FD50AF"/>
    <w:rsid w:val="63FD770A"/>
    <w:rsid w:val="63FE70CC"/>
    <w:rsid w:val="63FF3BE0"/>
    <w:rsid w:val="63FF4B28"/>
    <w:rsid w:val="63FF624E"/>
    <w:rsid w:val="63FF81B3"/>
    <w:rsid w:val="63FFD99A"/>
    <w:rsid w:val="63FFDC8F"/>
    <w:rsid w:val="63FFE03B"/>
    <w:rsid w:val="64362A54"/>
    <w:rsid w:val="64BB657A"/>
    <w:rsid w:val="64CA07A3"/>
    <w:rsid w:val="64DDE77F"/>
    <w:rsid w:val="64DF1355"/>
    <w:rsid w:val="64EF4A54"/>
    <w:rsid w:val="64F3494D"/>
    <w:rsid w:val="64F79A86"/>
    <w:rsid w:val="64FE8980"/>
    <w:rsid w:val="64FF1202"/>
    <w:rsid w:val="64FFD1AB"/>
    <w:rsid w:val="653F5A96"/>
    <w:rsid w:val="655CF69F"/>
    <w:rsid w:val="655F23F0"/>
    <w:rsid w:val="655F9DD9"/>
    <w:rsid w:val="6567B0C3"/>
    <w:rsid w:val="656BCDBD"/>
    <w:rsid w:val="656F78C5"/>
    <w:rsid w:val="657B90C0"/>
    <w:rsid w:val="657DB55E"/>
    <w:rsid w:val="658FCE07"/>
    <w:rsid w:val="65978987"/>
    <w:rsid w:val="6599BC60"/>
    <w:rsid w:val="659D0BA8"/>
    <w:rsid w:val="65AD2AB5"/>
    <w:rsid w:val="65AE7605"/>
    <w:rsid w:val="65AF9E74"/>
    <w:rsid w:val="65B60FDB"/>
    <w:rsid w:val="65B7F762"/>
    <w:rsid w:val="65BA7470"/>
    <w:rsid w:val="65BFD670"/>
    <w:rsid w:val="65C92648"/>
    <w:rsid w:val="65D95573"/>
    <w:rsid w:val="65DAB2CE"/>
    <w:rsid w:val="65DCBBBC"/>
    <w:rsid w:val="65DF3F81"/>
    <w:rsid w:val="65E732BA"/>
    <w:rsid w:val="65EBED97"/>
    <w:rsid w:val="65F18BEC"/>
    <w:rsid w:val="65F442BC"/>
    <w:rsid w:val="65F7554D"/>
    <w:rsid w:val="65F922CB"/>
    <w:rsid w:val="65F97EBF"/>
    <w:rsid w:val="65FAD001"/>
    <w:rsid w:val="65FCBB80"/>
    <w:rsid w:val="65FDDBA8"/>
    <w:rsid w:val="65FE211A"/>
    <w:rsid w:val="65FF125A"/>
    <w:rsid w:val="65FF1819"/>
    <w:rsid w:val="65FF5991"/>
    <w:rsid w:val="65FFB60C"/>
    <w:rsid w:val="662F4009"/>
    <w:rsid w:val="6657A107"/>
    <w:rsid w:val="665F687B"/>
    <w:rsid w:val="666BD404"/>
    <w:rsid w:val="666C1264"/>
    <w:rsid w:val="6674B20C"/>
    <w:rsid w:val="66764AFA"/>
    <w:rsid w:val="667A581B"/>
    <w:rsid w:val="669E8728"/>
    <w:rsid w:val="669ECA52"/>
    <w:rsid w:val="66A7CBC6"/>
    <w:rsid w:val="66AF1258"/>
    <w:rsid w:val="66AF16F5"/>
    <w:rsid w:val="66B72448"/>
    <w:rsid w:val="66BB2A55"/>
    <w:rsid w:val="66BDA08F"/>
    <w:rsid w:val="66BDBA84"/>
    <w:rsid w:val="66BDC9B7"/>
    <w:rsid w:val="66BF87AB"/>
    <w:rsid w:val="66DF0772"/>
    <w:rsid w:val="66DF4B89"/>
    <w:rsid w:val="66EBB807"/>
    <w:rsid w:val="66EE02E9"/>
    <w:rsid w:val="66EF6C9A"/>
    <w:rsid w:val="66F744BB"/>
    <w:rsid w:val="66F938C8"/>
    <w:rsid w:val="66FA24BD"/>
    <w:rsid w:val="66FA6B83"/>
    <w:rsid w:val="66FBA607"/>
    <w:rsid w:val="66FBAC39"/>
    <w:rsid w:val="66FDDAEE"/>
    <w:rsid w:val="66FDE046"/>
    <w:rsid w:val="66FFB754"/>
    <w:rsid w:val="671EAC0E"/>
    <w:rsid w:val="671F4ADE"/>
    <w:rsid w:val="672D5570"/>
    <w:rsid w:val="673AF3F9"/>
    <w:rsid w:val="673D99EB"/>
    <w:rsid w:val="673FE7C0"/>
    <w:rsid w:val="6759A5F3"/>
    <w:rsid w:val="675AC724"/>
    <w:rsid w:val="675D4A78"/>
    <w:rsid w:val="675EA822"/>
    <w:rsid w:val="675F3C3B"/>
    <w:rsid w:val="676B98B2"/>
    <w:rsid w:val="676F96B5"/>
    <w:rsid w:val="67732FDB"/>
    <w:rsid w:val="67752898"/>
    <w:rsid w:val="67752A98"/>
    <w:rsid w:val="67775CDF"/>
    <w:rsid w:val="677B4E7A"/>
    <w:rsid w:val="677E4184"/>
    <w:rsid w:val="677E7D5D"/>
    <w:rsid w:val="677EC758"/>
    <w:rsid w:val="677F011A"/>
    <w:rsid w:val="677F5855"/>
    <w:rsid w:val="67874AB6"/>
    <w:rsid w:val="67892576"/>
    <w:rsid w:val="678C6A1C"/>
    <w:rsid w:val="6794A190"/>
    <w:rsid w:val="67979902"/>
    <w:rsid w:val="679B49A6"/>
    <w:rsid w:val="67A52136"/>
    <w:rsid w:val="67A61850"/>
    <w:rsid w:val="67ABCB51"/>
    <w:rsid w:val="67ADDA2F"/>
    <w:rsid w:val="67AFC776"/>
    <w:rsid w:val="67B3C616"/>
    <w:rsid w:val="67B528E6"/>
    <w:rsid w:val="67B5BE5E"/>
    <w:rsid w:val="67B72556"/>
    <w:rsid w:val="67B77B4E"/>
    <w:rsid w:val="67B912C1"/>
    <w:rsid w:val="67BA4A69"/>
    <w:rsid w:val="67BA9694"/>
    <w:rsid w:val="67BB41DD"/>
    <w:rsid w:val="67BBA2FE"/>
    <w:rsid w:val="67BBD43E"/>
    <w:rsid w:val="67BC50D7"/>
    <w:rsid w:val="67BDD475"/>
    <w:rsid w:val="67BE4F16"/>
    <w:rsid w:val="67BE502B"/>
    <w:rsid w:val="67BF0A55"/>
    <w:rsid w:val="67BF2EF1"/>
    <w:rsid w:val="67BF4217"/>
    <w:rsid w:val="67BF4B15"/>
    <w:rsid w:val="67BF7B1E"/>
    <w:rsid w:val="67BFF980"/>
    <w:rsid w:val="67C6377E"/>
    <w:rsid w:val="67C772B2"/>
    <w:rsid w:val="67CA4B75"/>
    <w:rsid w:val="67CFF866"/>
    <w:rsid w:val="67D76168"/>
    <w:rsid w:val="67DCBE61"/>
    <w:rsid w:val="67DE63BD"/>
    <w:rsid w:val="67DE6F65"/>
    <w:rsid w:val="67DE7402"/>
    <w:rsid w:val="67DF01EF"/>
    <w:rsid w:val="67DF6B3C"/>
    <w:rsid w:val="67DF93E4"/>
    <w:rsid w:val="67DFB7E0"/>
    <w:rsid w:val="67DFBA96"/>
    <w:rsid w:val="67DFDC97"/>
    <w:rsid w:val="67DFE777"/>
    <w:rsid w:val="67E65D7F"/>
    <w:rsid w:val="67E70B52"/>
    <w:rsid w:val="67E7ABA7"/>
    <w:rsid w:val="67E95B59"/>
    <w:rsid w:val="67EB1199"/>
    <w:rsid w:val="67EB7AD4"/>
    <w:rsid w:val="67EBCC4F"/>
    <w:rsid w:val="67EC9E88"/>
    <w:rsid w:val="67EEAA7A"/>
    <w:rsid w:val="67EEB1D2"/>
    <w:rsid w:val="67EED2B8"/>
    <w:rsid w:val="67EF2E90"/>
    <w:rsid w:val="67EF5B22"/>
    <w:rsid w:val="67EF6E7F"/>
    <w:rsid w:val="67EF7109"/>
    <w:rsid w:val="67EF942A"/>
    <w:rsid w:val="67EFABC1"/>
    <w:rsid w:val="67EFDB3C"/>
    <w:rsid w:val="67EFEFA8"/>
    <w:rsid w:val="67EFF7AF"/>
    <w:rsid w:val="67F51D10"/>
    <w:rsid w:val="67F60CD4"/>
    <w:rsid w:val="67F7053B"/>
    <w:rsid w:val="67F7A4BC"/>
    <w:rsid w:val="67F7E4BD"/>
    <w:rsid w:val="67F86B20"/>
    <w:rsid w:val="67FA3156"/>
    <w:rsid w:val="67FAECD2"/>
    <w:rsid w:val="67FB1C68"/>
    <w:rsid w:val="67FB48C0"/>
    <w:rsid w:val="67FB4D58"/>
    <w:rsid w:val="67FB5720"/>
    <w:rsid w:val="67FB71D3"/>
    <w:rsid w:val="67FBA325"/>
    <w:rsid w:val="67FBCCC8"/>
    <w:rsid w:val="67FC2D5D"/>
    <w:rsid w:val="67FD2217"/>
    <w:rsid w:val="67FD2D49"/>
    <w:rsid w:val="67FD3B96"/>
    <w:rsid w:val="67FD6931"/>
    <w:rsid w:val="67FDDBF2"/>
    <w:rsid w:val="67FE1D7A"/>
    <w:rsid w:val="67FE3F69"/>
    <w:rsid w:val="67FE4D9F"/>
    <w:rsid w:val="67FEBF6F"/>
    <w:rsid w:val="67FED117"/>
    <w:rsid w:val="67FF0C7B"/>
    <w:rsid w:val="67FF16B9"/>
    <w:rsid w:val="67FF3947"/>
    <w:rsid w:val="67FF591C"/>
    <w:rsid w:val="67FF9155"/>
    <w:rsid w:val="67FF9AEC"/>
    <w:rsid w:val="67FFA5F0"/>
    <w:rsid w:val="67FFA654"/>
    <w:rsid w:val="67FFDD52"/>
    <w:rsid w:val="683FD809"/>
    <w:rsid w:val="686848EF"/>
    <w:rsid w:val="687CF38B"/>
    <w:rsid w:val="687D57A1"/>
    <w:rsid w:val="68BD1E51"/>
    <w:rsid w:val="68BDAA0D"/>
    <w:rsid w:val="68BEE8F9"/>
    <w:rsid w:val="68BF653F"/>
    <w:rsid w:val="68E74A62"/>
    <w:rsid w:val="68ED338B"/>
    <w:rsid w:val="68EE91A3"/>
    <w:rsid w:val="68F75217"/>
    <w:rsid w:val="68F764ED"/>
    <w:rsid w:val="68FB523E"/>
    <w:rsid w:val="68FB838C"/>
    <w:rsid w:val="692E1FCA"/>
    <w:rsid w:val="692E696F"/>
    <w:rsid w:val="693BDB1C"/>
    <w:rsid w:val="693CB660"/>
    <w:rsid w:val="693F9503"/>
    <w:rsid w:val="696A9B10"/>
    <w:rsid w:val="696F0E0F"/>
    <w:rsid w:val="696F10D2"/>
    <w:rsid w:val="696F72BE"/>
    <w:rsid w:val="697F5697"/>
    <w:rsid w:val="69AF8DE6"/>
    <w:rsid w:val="69B38BFB"/>
    <w:rsid w:val="69B718DF"/>
    <w:rsid w:val="69BED9C4"/>
    <w:rsid w:val="69BF540E"/>
    <w:rsid w:val="69BF905A"/>
    <w:rsid w:val="69C7FFAE"/>
    <w:rsid w:val="69DC6BE7"/>
    <w:rsid w:val="69DC770E"/>
    <w:rsid w:val="69DD94E4"/>
    <w:rsid w:val="69DDE6C3"/>
    <w:rsid w:val="69E97D41"/>
    <w:rsid w:val="69E990F9"/>
    <w:rsid w:val="69EDBEB5"/>
    <w:rsid w:val="69EDE9B1"/>
    <w:rsid w:val="69F02778"/>
    <w:rsid w:val="69F7533F"/>
    <w:rsid w:val="69FB3418"/>
    <w:rsid w:val="69FBFF26"/>
    <w:rsid w:val="69FDE9AD"/>
    <w:rsid w:val="69FED970"/>
    <w:rsid w:val="69FF050A"/>
    <w:rsid w:val="69FF28A7"/>
    <w:rsid w:val="69FF65DE"/>
    <w:rsid w:val="6A0F405A"/>
    <w:rsid w:val="6A1511C4"/>
    <w:rsid w:val="6A364096"/>
    <w:rsid w:val="6A3744DD"/>
    <w:rsid w:val="6A56958B"/>
    <w:rsid w:val="6A7492CA"/>
    <w:rsid w:val="6A773FAF"/>
    <w:rsid w:val="6A79C02A"/>
    <w:rsid w:val="6A7C453C"/>
    <w:rsid w:val="6A7D5F08"/>
    <w:rsid w:val="6A7E7749"/>
    <w:rsid w:val="6A7F3B25"/>
    <w:rsid w:val="6A7F617F"/>
    <w:rsid w:val="6A7F9A74"/>
    <w:rsid w:val="6A8FEB00"/>
    <w:rsid w:val="6AAF2F87"/>
    <w:rsid w:val="6AAFD68E"/>
    <w:rsid w:val="6ABA6C16"/>
    <w:rsid w:val="6ABB9CB9"/>
    <w:rsid w:val="6ABF1F59"/>
    <w:rsid w:val="6ABF486D"/>
    <w:rsid w:val="6ABF5832"/>
    <w:rsid w:val="6ACFAB96"/>
    <w:rsid w:val="6AD79F16"/>
    <w:rsid w:val="6ADB64B4"/>
    <w:rsid w:val="6ADF1877"/>
    <w:rsid w:val="6ADF3782"/>
    <w:rsid w:val="6ADF6400"/>
    <w:rsid w:val="6ADFFC7F"/>
    <w:rsid w:val="6AE483FD"/>
    <w:rsid w:val="6AE74934"/>
    <w:rsid w:val="6AEADEE3"/>
    <w:rsid w:val="6AEF1E28"/>
    <w:rsid w:val="6AEFCDE8"/>
    <w:rsid w:val="6AF7855A"/>
    <w:rsid w:val="6AF7D85A"/>
    <w:rsid w:val="6AF7F674"/>
    <w:rsid w:val="6AF961BF"/>
    <w:rsid w:val="6AFB067E"/>
    <w:rsid w:val="6AFB7837"/>
    <w:rsid w:val="6AFD8410"/>
    <w:rsid w:val="6AFE8530"/>
    <w:rsid w:val="6AFF1069"/>
    <w:rsid w:val="6AFF393E"/>
    <w:rsid w:val="6AFF4DAA"/>
    <w:rsid w:val="6AFF5C3C"/>
    <w:rsid w:val="6AFFE875"/>
    <w:rsid w:val="6B158C3D"/>
    <w:rsid w:val="6B1FC07D"/>
    <w:rsid w:val="6B316AB6"/>
    <w:rsid w:val="6B33CE6D"/>
    <w:rsid w:val="6B3DBECC"/>
    <w:rsid w:val="6B3F71E7"/>
    <w:rsid w:val="6B4EA89A"/>
    <w:rsid w:val="6B5CD2A0"/>
    <w:rsid w:val="6B5DAAE4"/>
    <w:rsid w:val="6B5E7213"/>
    <w:rsid w:val="6B5F7552"/>
    <w:rsid w:val="6B666557"/>
    <w:rsid w:val="6B6D06C7"/>
    <w:rsid w:val="6B6D4272"/>
    <w:rsid w:val="6B6F3C33"/>
    <w:rsid w:val="6B6F538C"/>
    <w:rsid w:val="6B6FA4CF"/>
    <w:rsid w:val="6B752A16"/>
    <w:rsid w:val="6B755B96"/>
    <w:rsid w:val="6B790C9E"/>
    <w:rsid w:val="6B7B57AA"/>
    <w:rsid w:val="6B7CAF5A"/>
    <w:rsid w:val="6B7DD210"/>
    <w:rsid w:val="6B7E1466"/>
    <w:rsid w:val="6B7E7352"/>
    <w:rsid w:val="6B7F7842"/>
    <w:rsid w:val="6B7FD7EE"/>
    <w:rsid w:val="6B87A923"/>
    <w:rsid w:val="6B956771"/>
    <w:rsid w:val="6B969223"/>
    <w:rsid w:val="6B9DCE80"/>
    <w:rsid w:val="6B9FF230"/>
    <w:rsid w:val="6BA1CF2F"/>
    <w:rsid w:val="6BA7D612"/>
    <w:rsid w:val="6BAA3D00"/>
    <w:rsid w:val="6BAAE9BB"/>
    <w:rsid w:val="6BAC244C"/>
    <w:rsid w:val="6BAE0878"/>
    <w:rsid w:val="6BAE4E0C"/>
    <w:rsid w:val="6BAEFBFA"/>
    <w:rsid w:val="6BB76CB1"/>
    <w:rsid w:val="6BB78476"/>
    <w:rsid w:val="6BB78ED9"/>
    <w:rsid w:val="6BB7CEBF"/>
    <w:rsid w:val="6BB7DF60"/>
    <w:rsid w:val="6BBA133A"/>
    <w:rsid w:val="6BBB5347"/>
    <w:rsid w:val="6BBD8DBC"/>
    <w:rsid w:val="6BBE0095"/>
    <w:rsid w:val="6BBEC9A3"/>
    <w:rsid w:val="6BBFB875"/>
    <w:rsid w:val="6BC3E6E9"/>
    <w:rsid w:val="6BC75F8A"/>
    <w:rsid w:val="6BC9E353"/>
    <w:rsid w:val="6BCB6720"/>
    <w:rsid w:val="6BCB8049"/>
    <w:rsid w:val="6BCBC711"/>
    <w:rsid w:val="6BCD13C5"/>
    <w:rsid w:val="6BCFFB12"/>
    <w:rsid w:val="6BD6D843"/>
    <w:rsid w:val="6BD9EAFB"/>
    <w:rsid w:val="6BDBA59B"/>
    <w:rsid w:val="6BDCDF86"/>
    <w:rsid w:val="6BDCEDB6"/>
    <w:rsid w:val="6BDF2A64"/>
    <w:rsid w:val="6BDF31D6"/>
    <w:rsid w:val="6BDF3A24"/>
    <w:rsid w:val="6BDF3ABD"/>
    <w:rsid w:val="6BE4E666"/>
    <w:rsid w:val="6BE78FFA"/>
    <w:rsid w:val="6BE949BC"/>
    <w:rsid w:val="6BE9F5B1"/>
    <w:rsid w:val="6BEA3F1B"/>
    <w:rsid w:val="6BEB306C"/>
    <w:rsid w:val="6BEBCB7C"/>
    <w:rsid w:val="6BEEEB56"/>
    <w:rsid w:val="6BEFF5A6"/>
    <w:rsid w:val="6BF5A39C"/>
    <w:rsid w:val="6BF5F2D4"/>
    <w:rsid w:val="6BF5F52B"/>
    <w:rsid w:val="6BF7255A"/>
    <w:rsid w:val="6BF755A6"/>
    <w:rsid w:val="6BF7606E"/>
    <w:rsid w:val="6BF762F2"/>
    <w:rsid w:val="6BF769E1"/>
    <w:rsid w:val="6BF7CDA1"/>
    <w:rsid w:val="6BF7FC00"/>
    <w:rsid w:val="6BF920A9"/>
    <w:rsid w:val="6BF9D364"/>
    <w:rsid w:val="6BFA4E8D"/>
    <w:rsid w:val="6BFA89F1"/>
    <w:rsid w:val="6BFADE00"/>
    <w:rsid w:val="6BFB0B4D"/>
    <w:rsid w:val="6BFB4077"/>
    <w:rsid w:val="6BFB6778"/>
    <w:rsid w:val="6BFBAFD6"/>
    <w:rsid w:val="6BFBBCC5"/>
    <w:rsid w:val="6BFBC3BC"/>
    <w:rsid w:val="6BFC66EB"/>
    <w:rsid w:val="6BFD054E"/>
    <w:rsid w:val="6BFD1029"/>
    <w:rsid w:val="6BFD8629"/>
    <w:rsid w:val="6BFDBFA6"/>
    <w:rsid w:val="6BFE95A8"/>
    <w:rsid w:val="6BFEB1CE"/>
    <w:rsid w:val="6BFEBE14"/>
    <w:rsid w:val="6BFEE598"/>
    <w:rsid w:val="6BFF0B43"/>
    <w:rsid w:val="6BFF1E03"/>
    <w:rsid w:val="6BFF55E4"/>
    <w:rsid w:val="6BFF8D09"/>
    <w:rsid w:val="6BFFA56B"/>
    <w:rsid w:val="6BFFAF2F"/>
    <w:rsid w:val="6BFFB293"/>
    <w:rsid w:val="6BFFB73E"/>
    <w:rsid w:val="6BFFB967"/>
    <w:rsid w:val="6BFFCF5B"/>
    <w:rsid w:val="6BFFF4B6"/>
    <w:rsid w:val="6C0F6204"/>
    <w:rsid w:val="6C1F219B"/>
    <w:rsid w:val="6C2AAD9A"/>
    <w:rsid w:val="6C3AA40F"/>
    <w:rsid w:val="6C3EF413"/>
    <w:rsid w:val="6C3FE0F5"/>
    <w:rsid w:val="6C5D288D"/>
    <w:rsid w:val="6C756E48"/>
    <w:rsid w:val="6C7950C7"/>
    <w:rsid w:val="6C7E3DFB"/>
    <w:rsid w:val="6C7E7366"/>
    <w:rsid w:val="6C7F4ADE"/>
    <w:rsid w:val="6C7F5DA1"/>
    <w:rsid w:val="6C7FE57F"/>
    <w:rsid w:val="6C7FEA06"/>
    <w:rsid w:val="6C9E0608"/>
    <w:rsid w:val="6CABF674"/>
    <w:rsid w:val="6CAFD523"/>
    <w:rsid w:val="6CB6C117"/>
    <w:rsid w:val="6CBDE95F"/>
    <w:rsid w:val="6CBDEA63"/>
    <w:rsid w:val="6CBF0F50"/>
    <w:rsid w:val="6CBFFA05"/>
    <w:rsid w:val="6CC57593"/>
    <w:rsid w:val="6CCD1F0B"/>
    <w:rsid w:val="6CD9C910"/>
    <w:rsid w:val="6CDD1414"/>
    <w:rsid w:val="6CDEE3B0"/>
    <w:rsid w:val="6CDF4888"/>
    <w:rsid w:val="6CDF67D2"/>
    <w:rsid w:val="6CDFB8CB"/>
    <w:rsid w:val="6CE41296"/>
    <w:rsid w:val="6CE7D2A9"/>
    <w:rsid w:val="6CEA0B6E"/>
    <w:rsid w:val="6CED7B22"/>
    <w:rsid w:val="6CEE7AE1"/>
    <w:rsid w:val="6CF69470"/>
    <w:rsid w:val="6CF6F0D4"/>
    <w:rsid w:val="6CF70BAB"/>
    <w:rsid w:val="6CF7DC92"/>
    <w:rsid w:val="6CFA97F5"/>
    <w:rsid w:val="6CFAB358"/>
    <w:rsid w:val="6CFB3766"/>
    <w:rsid w:val="6CFC7917"/>
    <w:rsid w:val="6CFDB853"/>
    <w:rsid w:val="6CFDC699"/>
    <w:rsid w:val="6CFE90EE"/>
    <w:rsid w:val="6CFEB761"/>
    <w:rsid w:val="6CFEDE5F"/>
    <w:rsid w:val="6CFF0590"/>
    <w:rsid w:val="6CFF5FC3"/>
    <w:rsid w:val="6CFFC486"/>
    <w:rsid w:val="6D0FA5A9"/>
    <w:rsid w:val="6D17E280"/>
    <w:rsid w:val="6D213555"/>
    <w:rsid w:val="6D23A060"/>
    <w:rsid w:val="6D25CACC"/>
    <w:rsid w:val="6D2AA2A2"/>
    <w:rsid w:val="6D2DE1BC"/>
    <w:rsid w:val="6D2F308B"/>
    <w:rsid w:val="6D3739BF"/>
    <w:rsid w:val="6D3F2930"/>
    <w:rsid w:val="6D3F458A"/>
    <w:rsid w:val="6D4D3071"/>
    <w:rsid w:val="6D57E167"/>
    <w:rsid w:val="6D59BE3E"/>
    <w:rsid w:val="6D69988F"/>
    <w:rsid w:val="6D6E9FC4"/>
    <w:rsid w:val="6D6EA7A1"/>
    <w:rsid w:val="6D6F3C1E"/>
    <w:rsid w:val="6D738A4B"/>
    <w:rsid w:val="6D756D80"/>
    <w:rsid w:val="6D77C221"/>
    <w:rsid w:val="6D77CB23"/>
    <w:rsid w:val="6D7B02C1"/>
    <w:rsid w:val="6D7B2082"/>
    <w:rsid w:val="6D7BA25C"/>
    <w:rsid w:val="6D7C6B72"/>
    <w:rsid w:val="6D7D37D8"/>
    <w:rsid w:val="6D7D55C5"/>
    <w:rsid w:val="6D7E2A0B"/>
    <w:rsid w:val="6D7E3E34"/>
    <w:rsid w:val="6D7F559A"/>
    <w:rsid w:val="6D7F67F2"/>
    <w:rsid w:val="6D8F8FB3"/>
    <w:rsid w:val="6D9053F2"/>
    <w:rsid w:val="6D92DE15"/>
    <w:rsid w:val="6D9A2A17"/>
    <w:rsid w:val="6D9B64E5"/>
    <w:rsid w:val="6D9D0777"/>
    <w:rsid w:val="6D9ED3A9"/>
    <w:rsid w:val="6D9EE320"/>
    <w:rsid w:val="6DA73AD8"/>
    <w:rsid w:val="6DA749CD"/>
    <w:rsid w:val="6DAE285A"/>
    <w:rsid w:val="6DAEA0A3"/>
    <w:rsid w:val="6DAFF407"/>
    <w:rsid w:val="6DB3C550"/>
    <w:rsid w:val="6DB6075F"/>
    <w:rsid w:val="6DB67454"/>
    <w:rsid w:val="6DB7FF4E"/>
    <w:rsid w:val="6DBA9005"/>
    <w:rsid w:val="6DBD6765"/>
    <w:rsid w:val="6DBD93F2"/>
    <w:rsid w:val="6DBF0581"/>
    <w:rsid w:val="6DBFE450"/>
    <w:rsid w:val="6DBFE5F1"/>
    <w:rsid w:val="6DC98932"/>
    <w:rsid w:val="6DCD92D7"/>
    <w:rsid w:val="6DCE52F5"/>
    <w:rsid w:val="6DCEB973"/>
    <w:rsid w:val="6DCF1272"/>
    <w:rsid w:val="6DCF78FE"/>
    <w:rsid w:val="6DD36C3D"/>
    <w:rsid w:val="6DD4EF7E"/>
    <w:rsid w:val="6DD7A1C8"/>
    <w:rsid w:val="6DDA849B"/>
    <w:rsid w:val="6DDB4CC0"/>
    <w:rsid w:val="6DDB7BD1"/>
    <w:rsid w:val="6DDBCAB8"/>
    <w:rsid w:val="6DDBE049"/>
    <w:rsid w:val="6DDE2549"/>
    <w:rsid w:val="6DDF05F1"/>
    <w:rsid w:val="6DE5A2DC"/>
    <w:rsid w:val="6DE70EDA"/>
    <w:rsid w:val="6DEB27D8"/>
    <w:rsid w:val="6DEB31FB"/>
    <w:rsid w:val="6DEC9589"/>
    <w:rsid w:val="6DED5CC3"/>
    <w:rsid w:val="6DEDB94C"/>
    <w:rsid w:val="6DEE10FF"/>
    <w:rsid w:val="6DEEB5BC"/>
    <w:rsid w:val="6DEF56CF"/>
    <w:rsid w:val="6DEF6970"/>
    <w:rsid w:val="6DEFBCA6"/>
    <w:rsid w:val="6DEFCA57"/>
    <w:rsid w:val="6DEFD5B0"/>
    <w:rsid w:val="6DF26948"/>
    <w:rsid w:val="6DF34AC3"/>
    <w:rsid w:val="6DF3A547"/>
    <w:rsid w:val="6DF4C724"/>
    <w:rsid w:val="6DF4DAA0"/>
    <w:rsid w:val="6DF50E61"/>
    <w:rsid w:val="6DF770B0"/>
    <w:rsid w:val="6DF7CADF"/>
    <w:rsid w:val="6DF85860"/>
    <w:rsid w:val="6DF9D66F"/>
    <w:rsid w:val="6DF9E6EB"/>
    <w:rsid w:val="6DFA09FA"/>
    <w:rsid w:val="6DFA153B"/>
    <w:rsid w:val="6DFA467E"/>
    <w:rsid w:val="6DFB625A"/>
    <w:rsid w:val="6DFC03B9"/>
    <w:rsid w:val="6DFC27D5"/>
    <w:rsid w:val="6DFC39E9"/>
    <w:rsid w:val="6DFC6983"/>
    <w:rsid w:val="6DFD5676"/>
    <w:rsid w:val="6DFDE314"/>
    <w:rsid w:val="6DFDF263"/>
    <w:rsid w:val="6DFE1ABC"/>
    <w:rsid w:val="6DFE92DB"/>
    <w:rsid w:val="6DFF0751"/>
    <w:rsid w:val="6DFF0C27"/>
    <w:rsid w:val="6DFF1193"/>
    <w:rsid w:val="6DFF485F"/>
    <w:rsid w:val="6DFF8A00"/>
    <w:rsid w:val="6DFF8B50"/>
    <w:rsid w:val="6DFFA816"/>
    <w:rsid w:val="6DFFAA04"/>
    <w:rsid w:val="6DFFBAD2"/>
    <w:rsid w:val="6DFFBD41"/>
    <w:rsid w:val="6DFFBEEB"/>
    <w:rsid w:val="6DFFC637"/>
    <w:rsid w:val="6DFFD86F"/>
    <w:rsid w:val="6DFFEF96"/>
    <w:rsid w:val="6E131DEA"/>
    <w:rsid w:val="6E139827"/>
    <w:rsid w:val="6E1E1DFE"/>
    <w:rsid w:val="6E2E5DF0"/>
    <w:rsid w:val="6E2F1C46"/>
    <w:rsid w:val="6E3B9899"/>
    <w:rsid w:val="6E3D3CA1"/>
    <w:rsid w:val="6E3D9638"/>
    <w:rsid w:val="6E3EBDED"/>
    <w:rsid w:val="6E453A15"/>
    <w:rsid w:val="6E47821D"/>
    <w:rsid w:val="6E49D316"/>
    <w:rsid w:val="6E4F0957"/>
    <w:rsid w:val="6E4F1C65"/>
    <w:rsid w:val="6E5AB64C"/>
    <w:rsid w:val="6E5D0449"/>
    <w:rsid w:val="6E5E2C4B"/>
    <w:rsid w:val="6E5E43FB"/>
    <w:rsid w:val="6E5F751F"/>
    <w:rsid w:val="6E6C2894"/>
    <w:rsid w:val="6E6E605C"/>
    <w:rsid w:val="6E72F2E4"/>
    <w:rsid w:val="6E762C4B"/>
    <w:rsid w:val="6E768A82"/>
    <w:rsid w:val="6E7A9138"/>
    <w:rsid w:val="6E7AF62E"/>
    <w:rsid w:val="6E7B7628"/>
    <w:rsid w:val="6E7B7A8B"/>
    <w:rsid w:val="6E7B8DDF"/>
    <w:rsid w:val="6E7BD282"/>
    <w:rsid w:val="6E7C6497"/>
    <w:rsid w:val="6E7D3DD8"/>
    <w:rsid w:val="6E7F1BA5"/>
    <w:rsid w:val="6E7F205F"/>
    <w:rsid w:val="6E7F227C"/>
    <w:rsid w:val="6E7F5EFD"/>
    <w:rsid w:val="6E7FF0AD"/>
    <w:rsid w:val="6E8F5920"/>
    <w:rsid w:val="6E99200D"/>
    <w:rsid w:val="6E9E9FC0"/>
    <w:rsid w:val="6EA8B416"/>
    <w:rsid w:val="6EAAFCD1"/>
    <w:rsid w:val="6EAFBC8F"/>
    <w:rsid w:val="6EB16224"/>
    <w:rsid w:val="6EB912A2"/>
    <w:rsid w:val="6EB99EB3"/>
    <w:rsid w:val="6EBA3F95"/>
    <w:rsid w:val="6EBAB82E"/>
    <w:rsid w:val="6EBB5CEA"/>
    <w:rsid w:val="6EBBA9A6"/>
    <w:rsid w:val="6EBD3E6F"/>
    <w:rsid w:val="6EBD3EC5"/>
    <w:rsid w:val="6EBE02A0"/>
    <w:rsid w:val="6EBE1371"/>
    <w:rsid w:val="6EBE68EC"/>
    <w:rsid w:val="6EBEEE49"/>
    <w:rsid w:val="6EBF3355"/>
    <w:rsid w:val="6EBF6DEB"/>
    <w:rsid w:val="6EBFBE79"/>
    <w:rsid w:val="6EC78F22"/>
    <w:rsid w:val="6EC793B5"/>
    <w:rsid w:val="6ECB622C"/>
    <w:rsid w:val="6ECDF358"/>
    <w:rsid w:val="6ECF1DD7"/>
    <w:rsid w:val="6ECF4A7F"/>
    <w:rsid w:val="6ED41161"/>
    <w:rsid w:val="6ED764C9"/>
    <w:rsid w:val="6ED772EA"/>
    <w:rsid w:val="6EDBD339"/>
    <w:rsid w:val="6EDC1CD7"/>
    <w:rsid w:val="6EDCB4D6"/>
    <w:rsid w:val="6EDCE91C"/>
    <w:rsid w:val="6EDD16C3"/>
    <w:rsid w:val="6EDE3322"/>
    <w:rsid w:val="6EDEDE5E"/>
    <w:rsid w:val="6EDF018A"/>
    <w:rsid w:val="6EDF157E"/>
    <w:rsid w:val="6EDF3734"/>
    <w:rsid w:val="6EDFA0D9"/>
    <w:rsid w:val="6EDFEF8A"/>
    <w:rsid w:val="6EE359E2"/>
    <w:rsid w:val="6EE5E6E6"/>
    <w:rsid w:val="6EE88E2E"/>
    <w:rsid w:val="6EE93161"/>
    <w:rsid w:val="6EE966A1"/>
    <w:rsid w:val="6EEB3B44"/>
    <w:rsid w:val="6EEBB1AE"/>
    <w:rsid w:val="6EEC7720"/>
    <w:rsid w:val="6EEEA8BD"/>
    <w:rsid w:val="6EEEBF25"/>
    <w:rsid w:val="6EEF539F"/>
    <w:rsid w:val="6EEF5CC3"/>
    <w:rsid w:val="6EEF94F5"/>
    <w:rsid w:val="6EEFB732"/>
    <w:rsid w:val="6EEFB784"/>
    <w:rsid w:val="6EEFFCB2"/>
    <w:rsid w:val="6EF071D3"/>
    <w:rsid w:val="6EF2D136"/>
    <w:rsid w:val="6EF358BF"/>
    <w:rsid w:val="6EF38CDA"/>
    <w:rsid w:val="6EF3E409"/>
    <w:rsid w:val="6EF563DC"/>
    <w:rsid w:val="6EF6ED83"/>
    <w:rsid w:val="6EF75DAD"/>
    <w:rsid w:val="6EF7B9D3"/>
    <w:rsid w:val="6EF8358B"/>
    <w:rsid w:val="6EF9E904"/>
    <w:rsid w:val="6EFA543B"/>
    <w:rsid w:val="6EFB7E97"/>
    <w:rsid w:val="6EFB8289"/>
    <w:rsid w:val="6EFC7DDD"/>
    <w:rsid w:val="6EFCAD30"/>
    <w:rsid w:val="6EFCFB38"/>
    <w:rsid w:val="6EFD2976"/>
    <w:rsid w:val="6EFD2B1C"/>
    <w:rsid w:val="6EFD58AE"/>
    <w:rsid w:val="6EFD6031"/>
    <w:rsid w:val="6EFD6863"/>
    <w:rsid w:val="6EFD9FAE"/>
    <w:rsid w:val="6EFDA171"/>
    <w:rsid w:val="6EFE0BDE"/>
    <w:rsid w:val="6EFE8051"/>
    <w:rsid w:val="6EFF0760"/>
    <w:rsid w:val="6EFF2275"/>
    <w:rsid w:val="6EFF2343"/>
    <w:rsid w:val="6EFF4324"/>
    <w:rsid w:val="6EFF49F3"/>
    <w:rsid w:val="6EFF579E"/>
    <w:rsid w:val="6EFF59EF"/>
    <w:rsid w:val="6EFF64C3"/>
    <w:rsid w:val="6EFF6AB0"/>
    <w:rsid w:val="6EFF7EA0"/>
    <w:rsid w:val="6EFF83AA"/>
    <w:rsid w:val="6EFF8714"/>
    <w:rsid w:val="6EFF90FD"/>
    <w:rsid w:val="6EFF9347"/>
    <w:rsid w:val="6EFFC84D"/>
    <w:rsid w:val="6EFFCE68"/>
    <w:rsid w:val="6EFFCF63"/>
    <w:rsid w:val="6EFFEB1B"/>
    <w:rsid w:val="6EFFEC08"/>
    <w:rsid w:val="6F0515EC"/>
    <w:rsid w:val="6F0D8BEC"/>
    <w:rsid w:val="6F1144D2"/>
    <w:rsid w:val="6F13DF9B"/>
    <w:rsid w:val="6F1FA46E"/>
    <w:rsid w:val="6F1FB5B8"/>
    <w:rsid w:val="6F2B19AB"/>
    <w:rsid w:val="6F2BB480"/>
    <w:rsid w:val="6F323DE0"/>
    <w:rsid w:val="6F338205"/>
    <w:rsid w:val="6F3B0389"/>
    <w:rsid w:val="6F3DC5BD"/>
    <w:rsid w:val="6F3EEB10"/>
    <w:rsid w:val="6F3F8B53"/>
    <w:rsid w:val="6F4BC1B4"/>
    <w:rsid w:val="6F4BDFB9"/>
    <w:rsid w:val="6F4BF1C3"/>
    <w:rsid w:val="6F4D835C"/>
    <w:rsid w:val="6F4F2667"/>
    <w:rsid w:val="6F4F76F3"/>
    <w:rsid w:val="6F5DA36F"/>
    <w:rsid w:val="6F5DCE2B"/>
    <w:rsid w:val="6F5E3430"/>
    <w:rsid w:val="6F5F9D59"/>
    <w:rsid w:val="6F5FAB63"/>
    <w:rsid w:val="6F621661"/>
    <w:rsid w:val="6F67BAA8"/>
    <w:rsid w:val="6F67D1E1"/>
    <w:rsid w:val="6F6A32BD"/>
    <w:rsid w:val="6F6A52D1"/>
    <w:rsid w:val="6F6A7D25"/>
    <w:rsid w:val="6F6C4765"/>
    <w:rsid w:val="6F6DD02D"/>
    <w:rsid w:val="6F6E29EE"/>
    <w:rsid w:val="6F6E315F"/>
    <w:rsid w:val="6F6E7905"/>
    <w:rsid w:val="6F6F5026"/>
    <w:rsid w:val="6F710944"/>
    <w:rsid w:val="6F71E923"/>
    <w:rsid w:val="6F72BE9D"/>
    <w:rsid w:val="6F73498E"/>
    <w:rsid w:val="6F7395D9"/>
    <w:rsid w:val="6F73C45E"/>
    <w:rsid w:val="6F755231"/>
    <w:rsid w:val="6F769CC8"/>
    <w:rsid w:val="6F76E773"/>
    <w:rsid w:val="6F77A5B1"/>
    <w:rsid w:val="6F798BB6"/>
    <w:rsid w:val="6F7B48C7"/>
    <w:rsid w:val="6F7B8932"/>
    <w:rsid w:val="6F7B95C7"/>
    <w:rsid w:val="6F7BA983"/>
    <w:rsid w:val="6F7BEC0C"/>
    <w:rsid w:val="6F7CB0C9"/>
    <w:rsid w:val="6F7D18D4"/>
    <w:rsid w:val="6F7D4047"/>
    <w:rsid w:val="6F7DA9E6"/>
    <w:rsid w:val="6F7DE2C5"/>
    <w:rsid w:val="6F7DF4F9"/>
    <w:rsid w:val="6F7E1456"/>
    <w:rsid w:val="6F7E2D3A"/>
    <w:rsid w:val="6F7E697E"/>
    <w:rsid w:val="6F7E8FF5"/>
    <w:rsid w:val="6F7EADC9"/>
    <w:rsid w:val="6F7F1FD3"/>
    <w:rsid w:val="6F7F463F"/>
    <w:rsid w:val="6F7FB953"/>
    <w:rsid w:val="6F7FDA03"/>
    <w:rsid w:val="6F7FEE2A"/>
    <w:rsid w:val="6F7FF09D"/>
    <w:rsid w:val="6F8694E1"/>
    <w:rsid w:val="6F8B82FF"/>
    <w:rsid w:val="6F8E5DDF"/>
    <w:rsid w:val="6F9323BF"/>
    <w:rsid w:val="6F93D941"/>
    <w:rsid w:val="6F97607B"/>
    <w:rsid w:val="6F97BB63"/>
    <w:rsid w:val="6F990486"/>
    <w:rsid w:val="6F9B6DAC"/>
    <w:rsid w:val="6F9C16F9"/>
    <w:rsid w:val="6F9C7418"/>
    <w:rsid w:val="6F9E8509"/>
    <w:rsid w:val="6F9E8D37"/>
    <w:rsid w:val="6F9EAADF"/>
    <w:rsid w:val="6F9EE86C"/>
    <w:rsid w:val="6F9F3524"/>
    <w:rsid w:val="6F9F3A48"/>
    <w:rsid w:val="6F9F58CA"/>
    <w:rsid w:val="6F9F746B"/>
    <w:rsid w:val="6F9FB4E6"/>
    <w:rsid w:val="6F9FCF90"/>
    <w:rsid w:val="6FA34470"/>
    <w:rsid w:val="6FA8D5D3"/>
    <w:rsid w:val="6FA9B579"/>
    <w:rsid w:val="6FA9DA56"/>
    <w:rsid w:val="6FAB68BD"/>
    <w:rsid w:val="6FAC9E8C"/>
    <w:rsid w:val="6FAD2347"/>
    <w:rsid w:val="6FAD69F5"/>
    <w:rsid w:val="6FAD91C4"/>
    <w:rsid w:val="6FAE8825"/>
    <w:rsid w:val="6FAE9E4A"/>
    <w:rsid w:val="6FAEB06E"/>
    <w:rsid w:val="6FAEF3BA"/>
    <w:rsid w:val="6FAF05F5"/>
    <w:rsid w:val="6FAF3D27"/>
    <w:rsid w:val="6FAFDE91"/>
    <w:rsid w:val="6FAFE135"/>
    <w:rsid w:val="6FB1074D"/>
    <w:rsid w:val="6FB4302F"/>
    <w:rsid w:val="6FB4AC10"/>
    <w:rsid w:val="6FB56B9C"/>
    <w:rsid w:val="6FB75AFF"/>
    <w:rsid w:val="6FB7DA4A"/>
    <w:rsid w:val="6FB9B08A"/>
    <w:rsid w:val="6FBA3516"/>
    <w:rsid w:val="6FBA4CAD"/>
    <w:rsid w:val="6FBAEB7C"/>
    <w:rsid w:val="6FBC080B"/>
    <w:rsid w:val="6FBC4310"/>
    <w:rsid w:val="6FBCACC3"/>
    <w:rsid w:val="6FBCF92D"/>
    <w:rsid w:val="6FBD5167"/>
    <w:rsid w:val="6FBD7221"/>
    <w:rsid w:val="6FBDBBCF"/>
    <w:rsid w:val="6FBDE873"/>
    <w:rsid w:val="6FBE226E"/>
    <w:rsid w:val="6FBF0389"/>
    <w:rsid w:val="6FBF1D44"/>
    <w:rsid w:val="6FBF3FF1"/>
    <w:rsid w:val="6FBF4FFF"/>
    <w:rsid w:val="6FBF6651"/>
    <w:rsid w:val="6FBF6A51"/>
    <w:rsid w:val="6FBF708D"/>
    <w:rsid w:val="6FBF72AB"/>
    <w:rsid w:val="6FBFA9F0"/>
    <w:rsid w:val="6FBFBB9D"/>
    <w:rsid w:val="6FBFE561"/>
    <w:rsid w:val="6FBFF936"/>
    <w:rsid w:val="6FC74A45"/>
    <w:rsid w:val="6FC74C48"/>
    <w:rsid w:val="6FC9AA02"/>
    <w:rsid w:val="6FCBAD89"/>
    <w:rsid w:val="6FCBB740"/>
    <w:rsid w:val="6FCBC304"/>
    <w:rsid w:val="6FCBEE56"/>
    <w:rsid w:val="6FCE04CD"/>
    <w:rsid w:val="6FCE5EFD"/>
    <w:rsid w:val="6FCEE81B"/>
    <w:rsid w:val="6FCF3203"/>
    <w:rsid w:val="6FCFA959"/>
    <w:rsid w:val="6FCFEC98"/>
    <w:rsid w:val="6FCFEDE8"/>
    <w:rsid w:val="6FD1A719"/>
    <w:rsid w:val="6FD5035F"/>
    <w:rsid w:val="6FD5F223"/>
    <w:rsid w:val="6FD63380"/>
    <w:rsid w:val="6FD6CC04"/>
    <w:rsid w:val="6FD746EC"/>
    <w:rsid w:val="6FD8A918"/>
    <w:rsid w:val="6FD90814"/>
    <w:rsid w:val="6FD91674"/>
    <w:rsid w:val="6FDA44AF"/>
    <w:rsid w:val="6FDBE99D"/>
    <w:rsid w:val="6FDBEB22"/>
    <w:rsid w:val="6FDC767D"/>
    <w:rsid w:val="6FDD845E"/>
    <w:rsid w:val="6FDD8F37"/>
    <w:rsid w:val="6FDDD9C6"/>
    <w:rsid w:val="6FDDE15C"/>
    <w:rsid w:val="6FDE2A78"/>
    <w:rsid w:val="6FDE8EBD"/>
    <w:rsid w:val="6FDEC6EE"/>
    <w:rsid w:val="6FDED997"/>
    <w:rsid w:val="6FDF03AD"/>
    <w:rsid w:val="6FDF0DC2"/>
    <w:rsid w:val="6FDF1564"/>
    <w:rsid w:val="6FDF181D"/>
    <w:rsid w:val="6FDF3C05"/>
    <w:rsid w:val="6FDF4113"/>
    <w:rsid w:val="6FDF41E1"/>
    <w:rsid w:val="6FDF4357"/>
    <w:rsid w:val="6FDF48EF"/>
    <w:rsid w:val="6FDF4D2E"/>
    <w:rsid w:val="6FDF6E1D"/>
    <w:rsid w:val="6FDF8D81"/>
    <w:rsid w:val="6FDFABA5"/>
    <w:rsid w:val="6FDFBA61"/>
    <w:rsid w:val="6FE14691"/>
    <w:rsid w:val="6FE29AA6"/>
    <w:rsid w:val="6FE3CEDA"/>
    <w:rsid w:val="6FE4B8BC"/>
    <w:rsid w:val="6FE54774"/>
    <w:rsid w:val="6FE61D00"/>
    <w:rsid w:val="6FE75B75"/>
    <w:rsid w:val="6FE75F71"/>
    <w:rsid w:val="6FEAA2C8"/>
    <w:rsid w:val="6FEB4CFB"/>
    <w:rsid w:val="6FEBE8AF"/>
    <w:rsid w:val="6FED086D"/>
    <w:rsid w:val="6FED2196"/>
    <w:rsid w:val="6FEE769C"/>
    <w:rsid w:val="6FEE9138"/>
    <w:rsid w:val="6FEF192A"/>
    <w:rsid w:val="6FEF4FE9"/>
    <w:rsid w:val="6FEF61BF"/>
    <w:rsid w:val="6FEF86B1"/>
    <w:rsid w:val="6FEF899A"/>
    <w:rsid w:val="6FEF8AFE"/>
    <w:rsid w:val="6FEF9DF1"/>
    <w:rsid w:val="6FEFB1C1"/>
    <w:rsid w:val="6FEFBD79"/>
    <w:rsid w:val="6FEFCA6F"/>
    <w:rsid w:val="6FEFE13F"/>
    <w:rsid w:val="6FF12D36"/>
    <w:rsid w:val="6FF33E3C"/>
    <w:rsid w:val="6FF3AA6A"/>
    <w:rsid w:val="6FF4F969"/>
    <w:rsid w:val="6FF56455"/>
    <w:rsid w:val="6FF587A0"/>
    <w:rsid w:val="6FF6187F"/>
    <w:rsid w:val="6FF6A8D5"/>
    <w:rsid w:val="6FF6F2D0"/>
    <w:rsid w:val="6FF702B6"/>
    <w:rsid w:val="6FF713D2"/>
    <w:rsid w:val="6FF76778"/>
    <w:rsid w:val="6FF7823B"/>
    <w:rsid w:val="6FF79EFA"/>
    <w:rsid w:val="6FF7A58A"/>
    <w:rsid w:val="6FF7AFA7"/>
    <w:rsid w:val="6FF7BECF"/>
    <w:rsid w:val="6FF7F515"/>
    <w:rsid w:val="6FF81BC9"/>
    <w:rsid w:val="6FF8BCCD"/>
    <w:rsid w:val="6FF911A5"/>
    <w:rsid w:val="6FF9315E"/>
    <w:rsid w:val="6FF988CC"/>
    <w:rsid w:val="6FF9CD4C"/>
    <w:rsid w:val="6FFA0594"/>
    <w:rsid w:val="6FFA4631"/>
    <w:rsid w:val="6FFA6C51"/>
    <w:rsid w:val="6FFA8CEA"/>
    <w:rsid w:val="6FFA964E"/>
    <w:rsid w:val="6FFA9AAA"/>
    <w:rsid w:val="6FFB2D69"/>
    <w:rsid w:val="6FFB4D23"/>
    <w:rsid w:val="6FFB6520"/>
    <w:rsid w:val="6FFB7587"/>
    <w:rsid w:val="6FFBC70E"/>
    <w:rsid w:val="6FFBCD3B"/>
    <w:rsid w:val="6FFBCDC1"/>
    <w:rsid w:val="6FFBE698"/>
    <w:rsid w:val="6FFBECEB"/>
    <w:rsid w:val="6FFBF1DF"/>
    <w:rsid w:val="6FFC7999"/>
    <w:rsid w:val="6FFCA3E9"/>
    <w:rsid w:val="6FFCDE86"/>
    <w:rsid w:val="6FFD116D"/>
    <w:rsid w:val="6FFD24C6"/>
    <w:rsid w:val="6FFD3078"/>
    <w:rsid w:val="6FFD3C33"/>
    <w:rsid w:val="6FFDA212"/>
    <w:rsid w:val="6FFE040A"/>
    <w:rsid w:val="6FFE0F9D"/>
    <w:rsid w:val="6FFE39DF"/>
    <w:rsid w:val="6FFE409D"/>
    <w:rsid w:val="6FFE7A3D"/>
    <w:rsid w:val="6FFE7E52"/>
    <w:rsid w:val="6FFE8717"/>
    <w:rsid w:val="6FFE93E3"/>
    <w:rsid w:val="6FFEAF55"/>
    <w:rsid w:val="6FFEB26A"/>
    <w:rsid w:val="6FFEB4AF"/>
    <w:rsid w:val="6FFEC46D"/>
    <w:rsid w:val="6FFEF0D5"/>
    <w:rsid w:val="6FFF0057"/>
    <w:rsid w:val="6FFF1831"/>
    <w:rsid w:val="6FFF1902"/>
    <w:rsid w:val="6FFF1A6E"/>
    <w:rsid w:val="6FFF1C56"/>
    <w:rsid w:val="6FFF1E21"/>
    <w:rsid w:val="6FFF2931"/>
    <w:rsid w:val="6FFF2BC7"/>
    <w:rsid w:val="6FFF3529"/>
    <w:rsid w:val="6FFF35C4"/>
    <w:rsid w:val="6FFF3DDC"/>
    <w:rsid w:val="6FFF46BE"/>
    <w:rsid w:val="6FFF5758"/>
    <w:rsid w:val="6FFF691A"/>
    <w:rsid w:val="6FFF71B0"/>
    <w:rsid w:val="6FFF7394"/>
    <w:rsid w:val="6FFF85DC"/>
    <w:rsid w:val="6FFF89B7"/>
    <w:rsid w:val="6FFF9B7D"/>
    <w:rsid w:val="6FFFBFB2"/>
    <w:rsid w:val="6FFFC548"/>
    <w:rsid w:val="6FFFCF05"/>
    <w:rsid w:val="6FFFCF5A"/>
    <w:rsid w:val="6FFFD02C"/>
    <w:rsid w:val="6FFFDC82"/>
    <w:rsid w:val="6FFFEE84"/>
    <w:rsid w:val="6FFFFD08"/>
    <w:rsid w:val="700DC3D6"/>
    <w:rsid w:val="70731BF8"/>
    <w:rsid w:val="707B2D1B"/>
    <w:rsid w:val="707E2FD9"/>
    <w:rsid w:val="707E62C7"/>
    <w:rsid w:val="709CF81C"/>
    <w:rsid w:val="70A68A4E"/>
    <w:rsid w:val="70AF2804"/>
    <w:rsid w:val="70BFC92C"/>
    <w:rsid w:val="70CFA6A3"/>
    <w:rsid w:val="70D3BBD6"/>
    <w:rsid w:val="70DF13F9"/>
    <w:rsid w:val="70E6EE9E"/>
    <w:rsid w:val="70F51A67"/>
    <w:rsid w:val="70F5CF30"/>
    <w:rsid w:val="70FDDEE2"/>
    <w:rsid w:val="70FFF5C4"/>
    <w:rsid w:val="7113E402"/>
    <w:rsid w:val="71191651"/>
    <w:rsid w:val="714FB8F1"/>
    <w:rsid w:val="715E68BC"/>
    <w:rsid w:val="715F37C1"/>
    <w:rsid w:val="7174003A"/>
    <w:rsid w:val="7175C550"/>
    <w:rsid w:val="71779580"/>
    <w:rsid w:val="717F06D8"/>
    <w:rsid w:val="717F07BC"/>
    <w:rsid w:val="717F4612"/>
    <w:rsid w:val="717F61C1"/>
    <w:rsid w:val="718F76A3"/>
    <w:rsid w:val="719F52C2"/>
    <w:rsid w:val="71A89621"/>
    <w:rsid w:val="71A9F69E"/>
    <w:rsid w:val="71AD48A9"/>
    <w:rsid w:val="71ADABF4"/>
    <w:rsid w:val="71BD4BFE"/>
    <w:rsid w:val="71C1F546"/>
    <w:rsid w:val="71C2F8CB"/>
    <w:rsid w:val="71C5F3A2"/>
    <w:rsid w:val="71CF30BD"/>
    <w:rsid w:val="71CF63A7"/>
    <w:rsid w:val="71CFB599"/>
    <w:rsid w:val="71DD1515"/>
    <w:rsid w:val="71DD761C"/>
    <w:rsid w:val="71DF9581"/>
    <w:rsid w:val="71EBFA66"/>
    <w:rsid w:val="71EF2B01"/>
    <w:rsid w:val="71EF3656"/>
    <w:rsid w:val="71F5C5B1"/>
    <w:rsid w:val="71F72C50"/>
    <w:rsid w:val="71F74CCE"/>
    <w:rsid w:val="71FAC37F"/>
    <w:rsid w:val="71FCEEA8"/>
    <w:rsid w:val="71FE2648"/>
    <w:rsid w:val="71FF2BAB"/>
    <w:rsid w:val="71FFA18E"/>
    <w:rsid w:val="723A2B07"/>
    <w:rsid w:val="725B88BE"/>
    <w:rsid w:val="725BDD08"/>
    <w:rsid w:val="726F0BAA"/>
    <w:rsid w:val="72716D95"/>
    <w:rsid w:val="727A29D1"/>
    <w:rsid w:val="727B00DB"/>
    <w:rsid w:val="729F2262"/>
    <w:rsid w:val="729FAEBA"/>
    <w:rsid w:val="72B772D5"/>
    <w:rsid w:val="72BB33BA"/>
    <w:rsid w:val="72BB8573"/>
    <w:rsid w:val="72CEC698"/>
    <w:rsid w:val="72CFA524"/>
    <w:rsid w:val="72D7E2A6"/>
    <w:rsid w:val="72DF5056"/>
    <w:rsid w:val="72E17EAC"/>
    <w:rsid w:val="72EECDD7"/>
    <w:rsid w:val="72F241E9"/>
    <w:rsid w:val="72F53721"/>
    <w:rsid w:val="72F744E1"/>
    <w:rsid w:val="72F973C3"/>
    <w:rsid w:val="72F9D9E8"/>
    <w:rsid w:val="72FA9261"/>
    <w:rsid w:val="72FD1B01"/>
    <w:rsid w:val="72FDD5C8"/>
    <w:rsid w:val="72FEC167"/>
    <w:rsid w:val="72FF992D"/>
    <w:rsid w:val="72FFC004"/>
    <w:rsid w:val="732E8EC5"/>
    <w:rsid w:val="7333FDE6"/>
    <w:rsid w:val="733733F8"/>
    <w:rsid w:val="733A3F09"/>
    <w:rsid w:val="733B8BF4"/>
    <w:rsid w:val="733DA4AC"/>
    <w:rsid w:val="733EDDA4"/>
    <w:rsid w:val="733F77F7"/>
    <w:rsid w:val="73419BFA"/>
    <w:rsid w:val="734E7858"/>
    <w:rsid w:val="735722A7"/>
    <w:rsid w:val="735BB0DF"/>
    <w:rsid w:val="735F2546"/>
    <w:rsid w:val="735F93AC"/>
    <w:rsid w:val="735FF048"/>
    <w:rsid w:val="7365097F"/>
    <w:rsid w:val="7369E8C3"/>
    <w:rsid w:val="736B6F2E"/>
    <w:rsid w:val="736D9D7B"/>
    <w:rsid w:val="736D9ECF"/>
    <w:rsid w:val="736F1845"/>
    <w:rsid w:val="736F2193"/>
    <w:rsid w:val="736F3DC4"/>
    <w:rsid w:val="736F700F"/>
    <w:rsid w:val="7373BB4A"/>
    <w:rsid w:val="7376B8E7"/>
    <w:rsid w:val="737A57D9"/>
    <w:rsid w:val="737B43F8"/>
    <w:rsid w:val="737B78C3"/>
    <w:rsid w:val="737DD686"/>
    <w:rsid w:val="737E2375"/>
    <w:rsid w:val="737E4945"/>
    <w:rsid w:val="737E9A67"/>
    <w:rsid w:val="737FDC8A"/>
    <w:rsid w:val="737FE564"/>
    <w:rsid w:val="738F7A8F"/>
    <w:rsid w:val="73976250"/>
    <w:rsid w:val="739D3BA2"/>
    <w:rsid w:val="73A0B407"/>
    <w:rsid w:val="73A77017"/>
    <w:rsid w:val="73A95A15"/>
    <w:rsid w:val="73ADCB06"/>
    <w:rsid w:val="73AFC665"/>
    <w:rsid w:val="73B4B005"/>
    <w:rsid w:val="73B6677C"/>
    <w:rsid w:val="73B7EB08"/>
    <w:rsid w:val="73B92259"/>
    <w:rsid w:val="73BB50CF"/>
    <w:rsid w:val="73BE3A9D"/>
    <w:rsid w:val="73C5ABBE"/>
    <w:rsid w:val="73CB2A02"/>
    <w:rsid w:val="73CED0BE"/>
    <w:rsid w:val="73D2AFA4"/>
    <w:rsid w:val="73DA6F22"/>
    <w:rsid w:val="73DC6E50"/>
    <w:rsid w:val="73DD5839"/>
    <w:rsid w:val="73DDD06F"/>
    <w:rsid w:val="73DEBA42"/>
    <w:rsid w:val="73DEC4EA"/>
    <w:rsid w:val="73DF20E3"/>
    <w:rsid w:val="73DF3521"/>
    <w:rsid w:val="73DF4F6B"/>
    <w:rsid w:val="73DF872A"/>
    <w:rsid w:val="73DFEDDD"/>
    <w:rsid w:val="73E6000F"/>
    <w:rsid w:val="73E67787"/>
    <w:rsid w:val="73E78B85"/>
    <w:rsid w:val="73E7C9B3"/>
    <w:rsid w:val="73E95CC4"/>
    <w:rsid w:val="73E95DF0"/>
    <w:rsid w:val="73EB92EE"/>
    <w:rsid w:val="73EBB717"/>
    <w:rsid w:val="73EC6BA8"/>
    <w:rsid w:val="73EC6C2A"/>
    <w:rsid w:val="73EC998D"/>
    <w:rsid w:val="73ED109F"/>
    <w:rsid w:val="73ED7608"/>
    <w:rsid w:val="73EDC1F2"/>
    <w:rsid w:val="73EF0088"/>
    <w:rsid w:val="73EF906E"/>
    <w:rsid w:val="73F0861B"/>
    <w:rsid w:val="73F32A0A"/>
    <w:rsid w:val="73F34B8D"/>
    <w:rsid w:val="73F35473"/>
    <w:rsid w:val="73F57630"/>
    <w:rsid w:val="73F64EB3"/>
    <w:rsid w:val="73F671C8"/>
    <w:rsid w:val="73F68E12"/>
    <w:rsid w:val="73F6A7CE"/>
    <w:rsid w:val="73F73CFE"/>
    <w:rsid w:val="73F7CD87"/>
    <w:rsid w:val="73FAEE3E"/>
    <w:rsid w:val="73FB036D"/>
    <w:rsid w:val="73FB2478"/>
    <w:rsid w:val="73FB5FD3"/>
    <w:rsid w:val="73FBA54D"/>
    <w:rsid w:val="73FBEDC5"/>
    <w:rsid w:val="73FD0DB7"/>
    <w:rsid w:val="73FD1831"/>
    <w:rsid w:val="73FD25EB"/>
    <w:rsid w:val="73FD3ECE"/>
    <w:rsid w:val="73FDB285"/>
    <w:rsid w:val="73FDFA98"/>
    <w:rsid w:val="73FE105C"/>
    <w:rsid w:val="73FE32D5"/>
    <w:rsid w:val="73FEE0EF"/>
    <w:rsid w:val="73FF0669"/>
    <w:rsid w:val="73FF2ACE"/>
    <w:rsid w:val="73FF58E0"/>
    <w:rsid w:val="73FFA95E"/>
    <w:rsid w:val="73FFCFDF"/>
    <w:rsid w:val="73FFD2D2"/>
    <w:rsid w:val="73FFE137"/>
    <w:rsid w:val="73FFECFA"/>
    <w:rsid w:val="73FFEEA4"/>
    <w:rsid w:val="73FFF277"/>
    <w:rsid w:val="743784CB"/>
    <w:rsid w:val="743850D7"/>
    <w:rsid w:val="744F66B5"/>
    <w:rsid w:val="747B22AB"/>
    <w:rsid w:val="747F17A0"/>
    <w:rsid w:val="749D2C19"/>
    <w:rsid w:val="749FA268"/>
    <w:rsid w:val="74A04609"/>
    <w:rsid w:val="74AF0609"/>
    <w:rsid w:val="74AFD76D"/>
    <w:rsid w:val="74B385CF"/>
    <w:rsid w:val="74BB70C7"/>
    <w:rsid w:val="74BEEF28"/>
    <w:rsid w:val="74C5EDE9"/>
    <w:rsid w:val="74C614F3"/>
    <w:rsid w:val="74DD2C43"/>
    <w:rsid w:val="74DF356C"/>
    <w:rsid w:val="74DF7242"/>
    <w:rsid w:val="74E7596A"/>
    <w:rsid w:val="74E7F737"/>
    <w:rsid w:val="74EDFCC6"/>
    <w:rsid w:val="74EF8D76"/>
    <w:rsid w:val="74F312EF"/>
    <w:rsid w:val="74F6959C"/>
    <w:rsid w:val="74F6C42B"/>
    <w:rsid w:val="74F78964"/>
    <w:rsid w:val="74F7B391"/>
    <w:rsid w:val="74F7E995"/>
    <w:rsid w:val="74F95496"/>
    <w:rsid w:val="74FA0DC2"/>
    <w:rsid w:val="74FD8F81"/>
    <w:rsid w:val="74FF2767"/>
    <w:rsid w:val="74FF668E"/>
    <w:rsid w:val="750F3303"/>
    <w:rsid w:val="751C97F9"/>
    <w:rsid w:val="751EF29A"/>
    <w:rsid w:val="751F8ED4"/>
    <w:rsid w:val="752391D8"/>
    <w:rsid w:val="753AFFFC"/>
    <w:rsid w:val="753BAC6A"/>
    <w:rsid w:val="753C79EC"/>
    <w:rsid w:val="753D420C"/>
    <w:rsid w:val="753E717F"/>
    <w:rsid w:val="753F9610"/>
    <w:rsid w:val="75475119"/>
    <w:rsid w:val="75476A20"/>
    <w:rsid w:val="755BEDC1"/>
    <w:rsid w:val="755F45AB"/>
    <w:rsid w:val="75655AAD"/>
    <w:rsid w:val="7565B972"/>
    <w:rsid w:val="7566C6E3"/>
    <w:rsid w:val="75716C3E"/>
    <w:rsid w:val="7573A3A3"/>
    <w:rsid w:val="7577520F"/>
    <w:rsid w:val="7577787D"/>
    <w:rsid w:val="75779504"/>
    <w:rsid w:val="757D0AB2"/>
    <w:rsid w:val="757D20AC"/>
    <w:rsid w:val="757DC985"/>
    <w:rsid w:val="757FE1B0"/>
    <w:rsid w:val="757FFC39"/>
    <w:rsid w:val="75843FE9"/>
    <w:rsid w:val="758DB925"/>
    <w:rsid w:val="758F3ECD"/>
    <w:rsid w:val="759A20E6"/>
    <w:rsid w:val="759CA626"/>
    <w:rsid w:val="759F2803"/>
    <w:rsid w:val="759F7F1D"/>
    <w:rsid w:val="759F9F31"/>
    <w:rsid w:val="759FCEBF"/>
    <w:rsid w:val="75AC27A7"/>
    <w:rsid w:val="75B6182A"/>
    <w:rsid w:val="75B67051"/>
    <w:rsid w:val="75BB128E"/>
    <w:rsid w:val="75BB79B5"/>
    <w:rsid w:val="75BBC9F6"/>
    <w:rsid w:val="75BE97AB"/>
    <w:rsid w:val="75BF0FF3"/>
    <w:rsid w:val="75BF9488"/>
    <w:rsid w:val="75CC4FD1"/>
    <w:rsid w:val="75CF9ABB"/>
    <w:rsid w:val="75D20E72"/>
    <w:rsid w:val="75D4C5ED"/>
    <w:rsid w:val="75DBA476"/>
    <w:rsid w:val="75DD2126"/>
    <w:rsid w:val="75DE3A21"/>
    <w:rsid w:val="75DE6C65"/>
    <w:rsid w:val="75DEB4B2"/>
    <w:rsid w:val="75DF2279"/>
    <w:rsid w:val="75DF4DBE"/>
    <w:rsid w:val="75DFFDB4"/>
    <w:rsid w:val="75E392D5"/>
    <w:rsid w:val="75E3B220"/>
    <w:rsid w:val="75E41600"/>
    <w:rsid w:val="75E75EA7"/>
    <w:rsid w:val="75E7C16D"/>
    <w:rsid w:val="75E7CDF4"/>
    <w:rsid w:val="75E9C1FA"/>
    <w:rsid w:val="75EB857F"/>
    <w:rsid w:val="75EB955D"/>
    <w:rsid w:val="75EBA752"/>
    <w:rsid w:val="75EC30B6"/>
    <w:rsid w:val="75EC7DA6"/>
    <w:rsid w:val="75EF2367"/>
    <w:rsid w:val="75EFA5C6"/>
    <w:rsid w:val="75EFD4B7"/>
    <w:rsid w:val="75F57449"/>
    <w:rsid w:val="75F5D4BB"/>
    <w:rsid w:val="75F60EDA"/>
    <w:rsid w:val="75F63CA0"/>
    <w:rsid w:val="75F76C36"/>
    <w:rsid w:val="75F77827"/>
    <w:rsid w:val="75F77BF2"/>
    <w:rsid w:val="75F7C91B"/>
    <w:rsid w:val="75F7CCA9"/>
    <w:rsid w:val="75F7D2E7"/>
    <w:rsid w:val="75F80E84"/>
    <w:rsid w:val="75F9C908"/>
    <w:rsid w:val="75FB614D"/>
    <w:rsid w:val="75FBEE32"/>
    <w:rsid w:val="75FD38DC"/>
    <w:rsid w:val="75FD5767"/>
    <w:rsid w:val="75FD8D8A"/>
    <w:rsid w:val="75FDDDF2"/>
    <w:rsid w:val="75FDF3D4"/>
    <w:rsid w:val="75FE3F07"/>
    <w:rsid w:val="75FE4C67"/>
    <w:rsid w:val="75FE61CF"/>
    <w:rsid w:val="75FEA5FC"/>
    <w:rsid w:val="75FEAAEA"/>
    <w:rsid w:val="75FEC032"/>
    <w:rsid w:val="75FED8CC"/>
    <w:rsid w:val="75FF39FD"/>
    <w:rsid w:val="75FF467B"/>
    <w:rsid w:val="75FF4929"/>
    <w:rsid w:val="75FF5162"/>
    <w:rsid w:val="75FF7187"/>
    <w:rsid w:val="75FF73F3"/>
    <w:rsid w:val="75FF9F76"/>
    <w:rsid w:val="75FFB3C0"/>
    <w:rsid w:val="75FFCA44"/>
    <w:rsid w:val="75FFF93E"/>
    <w:rsid w:val="75FFFC79"/>
    <w:rsid w:val="761EDC93"/>
    <w:rsid w:val="761F3A40"/>
    <w:rsid w:val="7623C26C"/>
    <w:rsid w:val="763800AD"/>
    <w:rsid w:val="763F3181"/>
    <w:rsid w:val="763F34DC"/>
    <w:rsid w:val="763F7ECA"/>
    <w:rsid w:val="763FCACD"/>
    <w:rsid w:val="7656244D"/>
    <w:rsid w:val="765D5A91"/>
    <w:rsid w:val="7667A9A3"/>
    <w:rsid w:val="766B036B"/>
    <w:rsid w:val="766FE357"/>
    <w:rsid w:val="766FE95F"/>
    <w:rsid w:val="7671FA51"/>
    <w:rsid w:val="76779E4F"/>
    <w:rsid w:val="7677F5F8"/>
    <w:rsid w:val="767B3C36"/>
    <w:rsid w:val="767F5A5A"/>
    <w:rsid w:val="767FD2B5"/>
    <w:rsid w:val="768B717B"/>
    <w:rsid w:val="768F2FAC"/>
    <w:rsid w:val="768F9DB6"/>
    <w:rsid w:val="769773CF"/>
    <w:rsid w:val="769EF69B"/>
    <w:rsid w:val="76A7CC6A"/>
    <w:rsid w:val="76A7EECE"/>
    <w:rsid w:val="76ABD99F"/>
    <w:rsid w:val="76ACC3FE"/>
    <w:rsid w:val="76AEAB12"/>
    <w:rsid w:val="76AEF850"/>
    <w:rsid w:val="76AF2CCF"/>
    <w:rsid w:val="76AF6A5A"/>
    <w:rsid w:val="76B3E3CC"/>
    <w:rsid w:val="76B3F0A6"/>
    <w:rsid w:val="76B54E17"/>
    <w:rsid w:val="76B5A1EF"/>
    <w:rsid w:val="76B9EE3D"/>
    <w:rsid w:val="76BA872E"/>
    <w:rsid w:val="76BBC1C4"/>
    <w:rsid w:val="76BEA697"/>
    <w:rsid w:val="76BEDD98"/>
    <w:rsid w:val="76BF367F"/>
    <w:rsid w:val="76BF96AD"/>
    <w:rsid w:val="76BFC886"/>
    <w:rsid w:val="76BFED57"/>
    <w:rsid w:val="76C522A0"/>
    <w:rsid w:val="76C54EE4"/>
    <w:rsid w:val="76C9E0C7"/>
    <w:rsid w:val="76CBB309"/>
    <w:rsid w:val="76CE6354"/>
    <w:rsid w:val="76CF92A2"/>
    <w:rsid w:val="76D3FFF1"/>
    <w:rsid w:val="76D61D30"/>
    <w:rsid w:val="76D71EB5"/>
    <w:rsid w:val="76D720EF"/>
    <w:rsid w:val="76D8F736"/>
    <w:rsid w:val="76D9FC32"/>
    <w:rsid w:val="76DB244D"/>
    <w:rsid w:val="76DB55D8"/>
    <w:rsid w:val="76DB8A90"/>
    <w:rsid w:val="76DDDE44"/>
    <w:rsid w:val="76DF4F97"/>
    <w:rsid w:val="76DF7593"/>
    <w:rsid w:val="76DFD2AC"/>
    <w:rsid w:val="76DFDC39"/>
    <w:rsid w:val="76E470DE"/>
    <w:rsid w:val="76E64D45"/>
    <w:rsid w:val="76E6B1F8"/>
    <w:rsid w:val="76E7DC86"/>
    <w:rsid w:val="76EB8A27"/>
    <w:rsid w:val="76ECADF7"/>
    <w:rsid w:val="76EE1EE1"/>
    <w:rsid w:val="76EEA05C"/>
    <w:rsid w:val="76EF9D75"/>
    <w:rsid w:val="76F14832"/>
    <w:rsid w:val="76F2A34E"/>
    <w:rsid w:val="76F35351"/>
    <w:rsid w:val="76F64484"/>
    <w:rsid w:val="76F67005"/>
    <w:rsid w:val="76F6B0E0"/>
    <w:rsid w:val="76F6FC58"/>
    <w:rsid w:val="76F74C6C"/>
    <w:rsid w:val="76F74EB4"/>
    <w:rsid w:val="76F7A130"/>
    <w:rsid w:val="76F7EC8A"/>
    <w:rsid w:val="76F7F771"/>
    <w:rsid w:val="76F84B24"/>
    <w:rsid w:val="76F92ED6"/>
    <w:rsid w:val="76FA0905"/>
    <w:rsid w:val="76FAFE54"/>
    <w:rsid w:val="76FB0C27"/>
    <w:rsid w:val="76FB2CBA"/>
    <w:rsid w:val="76FB6D88"/>
    <w:rsid w:val="76FB7795"/>
    <w:rsid w:val="76FB9842"/>
    <w:rsid w:val="76FB9E94"/>
    <w:rsid w:val="76FBE1B8"/>
    <w:rsid w:val="76FCBD73"/>
    <w:rsid w:val="76FD096B"/>
    <w:rsid w:val="76FD1F84"/>
    <w:rsid w:val="76FD4D26"/>
    <w:rsid w:val="76FD8724"/>
    <w:rsid w:val="76FD8D9D"/>
    <w:rsid w:val="76FE227C"/>
    <w:rsid w:val="76FE57FA"/>
    <w:rsid w:val="76FE792F"/>
    <w:rsid w:val="76FEA3DE"/>
    <w:rsid w:val="76FEB741"/>
    <w:rsid w:val="76FF0C1D"/>
    <w:rsid w:val="76FF0EFE"/>
    <w:rsid w:val="76FF18AE"/>
    <w:rsid w:val="76FF66E5"/>
    <w:rsid w:val="76FFFAF1"/>
    <w:rsid w:val="770AE283"/>
    <w:rsid w:val="770CA345"/>
    <w:rsid w:val="770D449F"/>
    <w:rsid w:val="77172EC0"/>
    <w:rsid w:val="7717AE69"/>
    <w:rsid w:val="771D1DE6"/>
    <w:rsid w:val="771FA0D2"/>
    <w:rsid w:val="772A4B42"/>
    <w:rsid w:val="772D8117"/>
    <w:rsid w:val="772E1003"/>
    <w:rsid w:val="77339898"/>
    <w:rsid w:val="773577E1"/>
    <w:rsid w:val="773AC1F0"/>
    <w:rsid w:val="773B1675"/>
    <w:rsid w:val="773B68A8"/>
    <w:rsid w:val="773DE80B"/>
    <w:rsid w:val="773E32B6"/>
    <w:rsid w:val="773EA6B0"/>
    <w:rsid w:val="773FD035"/>
    <w:rsid w:val="773FD67E"/>
    <w:rsid w:val="773FFF7C"/>
    <w:rsid w:val="7741DBD4"/>
    <w:rsid w:val="774BABD2"/>
    <w:rsid w:val="774F54E0"/>
    <w:rsid w:val="77536BA9"/>
    <w:rsid w:val="77537168"/>
    <w:rsid w:val="7757093C"/>
    <w:rsid w:val="775786D6"/>
    <w:rsid w:val="7757DE06"/>
    <w:rsid w:val="775BF5E0"/>
    <w:rsid w:val="775CE43D"/>
    <w:rsid w:val="775D2C38"/>
    <w:rsid w:val="775D6D1C"/>
    <w:rsid w:val="775D6F84"/>
    <w:rsid w:val="775E0D30"/>
    <w:rsid w:val="775E6FAD"/>
    <w:rsid w:val="775F6CA9"/>
    <w:rsid w:val="775F93A8"/>
    <w:rsid w:val="775FCECD"/>
    <w:rsid w:val="775FEA7F"/>
    <w:rsid w:val="7763430E"/>
    <w:rsid w:val="7764F067"/>
    <w:rsid w:val="77678E1A"/>
    <w:rsid w:val="7767CFC3"/>
    <w:rsid w:val="776BC99B"/>
    <w:rsid w:val="776C1287"/>
    <w:rsid w:val="776D117D"/>
    <w:rsid w:val="776EF68E"/>
    <w:rsid w:val="776F107C"/>
    <w:rsid w:val="776FBC38"/>
    <w:rsid w:val="77707BCA"/>
    <w:rsid w:val="77753A6E"/>
    <w:rsid w:val="77756FF5"/>
    <w:rsid w:val="7776782F"/>
    <w:rsid w:val="7777311C"/>
    <w:rsid w:val="77773B49"/>
    <w:rsid w:val="77773C65"/>
    <w:rsid w:val="77773DB8"/>
    <w:rsid w:val="7777AA17"/>
    <w:rsid w:val="7777BD39"/>
    <w:rsid w:val="77783A5C"/>
    <w:rsid w:val="77786527"/>
    <w:rsid w:val="77796FE9"/>
    <w:rsid w:val="777AA94A"/>
    <w:rsid w:val="777B0E0F"/>
    <w:rsid w:val="777B38B3"/>
    <w:rsid w:val="777B4875"/>
    <w:rsid w:val="777B8F13"/>
    <w:rsid w:val="777BB0FA"/>
    <w:rsid w:val="777BDDF8"/>
    <w:rsid w:val="777C3D34"/>
    <w:rsid w:val="777CA58B"/>
    <w:rsid w:val="777D90F7"/>
    <w:rsid w:val="777DE5E1"/>
    <w:rsid w:val="777E3440"/>
    <w:rsid w:val="777E92B3"/>
    <w:rsid w:val="777ECA15"/>
    <w:rsid w:val="777EE0DF"/>
    <w:rsid w:val="777F01B1"/>
    <w:rsid w:val="777F11CA"/>
    <w:rsid w:val="777F3EB2"/>
    <w:rsid w:val="777F4955"/>
    <w:rsid w:val="777F4AAF"/>
    <w:rsid w:val="777F525D"/>
    <w:rsid w:val="777F5688"/>
    <w:rsid w:val="777F5CC3"/>
    <w:rsid w:val="777F5EF9"/>
    <w:rsid w:val="777F689E"/>
    <w:rsid w:val="777F68FF"/>
    <w:rsid w:val="777F8011"/>
    <w:rsid w:val="777F87CF"/>
    <w:rsid w:val="777F8AD3"/>
    <w:rsid w:val="777FBD8D"/>
    <w:rsid w:val="777FD707"/>
    <w:rsid w:val="777FDAA3"/>
    <w:rsid w:val="777FDC4D"/>
    <w:rsid w:val="777FDDAC"/>
    <w:rsid w:val="778BF0BA"/>
    <w:rsid w:val="778F34BB"/>
    <w:rsid w:val="778F791C"/>
    <w:rsid w:val="778FC59B"/>
    <w:rsid w:val="77956190"/>
    <w:rsid w:val="7796C0C3"/>
    <w:rsid w:val="77975FC0"/>
    <w:rsid w:val="779E17A4"/>
    <w:rsid w:val="779F4AFD"/>
    <w:rsid w:val="779F7A45"/>
    <w:rsid w:val="77A508A4"/>
    <w:rsid w:val="77A5ECA1"/>
    <w:rsid w:val="77AB23BD"/>
    <w:rsid w:val="77AB295C"/>
    <w:rsid w:val="77ABAEAA"/>
    <w:rsid w:val="77ABB1F0"/>
    <w:rsid w:val="77AE7995"/>
    <w:rsid w:val="77AF04AD"/>
    <w:rsid w:val="77AFA81A"/>
    <w:rsid w:val="77AFD941"/>
    <w:rsid w:val="77AFE611"/>
    <w:rsid w:val="77B1DE2C"/>
    <w:rsid w:val="77B373CC"/>
    <w:rsid w:val="77B518A3"/>
    <w:rsid w:val="77B6C59A"/>
    <w:rsid w:val="77B6CEF8"/>
    <w:rsid w:val="77B6DA1A"/>
    <w:rsid w:val="77B9E695"/>
    <w:rsid w:val="77BA6D4F"/>
    <w:rsid w:val="77BAB3AA"/>
    <w:rsid w:val="77BB7C82"/>
    <w:rsid w:val="77BB944D"/>
    <w:rsid w:val="77BBDC22"/>
    <w:rsid w:val="77BBE053"/>
    <w:rsid w:val="77BBE0E3"/>
    <w:rsid w:val="77BC6632"/>
    <w:rsid w:val="77BC984E"/>
    <w:rsid w:val="77BCDB18"/>
    <w:rsid w:val="77BD1CD3"/>
    <w:rsid w:val="77BD75B0"/>
    <w:rsid w:val="77BDD426"/>
    <w:rsid w:val="77BDDB44"/>
    <w:rsid w:val="77BDF374"/>
    <w:rsid w:val="77BE2F34"/>
    <w:rsid w:val="77BE4158"/>
    <w:rsid w:val="77BEEB96"/>
    <w:rsid w:val="77BF0C30"/>
    <w:rsid w:val="77BF10CE"/>
    <w:rsid w:val="77BF1FB0"/>
    <w:rsid w:val="77BF235B"/>
    <w:rsid w:val="77BF2F1A"/>
    <w:rsid w:val="77BF5AEF"/>
    <w:rsid w:val="77BF5D35"/>
    <w:rsid w:val="77BF5F4B"/>
    <w:rsid w:val="77BF699E"/>
    <w:rsid w:val="77BF83ED"/>
    <w:rsid w:val="77BF89B3"/>
    <w:rsid w:val="77BF916F"/>
    <w:rsid w:val="77BF9CF6"/>
    <w:rsid w:val="77BFC95A"/>
    <w:rsid w:val="77BFD553"/>
    <w:rsid w:val="77BFE1C1"/>
    <w:rsid w:val="77C77B75"/>
    <w:rsid w:val="77C95098"/>
    <w:rsid w:val="77CB7457"/>
    <w:rsid w:val="77CB9496"/>
    <w:rsid w:val="77CEC437"/>
    <w:rsid w:val="77CF3FE5"/>
    <w:rsid w:val="77CF4CF5"/>
    <w:rsid w:val="77CFED2A"/>
    <w:rsid w:val="77D33FEA"/>
    <w:rsid w:val="77D44960"/>
    <w:rsid w:val="77D5ECB9"/>
    <w:rsid w:val="77D6B00C"/>
    <w:rsid w:val="77D70F0E"/>
    <w:rsid w:val="77D751D5"/>
    <w:rsid w:val="77D75887"/>
    <w:rsid w:val="77DA3578"/>
    <w:rsid w:val="77DA41B1"/>
    <w:rsid w:val="77DA6678"/>
    <w:rsid w:val="77DB4C31"/>
    <w:rsid w:val="77DB550E"/>
    <w:rsid w:val="77DBAE06"/>
    <w:rsid w:val="77DBB4DE"/>
    <w:rsid w:val="77DBC976"/>
    <w:rsid w:val="77DBFF6C"/>
    <w:rsid w:val="77DD1B57"/>
    <w:rsid w:val="77DD23A9"/>
    <w:rsid w:val="77DD3674"/>
    <w:rsid w:val="77DD9749"/>
    <w:rsid w:val="77DDCDD7"/>
    <w:rsid w:val="77DDECF2"/>
    <w:rsid w:val="77DE117D"/>
    <w:rsid w:val="77DF0A1E"/>
    <w:rsid w:val="77DF248F"/>
    <w:rsid w:val="77DF59CA"/>
    <w:rsid w:val="77DF718B"/>
    <w:rsid w:val="77DF798E"/>
    <w:rsid w:val="77DF81BB"/>
    <w:rsid w:val="77DFA2C9"/>
    <w:rsid w:val="77DFF2B8"/>
    <w:rsid w:val="77DFF654"/>
    <w:rsid w:val="77E46965"/>
    <w:rsid w:val="77E58B18"/>
    <w:rsid w:val="77E6A821"/>
    <w:rsid w:val="77E6C55D"/>
    <w:rsid w:val="77E7145E"/>
    <w:rsid w:val="77E7A0C6"/>
    <w:rsid w:val="77E85458"/>
    <w:rsid w:val="77E95E46"/>
    <w:rsid w:val="77E9ABF4"/>
    <w:rsid w:val="77E9E089"/>
    <w:rsid w:val="77EAC649"/>
    <w:rsid w:val="77EB0C92"/>
    <w:rsid w:val="77EB9847"/>
    <w:rsid w:val="77EBB9E3"/>
    <w:rsid w:val="77EBBCD0"/>
    <w:rsid w:val="77EBD0F3"/>
    <w:rsid w:val="77EBD31A"/>
    <w:rsid w:val="77EC50D2"/>
    <w:rsid w:val="77EC75C2"/>
    <w:rsid w:val="77ED3CE3"/>
    <w:rsid w:val="77ED8FA3"/>
    <w:rsid w:val="77EE224A"/>
    <w:rsid w:val="77EE490F"/>
    <w:rsid w:val="77EE5273"/>
    <w:rsid w:val="77EE5946"/>
    <w:rsid w:val="77EEDEEF"/>
    <w:rsid w:val="77EF264C"/>
    <w:rsid w:val="77EF5DD0"/>
    <w:rsid w:val="77EF724E"/>
    <w:rsid w:val="77EFBB15"/>
    <w:rsid w:val="77EFC148"/>
    <w:rsid w:val="77EFD955"/>
    <w:rsid w:val="77EFFEE4"/>
    <w:rsid w:val="77F13CDB"/>
    <w:rsid w:val="77F15C14"/>
    <w:rsid w:val="77F29CC3"/>
    <w:rsid w:val="77F334F2"/>
    <w:rsid w:val="77F3528C"/>
    <w:rsid w:val="77F397F0"/>
    <w:rsid w:val="77F39B90"/>
    <w:rsid w:val="77F40A35"/>
    <w:rsid w:val="77F4481C"/>
    <w:rsid w:val="77F46074"/>
    <w:rsid w:val="77F4C0D3"/>
    <w:rsid w:val="77F51625"/>
    <w:rsid w:val="77F51C98"/>
    <w:rsid w:val="77F52EDF"/>
    <w:rsid w:val="77F538A7"/>
    <w:rsid w:val="77F542E2"/>
    <w:rsid w:val="77F599B5"/>
    <w:rsid w:val="77F5CAAD"/>
    <w:rsid w:val="77F616F0"/>
    <w:rsid w:val="77F618A6"/>
    <w:rsid w:val="77F6324D"/>
    <w:rsid w:val="77F6B7B2"/>
    <w:rsid w:val="77F72FE9"/>
    <w:rsid w:val="77F73719"/>
    <w:rsid w:val="77F75EAA"/>
    <w:rsid w:val="77F76AD3"/>
    <w:rsid w:val="77F7797D"/>
    <w:rsid w:val="77F783FB"/>
    <w:rsid w:val="77F796E6"/>
    <w:rsid w:val="77F7978F"/>
    <w:rsid w:val="77F7BE14"/>
    <w:rsid w:val="77F7F567"/>
    <w:rsid w:val="77F883CA"/>
    <w:rsid w:val="77F89B04"/>
    <w:rsid w:val="77F93F2F"/>
    <w:rsid w:val="77F9C0D9"/>
    <w:rsid w:val="77FA18DC"/>
    <w:rsid w:val="77FA944C"/>
    <w:rsid w:val="77FAA870"/>
    <w:rsid w:val="77FAF4A8"/>
    <w:rsid w:val="77FB2E5F"/>
    <w:rsid w:val="77FB5B65"/>
    <w:rsid w:val="77FB6CB3"/>
    <w:rsid w:val="77FB901D"/>
    <w:rsid w:val="77FB925D"/>
    <w:rsid w:val="77FBA92D"/>
    <w:rsid w:val="77FBB3D5"/>
    <w:rsid w:val="77FBD6B8"/>
    <w:rsid w:val="77FBD9C5"/>
    <w:rsid w:val="77FC39B8"/>
    <w:rsid w:val="77FC40C5"/>
    <w:rsid w:val="77FC5D0A"/>
    <w:rsid w:val="77FCB861"/>
    <w:rsid w:val="77FCBD4E"/>
    <w:rsid w:val="77FCEE27"/>
    <w:rsid w:val="77FD3240"/>
    <w:rsid w:val="77FD4423"/>
    <w:rsid w:val="77FD897B"/>
    <w:rsid w:val="77FD9AAE"/>
    <w:rsid w:val="77FDBD56"/>
    <w:rsid w:val="77FDC4B5"/>
    <w:rsid w:val="77FDC6F5"/>
    <w:rsid w:val="77FDD1F5"/>
    <w:rsid w:val="77FDE8AC"/>
    <w:rsid w:val="77FDF85C"/>
    <w:rsid w:val="77FDFA47"/>
    <w:rsid w:val="77FDFB91"/>
    <w:rsid w:val="77FE1DA5"/>
    <w:rsid w:val="77FE4A23"/>
    <w:rsid w:val="77FE5904"/>
    <w:rsid w:val="77FE74FC"/>
    <w:rsid w:val="77FE7A83"/>
    <w:rsid w:val="77FEABD6"/>
    <w:rsid w:val="77FECE0F"/>
    <w:rsid w:val="77FEDDA7"/>
    <w:rsid w:val="77FF0319"/>
    <w:rsid w:val="77FF05FE"/>
    <w:rsid w:val="77FF11DF"/>
    <w:rsid w:val="77FF250F"/>
    <w:rsid w:val="77FF27B1"/>
    <w:rsid w:val="77FF3693"/>
    <w:rsid w:val="77FF418B"/>
    <w:rsid w:val="77FF4784"/>
    <w:rsid w:val="77FF4BD2"/>
    <w:rsid w:val="77FF530B"/>
    <w:rsid w:val="77FF5655"/>
    <w:rsid w:val="77FF6925"/>
    <w:rsid w:val="77FF69C2"/>
    <w:rsid w:val="77FF6B05"/>
    <w:rsid w:val="77FF7608"/>
    <w:rsid w:val="77FF7CE4"/>
    <w:rsid w:val="77FF7E33"/>
    <w:rsid w:val="77FF7FA5"/>
    <w:rsid w:val="77FF8993"/>
    <w:rsid w:val="77FF8E89"/>
    <w:rsid w:val="77FF99E8"/>
    <w:rsid w:val="77FF9CA6"/>
    <w:rsid w:val="77FFA893"/>
    <w:rsid w:val="77FFACA4"/>
    <w:rsid w:val="77FFB299"/>
    <w:rsid w:val="77FFCFA4"/>
    <w:rsid w:val="77FFD2E6"/>
    <w:rsid w:val="77FFE75E"/>
    <w:rsid w:val="77FFEDE9"/>
    <w:rsid w:val="77FFF2FB"/>
    <w:rsid w:val="77FFF45E"/>
    <w:rsid w:val="781EBFA6"/>
    <w:rsid w:val="783F6015"/>
    <w:rsid w:val="7857FA03"/>
    <w:rsid w:val="785E3054"/>
    <w:rsid w:val="785FCEE4"/>
    <w:rsid w:val="786D806C"/>
    <w:rsid w:val="787D7F56"/>
    <w:rsid w:val="787DF75D"/>
    <w:rsid w:val="787DFB4C"/>
    <w:rsid w:val="787F379C"/>
    <w:rsid w:val="787F4015"/>
    <w:rsid w:val="787F9A69"/>
    <w:rsid w:val="787FC060"/>
    <w:rsid w:val="788EE9D8"/>
    <w:rsid w:val="789D9DB6"/>
    <w:rsid w:val="78A37527"/>
    <w:rsid w:val="78A746DF"/>
    <w:rsid w:val="78ABA8F4"/>
    <w:rsid w:val="78B3DE3B"/>
    <w:rsid w:val="78BFC01F"/>
    <w:rsid w:val="78D7A6D6"/>
    <w:rsid w:val="78D7CC05"/>
    <w:rsid w:val="78DE7C96"/>
    <w:rsid w:val="78DEE4E8"/>
    <w:rsid w:val="78DF44C6"/>
    <w:rsid w:val="78DF7217"/>
    <w:rsid w:val="78E53596"/>
    <w:rsid w:val="78E7BE47"/>
    <w:rsid w:val="78EA3375"/>
    <w:rsid w:val="78EA774D"/>
    <w:rsid w:val="78EAEEE9"/>
    <w:rsid w:val="78EDEE22"/>
    <w:rsid w:val="78EF04F4"/>
    <w:rsid w:val="78EF5B78"/>
    <w:rsid w:val="78F3D664"/>
    <w:rsid w:val="78F51FA4"/>
    <w:rsid w:val="78F76B9A"/>
    <w:rsid w:val="78F7D784"/>
    <w:rsid w:val="78FBC94D"/>
    <w:rsid w:val="78FD63E5"/>
    <w:rsid w:val="78FE4E27"/>
    <w:rsid w:val="78FE5F89"/>
    <w:rsid w:val="78FF2321"/>
    <w:rsid w:val="78FF26F8"/>
    <w:rsid w:val="78FF6194"/>
    <w:rsid w:val="78FFBCBC"/>
    <w:rsid w:val="78FFD0C9"/>
    <w:rsid w:val="78FFD1B6"/>
    <w:rsid w:val="79024B48"/>
    <w:rsid w:val="791BB6F3"/>
    <w:rsid w:val="792FCDC5"/>
    <w:rsid w:val="793C2561"/>
    <w:rsid w:val="793EE826"/>
    <w:rsid w:val="793F4422"/>
    <w:rsid w:val="793FA1EB"/>
    <w:rsid w:val="795A2AF1"/>
    <w:rsid w:val="795F98DE"/>
    <w:rsid w:val="795FDD88"/>
    <w:rsid w:val="79630EE6"/>
    <w:rsid w:val="7966DE73"/>
    <w:rsid w:val="7968E463"/>
    <w:rsid w:val="796CD557"/>
    <w:rsid w:val="796E1B41"/>
    <w:rsid w:val="796E7C7E"/>
    <w:rsid w:val="796FADCC"/>
    <w:rsid w:val="79755431"/>
    <w:rsid w:val="79755A7F"/>
    <w:rsid w:val="7977BB63"/>
    <w:rsid w:val="7977DAEE"/>
    <w:rsid w:val="797BB8F7"/>
    <w:rsid w:val="797C1EA3"/>
    <w:rsid w:val="797CE758"/>
    <w:rsid w:val="797D2F35"/>
    <w:rsid w:val="797F0BCF"/>
    <w:rsid w:val="797FCA99"/>
    <w:rsid w:val="7995AB6F"/>
    <w:rsid w:val="799B798A"/>
    <w:rsid w:val="799F7755"/>
    <w:rsid w:val="79A1590D"/>
    <w:rsid w:val="79A399D3"/>
    <w:rsid w:val="79A58B21"/>
    <w:rsid w:val="79A79295"/>
    <w:rsid w:val="79ABAFD2"/>
    <w:rsid w:val="79ABD325"/>
    <w:rsid w:val="79AC9C50"/>
    <w:rsid w:val="79AF7038"/>
    <w:rsid w:val="79AFCC9B"/>
    <w:rsid w:val="79B18C27"/>
    <w:rsid w:val="79B72196"/>
    <w:rsid w:val="79BBE86F"/>
    <w:rsid w:val="79BDF2FA"/>
    <w:rsid w:val="79BEFFA6"/>
    <w:rsid w:val="79BF199C"/>
    <w:rsid w:val="79BF2DFC"/>
    <w:rsid w:val="79BF698F"/>
    <w:rsid w:val="79BF7C8C"/>
    <w:rsid w:val="79BFA00C"/>
    <w:rsid w:val="79BFFB87"/>
    <w:rsid w:val="79CF0E7C"/>
    <w:rsid w:val="79CF278B"/>
    <w:rsid w:val="79D35854"/>
    <w:rsid w:val="79D741D2"/>
    <w:rsid w:val="79D7D6E5"/>
    <w:rsid w:val="79D7F2AD"/>
    <w:rsid w:val="79D93226"/>
    <w:rsid w:val="79D9654B"/>
    <w:rsid w:val="79DA7884"/>
    <w:rsid w:val="79DEE19D"/>
    <w:rsid w:val="79DEEA45"/>
    <w:rsid w:val="79DF8A85"/>
    <w:rsid w:val="79DF9317"/>
    <w:rsid w:val="79DFF485"/>
    <w:rsid w:val="79DFFB49"/>
    <w:rsid w:val="79E4B0DC"/>
    <w:rsid w:val="79E57F3C"/>
    <w:rsid w:val="79E99DD6"/>
    <w:rsid w:val="79EAE84E"/>
    <w:rsid w:val="79EB0367"/>
    <w:rsid w:val="79EB4889"/>
    <w:rsid w:val="79EB5477"/>
    <w:rsid w:val="79EBAB4C"/>
    <w:rsid w:val="79EDADA0"/>
    <w:rsid w:val="79EDC1C4"/>
    <w:rsid w:val="79EF0575"/>
    <w:rsid w:val="79EF48C7"/>
    <w:rsid w:val="79EF7F35"/>
    <w:rsid w:val="79EF9BCF"/>
    <w:rsid w:val="79F28DA8"/>
    <w:rsid w:val="79F32700"/>
    <w:rsid w:val="79F535D6"/>
    <w:rsid w:val="79F5C95A"/>
    <w:rsid w:val="79F5DFBA"/>
    <w:rsid w:val="79F693D4"/>
    <w:rsid w:val="79F74386"/>
    <w:rsid w:val="79F7774F"/>
    <w:rsid w:val="79F77D2A"/>
    <w:rsid w:val="79F83F9C"/>
    <w:rsid w:val="79F8FA94"/>
    <w:rsid w:val="79F9321E"/>
    <w:rsid w:val="79F9781E"/>
    <w:rsid w:val="79FAECF7"/>
    <w:rsid w:val="79FB1803"/>
    <w:rsid w:val="79FB4C35"/>
    <w:rsid w:val="79FB6B9D"/>
    <w:rsid w:val="79FB8042"/>
    <w:rsid w:val="79FC39E7"/>
    <w:rsid w:val="79FC61AA"/>
    <w:rsid w:val="79FD4C87"/>
    <w:rsid w:val="79FDC9EE"/>
    <w:rsid w:val="79FDDAF6"/>
    <w:rsid w:val="79FE01FC"/>
    <w:rsid w:val="79FE55B7"/>
    <w:rsid w:val="79FEDAB2"/>
    <w:rsid w:val="79FF0BCB"/>
    <w:rsid w:val="79FF1384"/>
    <w:rsid w:val="79FF219D"/>
    <w:rsid w:val="79FF391B"/>
    <w:rsid w:val="79FF4F31"/>
    <w:rsid w:val="79FF6863"/>
    <w:rsid w:val="79FF6ADF"/>
    <w:rsid w:val="79FF733E"/>
    <w:rsid w:val="79FF7662"/>
    <w:rsid w:val="79FFB41D"/>
    <w:rsid w:val="7A170B7C"/>
    <w:rsid w:val="7A274B30"/>
    <w:rsid w:val="7A3C364A"/>
    <w:rsid w:val="7A3F486E"/>
    <w:rsid w:val="7A4BC8F0"/>
    <w:rsid w:val="7A4DA785"/>
    <w:rsid w:val="7A5316E5"/>
    <w:rsid w:val="7A577007"/>
    <w:rsid w:val="7A5E4DA4"/>
    <w:rsid w:val="7A5EAF49"/>
    <w:rsid w:val="7A5F4F41"/>
    <w:rsid w:val="7A6E7CF3"/>
    <w:rsid w:val="7A6FB590"/>
    <w:rsid w:val="7A6FDBD0"/>
    <w:rsid w:val="7A77DB20"/>
    <w:rsid w:val="7A79FD95"/>
    <w:rsid w:val="7A7AD85D"/>
    <w:rsid w:val="7A7EC121"/>
    <w:rsid w:val="7A7FA6C3"/>
    <w:rsid w:val="7A8EB66E"/>
    <w:rsid w:val="7A974C53"/>
    <w:rsid w:val="7AA76228"/>
    <w:rsid w:val="7AAB9164"/>
    <w:rsid w:val="7AAFAA7D"/>
    <w:rsid w:val="7AB5A9F5"/>
    <w:rsid w:val="7ABA4BFF"/>
    <w:rsid w:val="7ABB051E"/>
    <w:rsid w:val="7ABBDE2D"/>
    <w:rsid w:val="7ABF694D"/>
    <w:rsid w:val="7ABF72C3"/>
    <w:rsid w:val="7ABF95FA"/>
    <w:rsid w:val="7ABFB9A5"/>
    <w:rsid w:val="7ABFBB3F"/>
    <w:rsid w:val="7AC8B099"/>
    <w:rsid w:val="7ACF3134"/>
    <w:rsid w:val="7AD33C05"/>
    <w:rsid w:val="7AD5AC7C"/>
    <w:rsid w:val="7AD7A67D"/>
    <w:rsid w:val="7ADF2319"/>
    <w:rsid w:val="7ADF2D78"/>
    <w:rsid w:val="7ADF6931"/>
    <w:rsid w:val="7ADF8016"/>
    <w:rsid w:val="7ADF8E9B"/>
    <w:rsid w:val="7ADF951C"/>
    <w:rsid w:val="7ADFD07B"/>
    <w:rsid w:val="7ADFDD10"/>
    <w:rsid w:val="7AE31CBB"/>
    <w:rsid w:val="7AE3D09D"/>
    <w:rsid w:val="7AE5CEAF"/>
    <w:rsid w:val="7AEB214C"/>
    <w:rsid w:val="7AEE17D7"/>
    <w:rsid w:val="7AEE8C13"/>
    <w:rsid w:val="7AEF260A"/>
    <w:rsid w:val="7AEF561C"/>
    <w:rsid w:val="7AEF9992"/>
    <w:rsid w:val="7AEFFE24"/>
    <w:rsid w:val="7AF10426"/>
    <w:rsid w:val="7AF17F47"/>
    <w:rsid w:val="7AF2A8D1"/>
    <w:rsid w:val="7AF3E77F"/>
    <w:rsid w:val="7AF51F62"/>
    <w:rsid w:val="7AF53361"/>
    <w:rsid w:val="7AF614F3"/>
    <w:rsid w:val="7AF66EBA"/>
    <w:rsid w:val="7AF6855C"/>
    <w:rsid w:val="7AF6F605"/>
    <w:rsid w:val="7AF7387C"/>
    <w:rsid w:val="7AF7470F"/>
    <w:rsid w:val="7AF75269"/>
    <w:rsid w:val="7AF75B69"/>
    <w:rsid w:val="7AF75F65"/>
    <w:rsid w:val="7AF79759"/>
    <w:rsid w:val="7AF7F3BB"/>
    <w:rsid w:val="7AF92920"/>
    <w:rsid w:val="7AFA9AC6"/>
    <w:rsid w:val="7AFAB36C"/>
    <w:rsid w:val="7AFB63A3"/>
    <w:rsid w:val="7AFBB117"/>
    <w:rsid w:val="7AFBC56B"/>
    <w:rsid w:val="7AFC46A9"/>
    <w:rsid w:val="7AFCB9AD"/>
    <w:rsid w:val="7AFD2125"/>
    <w:rsid w:val="7AFE32D4"/>
    <w:rsid w:val="7AFE6C8B"/>
    <w:rsid w:val="7AFEB13E"/>
    <w:rsid w:val="7AFEBE05"/>
    <w:rsid w:val="7AFEC623"/>
    <w:rsid w:val="7AFED992"/>
    <w:rsid w:val="7AFF1B9B"/>
    <w:rsid w:val="7AFF21DA"/>
    <w:rsid w:val="7AFF3A83"/>
    <w:rsid w:val="7AFF4E86"/>
    <w:rsid w:val="7AFF55F4"/>
    <w:rsid w:val="7AFF837C"/>
    <w:rsid w:val="7AFF9C95"/>
    <w:rsid w:val="7AFFA33A"/>
    <w:rsid w:val="7AFFBFDF"/>
    <w:rsid w:val="7AFFC65D"/>
    <w:rsid w:val="7AFFE2A7"/>
    <w:rsid w:val="7AFFE3E7"/>
    <w:rsid w:val="7AFFE681"/>
    <w:rsid w:val="7B17198C"/>
    <w:rsid w:val="7B178CD5"/>
    <w:rsid w:val="7B1F911A"/>
    <w:rsid w:val="7B1FE962"/>
    <w:rsid w:val="7B2E317E"/>
    <w:rsid w:val="7B2E4A0E"/>
    <w:rsid w:val="7B2F3066"/>
    <w:rsid w:val="7B36CEF9"/>
    <w:rsid w:val="7B39A0B6"/>
    <w:rsid w:val="7B3BE439"/>
    <w:rsid w:val="7B3C0DDD"/>
    <w:rsid w:val="7B3C4FF8"/>
    <w:rsid w:val="7B3F006E"/>
    <w:rsid w:val="7B3F0684"/>
    <w:rsid w:val="7B3F143E"/>
    <w:rsid w:val="7B3F861D"/>
    <w:rsid w:val="7B3FA238"/>
    <w:rsid w:val="7B47D754"/>
    <w:rsid w:val="7B4B83BA"/>
    <w:rsid w:val="7B4EE070"/>
    <w:rsid w:val="7B531659"/>
    <w:rsid w:val="7B5358B5"/>
    <w:rsid w:val="7B56D205"/>
    <w:rsid w:val="7B5C778B"/>
    <w:rsid w:val="7B5EE63F"/>
    <w:rsid w:val="7B5F5657"/>
    <w:rsid w:val="7B671A8A"/>
    <w:rsid w:val="7B6749A6"/>
    <w:rsid w:val="7B67AA76"/>
    <w:rsid w:val="7B6B81CF"/>
    <w:rsid w:val="7B6B8C58"/>
    <w:rsid w:val="7B6E802D"/>
    <w:rsid w:val="7B6F783D"/>
    <w:rsid w:val="7B712B86"/>
    <w:rsid w:val="7B736B16"/>
    <w:rsid w:val="7B73F155"/>
    <w:rsid w:val="7B75F4CE"/>
    <w:rsid w:val="7B769BBC"/>
    <w:rsid w:val="7B76F0AD"/>
    <w:rsid w:val="7B776B4C"/>
    <w:rsid w:val="7B77BDAF"/>
    <w:rsid w:val="7B798596"/>
    <w:rsid w:val="7B7A17A1"/>
    <w:rsid w:val="7B7ABA06"/>
    <w:rsid w:val="7B7AD7E6"/>
    <w:rsid w:val="7B7B9C1A"/>
    <w:rsid w:val="7B7BB077"/>
    <w:rsid w:val="7B7BB318"/>
    <w:rsid w:val="7B7C16A0"/>
    <w:rsid w:val="7B7C7981"/>
    <w:rsid w:val="7B7CBF29"/>
    <w:rsid w:val="7B7D3811"/>
    <w:rsid w:val="7B7D43C9"/>
    <w:rsid w:val="7B7DE82E"/>
    <w:rsid w:val="7B7E55DE"/>
    <w:rsid w:val="7B7EAC5E"/>
    <w:rsid w:val="7B7F05EC"/>
    <w:rsid w:val="7B7F30E8"/>
    <w:rsid w:val="7B7F35AF"/>
    <w:rsid w:val="7B7F4111"/>
    <w:rsid w:val="7B7F72FC"/>
    <w:rsid w:val="7B7F8B6B"/>
    <w:rsid w:val="7B7F9ABF"/>
    <w:rsid w:val="7B7FA111"/>
    <w:rsid w:val="7B7FA404"/>
    <w:rsid w:val="7B7FB9E8"/>
    <w:rsid w:val="7B7FBE66"/>
    <w:rsid w:val="7B7FC433"/>
    <w:rsid w:val="7B7FCFFA"/>
    <w:rsid w:val="7B7FD4BD"/>
    <w:rsid w:val="7B7FE4C1"/>
    <w:rsid w:val="7B7FFAB7"/>
    <w:rsid w:val="7B7FFE6F"/>
    <w:rsid w:val="7B8C4276"/>
    <w:rsid w:val="7B8D34A2"/>
    <w:rsid w:val="7B8ECD93"/>
    <w:rsid w:val="7B8F3F70"/>
    <w:rsid w:val="7B8F7D1A"/>
    <w:rsid w:val="7B939E65"/>
    <w:rsid w:val="7B93A964"/>
    <w:rsid w:val="7B951C65"/>
    <w:rsid w:val="7B9572F9"/>
    <w:rsid w:val="7B9D0B7D"/>
    <w:rsid w:val="7B9D5718"/>
    <w:rsid w:val="7B9E6AB0"/>
    <w:rsid w:val="7B9F02D3"/>
    <w:rsid w:val="7B9F31E2"/>
    <w:rsid w:val="7B9F4ACA"/>
    <w:rsid w:val="7B9F68C3"/>
    <w:rsid w:val="7B9FE059"/>
    <w:rsid w:val="7B9FE56C"/>
    <w:rsid w:val="7BA1151E"/>
    <w:rsid w:val="7BA6A9B2"/>
    <w:rsid w:val="7BA6B8B4"/>
    <w:rsid w:val="7BA7B901"/>
    <w:rsid w:val="7BA7E464"/>
    <w:rsid w:val="7BAB9ECF"/>
    <w:rsid w:val="7BABE95B"/>
    <w:rsid w:val="7BAD4AB8"/>
    <w:rsid w:val="7BAD5406"/>
    <w:rsid w:val="7BADF15D"/>
    <w:rsid w:val="7BAE4524"/>
    <w:rsid w:val="7BAF1E8A"/>
    <w:rsid w:val="7BAF3593"/>
    <w:rsid w:val="7BAFA8DD"/>
    <w:rsid w:val="7BAFB8B5"/>
    <w:rsid w:val="7BB0DE7D"/>
    <w:rsid w:val="7BB33016"/>
    <w:rsid w:val="7BB51727"/>
    <w:rsid w:val="7BB626C3"/>
    <w:rsid w:val="7BB64F7A"/>
    <w:rsid w:val="7BB70A54"/>
    <w:rsid w:val="7BB76562"/>
    <w:rsid w:val="7BB79D07"/>
    <w:rsid w:val="7BB7A99C"/>
    <w:rsid w:val="7BB7BC30"/>
    <w:rsid w:val="7BB7F5A5"/>
    <w:rsid w:val="7BBA1864"/>
    <w:rsid w:val="7BBB0666"/>
    <w:rsid w:val="7BBB5AD7"/>
    <w:rsid w:val="7BBB880E"/>
    <w:rsid w:val="7BBBD7DA"/>
    <w:rsid w:val="7BBBF1C6"/>
    <w:rsid w:val="7BBC692A"/>
    <w:rsid w:val="7BBCCE4A"/>
    <w:rsid w:val="7BBDD06F"/>
    <w:rsid w:val="7BBE303D"/>
    <w:rsid w:val="7BBE8DC4"/>
    <w:rsid w:val="7BBE9793"/>
    <w:rsid w:val="7BBF1350"/>
    <w:rsid w:val="7BBF1835"/>
    <w:rsid w:val="7BBF4769"/>
    <w:rsid w:val="7BBF6E8A"/>
    <w:rsid w:val="7BBF791F"/>
    <w:rsid w:val="7BBF872C"/>
    <w:rsid w:val="7BBF8D9D"/>
    <w:rsid w:val="7BBFAA8A"/>
    <w:rsid w:val="7BBFB3CC"/>
    <w:rsid w:val="7BBFCF3C"/>
    <w:rsid w:val="7BBFCFB5"/>
    <w:rsid w:val="7BBFF3D6"/>
    <w:rsid w:val="7BBFF4F1"/>
    <w:rsid w:val="7BBFF89D"/>
    <w:rsid w:val="7BCA66F3"/>
    <w:rsid w:val="7BCB1E88"/>
    <w:rsid w:val="7BCD91A3"/>
    <w:rsid w:val="7BCD9696"/>
    <w:rsid w:val="7BCE3C8C"/>
    <w:rsid w:val="7BCE76F3"/>
    <w:rsid w:val="7BCFD2B8"/>
    <w:rsid w:val="7BD18753"/>
    <w:rsid w:val="7BD26BAE"/>
    <w:rsid w:val="7BD2AF01"/>
    <w:rsid w:val="7BD3476D"/>
    <w:rsid w:val="7BD3B801"/>
    <w:rsid w:val="7BD45008"/>
    <w:rsid w:val="7BD65519"/>
    <w:rsid w:val="7BD65A73"/>
    <w:rsid w:val="7BD708E9"/>
    <w:rsid w:val="7BD7470A"/>
    <w:rsid w:val="7BD77552"/>
    <w:rsid w:val="7BD778DA"/>
    <w:rsid w:val="7BD7A43F"/>
    <w:rsid w:val="7BD7A512"/>
    <w:rsid w:val="7BD916BB"/>
    <w:rsid w:val="7BDAE2E2"/>
    <w:rsid w:val="7BDB047F"/>
    <w:rsid w:val="7BDB1289"/>
    <w:rsid w:val="7BDB5476"/>
    <w:rsid w:val="7BDD2EED"/>
    <w:rsid w:val="7BDD64C3"/>
    <w:rsid w:val="7BDE7260"/>
    <w:rsid w:val="7BDE76F9"/>
    <w:rsid w:val="7BDEFFE4"/>
    <w:rsid w:val="7BDF121E"/>
    <w:rsid w:val="7BDF16D2"/>
    <w:rsid w:val="7BDF192E"/>
    <w:rsid w:val="7BDF3910"/>
    <w:rsid w:val="7BDF9037"/>
    <w:rsid w:val="7BDFCD91"/>
    <w:rsid w:val="7BDFD1E9"/>
    <w:rsid w:val="7BDFE5AB"/>
    <w:rsid w:val="7BDFE9FE"/>
    <w:rsid w:val="7BDFFC6C"/>
    <w:rsid w:val="7BE35A40"/>
    <w:rsid w:val="7BE4E9D2"/>
    <w:rsid w:val="7BE566E4"/>
    <w:rsid w:val="7BE69871"/>
    <w:rsid w:val="7BE7C3EE"/>
    <w:rsid w:val="7BE7F802"/>
    <w:rsid w:val="7BE97487"/>
    <w:rsid w:val="7BE9FF56"/>
    <w:rsid w:val="7BEA3675"/>
    <w:rsid w:val="7BEB21E7"/>
    <w:rsid w:val="7BEBEBBA"/>
    <w:rsid w:val="7BEBF38B"/>
    <w:rsid w:val="7BEBFC4E"/>
    <w:rsid w:val="7BEC6151"/>
    <w:rsid w:val="7BED56B3"/>
    <w:rsid w:val="7BED8EB1"/>
    <w:rsid w:val="7BEE38B1"/>
    <w:rsid w:val="7BEEB58D"/>
    <w:rsid w:val="7BEED73F"/>
    <w:rsid w:val="7BEF0381"/>
    <w:rsid w:val="7BEF0628"/>
    <w:rsid w:val="7BEF0FDC"/>
    <w:rsid w:val="7BEF1708"/>
    <w:rsid w:val="7BEF2392"/>
    <w:rsid w:val="7BEF389E"/>
    <w:rsid w:val="7BEF52B3"/>
    <w:rsid w:val="7BEF67BA"/>
    <w:rsid w:val="7BEF6DA7"/>
    <w:rsid w:val="7BEF7C89"/>
    <w:rsid w:val="7BEF7CC1"/>
    <w:rsid w:val="7BEF8ABC"/>
    <w:rsid w:val="7BEF941E"/>
    <w:rsid w:val="7BEFBC9A"/>
    <w:rsid w:val="7BEFBE63"/>
    <w:rsid w:val="7BEFF26A"/>
    <w:rsid w:val="7BEFF2B8"/>
    <w:rsid w:val="7BEFF87B"/>
    <w:rsid w:val="7BF05215"/>
    <w:rsid w:val="7BF304D9"/>
    <w:rsid w:val="7BF3E03E"/>
    <w:rsid w:val="7BF3E871"/>
    <w:rsid w:val="7BF4E047"/>
    <w:rsid w:val="7BF511A4"/>
    <w:rsid w:val="7BF5BD7F"/>
    <w:rsid w:val="7BF5D095"/>
    <w:rsid w:val="7BF6B7B7"/>
    <w:rsid w:val="7BF6DAAB"/>
    <w:rsid w:val="7BF6F983"/>
    <w:rsid w:val="7BF70E32"/>
    <w:rsid w:val="7BF71A9A"/>
    <w:rsid w:val="7BF74AE6"/>
    <w:rsid w:val="7BF7729F"/>
    <w:rsid w:val="7BF772E2"/>
    <w:rsid w:val="7BF79F35"/>
    <w:rsid w:val="7BF7A069"/>
    <w:rsid w:val="7BF7C28F"/>
    <w:rsid w:val="7BF7D8E0"/>
    <w:rsid w:val="7BF7E14C"/>
    <w:rsid w:val="7BF7FCD6"/>
    <w:rsid w:val="7BF89A8E"/>
    <w:rsid w:val="7BF905C2"/>
    <w:rsid w:val="7BF92599"/>
    <w:rsid w:val="7BF92B43"/>
    <w:rsid w:val="7BF9643E"/>
    <w:rsid w:val="7BF966F5"/>
    <w:rsid w:val="7BF9A679"/>
    <w:rsid w:val="7BF9CFDA"/>
    <w:rsid w:val="7BF9D90D"/>
    <w:rsid w:val="7BF9DC97"/>
    <w:rsid w:val="7BF9E439"/>
    <w:rsid w:val="7BFA2898"/>
    <w:rsid w:val="7BFA47FE"/>
    <w:rsid w:val="7BFAC225"/>
    <w:rsid w:val="7BFACDCD"/>
    <w:rsid w:val="7BFB0ABE"/>
    <w:rsid w:val="7BFB0DCD"/>
    <w:rsid w:val="7BFB46F3"/>
    <w:rsid w:val="7BFB4B91"/>
    <w:rsid w:val="7BFB5F19"/>
    <w:rsid w:val="7BFB6D5E"/>
    <w:rsid w:val="7BFB9750"/>
    <w:rsid w:val="7BFBA109"/>
    <w:rsid w:val="7BFBCC78"/>
    <w:rsid w:val="7BFC127B"/>
    <w:rsid w:val="7BFC598C"/>
    <w:rsid w:val="7BFC789F"/>
    <w:rsid w:val="7BFCA6CD"/>
    <w:rsid w:val="7BFD01AE"/>
    <w:rsid w:val="7BFD10DD"/>
    <w:rsid w:val="7BFD1692"/>
    <w:rsid w:val="7BFD1C60"/>
    <w:rsid w:val="7BFD3EF4"/>
    <w:rsid w:val="7BFD4654"/>
    <w:rsid w:val="7BFD4F8E"/>
    <w:rsid w:val="7BFD7AF1"/>
    <w:rsid w:val="7BFD7C2B"/>
    <w:rsid w:val="7BFD7E36"/>
    <w:rsid w:val="7BFD8A63"/>
    <w:rsid w:val="7BFDBA3B"/>
    <w:rsid w:val="7BFDC23A"/>
    <w:rsid w:val="7BFDC3B3"/>
    <w:rsid w:val="7BFDC4FE"/>
    <w:rsid w:val="7BFDFD6E"/>
    <w:rsid w:val="7BFE128F"/>
    <w:rsid w:val="7BFE1D8E"/>
    <w:rsid w:val="7BFE439B"/>
    <w:rsid w:val="7BFE5420"/>
    <w:rsid w:val="7BFE5EAE"/>
    <w:rsid w:val="7BFE6393"/>
    <w:rsid w:val="7BFE6557"/>
    <w:rsid w:val="7BFEACAA"/>
    <w:rsid w:val="7BFEB16C"/>
    <w:rsid w:val="7BFEC46F"/>
    <w:rsid w:val="7BFED606"/>
    <w:rsid w:val="7BFED6C8"/>
    <w:rsid w:val="7BFEE842"/>
    <w:rsid w:val="7BFF0177"/>
    <w:rsid w:val="7BFF02C9"/>
    <w:rsid w:val="7BFF09B9"/>
    <w:rsid w:val="7BFF0EC0"/>
    <w:rsid w:val="7BFF1387"/>
    <w:rsid w:val="7BFF1864"/>
    <w:rsid w:val="7BFF1CAA"/>
    <w:rsid w:val="7BFF2589"/>
    <w:rsid w:val="7BFF2D83"/>
    <w:rsid w:val="7BFF3A6A"/>
    <w:rsid w:val="7BFF3AAE"/>
    <w:rsid w:val="7BFF4CDD"/>
    <w:rsid w:val="7BFF5777"/>
    <w:rsid w:val="7BFF579E"/>
    <w:rsid w:val="7BFF65A5"/>
    <w:rsid w:val="7BFF6636"/>
    <w:rsid w:val="7BFF6C97"/>
    <w:rsid w:val="7BFF761F"/>
    <w:rsid w:val="7BFF7FB1"/>
    <w:rsid w:val="7BFF8088"/>
    <w:rsid w:val="7BFF815D"/>
    <w:rsid w:val="7BFF8B31"/>
    <w:rsid w:val="7BFFA53C"/>
    <w:rsid w:val="7BFFA73C"/>
    <w:rsid w:val="7BFFACF1"/>
    <w:rsid w:val="7BFFAFCF"/>
    <w:rsid w:val="7BFFB5C3"/>
    <w:rsid w:val="7BFFB820"/>
    <w:rsid w:val="7BFFCB55"/>
    <w:rsid w:val="7BFFCC43"/>
    <w:rsid w:val="7BFFD2A4"/>
    <w:rsid w:val="7BFFD2C0"/>
    <w:rsid w:val="7BFFD37F"/>
    <w:rsid w:val="7BFFE284"/>
    <w:rsid w:val="7BFFE297"/>
    <w:rsid w:val="7BFFE65E"/>
    <w:rsid w:val="7BFFF190"/>
    <w:rsid w:val="7C0E76C0"/>
    <w:rsid w:val="7C137A0A"/>
    <w:rsid w:val="7C27AD3B"/>
    <w:rsid w:val="7C29E9ED"/>
    <w:rsid w:val="7C356123"/>
    <w:rsid w:val="7C36ACCB"/>
    <w:rsid w:val="7C370D0B"/>
    <w:rsid w:val="7C383923"/>
    <w:rsid w:val="7C3ED114"/>
    <w:rsid w:val="7C3F661A"/>
    <w:rsid w:val="7C3F83DE"/>
    <w:rsid w:val="7C4C7F47"/>
    <w:rsid w:val="7C4F59E6"/>
    <w:rsid w:val="7C4F9C31"/>
    <w:rsid w:val="7C57FFB3"/>
    <w:rsid w:val="7C5BE399"/>
    <w:rsid w:val="7C5F0AC1"/>
    <w:rsid w:val="7C5F0B27"/>
    <w:rsid w:val="7C5F6DEF"/>
    <w:rsid w:val="7C659ED3"/>
    <w:rsid w:val="7C6EC46B"/>
    <w:rsid w:val="7C72FA18"/>
    <w:rsid w:val="7C769796"/>
    <w:rsid w:val="7C7701A2"/>
    <w:rsid w:val="7C773FB8"/>
    <w:rsid w:val="7C797ACA"/>
    <w:rsid w:val="7C7AF2FB"/>
    <w:rsid w:val="7C7B080F"/>
    <w:rsid w:val="7C7B4A4D"/>
    <w:rsid w:val="7C7BDAE5"/>
    <w:rsid w:val="7C7DAC8D"/>
    <w:rsid w:val="7C7F1B40"/>
    <w:rsid w:val="7C7F571A"/>
    <w:rsid w:val="7C7F8A2B"/>
    <w:rsid w:val="7C7F9FDB"/>
    <w:rsid w:val="7C7FC4FF"/>
    <w:rsid w:val="7C96FF3E"/>
    <w:rsid w:val="7C976806"/>
    <w:rsid w:val="7C9BE77B"/>
    <w:rsid w:val="7C9DBF03"/>
    <w:rsid w:val="7C9FD2F5"/>
    <w:rsid w:val="7CA7F9CA"/>
    <w:rsid w:val="7CABA1E2"/>
    <w:rsid w:val="7CAD3AC1"/>
    <w:rsid w:val="7CB17EF1"/>
    <w:rsid w:val="7CB50F2D"/>
    <w:rsid w:val="7CB5B145"/>
    <w:rsid w:val="7CB649FF"/>
    <w:rsid w:val="7CB72B9C"/>
    <w:rsid w:val="7CBAAC4F"/>
    <w:rsid w:val="7CBB6AD2"/>
    <w:rsid w:val="7CBD5D3C"/>
    <w:rsid w:val="7CBDA2FB"/>
    <w:rsid w:val="7CBFB960"/>
    <w:rsid w:val="7CC553FD"/>
    <w:rsid w:val="7CC62A41"/>
    <w:rsid w:val="7CCC438A"/>
    <w:rsid w:val="7CCF1E97"/>
    <w:rsid w:val="7CCFB196"/>
    <w:rsid w:val="7CCFE643"/>
    <w:rsid w:val="7CD0462C"/>
    <w:rsid w:val="7CD6AB6C"/>
    <w:rsid w:val="7CD70B24"/>
    <w:rsid w:val="7CD750C7"/>
    <w:rsid w:val="7CDB596E"/>
    <w:rsid w:val="7CDD409E"/>
    <w:rsid w:val="7CDD984E"/>
    <w:rsid w:val="7CDE8AC4"/>
    <w:rsid w:val="7CDEE586"/>
    <w:rsid w:val="7CDF30F4"/>
    <w:rsid w:val="7CDF39D6"/>
    <w:rsid w:val="7CDF49AD"/>
    <w:rsid w:val="7CDF5055"/>
    <w:rsid w:val="7CDF6733"/>
    <w:rsid w:val="7CDFAC3D"/>
    <w:rsid w:val="7CEB7E85"/>
    <w:rsid w:val="7CEC0D78"/>
    <w:rsid w:val="7CED5D22"/>
    <w:rsid w:val="7CEDE7F2"/>
    <w:rsid w:val="7CEE3D2F"/>
    <w:rsid w:val="7CEE444E"/>
    <w:rsid w:val="7CEE5A9D"/>
    <w:rsid w:val="7CEF3E8B"/>
    <w:rsid w:val="7CEF6CAE"/>
    <w:rsid w:val="7CEF9865"/>
    <w:rsid w:val="7CEFDBFE"/>
    <w:rsid w:val="7CF318EC"/>
    <w:rsid w:val="7CF3B673"/>
    <w:rsid w:val="7CF3C2BE"/>
    <w:rsid w:val="7CF53343"/>
    <w:rsid w:val="7CF593DF"/>
    <w:rsid w:val="7CF7645D"/>
    <w:rsid w:val="7CF7B5DB"/>
    <w:rsid w:val="7CF7B8C6"/>
    <w:rsid w:val="7CF9ADA9"/>
    <w:rsid w:val="7CFA3984"/>
    <w:rsid w:val="7CFA402C"/>
    <w:rsid w:val="7CFB79F7"/>
    <w:rsid w:val="7CFBD7A7"/>
    <w:rsid w:val="7CFBEDF9"/>
    <w:rsid w:val="7CFBF019"/>
    <w:rsid w:val="7CFD02F1"/>
    <w:rsid w:val="7CFD07A2"/>
    <w:rsid w:val="7CFD0923"/>
    <w:rsid w:val="7CFDBD2B"/>
    <w:rsid w:val="7CFDFC83"/>
    <w:rsid w:val="7CFE0A1A"/>
    <w:rsid w:val="7CFEAEF9"/>
    <w:rsid w:val="7CFEB38A"/>
    <w:rsid w:val="7CFF1C0C"/>
    <w:rsid w:val="7CFF31D8"/>
    <w:rsid w:val="7CFF75DE"/>
    <w:rsid w:val="7CFF7F38"/>
    <w:rsid w:val="7CFFA767"/>
    <w:rsid w:val="7D0BDDB7"/>
    <w:rsid w:val="7D15FC8C"/>
    <w:rsid w:val="7D1B14D2"/>
    <w:rsid w:val="7D1BD2F2"/>
    <w:rsid w:val="7D1C30F1"/>
    <w:rsid w:val="7D1DCDF8"/>
    <w:rsid w:val="7D1F1E50"/>
    <w:rsid w:val="7D1F9CDD"/>
    <w:rsid w:val="7D2332E1"/>
    <w:rsid w:val="7D278AA5"/>
    <w:rsid w:val="7D27BBEF"/>
    <w:rsid w:val="7D2D0989"/>
    <w:rsid w:val="7D2D832E"/>
    <w:rsid w:val="7D2EE01B"/>
    <w:rsid w:val="7D30E573"/>
    <w:rsid w:val="7D33B616"/>
    <w:rsid w:val="7D341117"/>
    <w:rsid w:val="7D359518"/>
    <w:rsid w:val="7D3736A0"/>
    <w:rsid w:val="7D3AADFF"/>
    <w:rsid w:val="7D3D7F02"/>
    <w:rsid w:val="7D3DC6A8"/>
    <w:rsid w:val="7D3DDCBD"/>
    <w:rsid w:val="7D3F1FD3"/>
    <w:rsid w:val="7D3F406C"/>
    <w:rsid w:val="7D3F45B0"/>
    <w:rsid w:val="7D3F8E0D"/>
    <w:rsid w:val="7D3F9D73"/>
    <w:rsid w:val="7D3F9D98"/>
    <w:rsid w:val="7D3FF6F1"/>
    <w:rsid w:val="7D4BF59E"/>
    <w:rsid w:val="7D53330F"/>
    <w:rsid w:val="7D555D47"/>
    <w:rsid w:val="7D570363"/>
    <w:rsid w:val="7D5718F8"/>
    <w:rsid w:val="7D57AD77"/>
    <w:rsid w:val="7D59D092"/>
    <w:rsid w:val="7D5B00C7"/>
    <w:rsid w:val="7D5BDA66"/>
    <w:rsid w:val="7D5E6538"/>
    <w:rsid w:val="7D5F9633"/>
    <w:rsid w:val="7D5FA740"/>
    <w:rsid w:val="7D5FFE85"/>
    <w:rsid w:val="7D6274CD"/>
    <w:rsid w:val="7D6AB4BB"/>
    <w:rsid w:val="7D6D516B"/>
    <w:rsid w:val="7D6D6997"/>
    <w:rsid w:val="7D6DA258"/>
    <w:rsid w:val="7D6E21C6"/>
    <w:rsid w:val="7D6F32DC"/>
    <w:rsid w:val="7D6F4629"/>
    <w:rsid w:val="7D6F5202"/>
    <w:rsid w:val="7D6F5B59"/>
    <w:rsid w:val="7D6F91B2"/>
    <w:rsid w:val="7D6FC16F"/>
    <w:rsid w:val="7D730CC0"/>
    <w:rsid w:val="7D73890B"/>
    <w:rsid w:val="7D73B276"/>
    <w:rsid w:val="7D769590"/>
    <w:rsid w:val="7D76DB25"/>
    <w:rsid w:val="7D7781B8"/>
    <w:rsid w:val="7D77A0EC"/>
    <w:rsid w:val="7D77F32E"/>
    <w:rsid w:val="7D79F2BD"/>
    <w:rsid w:val="7D7A0F81"/>
    <w:rsid w:val="7D7ABFD8"/>
    <w:rsid w:val="7D7B13BE"/>
    <w:rsid w:val="7D7B6250"/>
    <w:rsid w:val="7D7CFDB1"/>
    <w:rsid w:val="7D7D38C4"/>
    <w:rsid w:val="7D7D4982"/>
    <w:rsid w:val="7D7E1414"/>
    <w:rsid w:val="7D7E23EF"/>
    <w:rsid w:val="7D7E330C"/>
    <w:rsid w:val="7D7E48F7"/>
    <w:rsid w:val="7D7F025C"/>
    <w:rsid w:val="7D7F1B41"/>
    <w:rsid w:val="7D7F38CD"/>
    <w:rsid w:val="7D7F507D"/>
    <w:rsid w:val="7D7F5F44"/>
    <w:rsid w:val="7D7F7AC9"/>
    <w:rsid w:val="7D7F86AE"/>
    <w:rsid w:val="7D7F93AC"/>
    <w:rsid w:val="7D7F9BA4"/>
    <w:rsid w:val="7D7FCD15"/>
    <w:rsid w:val="7D7FD959"/>
    <w:rsid w:val="7D83C8F5"/>
    <w:rsid w:val="7D83F840"/>
    <w:rsid w:val="7D87EF52"/>
    <w:rsid w:val="7D8E89C6"/>
    <w:rsid w:val="7D8FF055"/>
    <w:rsid w:val="7D92F600"/>
    <w:rsid w:val="7D95D1C5"/>
    <w:rsid w:val="7D9716F8"/>
    <w:rsid w:val="7D97C839"/>
    <w:rsid w:val="7D9AE181"/>
    <w:rsid w:val="7D9B4856"/>
    <w:rsid w:val="7D9B8531"/>
    <w:rsid w:val="7D9E4A9F"/>
    <w:rsid w:val="7D9F3263"/>
    <w:rsid w:val="7D9F33CE"/>
    <w:rsid w:val="7D9F80C9"/>
    <w:rsid w:val="7D9FDEF6"/>
    <w:rsid w:val="7D9FF012"/>
    <w:rsid w:val="7DA603D8"/>
    <w:rsid w:val="7DA973EF"/>
    <w:rsid w:val="7DAB35F5"/>
    <w:rsid w:val="7DAB5E17"/>
    <w:rsid w:val="7DAB64C7"/>
    <w:rsid w:val="7DAB6576"/>
    <w:rsid w:val="7DABC1E3"/>
    <w:rsid w:val="7DACF31E"/>
    <w:rsid w:val="7DAE187A"/>
    <w:rsid w:val="7DAF803D"/>
    <w:rsid w:val="7DAFED60"/>
    <w:rsid w:val="7DAFED84"/>
    <w:rsid w:val="7DB3F684"/>
    <w:rsid w:val="7DB5133A"/>
    <w:rsid w:val="7DB65434"/>
    <w:rsid w:val="7DB70820"/>
    <w:rsid w:val="7DB7490E"/>
    <w:rsid w:val="7DB7B7BA"/>
    <w:rsid w:val="7DB95472"/>
    <w:rsid w:val="7DBA61A4"/>
    <w:rsid w:val="7DBB0B85"/>
    <w:rsid w:val="7DBB387F"/>
    <w:rsid w:val="7DBB5617"/>
    <w:rsid w:val="7DBB96BD"/>
    <w:rsid w:val="7DBBB8CA"/>
    <w:rsid w:val="7DBBC2E8"/>
    <w:rsid w:val="7DBBC4B0"/>
    <w:rsid w:val="7DBD3927"/>
    <w:rsid w:val="7DBD40EC"/>
    <w:rsid w:val="7DBD50C7"/>
    <w:rsid w:val="7DBD9F1E"/>
    <w:rsid w:val="7DBDCBBD"/>
    <w:rsid w:val="7DBDEF6F"/>
    <w:rsid w:val="7DBE0167"/>
    <w:rsid w:val="7DBE4572"/>
    <w:rsid w:val="7DBF0584"/>
    <w:rsid w:val="7DBF098E"/>
    <w:rsid w:val="7DBF1877"/>
    <w:rsid w:val="7DBF37FA"/>
    <w:rsid w:val="7DBF3BA7"/>
    <w:rsid w:val="7DBF3F42"/>
    <w:rsid w:val="7DBF551B"/>
    <w:rsid w:val="7DBF7C19"/>
    <w:rsid w:val="7DBF89E0"/>
    <w:rsid w:val="7DBF906F"/>
    <w:rsid w:val="7DBFCC56"/>
    <w:rsid w:val="7DBFDA2F"/>
    <w:rsid w:val="7DBFF795"/>
    <w:rsid w:val="7DC411CC"/>
    <w:rsid w:val="7DCBCE08"/>
    <w:rsid w:val="7DCBF433"/>
    <w:rsid w:val="7DCD42B7"/>
    <w:rsid w:val="7DCEE6C8"/>
    <w:rsid w:val="7DCF004E"/>
    <w:rsid w:val="7DCF3554"/>
    <w:rsid w:val="7DCF45DE"/>
    <w:rsid w:val="7DCF50B0"/>
    <w:rsid w:val="7DCF8682"/>
    <w:rsid w:val="7DCFE4B5"/>
    <w:rsid w:val="7DD4C1C9"/>
    <w:rsid w:val="7DD55420"/>
    <w:rsid w:val="7DD5D0C6"/>
    <w:rsid w:val="7DD71C9C"/>
    <w:rsid w:val="7DD74038"/>
    <w:rsid w:val="7DD768BD"/>
    <w:rsid w:val="7DD7B71F"/>
    <w:rsid w:val="7DD931DC"/>
    <w:rsid w:val="7DD9AAB5"/>
    <w:rsid w:val="7DDB0305"/>
    <w:rsid w:val="7DDB5AA8"/>
    <w:rsid w:val="7DDB80E0"/>
    <w:rsid w:val="7DDB9536"/>
    <w:rsid w:val="7DDB9881"/>
    <w:rsid w:val="7DDBB432"/>
    <w:rsid w:val="7DDBCC20"/>
    <w:rsid w:val="7DDBD2B4"/>
    <w:rsid w:val="7DDC1B0B"/>
    <w:rsid w:val="7DDD603B"/>
    <w:rsid w:val="7DDD87CF"/>
    <w:rsid w:val="7DDD9422"/>
    <w:rsid w:val="7DDDAC1E"/>
    <w:rsid w:val="7DDDD6DC"/>
    <w:rsid w:val="7DDE5F59"/>
    <w:rsid w:val="7DDE6296"/>
    <w:rsid w:val="7DDEF84F"/>
    <w:rsid w:val="7DDF23EC"/>
    <w:rsid w:val="7DDF7579"/>
    <w:rsid w:val="7DDF7C92"/>
    <w:rsid w:val="7DDF8A24"/>
    <w:rsid w:val="7DDFA2A6"/>
    <w:rsid w:val="7DDFA4A0"/>
    <w:rsid w:val="7DDFC428"/>
    <w:rsid w:val="7DDFCCAF"/>
    <w:rsid w:val="7DDFCF85"/>
    <w:rsid w:val="7DDFE089"/>
    <w:rsid w:val="7DDFE168"/>
    <w:rsid w:val="7DDFE800"/>
    <w:rsid w:val="7DE337BB"/>
    <w:rsid w:val="7DE3DED1"/>
    <w:rsid w:val="7DE55C7E"/>
    <w:rsid w:val="7DE66D2B"/>
    <w:rsid w:val="7DE7327C"/>
    <w:rsid w:val="7DE75CDC"/>
    <w:rsid w:val="7DE78641"/>
    <w:rsid w:val="7DE89D2A"/>
    <w:rsid w:val="7DE8B07E"/>
    <w:rsid w:val="7DE90F6B"/>
    <w:rsid w:val="7DEA0D2A"/>
    <w:rsid w:val="7DEA857E"/>
    <w:rsid w:val="7DEB3A25"/>
    <w:rsid w:val="7DEB9BBB"/>
    <w:rsid w:val="7DEBE92F"/>
    <w:rsid w:val="7DEBF528"/>
    <w:rsid w:val="7DED3DB5"/>
    <w:rsid w:val="7DED49B9"/>
    <w:rsid w:val="7DED6970"/>
    <w:rsid w:val="7DED8432"/>
    <w:rsid w:val="7DEDCB41"/>
    <w:rsid w:val="7DEDD66A"/>
    <w:rsid w:val="7DEDE8DA"/>
    <w:rsid w:val="7DEE52C2"/>
    <w:rsid w:val="7DEEA791"/>
    <w:rsid w:val="7DEEAE74"/>
    <w:rsid w:val="7DEF08E5"/>
    <w:rsid w:val="7DEF5506"/>
    <w:rsid w:val="7DEF59CC"/>
    <w:rsid w:val="7DEF9FDF"/>
    <w:rsid w:val="7DEFA388"/>
    <w:rsid w:val="7DEFA400"/>
    <w:rsid w:val="7DEFA9A3"/>
    <w:rsid w:val="7DEFDAF9"/>
    <w:rsid w:val="7DEFE121"/>
    <w:rsid w:val="7DF383E1"/>
    <w:rsid w:val="7DF4D9EB"/>
    <w:rsid w:val="7DF532E3"/>
    <w:rsid w:val="7DF5374E"/>
    <w:rsid w:val="7DF5887D"/>
    <w:rsid w:val="7DF6498B"/>
    <w:rsid w:val="7DF650F2"/>
    <w:rsid w:val="7DF6E513"/>
    <w:rsid w:val="7DF6E5E5"/>
    <w:rsid w:val="7DF702C6"/>
    <w:rsid w:val="7DF73FF5"/>
    <w:rsid w:val="7DF74363"/>
    <w:rsid w:val="7DF75056"/>
    <w:rsid w:val="7DF775EA"/>
    <w:rsid w:val="7DF7765B"/>
    <w:rsid w:val="7DF78C42"/>
    <w:rsid w:val="7DF7AF13"/>
    <w:rsid w:val="7DF7AFFA"/>
    <w:rsid w:val="7DF7B769"/>
    <w:rsid w:val="7DF7D83E"/>
    <w:rsid w:val="7DF96887"/>
    <w:rsid w:val="7DF9CEA3"/>
    <w:rsid w:val="7DF9D97E"/>
    <w:rsid w:val="7DFA0477"/>
    <w:rsid w:val="7DFA04D4"/>
    <w:rsid w:val="7DFA2305"/>
    <w:rsid w:val="7DFA410F"/>
    <w:rsid w:val="7DFA8C23"/>
    <w:rsid w:val="7DFB2FDC"/>
    <w:rsid w:val="7DFB30DA"/>
    <w:rsid w:val="7DFB4DBC"/>
    <w:rsid w:val="7DFB4E30"/>
    <w:rsid w:val="7DFB8B9E"/>
    <w:rsid w:val="7DFBAC2E"/>
    <w:rsid w:val="7DFBB6F8"/>
    <w:rsid w:val="7DFBBD84"/>
    <w:rsid w:val="7DFBE600"/>
    <w:rsid w:val="7DFC4BE4"/>
    <w:rsid w:val="7DFC8097"/>
    <w:rsid w:val="7DFC8410"/>
    <w:rsid w:val="7DFCDF1A"/>
    <w:rsid w:val="7DFD0EB2"/>
    <w:rsid w:val="7DFD317E"/>
    <w:rsid w:val="7DFD5836"/>
    <w:rsid w:val="7DFD59F7"/>
    <w:rsid w:val="7DFD6FFB"/>
    <w:rsid w:val="7DFD7885"/>
    <w:rsid w:val="7DFD7FE7"/>
    <w:rsid w:val="7DFD8EEB"/>
    <w:rsid w:val="7DFD9510"/>
    <w:rsid w:val="7DFDB5DF"/>
    <w:rsid w:val="7DFDC6B3"/>
    <w:rsid w:val="7DFDD795"/>
    <w:rsid w:val="7DFDF5D0"/>
    <w:rsid w:val="7DFE0C96"/>
    <w:rsid w:val="7DFE2F64"/>
    <w:rsid w:val="7DFE5959"/>
    <w:rsid w:val="7DFE91A3"/>
    <w:rsid w:val="7DFE9363"/>
    <w:rsid w:val="7DFE9735"/>
    <w:rsid w:val="7DFEA049"/>
    <w:rsid w:val="7DFEA152"/>
    <w:rsid w:val="7DFEC54D"/>
    <w:rsid w:val="7DFED632"/>
    <w:rsid w:val="7DFF0F63"/>
    <w:rsid w:val="7DFF1F33"/>
    <w:rsid w:val="7DFF1F3D"/>
    <w:rsid w:val="7DFF1FF5"/>
    <w:rsid w:val="7DFF27A7"/>
    <w:rsid w:val="7DFF366E"/>
    <w:rsid w:val="7DFF3BED"/>
    <w:rsid w:val="7DFF46E3"/>
    <w:rsid w:val="7DFF533B"/>
    <w:rsid w:val="7DFF53EA"/>
    <w:rsid w:val="7DFF6641"/>
    <w:rsid w:val="7DFF6EB1"/>
    <w:rsid w:val="7DFF753E"/>
    <w:rsid w:val="7DFF7A16"/>
    <w:rsid w:val="7DFF7FEB"/>
    <w:rsid w:val="7DFF8077"/>
    <w:rsid w:val="7DFF8375"/>
    <w:rsid w:val="7DFF83F0"/>
    <w:rsid w:val="7DFF8F3D"/>
    <w:rsid w:val="7DFF923A"/>
    <w:rsid w:val="7DFF92C3"/>
    <w:rsid w:val="7DFF9330"/>
    <w:rsid w:val="7DFF9FE1"/>
    <w:rsid w:val="7DFFA6FD"/>
    <w:rsid w:val="7DFFC86C"/>
    <w:rsid w:val="7DFFC9B7"/>
    <w:rsid w:val="7DFFC9D6"/>
    <w:rsid w:val="7DFFCE35"/>
    <w:rsid w:val="7DFFD497"/>
    <w:rsid w:val="7DFFDAC7"/>
    <w:rsid w:val="7DFFDE77"/>
    <w:rsid w:val="7DFFE6AB"/>
    <w:rsid w:val="7DFFEC15"/>
    <w:rsid w:val="7DFFF27A"/>
    <w:rsid w:val="7DFFF77D"/>
    <w:rsid w:val="7DFFF9C1"/>
    <w:rsid w:val="7DFFFBFC"/>
    <w:rsid w:val="7E0BBADA"/>
    <w:rsid w:val="7E0D682F"/>
    <w:rsid w:val="7E19940F"/>
    <w:rsid w:val="7E2FF782"/>
    <w:rsid w:val="7E376441"/>
    <w:rsid w:val="7E394AEA"/>
    <w:rsid w:val="7E39C20A"/>
    <w:rsid w:val="7E3ACEDE"/>
    <w:rsid w:val="7E3FA4B1"/>
    <w:rsid w:val="7E49497A"/>
    <w:rsid w:val="7E4B14E2"/>
    <w:rsid w:val="7E4EA496"/>
    <w:rsid w:val="7E51C868"/>
    <w:rsid w:val="7E521C27"/>
    <w:rsid w:val="7E53CBF4"/>
    <w:rsid w:val="7E5542F6"/>
    <w:rsid w:val="7E55783E"/>
    <w:rsid w:val="7E573B36"/>
    <w:rsid w:val="7E579E8D"/>
    <w:rsid w:val="7E57B6D8"/>
    <w:rsid w:val="7E57E421"/>
    <w:rsid w:val="7E59AE8E"/>
    <w:rsid w:val="7E5AA49C"/>
    <w:rsid w:val="7E5B88A2"/>
    <w:rsid w:val="7E5B997B"/>
    <w:rsid w:val="7E5BE3FB"/>
    <w:rsid w:val="7E5CF22D"/>
    <w:rsid w:val="7E5DC207"/>
    <w:rsid w:val="7E5F6A56"/>
    <w:rsid w:val="7E5FDBC7"/>
    <w:rsid w:val="7E5FF408"/>
    <w:rsid w:val="7E5FF515"/>
    <w:rsid w:val="7E663AA6"/>
    <w:rsid w:val="7E673555"/>
    <w:rsid w:val="7E674805"/>
    <w:rsid w:val="7E67B777"/>
    <w:rsid w:val="7E6B26C0"/>
    <w:rsid w:val="7E6D6035"/>
    <w:rsid w:val="7E6F0782"/>
    <w:rsid w:val="7E6F75CF"/>
    <w:rsid w:val="7E6F79AC"/>
    <w:rsid w:val="7E6FAB2C"/>
    <w:rsid w:val="7E6FD788"/>
    <w:rsid w:val="7E6FF7C0"/>
    <w:rsid w:val="7E7258B7"/>
    <w:rsid w:val="7E74A743"/>
    <w:rsid w:val="7E7552F3"/>
    <w:rsid w:val="7E75AA4E"/>
    <w:rsid w:val="7E75C4E0"/>
    <w:rsid w:val="7E777B69"/>
    <w:rsid w:val="7E77873F"/>
    <w:rsid w:val="7E779B8D"/>
    <w:rsid w:val="7E77C740"/>
    <w:rsid w:val="7E77F181"/>
    <w:rsid w:val="7E781434"/>
    <w:rsid w:val="7E787E1E"/>
    <w:rsid w:val="7E78B3D3"/>
    <w:rsid w:val="7E7A5BF9"/>
    <w:rsid w:val="7E7A7FC0"/>
    <w:rsid w:val="7E7AC07D"/>
    <w:rsid w:val="7E7AFFE9"/>
    <w:rsid w:val="7E7B270B"/>
    <w:rsid w:val="7E7B62D4"/>
    <w:rsid w:val="7E7B728E"/>
    <w:rsid w:val="7E7BE9A9"/>
    <w:rsid w:val="7E7CC568"/>
    <w:rsid w:val="7E7D05AB"/>
    <w:rsid w:val="7E7D0963"/>
    <w:rsid w:val="7E7D881D"/>
    <w:rsid w:val="7E7D9079"/>
    <w:rsid w:val="7E7DC4DB"/>
    <w:rsid w:val="7E7DE7DF"/>
    <w:rsid w:val="7E7E2085"/>
    <w:rsid w:val="7E7F0343"/>
    <w:rsid w:val="7E7F07C8"/>
    <w:rsid w:val="7E7F0FDC"/>
    <w:rsid w:val="7E7F3B84"/>
    <w:rsid w:val="7E7F3FC8"/>
    <w:rsid w:val="7E7F4DE5"/>
    <w:rsid w:val="7E7F4FDD"/>
    <w:rsid w:val="7E7F738A"/>
    <w:rsid w:val="7E7F744D"/>
    <w:rsid w:val="7E7F917B"/>
    <w:rsid w:val="7E7F97D6"/>
    <w:rsid w:val="7E7FC1D7"/>
    <w:rsid w:val="7E7FE0FD"/>
    <w:rsid w:val="7E869153"/>
    <w:rsid w:val="7E8723B0"/>
    <w:rsid w:val="7E8C62E8"/>
    <w:rsid w:val="7E8E7707"/>
    <w:rsid w:val="7E8F98CF"/>
    <w:rsid w:val="7E93146E"/>
    <w:rsid w:val="7E943564"/>
    <w:rsid w:val="7E969B0C"/>
    <w:rsid w:val="7E9C1B25"/>
    <w:rsid w:val="7E9D1B09"/>
    <w:rsid w:val="7E9D5974"/>
    <w:rsid w:val="7E9D63CD"/>
    <w:rsid w:val="7E9D74F7"/>
    <w:rsid w:val="7E9D9034"/>
    <w:rsid w:val="7E9F0852"/>
    <w:rsid w:val="7E9F4E48"/>
    <w:rsid w:val="7E9F6CD2"/>
    <w:rsid w:val="7E9FA4E3"/>
    <w:rsid w:val="7E9FC739"/>
    <w:rsid w:val="7E9FCF51"/>
    <w:rsid w:val="7EA14A3E"/>
    <w:rsid w:val="7EA237EB"/>
    <w:rsid w:val="7EA3C5AE"/>
    <w:rsid w:val="7EA42D13"/>
    <w:rsid w:val="7EA621DD"/>
    <w:rsid w:val="7EA78D5E"/>
    <w:rsid w:val="7EAAA600"/>
    <w:rsid w:val="7EAAD1B6"/>
    <w:rsid w:val="7EAB03E0"/>
    <w:rsid w:val="7EABE5E9"/>
    <w:rsid w:val="7EAD5CAF"/>
    <w:rsid w:val="7EAE29DC"/>
    <w:rsid w:val="7EAE7F9E"/>
    <w:rsid w:val="7EAF7000"/>
    <w:rsid w:val="7EAFB9F3"/>
    <w:rsid w:val="7EAFEADB"/>
    <w:rsid w:val="7EB19AE9"/>
    <w:rsid w:val="7EB42767"/>
    <w:rsid w:val="7EB501D0"/>
    <w:rsid w:val="7EB53829"/>
    <w:rsid w:val="7EB6854F"/>
    <w:rsid w:val="7EB73BA5"/>
    <w:rsid w:val="7EB742CC"/>
    <w:rsid w:val="7EB79925"/>
    <w:rsid w:val="7EB7AB8B"/>
    <w:rsid w:val="7EB7C503"/>
    <w:rsid w:val="7EB7E259"/>
    <w:rsid w:val="7EB7F33D"/>
    <w:rsid w:val="7EBB0796"/>
    <w:rsid w:val="7EBB0C95"/>
    <w:rsid w:val="7EBB207B"/>
    <w:rsid w:val="7EBB3600"/>
    <w:rsid w:val="7EBB3853"/>
    <w:rsid w:val="7EBB5A18"/>
    <w:rsid w:val="7EBB9CF0"/>
    <w:rsid w:val="7EBBA805"/>
    <w:rsid w:val="7EBBCCC0"/>
    <w:rsid w:val="7EBBD221"/>
    <w:rsid w:val="7EBC1124"/>
    <w:rsid w:val="7EBD13D1"/>
    <w:rsid w:val="7EBD2653"/>
    <w:rsid w:val="7EBD7E05"/>
    <w:rsid w:val="7EBD8B62"/>
    <w:rsid w:val="7EBD952B"/>
    <w:rsid w:val="7EBD9938"/>
    <w:rsid w:val="7EBE5C05"/>
    <w:rsid w:val="7EBE6179"/>
    <w:rsid w:val="7EBEA268"/>
    <w:rsid w:val="7EBEAA02"/>
    <w:rsid w:val="7EBEAC45"/>
    <w:rsid w:val="7EBEBB56"/>
    <w:rsid w:val="7EBED664"/>
    <w:rsid w:val="7EBF5278"/>
    <w:rsid w:val="7EBF6E3D"/>
    <w:rsid w:val="7EBF828E"/>
    <w:rsid w:val="7EBFA8DC"/>
    <w:rsid w:val="7EBFC225"/>
    <w:rsid w:val="7EBFE324"/>
    <w:rsid w:val="7EBFE44C"/>
    <w:rsid w:val="7EC36498"/>
    <w:rsid w:val="7EC60878"/>
    <w:rsid w:val="7EC67151"/>
    <w:rsid w:val="7EC775F1"/>
    <w:rsid w:val="7EC797F3"/>
    <w:rsid w:val="7ECAC993"/>
    <w:rsid w:val="7ECB96C4"/>
    <w:rsid w:val="7ECBB3F8"/>
    <w:rsid w:val="7ECDC913"/>
    <w:rsid w:val="7ECE6B6E"/>
    <w:rsid w:val="7ECE9EA4"/>
    <w:rsid w:val="7ECF0937"/>
    <w:rsid w:val="7ECF4987"/>
    <w:rsid w:val="7ECFEA99"/>
    <w:rsid w:val="7ED13A8E"/>
    <w:rsid w:val="7ED3107F"/>
    <w:rsid w:val="7ED3FE4D"/>
    <w:rsid w:val="7ED4062C"/>
    <w:rsid w:val="7ED489D2"/>
    <w:rsid w:val="7ED745FA"/>
    <w:rsid w:val="7ED8DA75"/>
    <w:rsid w:val="7ED923F8"/>
    <w:rsid w:val="7ED9C6A0"/>
    <w:rsid w:val="7ED9DEAE"/>
    <w:rsid w:val="7EDA0135"/>
    <w:rsid w:val="7EDA0AC5"/>
    <w:rsid w:val="7EDB5EC9"/>
    <w:rsid w:val="7EDBA822"/>
    <w:rsid w:val="7EDBB37F"/>
    <w:rsid w:val="7EDBB970"/>
    <w:rsid w:val="7EDD5BB9"/>
    <w:rsid w:val="7EDD9F28"/>
    <w:rsid w:val="7EDDB4BF"/>
    <w:rsid w:val="7EDDE5D2"/>
    <w:rsid w:val="7EDDF603"/>
    <w:rsid w:val="7EDE0B3B"/>
    <w:rsid w:val="7EDECB32"/>
    <w:rsid w:val="7EDF1F81"/>
    <w:rsid w:val="7EDF403F"/>
    <w:rsid w:val="7EDF485F"/>
    <w:rsid w:val="7EDF50A0"/>
    <w:rsid w:val="7EDF6A6A"/>
    <w:rsid w:val="7EDF728B"/>
    <w:rsid w:val="7EDF872B"/>
    <w:rsid w:val="7EDF9570"/>
    <w:rsid w:val="7EDFB606"/>
    <w:rsid w:val="7EDFBD70"/>
    <w:rsid w:val="7EDFD442"/>
    <w:rsid w:val="7EE20CE3"/>
    <w:rsid w:val="7EE26036"/>
    <w:rsid w:val="7EE3BDF2"/>
    <w:rsid w:val="7EE56954"/>
    <w:rsid w:val="7EE71A55"/>
    <w:rsid w:val="7EE78FB6"/>
    <w:rsid w:val="7EE79707"/>
    <w:rsid w:val="7EE7B0B1"/>
    <w:rsid w:val="7EE7F811"/>
    <w:rsid w:val="7EE7FA42"/>
    <w:rsid w:val="7EE93250"/>
    <w:rsid w:val="7EE944BF"/>
    <w:rsid w:val="7EE9B20B"/>
    <w:rsid w:val="7EEA00E0"/>
    <w:rsid w:val="7EEB1348"/>
    <w:rsid w:val="7EEB2FBC"/>
    <w:rsid w:val="7EEB362A"/>
    <w:rsid w:val="7EEB911E"/>
    <w:rsid w:val="7EEBEBD1"/>
    <w:rsid w:val="7EED2ED4"/>
    <w:rsid w:val="7EED46F3"/>
    <w:rsid w:val="7EED50C0"/>
    <w:rsid w:val="7EED759A"/>
    <w:rsid w:val="7EEDC4D8"/>
    <w:rsid w:val="7EEE51C8"/>
    <w:rsid w:val="7EEE9BEA"/>
    <w:rsid w:val="7EEEA175"/>
    <w:rsid w:val="7EEEC346"/>
    <w:rsid w:val="7EEECE58"/>
    <w:rsid w:val="7EEF2353"/>
    <w:rsid w:val="7EEF3C6A"/>
    <w:rsid w:val="7EEF4DA4"/>
    <w:rsid w:val="7EEFA04E"/>
    <w:rsid w:val="7EEFA54B"/>
    <w:rsid w:val="7EEFB1B9"/>
    <w:rsid w:val="7EEFBC7F"/>
    <w:rsid w:val="7EEFC8F1"/>
    <w:rsid w:val="7EEFCBDD"/>
    <w:rsid w:val="7EEFD508"/>
    <w:rsid w:val="7EEFDC0E"/>
    <w:rsid w:val="7EEFE005"/>
    <w:rsid w:val="7EEFE2E5"/>
    <w:rsid w:val="7EEFFBD8"/>
    <w:rsid w:val="7EF0614D"/>
    <w:rsid w:val="7EF088C8"/>
    <w:rsid w:val="7EF0F7BC"/>
    <w:rsid w:val="7EF15FB4"/>
    <w:rsid w:val="7EF20DF9"/>
    <w:rsid w:val="7EF2796D"/>
    <w:rsid w:val="7EF2CA06"/>
    <w:rsid w:val="7EF2E0F6"/>
    <w:rsid w:val="7EF3048E"/>
    <w:rsid w:val="7EF31471"/>
    <w:rsid w:val="7EF44D3E"/>
    <w:rsid w:val="7EF507A7"/>
    <w:rsid w:val="7EF550F2"/>
    <w:rsid w:val="7EF56B15"/>
    <w:rsid w:val="7EF5A39F"/>
    <w:rsid w:val="7EF70934"/>
    <w:rsid w:val="7EF72B5B"/>
    <w:rsid w:val="7EF76127"/>
    <w:rsid w:val="7EF763B3"/>
    <w:rsid w:val="7EF77B8C"/>
    <w:rsid w:val="7EF78E67"/>
    <w:rsid w:val="7EF7ADDF"/>
    <w:rsid w:val="7EF7AE45"/>
    <w:rsid w:val="7EF7DBA6"/>
    <w:rsid w:val="7EF7DE40"/>
    <w:rsid w:val="7EF7F55C"/>
    <w:rsid w:val="7EF8CFB1"/>
    <w:rsid w:val="7EF9345B"/>
    <w:rsid w:val="7EF97493"/>
    <w:rsid w:val="7EF9B05B"/>
    <w:rsid w:val="7EFA6781"/>
    <w:rsid w:val="7EFA8EA1"/>
    <w:rsid w:val="7EFB323C"/>
    <w:rsid w:val="7EFB4C74"/>
    <w:rsid w:val="7EFB6A03"/>
    <w:rsid w:val="7EFB7F4C"/>
    <w:rsid w:val="7EFBA172"/>
    <w:rsid w:val="7EFBA325"/>
    <w:rsid w:val="7EFBBB98"/>
    <w:rsid w:val="7EFBCA09"/>
    <w:rsid w:val="7EFBCA11"/>
    <w:rsid w:val="7EFBF557"/>
    <w:rsid w:val="7EFC2B36"/>
    <w:rsid w:val="7EFC3AF3"/>
    <w:rsid w:val="7EFC43BD"/>
    <w:rsid w:val="7EFC6931"/>
    <w:rsid w:val="7EFCC502"/>
    <w:rsid w:val="7EFCFCDE"/>
    <w:rsid w:val="7EFD0D22"/>
    <w:rsid w:val="7EFD43F0"/>
    <w:rsid w:val="7EFD56DF"/>
    <w:rsid w:val="7EFD5B41"/>
    <w:rsid w:val="7EFD74B5"/>
    <w:rsid w:val="7EFD8F65"/>
    <w:rsid w:val="7EFDB989"/>
    <w:rsid w:val="7EFDD10F"/>
    <w:rsid w:val="7EFDD8D8"/>
    <w:rsid w:val="7EFE18C1"/>
    <w:rsid w:val="7EFE1AD8"/>
    <w:rsid w:val="7EFE25CC"/>
    <w:rsid w:val="7EFE2925"/>
    <w:rsid w:val="7EFE43C5"/>
    <w:rsid w:val="7EFE5F63"/>
    <w:rsid w:val="7EFE7AD6"/>
    <w:rsid w:val="7EFE8C13"/>
    <w:rsid w:val="7EFE9D48"/>
    <w:rsid w:val="7EFEA0F9"/>
    <w:rsid w:val="7EFF0734"/>
    <w:rsid w:val="7EFF0F79"/>
    <w:rsid w:val="7EFF10AD"/>
    <w:rsid w:val="7EFF11B3"/>
    <w:rsid w:val="7EFF1558"/>
    <w:rsid w:val="7EFF16DE"/>
    <w:rsid w:val="7EFF1FF5"/>
    <w:rsid w:val="7EFF2591"/>
    <w:rsid w:val="7EFF2758"/>
    <w:rsid w:val="7EFF3DDF"/>
    <w:rsid w:val="7EFF41D2"/>
    <w:rsid w:val="7EFF4E7A"/>
    <w:rsid w:val="7EFF6007"/>
    <w:rsid w:val="7EFF6019"/>
    <w:rsid w:val="7EFF6240"/>
    <w:rsid w:val="7EFF6A4A"/>
    <w:rsid w:val="7EFF6ACC"/>
    <w:rsid w:val="7EFF6BC9"/>
    <w:rsid w:val="7EFF7CF7"/>
    <w:rsid w:val="7EFF8B68"/>
    <w:rsid w:val="7EFF9328"/>
    <w:rsid w:val="7EFFA128"/>
    <w:rsid w:val="7EFFAFEB"/>
    <w:rsid w:val="7EFFB425"/>
    <w:rsid w:val="7EFFB5DA"/>
    <w:rsid w:val="7EFFBAC5"/>
    <w:rsid w:val="7EFFCC8C"/>
    <w:rsid w:val="7EFFDCB6"/>
    <w:rsid w:val="7EFFDEE0"/>
    <w:rsid w:val="7EFFE5EC"/>
    <w:rsid w:val="7EFFE6DB"/>
    <w:rsid w:val="7EFFE7E8"/>
    <w:rsid w:val="7EFFE845"/>
    <w:rsid w:val="7EFFF57E"/>
    <w:rsid w:val="7EFFFC61"/>
    <w:rsid w:val="7F0FC071"/>
    <w:rsid w:val="7F0FF5E2"/>
    <w:rsid w:val="7F179B6E"/>
    <w:rsid w:val="7F1B60D5"/>
    <w:rsid w:val="7F1B7CD3"/>
    <w:rsid w:val="7F1DA49A"/>
    <w:rsid w:val="7F1E3A6F"/>
    <w:rsid w:val="7F1FD38D"/>
    <w:rsid w:val="7F1FDEA6"/>
    <w:rsid w:val="7F1FE8EC"/>
    <w:rsid w:val="7F25ADD7"/>
    <w:rsid w:val="7F27C175"/>
    <w:rsid w:val="7F297157"/>
    <w:rsid w:val="7F298E16"/>
    <w:rsid w:val="7F2AB37A"/>
    <w:rsid w:val="7F2B003F"/>
    <w:rsid w:val="7F2B2758"/>
    <w:rsid w:val="7F2D1819"/>
    <w:rsid w:val="7F2F38E5"/>
    <w:rsid w:val="7F2F5F79"/>
    <w:rsid w:val="7F2F79A1"/>
    <w:rsid w:val="7F3464B4"/>
    <w:rsid w:val="7F356B87"/>
    <w:rsid w:val="7F35A7E0"/>
    <w:rsid w:val="7F3660CA"/>
    <w:rsid w:val="7F373F86"/>
    <w:rsid w:val="7F37C465"/>
    <w:rsid w:val="7F37F7FD"/>
    <w:rsid w:val="7F390F95"/>
    <w:rsid w:val="7F39613E"/>
    <w:rsid w:val="7F39C462"/>
    <w:rsid w:val="7F39FE02"/>
    <w:rsid w:val="7F3A182D"/>
    <w:rsid w:val="7F3A266F"/>
    <w:rsid w:val="7F3AFA23"/>
    <w:rsid w:val="7F3AFF42"/>
    <w:rsid w:val="7F3B2169"/>
    <w:rsid w:val="7F3C05D2"/>
    <w:rsid w:val="7F3C8D95"/>
    <w:rsid w:val="7F3D0334"/>
    <w:rsid w:val="7F3D5FB1"/>
    <w:rsid w:val="7F3D7118"/>
    <w:rsid w:val="7F3DE0C2"/>
    <w:rsid w:val="7F3E3679"/>
    <w:rsid w:val="7F3F0E70"/>
    <w:rsid w:val="7F3F2000"/>
    <w:rsid w:val="7F3F20AD"/>
    <w:rsid w:val="7F3F5A11"/>
    <w:rsid w:val="7F3F84F6"/>
    <w:rsid w:val="7F3F9057"/>
    <w:rsid w:val="7F3F9A6F"/>
    <w:rsid w:val="7F3F9C60"/>
    <w:rsid w:val="7F3F9ED2"/>
    <w:rsid w:val="7F3FA498"/>
    <w:rsid w:val="7F3FA870"/>
    <w:rsid w:val="7F3FCF3E"/>
    <w:rsid w:val="7F3FE81F"/>
    <w:rsid w:val="7F3FE982"/>
    <w:rsid w:val="7F3FFE92"/>
    <w:rsid w:val="7F43352A"/>
    <w:rsid w:val="7F44B55F"/>
    <w:rsid w:val="7F47CC69"/>
    <w:rsid w:val="7F4D3DE4"/>
    <w:rsid w:val="7F4DD657"/>
    <w:rsid w:val="7F4FA980"/>
    <w:rsid w:val="7F4FC2E1"/>
    <w:rsid w:val="7F4FF039"/>
    <w:rsid w:val="7F529EBC"/>
    <w:rsid w:val="7F52DCC8"/>
    <w:rsid w:val="7F55880E"/>
    <w:rsid w:val="7F558916"/>
    <w:rsid w:val="7F57017B"/>
    <w:rsid w:val="7F570CE8"/>
    <w:rsid w:val="7F571DC8"/>
    <w:rsid w:val="7F57CC33"/>
    <w:rsid w:val="7F5A1F33"/>
    <w:rsid w:val="7F5B29E7"/>
    <w:rsid w:val="7F5BF8E1"/>
    <w:rsid w:val="7F5D2BC8"/>
    <w:rsid w:val="7F5D7B56"/>
    <w:rsid w:val="7F5D87D4"/>
    <w:rsid w:val="7F5D9B65"/>
    <w:rsid w:val="7F5DEC09"/>
    <w:rsid w:val="7F5E1891"/>
    <w:rsid w:val="7F5E1AFA"/>
    <w:rsid w:val="7F5E94AE"/>
    <w:rsid w:val="7F5EB0D1"/>
    <w:rsid w:val="7F5ED712"/>
    <w:rsid w:val="7F5F0B46"/>
    <w:rsid w:val="7F5F15A5"/>
    <w:rsid w:val="7F5F17E7"/>
    <w:rsid w:val="7F5F2D59"/>
    <w:rsid w:val="7F5F5129"/>
    <w:rsid w:val="7F5F7992"/>
    <w:rsid w:val="7F5F8D19"/>
    <w:rsid w:val="7F5FB24B"/>
    <w:rsid w:val="7F5FBCFB"/>
    <w:rsid w:val="7F5FC715"/>
    <w:rsid w:val="7F5FD9B6"/>
    <w:rsid w:val="7F5FE52A"/>
    <w:rsid w:val="7F5FF1ED"/>
    <w:rsid w:val="7F61D866"/>
    <w:rsid w:val="7F6220B1"/>
    <w:rsid w:val="7F63B57A"/>
    <w:rsid w:val="7F6550E6"/>
    <w:rsid w:val="7F66121C"/>
    <w:rsid w:val="7F66C53D"/>
    <w:rsid w:val="7F672621"/>
    <w:rsid w:val="7F673C3B"/>
    <w:rsid w:val="7F6762CC"/>
    <w:rsid w:val="7F67B077"/>
    <w:rsid w:val="7F67ED11"/>
    <w:rsid w:val="7F68B23E"/>
    <w:rsid w:val="7F69D4AA"/>
    <w:rsid w:val="7F6B1567"/>
    <w:rsid w:val="7F6B5672"/>
    <w:rsid w:val="7F6BC506"/>
    <w:rsid w:val="7F6BF6C6"/>
    <w:rsid w:val="7F6C958D"/>
    <w:rsid w:val="7F6D9040"/>
    <w:rsid w:val="7F6DB97E"/>
    <w:rsid w:val="7F6DC725"/>
    <w:rsid w:val="7F6E32E8"/>
    <w:rsid w:val="7F6E6175"/>
    <w:rsid w:val="7F6EE92C"/>
    <w:rsid w:val="7F6F082F"/>
    <w:rsid w:val="7F6F0E3B"/>
    <w:rsid w:val="7F6F101F"/>
    <w:rsid w:val="7F6F2A65"/>
    <w:rsid w:val="7F6F2ACE"/>
    <w:rsid w:val="7F6F5819"/>
    <w:rsid w:val="7F6F5DE0"/>
    <w:rsid w:val="7F6F6509"/>
    <w:rsid w:val="7F6F73B1"/>
    <w:rsid w:val="7F6F8C6C"/>
    <w:rsid w:val="7F6F905A"/>
    <w:rsid w:val="7F6FA191"/>
    <w:rsid w:val="7F6FA7CC"/>
    <w:rsid w:val="7F6FB23F"/>
    <w:rsid w:val="7F6FB9DB"/>
    <w:rsid w:val="7F6FE449"/>
    <w:rsid w:val="7F71C46E"/>
    <w:rsid w:val="7F71EBF5"/>
    <w:rsid w:val="7F724454"/>
    <w:rsid w:val="7F731942"/>
    <w:rsid w:val="7F736229"/>
    <w:rsid w:val="7F73BD45"/>
    <w:rsid w:val="7F747023"/>
    <w:rsid w:val="7F7495EE"/>
    <w:rsid w:val="7F7518E8"/>
    <w:rsid w:val="7F75192A"/>
    <w:rsid w:val="7F75344C"/>
    <w:rsid w:val="7F756C9F"/>
    <w:rsid w:val="7F75C68B"/>
    <w:rsid w:val="7F75D131"/>
    <w:rsid w:val="7F771E35"/>
    <w:rsid w:val="7F771F2F"/>
    <w:rsid w:val="7F772AD2"/>
    <w:rsid w:val="7F775B3E"/>
    <w:rsid w:val="7F776BC0"/>
    <w:rsid w:val="7F778084"/>
    <w:rsid w:val="7F77A3E2"/>
    <w:rsid w:val="7F77AB2A"/>
    <w:rsid w:val="7F77AE93"/>
    <w:rsid w:val="7F77B1A2"/>
    <w:rsid w:val="7F77B6A2"/>
    <w:rsid w:val="7F77D40B"/>
    <w:rsid w:val="7F781B2D"/>
    <w:rsid w:val="7F7853B4"/>
    <w:rsid w:val="7F78E084"/>
    <w:rsid w:val="7F7931CF"/>
    <w:rsid w:val="7F7A6A8D"/>
    <w:rsid w:val="7F7A7106"/>
    <w:rsid w:val="7F7A913C"/>
    <w:rsid w:val="7F7B0533"/>
    <w:rsid w:val="7F7B218B"/>
    <w:rsid w:val="7F7B58D5"/>
    <w:rsid w:val="7F7B67CD"/>
    <w:rsid w:val="7F7B7A03"/>
    <w:rsid w:val="7F7B8BE5"/>
    <w:rsid w:val="7F7BAF6D"/>
    <w:rsid w:val="7F7BB445"/>
    <w:rsid w:val="7F7BDC1D"/>
    <w:rsid w:val="7F7BF73F"/>
    <w:rsid w:val="7F7C079A"/>
    <w:rsid w:val="7F7C57E0"/>
    <w:rsid w:val="7F7C826F"/>
    <w:rsid w:val="7F7D30F4"/>
    <w:rsid w:val="7F7D5105"/>
    <w:rsid w:val="7F7D54BD"/>
    <w:rsid w:val="7F7D711C"/>
    <w:rsid w:val="7F7D8307"/>
    <w:rsid w:val="7F7D83C5"/>
    <w:rsid w:val="7F7DA140"/>
    <w:rsid w:val="7F7DAA33"/>
    <w:rsid w:val="7F7DB7DD"/>
    <w:rsid w:val="7F7DC482"/>
    <w:rsid w:val="7F7DE2F9"/>
    <w:rsid w:val="7F7DF6F7"/>
    <w:rsid w:val="7F7E0A6D"/>
    <w:rsid w:val="7F7E14B9"/>
    <w:rsid w:val="7F7E243D"/>
    <w:rsid w:val="7F7E533B"/>
    <w:rsid w:val="7F7E8282"/>
    <w:rsid w:val="7F7EC9DB"/>
    <w:rsid w:val="7F7ECF62"/>
    <w:rsid w:val="7F7F0D7C"/>
    <w:rsid w:val="7F7F1036"/>
    <w:rsid w:val="7F7F1084"/>
    <w:rsid w:val="7F7F12D4"/>
    <w:rsid w:val="7F7F184C"/>
    <w:rsid w:val="7F7F219A"/>
    <w:rsid w:val="7F7F2B42"/>
    <w:rsid w:val="7F7F2B4A"/>
    <w:rsid w:val="7F7F46EC"/>
    <w:rsid w:val="7F7F48A9"/>
    <w:rsid w:val="7F7F56A0"/>
    <w:rsid w:val="7F7F59FF"/>
    <w:rsid w:val="7F7F6A0B"/>
    <w:rsid w:val="7F7F8AB4"/>
    <w:rsid w:val="7F7F8FD5"/>
    <w:rsid w:val="7F7F91B5"/>
    <w:rsid w:val="7F7F91D4"/>
    <w:rsid w:val="7F7F9367"/>
    <w:rsid w:val="7F7F97CD"/>
    <w:rsid w:val="7F7F9905"/>
    <w:rsid w:val="7F7FA393"/>
    <w:rsid w:val="7F7FA70D"/>
    <w:rsid w:val="7F7FA80E"/>
    <w:rsid w:val="7F7FAB06"/>
    <w:rsid w:val="7F7FAEE0"/>
    <w:rsid w:val="7F7FB3F6"/>
    <w:rsid w:val="7F7FB866"/>
    <w:rsid w:val="7F7FB97E"/>
    <w:rsid w:val="7F7FCFEE"/>
    <w:rsid w:val="7F7FE46B"/>
    <w:rsid w:val="7F7FE9D7"/>
    <w:rsid w:val="7F7FEFBB"/>
    <w:rsid w:val="7F7FF408"/>
    <w:rsid w:val="7F7FF60B"/>
    <w:rsid w:val="7F824155"/>
    <w:rsid w:val="7F87DC26"/>
    <w:rsid w:val="7F8DF815"/>
    <w:rsid w:val="7F8E7DE0"/>
    <w:rsid w:val="7F8F03A0"/>
    <w:rsid w:val="7F8F2619"/>
    <w:rsid w:val="7F8F322D"/>
    <w:rsid w:val="7F8F376F"/>
    <w:rsid w:val="7F8FA570"/>
    <w:rsid w:val="7F8FCA53"/>
    <w:rsid w:val="7F8FF9E9"/>
    <w:rsid w:val="7F958428"/>
    <w:rsid w:val="7F966573"/>
    <w:rsid w:val="7F970D41"/>
    <w:rsid w:val="7F975A93"/>
    <w:rsid w:val="7F978E68"/>
    <w:rsid w:val="7F97A8F8"/>
    <w:rsid w:val="7F97BA16"/>
    <w:rsid w:val="7F99548A"/>
    <w:rsid w:val="7F995F09"/>
    <w:rsid w:val="7F9A26E3"/>
    <w:rsid w:val="7F9AA9B3"/>
    <w:rsid w:val="7F9AB171"/>
    <w:rsid w:val="7F9B065B"/>
    <w:rsid w:val="7F9B30C6"/>
    <w:rsid w:val="7F9B553A"/>
    <w:rsid w:val="7F9BE9A9"/>
    <w:rsid w:val="7F9C84A4"/>
    <w:rsid w:val="7F9CD91E"/>
    <w:rsid w:val="7F9D4F22"/>
    <w:rsid w:val="7F9DD993"/>
    <w:rsid w:val="7F9E9849"/>
    <w:rsid w:val="7F9EB8C7"/>
    <w:rsid w:val="7F9EEFBC"/>
    <w:rsid w:val="7F9EFDEB"/>
    <w:rsid w:val="7F9F6B5A"/>
    <w:rsid w:val="7F9F6B77"/>
    <w:rsid w:val="7F9F8FE2"/>
    <w:rsid w:val="7F9FC118"/>
    <w:rsid w:val="7F9FCEC3"/>
    <w:rsid w:val="7F9FF738"/>
    <w:rsid w:val="7FA35119"/>
    <w:rsid w:val="7FA37DEB"/>
    <w:rsid w:val="7FA5034B"/>
    <w:rsid w:val="7FA5492A"/>
    <w:rsid w:val="7FA61F52"/>
    <w:rsid w:val="7FA7A926"/>
    <w:rsid w:val="7FA7BF07"/>
    <w:rsid w:val="7FA7DBDC"/>
    <w:rsid w:val="7FA7ECA4"/>
    <w:rsid w:val="7FAAA124"/>
    <w:rsid w:val="7FAB1511"/>
    <w:rsid w:val="7FAB3B00"/>
    <w:rsid w:val="7FAB3B2E"/>
    <w:rsid w:val="7FAB3B74"/>
    <w:rsid w:val="7FAD0FDD"/>
    <w:rsid w:val="7FAD416D"/>
    <w:rsid w:val="7FAD82D8"/>
    <w:rsid w:val="7FADD6C5"/>
    <w:rsid w:val="7FADE093"/>
    <w:rsid w:val="7FAE23D7"/>
    <w:rsid w:val="7FAE61AB"/>
    <w:rsid w:val="7FAE706A"/>
    <w:rsid w:val="7FAEB096"/>
    <w:rsid w:val="7FAEB824"/>
    <w:rsid w:val="7FAEDB47"/>
    <w:rsid w:val="7FAF0497"/>
    <w:rsid w:val="7FAF23C8"/>
    <w:rsid w:val="7FAF2ACD"/>
    <w:rsid w:val="7FAF47DA"/>
    <w:rsid w:val="7FAF5EB7"/>
    <w:rsid w:val="7FAF5FEA"/>
    <w:rsid w:val="7FAF6609"/>
    <w:rsid w:val="7FAF69D8"/>
    <w:rsid w:val="7FAF6E25"/>
    <w:rsid w:val="7FAF7449"/>
    <w:rsid w:val="7FAFA1EA"/>
    <w:rsid w:val="7FAFA99C"/>
    <w:rsid w:val="7FAFB19F"/>
    <w:rsid w:val="7FAFC26B"/>
    <w:rsid w:val="7FAFCA12"/>
    <w:rsid w:val="7FAFCDE9"/>
    <w:rsid w:val="7FAFD1F6"/>
    <w:rsid w:val="7FAFD2A1"/>
    <w:rsid w:val="7FB17588"/>
    <w:rsid w:val="7FB1A89E"/>
    <w:rsid w:val="7FB1B11E"/>
    <w:rsid w:val="7FB2C999"/>
    <w:rsid w:val="7FB3B4AB"/>
    <w:rsid w:val="7FB44625"/>
    <w:rsid w:val="7FB48737"/>
    <w:rsid w:val="7FB48E19"/>
    <w:rsid w:val="7FB527C3"/>
    <w:rsid w:val="7FB54057"/>
    <w:rsid w:val="7FB555E9"/>
    <w:rsid w:val="7FB5739D"/>
    <w:rsid w:val="7FB58C6D"/>
    <w:rsid w:val="7FB60CEC"/>
    <w:rsid w:val="7FB63FFB"/>
    <w:rsid w:val="7FB65994"/>
    <w:rsid w:val="7FB6829E"/>
    <w:rsid w:val="7FB6C236"/>
    <w:rsid w:val="7FB710CA"/>
    <w:rsid w:val="7FB711B3"/>
    <w:rsid w:val="7FB739B0"/>
    <w:rsid w:val="7FB73C01"/>
    <w:rsid w:val="7FB7414C"/>
    <w:rsid w:val="7FB75A7B"/>
    <w:rsid w:val="7FB75BAF"/>
    <w:rsid w:val="7FB7770A"/>
    <w:rsid w:val="7FB777F8"/>
    <w:rsid w:val="7FB78710"/>
    <w:rsid w:val="7FB78ED4"/>
    <w:rsid w:val="7FB7A2DB"/>
    <w:rsid w:val="7FB7B622"/>
    <w:rsid w:val="7FB7D97F"/>
    <w:rsid w:val="7FB9AD2D"/>
    <w:rsid w:val="7FB9F039"/>
    <w:rsid w:val="7FBA2EBC"/>
    <w:rsid w:val="7FBAE783"/>
    <w:rsid w:val="7FBB43B9"/>
    <w:rsid w:val="7FBB4945"/>
    <w:rsid w:val="7FBB4AC3"/>
    <w:rsid w:val="7FBB5B55"/>
    <w:rsid w:val="7FBB5C08"/>
    <w:rsid w:val="7FBB618C"/>
    <w:rsid w:val="7FBB6683"/>
    <w:rsid w:val="7FBB6E92"/>
    <w:rsid w:val="7FBB7822"/>
    <w:rsid w:val="7FBB7989"/>
    <w:rsid w:val="7FBB7C7D"/>
    <w:rsid w:val="7FBB7C94"/>
    <w:rsid w:val="7FBB88A2"/>
    <w:rsid w:val="7FBB939E"/>
    <w:rsid w:val="7FBB98F9"/>
    <w:rsid w:val="7FBBB46F"/>
    <w:rsid w:val="7FBBC94B"/>
    <w:rsid w:val="7FBBD236"/>
    <w:rsid w:val="7FBBFB7B"/>
    <w:rsid w:val="7FBCB450"/>
    <w:rsid w:val="7FBD1A99"/>
    <w:rsid w:val="7FBD1C26"/>
    <w:rsid w:val="7FBD238E"/>
    <w:rsid w:val="7FBD6504"/>
    <w:rsid w:val="7FBD6EA8"/>
    <w:rsid w:val="7FBDA14D"/>
    <w:rsid w:val="7FBDCEFD"/>
    <w:rsid w:val="7FBDDFE8"/>
    <w:rsid w:val="7FBDE92F"/>
    <w:rsid w:val="7FBDEDF7"/>
    <w:rsid w:val="7FBDFD9C"/>
    <w:rsid w:val="7FBE6E38"/>
    <w:rsid w:val="7FBE8100"/>
    <w:rsid w:val="7FBEA8A3"/>
    <w:rsid w:val="7FBEB086"/>
    <w:rsid w:val="7FBEBCE1"/>
    <w:rsid w:val="7FBEDB50"/>
    <w:rsid w:val="7FBEEDED"/>
    <w:rsid w:val="7FBF0078"/>
    <w:rsid w:val="7FBF0270"/>
    <w:rsid w:val="7FBF145D"/>
    <w:rsid w:val="7FBF1801"/>
    <w:rsid w:val="7FBF1A20"/>
    <w:rsid w:val="7FBF20FA"/>
    <w:rsid w:val="7FBF2AD1"/>
    <w:rsid w:val="7FBF2EEF"/>
    <w:rsid w:val="7FBF3259"/>
    <w:rsid w:val="7FBF3C33"/>
    <w:rsid w:val="7FBF4625"/>
    <w:rsid w:val="7FBF4CB5"/>
    <w:rsid w:val="7FBF5799"/>
    <w:rsid w:val="7FBF5DDB"/>
    <w:rsid w:val="7FBF674B"/>
    <w:rsid w:val="7FBF691B"/>
    <w:rsid w:val="7FBF6F8B"/>
    <w:rsid w:val="7FBF7F30"/>
    <w:rsid w:val="7FBF81B7"/>
    <w:rsid w:val="7FBF977C"/>
    <w:rsid w:val="7FBFA42C"/>
    <w:rsid w:val="7FBFA4B4"/>
    <w:rsid w:val="7FBFB0D1"/>
    <w:rsid w:val="7FBFBA3F"/>
    <w:rsid w:val="7FBFBFEC"/>
    <w:rsid w:val="7FBFC864"/>
    <w:rsid w:val="7FBFD335"/>
    <w:rsid w:val="7FBFD5F3"/>
    <w:rsid w:val="7FBFDAA8"/>
    <w:rsid w:val="7FBFE02F"/>
    <w:rsid w:val="7FBFE269"/>
    <w:rsid w:val="7FBFE3DB"/>
    <w:rsid w:val="7FBFE888"/>
    <w:rsid w:val="7FBFF78C"/>
    <w:rsid w:val="7FC214A4"/>
    <w:rsid w:val="7FC21EAE"/>
    <w:rsid w:val="7FC51756"/>
    <w:rsid w:val="7FC54FC2"/>
    <w:rsid w:val="7FC5A215"/>
    <w:rsid w:val="7FC65157"/>
    <w:rsid w:val="7FC6A83D"/>
    <w:rsid w:val="7FC784E6"/>
    <w:rsid w:val="7FCB0C40"/>
    <w:rsid w:val="7FCBB067"/>
    <w:rsid w:val="7FCBBFAA"/>
    <w:rsid w:val="7FCBC7C0"/>
    <w:rsid w:val="7FCBCC4A"/>
    <w:rsid w:val="7FCBED80"/>
    <w:rsid w:val="7FCC42FA"/>
    <w:rsid w:val="7FCC5584"/>
    <w:rsid w:val="7FCC994E"/>
    <w:rsid w:val="7FCCB68D"/>
    <w:rsid w:val="7FCD1C56"/>
    <w:rsid w:val="7FCD5D8A"/>
    <w:rsid w:val="7FCD647C"/>
    <w:rsid w:val="7FCD7158"/>
    <w:rsid w:val="7FCD80F4"/>
    <w:rsid w:val="7FCDA266"/>
    <w:rsid w:val="7FCDFBFB"/>
    <w:rsid w:val="7FCEE23C"/>
    <w:rsid w:val="7FCF3E5D"/>
    <w:rsid w:val="7FCF439A"/>
    <w:rsid w:val="7FCF6A2E"/>
    <w:rsid w:val="7FCF8C1A"/>
    <w:rsid w:val="7FCFC678"/>
    <w:rsid w:val="7FCFC6EE"/>
    <w:rsid w:val="7FCFD445"/>
    <w:rsid w:val="7FD0100F"/>
    <w:rsid w:val="7FD03BFF"/>
    <w:rsid w:val="7FD205D3"/>
    <w:rsid w:val="7FD379CC"/>
    <w:rsid w:val="7FD3902F"/>
    <w:rsid w:val="7FD3FC46"/>
    <w:rsid w:val="7FD4D04F"/>
    <w:rsid w:val="7FD53AB1"/>
    <w:rsid w:val="7FD558C7"/>
    <w:rsid w:val="7FD55DA3"/>
    <w:rsid w:val="7FD5EE33"/>
    <w:rsid w:val="7FD5EFC1"/>
    <w:rsid w:val="7FD69B09"/>
    <w:rsid w:val="7FD6A5F3"/>
    <w:rsid w:val="7FD6C2B6"/>
    <w:rsid w:val="7FD719A7"/>
    <w:rsid w:val="7FD71CF6"/>
    <w:rsid w:val="7FD71D73"/>
    <w:rsid w:val="7FD727D5"/>
    <w:rsid w:val="7FD7BBE3"/>
    <w:rsid w:val="7FD7D006"/>
    <w:rsid w:val="7FD7D324"/>
    <w:rsid w:val="7FD7D7AE"/>
    <w:rsid w:val="7FD8108A"/>
    <w:rsid w:val="7FD8B1A2"/>
    <w:rsid w:val="7FD8F864"/>
    <w:rsid w:val="7FD909D7"/>
    <w:rsid w:val="7FD982AC"/>
    <w:rsid w:val="7FD9EC2B"/>
    <w:rsid w:val="7FDA3B50"/>
    <w:rsid w:val="7FDB19E1"/>
    <w:rsid w:val="7FDB1EA2"/>
    <w:rsid w:val="7FDB48A4"/>
    <w:rsid w:val="7FDB5366"/>
    <w:rsid w:val="7FDB6668"/>
    <w:rsid w:val="7FDB6DB0"/>
    <w:rsid w:val="7FDB70FE"/>
    <w:rsid w:val="7FDB8DA8"/>
    <w:rsid w:val="7FDBA459"/>
    <w:rsid w:val="7FDBAEBE"/>
    <w:rsid w:val="7FDBC232"/>
    <w:rsid w:val="7FDBCAC8"/>
    <w:rsid w:val="7FDBE15A"/>
    <w:rsid w:val="7FDCC9F2"/>
    <w:rsid w:val="7FDD04D5"/>
    <w:rsid w:val="7FDD11E7"/>
    <w:rsid w:val="7FDD4A79"/>
    <w:rsid w:val="7FDD5C5E"/>
    <w:rsid w:val="7FDD7DB3"/>
    <w:rsid w:val="7FDD8073"/>
    <w:rsid w:val="7FDDA6DB"/>
    <w:rsid w:val="7FDDD39D"/>
    <w:rsid w:val="7FDDD71B"/>
    <w:rsid w:val="7FDDDA64"/>
    <w:rsid w:val="7FDE0C5A"/>
    <w:rsid w:val="7FDE1AF7"/>
    <w:rsid w:val="7FDE1DFF"/>
    <w:rsid w:val="7FDE25BC"/>
    <w:rsid w:val="7FDE4DF4"/>
    <w:rsid w:val="7FDE55C9"/>
    <w:rsid w:val="7FDE602E"/>
    <w:rsid w:val="7FDE6DBE"/>
    <w:rsid w:val="7FDE9FF6"/>
    <w:rsid w:val="7FDEAE3E"/>
    <w:rsid w:val="7FDEB824"/>
    <w:rsid w:val="7FDEE33F"/>
    <w:rsid w:val="7FDEE63E"/>
    <w:rsid w:val="7FDF0739"/>
    <w:rsid w:val="7FDF1D46"/>
    <w:rsid w:val="7FDF1DDB"/>
    <w:rsid w:val="7FDF1F79"/>
    <w:rsid w:val="7FDF2A67"/>
    <w:rsid w:val="7FDF4524"/>
    <w:rsid w:val="7FDF45D4"/>
    <w:rsid w:val="7FDF49A6"/>
    <w:rsid w:val="7FDF4B25"/>
    <w:rsid w:val="7FDF6E1A"/>
    <w:rsid w:val="7FDF6E8B"/>
    <w:rsid w:val="7FDF6F74"/>
    <w:rsid w:val="7FDF71DD"/>
    <w:rsid w:val="7FDF7885"/>
    <w:rsid w:val="7FDF7FD9"/>
    <w:rsid w:val="7FDF842B"/>
    <w:rsid w:val="7FDF8502"/>
    <w:rsid w:val="7FDF8A7D"/>
    <w:rsid w:val="7FDF8C04"/>
    <w:rsid w:val="7FDF93FB"/>
    <w:rsid w:val="7FDF998A"/>
    <w:rsid w:val="7FDF9DDC"/>
    <w:rsid w:val="7FDFA727"/>
    <w:rsid w:val="7FDFAB40"/>
    <w:rsid w:val="7FDFB42D"/>
    <w:rsid w:val="7FDFB5A1"/>
    <w:rsid w:val="7FDFB879"/>
    <w:rsid w:val="7FDFB93D"/>
    <w:rsid w:val="7FDFC268"/>
    <w:rsid w:val="7FDFCE90"/>
    <w:rsid w:val="7FDFD940"/>
    <w:rsid w:val="7FDFDD66"/>
    <w:rsid w:val="7FDFDF8A"/>
    <w:rsid w:val="7FDFE0AF"/>
    <w:rsid w:val="7FDFE310"/>
    <w:rsid w:val="7FDFE7EC"/>
    <w:rsid w:val="7FDFE90C"/>
    <w:rsid w:val="7FDFF021"/>
    <w:rsid w:val="7FDFF029"/>
    <w:rsid w:val="7FDFF99A"/>
    <w:rsid w:val="7FDFFDCF"/>
    <w:rsid w:val="7FE2123D"/>
    <w:rsid w:val="7FE2C4FB"/>
    <w:rsid w:val="7FE33CB3"/>
    <w:rsid w:val="7FE36C26"/>
    <w:rsid w:val="7FE3A0A7"/>
    <w:rsid w:val="7FE40991"/>
    <w:rsid w:val="7FE50027"/>
    <w:rsid w:val="7FE50BE7"/>
    <w:rsid w:val="7FE52599"/>
    <w:rsid w:val="7FE56688"/>
    <w:rsid w:val="7FE5E953"/>
    <w:rsid w:val="7FE5F935"/>
    <w:rsid w:val="7FE69A88"/>
    <w:rsid w:val="7FE6B824"/>
    <w:rsid w:val="7FE6C50A"/>
    <w:rsid w:val="7FE709EF"/>
    <w:rsid w:val="7FE738C1"/>
    <w:rsid w:val="7FE75352"/>
    <w:rsid w:val="7FE77C82"/>
    <w:rsid w:val="7FE78853"/>
    <w:rsid w:val="7FE7E868"/>
    <w:rsid w:val="7FE7F4DB"/>
    <w:rsid w:val="7FE7FE6E"/>
    <w:rsid w:val="7FE8E6A1"/>
    <w:rsid w:val="7FE96616"/>
    <w:rsid w:val="7FE9979F"/>
    <w:rsid w:val="7FE999F4"/>
    <w:rsid w:val="7FE9D509"/>
    <w:rsid w:val="7FE9F7C2"/>
    <w:rsid w:val="7FE9F988"/>
    <w:rsid w:val="7FEA1BEC"/>
    <w:rsid w:val="7FEA7953"/>
    <w:rsid w:val="7FEB0DB6"/>
    <w:rsid w:val="7FEB109A"/>
    <w:rsid w:val="7FEB2DBF"/>
    <w:rsid w:val="7FEB2DCB"/>
    <w:rsid w:val="7FEB4EF3"/>
    <w:rsid w:val="7FEB54B1"/>
    <w:rsid w:val="7FEB720F"/>
    <w:rsid w:val="7FEB722F"/>
    <w:rsid w:val="7FEB75BF"/>
    <w:rsid w:val="7FEB8240"/>
    <w:rsid w:val="7FEB8B5B"/>
    <w:rsid w:val="7FEB91E8"/>
    <w:rsid w:val="7FEBBCEC"/>
    <w:rsid w:val="7FEBD40E"/>
    <w:rsid w:val="7FEBD4B0"/>
    <w:rsid w:val="7FEBE405"/>
    <w:rsid w:val="7FEBF0A7"/>
    <w:rsid w:val="7FEC10DC"/>
    <w:rsid w:val="7FEC28BF"/>
    <w:rsid w:val="7FEC644A"/>
    <w:rsid w:val="7FECC0D1"/>
    <w:rsid w:val="7FECEC85"/>
    <w:rsid w:val="7FECFE58"/>
    <w:rsid w:val="7FED3F6E"/>
    <w:rsid w:val="7FED4354"/>
    <w:rsid w:val="7FED589A"/>
    <w:rsid w:val="7FED63E4"/>
    <w:rsid w:val="7FED8342"/>
    <w:rsid w:val="7FED962D"/>
    <w:rsid w:val="7FED9CE8"/>
    <w:rsid w:val="7FEDAA65"/>
    <w:rsid w:val="7FEDB416"/>
    <w:rsid w:val="7FEDD24B"/>
    <w:rsid w:val="7FEDD54C"/>
    <w:rsid w:val="7FEDDECD"/>
    <w:rsid w:val="7FEDEA09"/>
    <w:rsid w:val="7FEE100F"/>
    <w:rsid w:val="7FEE2D04"/>
    <w:rsid w:val="7FEE353C"/>
    <w:rsid w:val="7FEE4A68"/>
    <w:rsid w:val="7FEE6D8C"/>
    <w:rsid w:val="7FEE713C"/>
    <w:rsid w:val="7FEE72BF"/>
    <w:rsid w:val="7FEE8497"/>
    <w:rsid w:val="7FEE985D"/>
    <w:rsid w:val="7FEEA5B5"/>
    <w:rsid w:val="7FEEAB65"/>
    <w:rsid w:val="7FEEC384"/>
    <w:rsid w:val="7FEED497"/>
    <w:rsid w:val="7FEEE03F"/>
    <w:rsid w:val="7FEEED0A"/>
    <w:rsid w:val="7FEF0056"/>
    <w:rsid w:val="7FEF124B"/>
    <w:rsid w:val="7FEF257A"/>
    <w:rsid w:val="7FEF2C97"/>
    <w:rsid w:val="7FEF31EA"/>
    <w:rsid w:val="7FEF354C"/>
    <w:rsid w:val="7FEF3C5E"/>
    <w:rsid w:val="7FEF3D01"/>
    <w:rsid w:val="7FEF477C"/>
    <w:rsid w:val="7FEF48D6"/>
    <w:rsid w:val="7FEF49A1"/>
    <w:rsid w:val="7FEF5000"/>
    <w:rsid w:val="7FEF5BB2"/>
    <w:rsid w:val="7FEF7609"/>
    <w:rsid w:val="7FEF819C"/>
    <w:rsid w:val="7FEF8EBC"/>
    <w:rsid w:val="7FEF8FB7"/>
    <w:rsid w:val="7FEF9DE9"/>
    <w:rsid w:val="7FEFA0C5"/>
    <w:rsid w:val="7FEFA4E0"/>
    <w:rsid w:val="7FEFB794"/>
    <w:rsid w:val="7FEFBD21"/>
    <w:rsid w:val="7FEFC68C"/>
    <w:rsid w:val="7FEFC7B0"/>
    <w:rsid w:val="7FEFCD82"/>
    <w:rsid w:val="7FEFD54E"/>
    <w:rsid w:val="7FEFD955"/>
    <w:rsid w:val="7FEFEA06"/>
    <w:rsid w:val="7FEFF70D"/>
    <w:rsid w:val="7FEFFC45"/>
    <w:rsid w:val="7FEFFF85"/>
    <w:rsid w:val="7FF1080A"/>
    <w:rsid w:val="7FF109E0"/>
    <w:rsid w:val="7FF14E38"/>
    <w:rsid w:val="7FF14FBE"/>
    <w:rsid w:val="7FF17F04"/>
    <w:rsid w:val="7FF1B134"/>
    <w:rsid w:val="7FF1DEBD"/>
    <w:rsid w:val="7FF22AD9"/>
    <w:rsid w:val="7FF26BD0"/>
    <w:rsid w:val="7FF2848D"/>
    <w:rsid w:val="7FF2A390"/>
    <w:rsid w:val="7FF2B518"/>
    <w:rsid w:val="7FF30C3C"/>
    <w:rsid w:val="7FF320D3"/>
    <w:rsid w:val="7FF32129"/>
    <w:rsid w:val="7FF3220F"/>
    <w:rsid w:val="7FF344ED"/>
    <w:rsid w:val="7FF34729"/>
    <w:rsid w:val="7FF3647C"/>
    <w:rsid w:val="7FF38E25"/>
    <w:rsid w:val="7FF3D107"/>
    <w:rsid w:val="7FF3DA9C"/>
    <w:rsid w:val="7FF3DC58"/>
    <w:rsid w:val="7FF3DE20"/>
    <w:rsid w:val="7FF42695"/>
    <w:rsid w:val="7FF42751"/>
    <w:rsid w:val="7FF42828"/>
    <w:rsid w:val="7FF453E5"/>
    <w:rsid w:val="7FF476A9"/>
    <w:rsid w:val="7FF4A225"/>
    <w:rsid w:val="7FF4F3D2"/>
    <w:rsid w:val="7FF515DF"/>
    <w:rsid w:val="7FF524BA"/>
    <w:rsid w:val="7FF53B39"/>
    <w:rsid w:val="7FF56047"/>
    <w:rsid w:val="7FF57140"/>
    <w:rsid w:val="7FF59CFB"/>
    <w:rsid w:val="7FF5A505"/>
    <w:rsid w:val="7FF5C0A7"/>
    <w:rsid w:val="7FF5E01F"/>
    <w:rsid w:val="7FF60024"/>
    <w:rsid w:val="7FF60989"/>
    <w:rsid w:val="7FF60AE5"/>
    <w:rsid w:val="7FF60CCB"/>
    <w:rsid w:val="7FF61ADC"/>
    <w:rsid w:val="7FF633C3"/>
    <w:rsid w:val="7FF645F9"/>
    <w:rsid w:val="7FF64F8A"/>
    <w:rsid w:val="7FF650E7"/>
    <w:rsid w:val="7FF652E9"/>
    <w:rsid w:val="7FF6677D"/>
    <w:rsid w:val="7FF66A8C"/>
    <w:rsid w:val="7FF6A15E"/>
    <w:rsid w:val="7FF6AD7D"/>
    <w:rsid w:val="7FF6CA4C"/>
    <w:rsid w:val="7FF6F935"/>
    <w:rsid w:val="7FF6FD5F"/>
    <w:rsid w:val="7FF70793"/>
    <w:rsid w:val="7FF70833"/>
    <w:rsid w:val="7FF70A7B"/>
    <w:rsid w:val="7FF70CD0"/>
    <w:rsid w:val="7FF71188"/>
    <w:rsid w:val="7FF7194A"/>
    <w:rsid w:val="7FF726C1"/>
    <w:rsid w:val="7FF72CC5"/>
    <w:rsid w:val="7FF73167"/>
    <w:rsid w:val="7FF75037"/>
    <w:rsid w:val="7FF759C0"/>
    <w:rsid w:val="7FF76513"/>
    <w:rsid w:val="7FF7673E"/>
    <w:rsid w:val="7FF76DC4"/>
    <w:rsid w:val="7FF77FE7"/>
    <w:rsid w:val="7FF78367"/>
    <w:rsid w:val="7FF78C69"/>
    <w:rsid w:val="7FF78D96"/>
    <w:rsid w:val="7FF78F85"/>
    <w:rsid w:val="7FF793D7"/>
    <w:rsid w:val="7FF795FE"/>
    <w:rsid w:val="7FF79B78"/>
    <w:rsid w:val="7FF79DB7"/>
    <w:rsid w:val="7FF7AD34"/>
    <w:rsid w:val="7FF7B142"/>
    <w:rsid w:val="7FF7B2D7"/>
    <w:rsid w:val="7FF7B310"/>
    <w:rsid w:val="7FF7B49E"/>
    <w:rsid w:val="7FF7B7DD"/>
    <w:rsid w:val="7FF7B827"/>
    <w:rsid w:val="7FF7B945"/>
    <w:rsid w:val="7FF7BAF9"/>
    <w:rsid w:val="7FF7BB05"/>
    <w:rsid w:val="7FF7C21E"/>
    <w:rsid w:val="7FF7C6BF"/>
    <w:rsid w:val="7FF7DBC5"/>
    <w:rsid w:val="7FF7E216"/>
    <w:rsid w:val="7FF7E31C"/>
    <w:rsid w:val="7FF7E472"/>
    <w:rsid w:val="7FF8850D"/>
    <w:rsid w:val="7FF8BDAE"/>
    <w:rsid w:val="7FF9017F"/>
    <w:rsid w:val="7FF913FF"/>
    <w:rsid w:val="7FF914D3"/>
    <w:rsid w:val="7FF9292B"/>
    <w:rsid w:val="7FF936BC"/>
    <w:rsid w:val="7FF94350"/>
    <w:rsid w:val="7FF95CBC"/>
    <w:rsid w:val="7FF9685C"/>
    <w:rsid w:val="7FF97F3C"/>
    <w:rsid w:val="7FF97FB9"/>
    <w:rsid w:val="7FF98680"/>
    <w:rsid w:val="7FF9AF3F"/>
    <w:rsid w:val="7FF9AF5E"/>
    <w:rsid w:val="7FF9B7E2"/>
    <w:rsid w:val="7FF9BCA2"/>
    <w:rsid w:val="7FF9BEC0"/>
    <w:rsid w:val="7FF9F629"/>
    <w:rsid w:val="7FFA0249"/>
    <w:rsid w:val="7FFA07DC"/>
    <w:rsid w:val="7FFA3244"/>
    <w:rsid w:val="7FFA3356"/>
    <w:rsid w:val="7FFA4B75"/>
    <w:rsid w:val="7FFA4E57"/>
    <w:rsid w:val="7FFA5851"/>
    <w:rsid w:val="7FFA59FB"/>
    <w:rsid w:val="7FFA5E6F"/>
    <w:rsid w:val="7FFA6756"/>
    <w:rsid w:val="7FFA6F4C"/>
    <w:rsid w:val="7FFA6F90"/>
    <w:rsid w:val="7FFA7911"/>
    <w:rsid w:val="7FFA8110"/>
    <w:rsid w:val="7FFAB1C1"/>
    <w:rsid w:val="7FFAB4E2"/>
    <w:rsid w:val="7FFAC7E0"/>
    <w:rsid w:val="7FFAC85D"/>
    <w:rsid w:val="7FFADBD1"/>
    <w:rsid w:val="7FFAF843"/>
    <w:rsid w:val="7FFAFB56"/>
    <w:rsid w:val="7FFB0402"/>
    <w:rsid w:val="7FFB0804"/>
    <w:rsid w:val="7FFB270B"/>
    <w:rsid w:val="7FFB2BEA"/>
    <w:rsid w:val="7FFB309E"/>
    <w:rsid w:val="7FFB411B"/>
    <w:rsid w:val="7FFB41F9"/>
    <w:rsid w:val="7FFB4769"/>
    <w:rsid w:val="7FFB4AE2"/>
    <w:rsid w:val="7FFB5C38"/>
    <w:rsid w:val="7FFB67B8"/>
    <w:rsid w:val="7FFB717E"/>
    <w:rsid w:val="7FFB725E"/>
    <w:rsid w:val="7FFB789C"/>
    <w:rsid w:val="7FFB96A6"/>
    <w:rsid w:val="7FFB9DF8"/>
    <w:rsid w:val="7FFBA465"/>
    <w:rsid w:val="7FFBA80A"/>
    <w:rsid w:val="7FFBA87B"/>
    <w:rsid w:val="7FFBAA9A"/>
    <w:rsid w:val="7FFBB3DC"/>
    <w:rsid w:val="7FFBB8E3"/>
    <w:rsid w:val="7FFBC2AB"/>
    <w:rsid w:val="7FFBC38B"/>
    <w:rsid w:val="7FFBD40A"/>
    <w:rsid w:val="7FFBE150"/>
    <w:rsid w:val="7FFBEF72"/>
    <w:rsid w:val="7FFBEFB4"/>
    <w:rsid w:val="7FFBFE5B"/>
    <w:rsid w:val="7FFC08EE"/>
    <w:rsid w:val="7FFC1E97"/>
    <w:rsid w:val="7FFC66C1"/>
    <w:rsid w:val="7FFC8D2F"/>
    <w:rsid w:val="7FFC8DFF"/>
    <w:rsid w:val="7FFC90A9"/>
    <w:rsid w:val="7FFCBF5B"/>
    <w:rsid w:val="7FFCC68C"/>
    <w:rsid w:val="7FFCE65B"/>
    <w:rsid w:val="7FFCED4D"/>
    <w:rsid w:val="7FFCEF89"/>
    <w:rsid w:val="7FFD0290"/>
    <w:rsid w:val="7FFD03D7"/>
    <w:rsid w:val="7FFD0459"/>
    <w:rsid w:val="7FFD08BB"/>
    <w:rsid w:val="7FFD0B10"/>
    <w:rsid w:val="7FFD0B68"/>
    <w:rsid w:val="7FFD0D8B"/>
    <w:rsid w:val="7FFD1418"/>
    <w:rsid w:val="7FFD150A"/>
    <w:rsid w:val="7FFD159A"/>
    <w:rsid w:val="7FFD2285"/>
    <w:rsid w:val="7FFD2631"/>
    <w:rsid w:val="7FFD2A6B"/>
    <w:rsid w:val="7FFD2B2B"/>
    <w:rsid w:val="7FFD2C06"/>
    <w:rsid w:val="7FFD2CDD"/>
    <w:rsid w:val="7FFD3167"/>
    <w:rsid w:val="7FFD353D"/>
    <w:rsid w:val="7FFD3572"/>
    <w:rsid w:val="7FFD3DB8"/>
    <w:rsid w:val="7FFD4339"/>
    <w:rsid w:val="7FFD4C4D"/>
    <w:rsid w:val="7FFD4F39"/>
    <w:rsid w:val="7FFD5496"/>
    <w:rsid w:val="7FFD5671"/>
    <w:rsid w:val="7FFD57A1"/>
    <w:rsid w:val="7FFD68C7"/>
    <w:rsid w:val="7FFD6C77"/>
    <w:rsid w:val="7FFD81B8"/>
    <w:rsid w:val="7FFD87B0"/>
    <w:rsid w:val="7FFD8AFE"/>
    <w:rsid w:val="7FFD97ED"/>
    <w:rsid w:val="7FFD9A90"/>
    <w:rsid w:val="7FFDA7B1"/>
    <w:rsid w:val="7FFDA8E8"/>
    <w:rsid w:val="7FFDA9BE"/>
    <w:rsid w:val="7FFDAAE6"/>
    <w:rsid w:val="7FFDB5A4"/>
    <w:rsid w:val="7FFDB98B"/>
    <w:rsid w:val="7FFDC176"/>
    <w:rsid w:val="7FFDC1F6"/>
    <w:rsid w:val="7FFDCC91"/>
    <w:rsid w:val="7FFDCFFE"/>
    <w:rsid w:val="7FFDD6D1"/>
    <w:rsid w:val="7FFDDFD5"/>
    <w:rsid w:val="7FFDF054"/>
    <w:rsid w:val="7FFDF2DF"/>
    <w:rsid w:val="7FFDFB6B"/>
    <w:rsid w:val="7FFDFF60"/>
    <w:rsid w:val="7FFE0A1D"/>
    <w:rsid w:val="7FFE0B98"/>
    <w:rsid w:val="7FFE163E"/>
    <w:rsid w:val="7FFE16C7"/>
    <w:rsid w:val="7FFE1862"/>
    <w:rsid w:val="7FFE2386"/>
    <w:rsid w:val="7FFE27A0"/>
    <w:rsid w:val="7FFE2B7A"/>
    <w:rsid w:val="7FFE2F50"/>
    <w:rsid w:val="7FFE3071"/>
    <w:rsid w:val="7FFE390F"/>
    <w:rsid w:val="7FFE3ADB"/>
    <w:rsid w:val="7FFE3CFD"/>
    <w:rsid w:val="7FFE3DEF"/>
    <w:rsid w:val="7FFE3F69"/>
    <w:rsid w:val="7FFE48FE"/>
    <w:rsid w:val="7FFE5304"/>
    <w:rsid w:val="7FFE5999"/>
    <w:rsid w:val="7FFE5A48"/>
    <w:rsid w:val="7FFE5C81"/>
    <w:rsid w:val="7FFE5FEE"/>
    <w:rsid w:val="7FFE63B2"/>
    <w:rsid w:val="7FFE6960"/>
    <w:rsid w:val="7FFE6B27"/>
    <w:rsid w:val="7FFE7C7E"/>
    <w:rsid w:val="7FFE831B"/>
    <w:rsid w:val="7FFE88E4"/>
    <w:rsid w:val="7FFE927C"/>
    <w:rsid w:val="7FFE92A6"/>
    <w:rsid w:val="7FFE9827"/>
    <w:rsid w:val="7FFE99B1"/>
    <w:rsid w:val="7FFE9EAF"/>
    <w:rsid w:val="7FFEA137"/>
    <w:rsid w:val="7FFEA82E"/>
    <w:rsid w:val="7FFEAB74"/>
    <w:rsid w:val="7FFEB06A"/>
    <w:rsid w:val="7FFECAA0"/>
    <w:rsid w:val="7FFECAAA"/>
    <w:rsid w:val="7FFED215"/>
    <w:rsid w:val="7FFED439"/>
    <w:rsid w:val="7FFED69F"/>
    <w:rsid w:val="7FFEDF0F"/>
    <w:rsid w:val="7FFEEB6D"/>
    <w:rsid w:val="7FFF003C"/>
    <w:rsid w:val="7FFF0079"/>
    <w:rsid w:val="7FFF0324"/>
    <w:rsid w:val="7FFF039C"/>
    <w:rsid w:val="7FFF03A0"/>
    <w:rsid w:val="7FFF0422"/>
    <w:rsid w:val="7FFF04D9"/>
    <w:rsid w:val="7FFF117D"/>
    <w:rsid w:val="7FFF14BF"/>
    <w:rsid w:val="7FFF1635"/>
    <w:rsid w:val="7FFF178D"/>
    <w:rsid w:val="7FFF1807"/>
    <w:rsid w:val="7FFF193E"/>
    <w:rsid w:val="7FFF1A3F"/>
    <w:rsid w:val="7FFF1CCE"/>
    <w:rsid w:val="7FFF1F56"/>
    <w:rsid w:val="7FFF1FB6"/>
    <w:rsid w:val="7FFF24B2"/>
    <w:rsid w:val="7FFF25B6"/>
    <w:rsid w:val="7FFF26A0"/>
    <w:rsid w:val="7FFF27CC"/>
    <w:rsid w:val="7FFF27E9"/>
    <w:rsid w:val="7FFF2B24"/>
    <w:rsid w:val="7FFF2EAB"/>
    <w:rsid w:val="7FFF2F48"/>
    <w:rsid w:val="7FFF3633"/>
    <w:rsid w:val="7FFF3ABC"/>
    <w:rsid w:val="7FFF3B07"/>
    <w:rsid w:val="7FFF3BB5"/>
    <w:rsid w:val="7FFF3E19"/>
    <w:rsid w:val="7FFF4487"/>
    <w:rsid w:val="7FFF454F"/>
    <w:rsid w:val="7FFF45D4"/>
    <w:rsid w:val="7FFF4842"/>
    <w:rsid w:val="7FFF4A42"/>
    <w:rsid w:val="7FFF4C8B"/>
    <w:rsid w:val="7FFF522C"/>
    <w:rsid w:val="7FFF54D5"/>
    <w:rsid w:val="7FFF570A"/>
    <w:rsid w:val="7FFF5EC5"/>
    <w:rsid w:val="7FFF609D"/>
    <w:rsid w:val="7FFF6107"/>
    <w:rsid w:val="7FFF6292"/>
    <w:rsid w:val="7FFF63FD"/>
    <w:rsid w:val="7FFF6636"/>
    <w:rsid w:val="7FFF6640"/>
    <w:rsid w:val="7FFF671B"/>
    <w:rsid w:val="7FFF686A"/>
    <w:rsid w:val="7FFF6B0E"/>
    <w:rsid w:val="7FFF6B87"/>
    <w:rsid w:val="7FFF6E99"/>
    <w:rsid w:val="7FFF6EC0"/>
    <w:rsid w:val="7FFF71AD"/>
    <w:rsid w:val="7FFF71E9"/>
    <w:rsid w:val="7FFF7255"/>
    <w:rsid w:val="7FFF76E7"/>
    <w:rsid w:val="7FFF7944"/>
    <w:rsid w:val="7FFF7DB6"/>
    <w:rsid w:val="7FFF826B"/>
    <w:rsid w:val="7FFF866F"/>
    <w:rsid w:val="7FFF8781"/>
    <w:rsid w:val="7FFF8B86"/>
    <w:rsid w:val="7FFF8C55"/>
    <w:rsid w:val="7FFF8CD2"/>
    <w:rsid w:val="7FFF8D09"/>
    <w:rsid w:val="7FFF8F58"/>
    <w:rsid w:val="7FFF9075"/>
    <w:rsid w:val="7FFF9122"/>
    <w:rsid w:val="7FFF935F"/>
    <w:rsid w:val="7FFF9499"/>
    <w:rsid w:val="7FFF98CB"/>
    <w:rsid w:val="7FFF999C"/>
    <w:rsid w:val="7FFF9AD5"/>
    <w:rsid w:val="7FFF9D9B"/>
    <w:rsid w:val="7FFFA04E"/>
    <w:rsid w:val="7FFFA15F"/>
    <w:rsid w:val="7FFFA94E"/>
    <w:rsid w:val="7FFFAB5F"/>
    <w:rsid w:val="7FFFACED"/>
    <w:rsid w:val="7FFFAD34"/>
    <w:rsid w:val="7FFFB29C"/>
    <w:rsid w:val="7FFFB50D"/>
    <w:rsid w:val="7FFFB677"/>
    <w:rsid w:val="7FFFB764"/>
    <w:rsid w:val="7FFFBF50"/>
    <w:rsid w:val="7FFFC18A"/>
    <w:rsid w:val="7FFFC2F4"/>
    <w:rsid w:val="7FFFC47A"/>
    <w:rsid w:val="7FFFC4E4"/>
    <w:rsid w:val="7FFFC6DB"/>
    <w:rsid w:val="7FFFC775"/>
    <w:rsid w:val="7FFFC85C"/>
    <w:rsid w:val="7FFFCA7A"/>
    <w:rsid w:val="7FFFCBAE"/>
    <w:rsid w:val="7FFFCE5C"/>
    <w:rsid w:val="7FFFCF42"/>
    <w:rsid w:val="7FFFD22F"/>
    <w:rsid w:val="7FFFD2DB"/>
    <w:rsid w:val="7FFFD5EB"/>
    <w:rsid w:val="7FFFDB89"/>
    <w:rsid w:val="7FFFDE38"/>
    <w:rsid w:val="7FFFE101"/>
    <w:rsid w:val="7FFFE46F"/>
    <w:rsid w:val="7FFFEA1E"/>
    <w:rsid w:val="7FFFEB03"/>
    <w:rsid w:val="7FFFEC81"/>
    <w:rsid w:val="7FFFF00D"/>
    <w:rsid w:val="7FFFF143"/>
    <w:rsid w:val="7FFFF3D1"/>
    <w:rsid w:val="7FFFF5A2"/>
    <w:rsid w:val="7FFFF5BC"/>
    <w:rsid w:val="7FFFF77A"/>
    <w:rsid w:val="7FFFFA08"/>
    <w:rsid w:val="7FFFFE09"/>
    <w:rsid w:val="81FF7E30"/>
    <w:rsid w:val="82F3C3EF"/>
    <w:rsid w:val="83BF4EFC"/>
    <w:rsid w:val="83BFEB6E"/>
    <w:rsid w:val="83FF7931"/>
    <w:rsid w:val="84FF70E0"/>
    <w:rsid w:val="85CFE367"/>
    <w:rsid w:val="85CFEBBC"/>
    <w:rsid w:val="85FEA7CD"/>
    <w:rsid w:val="865799E1"/>
    <w:rsid w:val="867E4636"/>
    <w:rsid w:val="8696E66F"/>
    <w:rsid w:val="86EF93FC"/>
    <w:rsid w:val="86FA2452"/>
    <w:rsid w:val="86FF62A6"/>
    <w:rsid w:val="873BA758"/>
    <w:rsid w:val="873E3C5F"/>
    <w:rsid w:val="875C5F7B"/>
    <w:rsid w:val="875F0916"/>
    <w:rsid w:val="87771C99"/>
    <w:rsid w:val="877AACA5"/>
    <w:rsid w:val="87A75E91"/>
    <w:rsid w:val="87CDA88C"/>
    <w:rsid w:val="87DB8962"/>
    <w:rsid w:val="87DF37AE"/>
    <w:rsid w:val="87E7D336"/>
    <w:rsid w:val="87EF59E0"/>
    <w:rsid w:val="87EF7F41"/>
    <w:rsid w:val="87F665D5"/>
    <w:rsid w:val="87FD5C9A"/>
    <w:rsid w:val="87FED0F5"/>
    <w:rsid w:val="88F1021C"/>
    <w:rsid w:val="89EB8CDF"/>
    <w:rsid w:val="8A5A7D98"/>
    <w:rsid w:val="8ABD5BB4"/>
    <w:rsid w:val="8ADD7ED0"/>
    <w:rsid w:val="8ADFE0FF"/>
    <w:rsid w:val="8AEDF97D"/>
    <w:rsid w:val="8B7B92A1"/>
    <w:rsid w:val="8B7D9F55"/>
    <w:rsid w:val="8B870188"/>
    <w:rsid w:val="8BCE8681"/>
    <w:rsid w:val="8BEF6F85"/>
    <w:rsid w:val="8BEF9B19"/>
    <w:rsid w:val="8BF3BF90"/>
    <w:rsid w:val="8BFDC575"/>
    <w:rsid w:val="8BFF08EF"/>
    <w:rsid w:val="8C475925"/>
    <w:rsid w:val="8CBF5862"/>
    <w:rsid w:val="8CD5F2FC"/>
    <w:rsid w:val="8CD6EAA7"/>
    <w:rsid w:val="8CDF7F8B"/>
    <w:rsid w:val="8D3F9E21"/>
    <w:rsid w:val="8D75E2CB"/>
    <w:rsid w:val="8D766C04"/>
    <w:rsid w:val="8D7B8BF9"/>
    <w:rsid w:val="8D7D7784"/>
    <w:rsid w:val="8D9B27CF"/>
    <w:rsid w:val="8DABEA88"/>
    <w:rsid w:val="8DB7AF15"/>
    <w:rsid w:val="8DB7E5AC"/>
    <w:rsid w:val="8DBD3F92"/>
    <w:rsid w:val="8DC74573"/>
    <w:rsid w:val="8DE79E6F"/>
    <w:rsid w:val="8DEE9FC6"/>
    <w:rsid w:val="8DFE9BD8"/>
    <w:rsid w:val="8E6765B2"/>
    <w:rsid w:val="8E777C87"/>
    <w:rsid w:val="8E778AE4"/>
    <w:rsid w:val="8E9E2345"/>
    <w:rsid w:val="8EAC47DF"/>
    <w:rsid w:val="8EBD80A0"/>
    <w:rsid w:val="8ECD4491"/>
    <w:rsid w:val="8EDF426B"/>
    <w:rsid w:val="8EE8258A"/>
    <w:rsid w:val="8EF437B6"/>
    <w:rsid w:val="8EF791FD"/>
    <w:rsid w:val="8EFD5038"/>
    <w:rsid w:val="8EFFAF63"/>
    <w:rsid w:val="8EFFF8E5"/>
    <w:rsid w:val="8F270AE2"/>
    <w:rsid w:val="8F2F933D"/>
    <w:rsid w:val="8F5F8440"/>
    <w:rsid w:val="8F67B821"/>
    <w:rsid w:val="8F736EED"/>
    <w:rsid w:val="8F7A743A"/>
    <w:rsid w:val="8F7AB47D"/>
    <w:rsid w:val="8F7E57C2"/>
    <w:rsid w:val="8F9CF1EF"/>
    <w:rsid w:val="8F9D71C6"/>
    <w:rsid w:val="8F9F150B"/>
    <w:rsid w:val="8FB675B8"/>
    <w:rsid w:val="8FB76A34"/>
    <w:rsid w:val="8FBDCFE4"/>
    <w:rsid w:val="8FBF0F49"/>
    <w:rsid w:val="8FCF030E"/>
    <w:rsid w:val="8FD2C382"/>
    <w:rsid w:val="8FDB5948"/>
    <w:rsid w:val="8FDEE973"/>
    <w:rsid w:val="8FDEF130"/>
    <w:rsid w:val="8FE57A6D"/>
    <w:rsid w:val="8FEB19E7"/>
    <w:rsid w:val="8FF7116B"/>
    <w:rsid w:val="8FF78D29"/>
    <w:rsid w:val="8FF7BA1C"/>
    <w:rsid w:val="8FF7C2DE"/>
    <w:rsid w:val="8FFB0DC7"/>
    <w:rsid w:val="8FFC0EDC"/>
    <w:rsid w:val="8FFD01D6"/>
    <w:rsid w:val="8FFF4BD5"/>
    <w:rsid w:val="90FFEFD9"/>
    <w:rsid w:val="91DB5581"/>
    <w:rsid w:val="91FCC967"/>
    <w:rsid w:val="91FEA12D"/>
    <w:rsid w:val="923FB674"/>
    <w:rsid w:val="92BFA1B9"/>
    <w:rsid w:val="936FE7ED"/>
    <w:rsid w:val="937F3C8A"/>
    <w:rsid w:val="937FB4AC"/>
    <w:rsid w:val="93AB40BE"/>
    <w:rsid w:val="93BE2762"/>
    <w:rsid w:val="93DAB9AF"/>
    <w:rsid w:val="93FF113C"/>
    <w:rsid w:val="943BC5A4"/>
    <w:rsid w:val="94E58EAB"/>
    <w:rsid w:val="94E8C6F3"/>
    <w:rsid w:val="94EE50B1"/>
    <w:rsid w:val="94EEB221"/>
    <w:rsid w:val="94FA7CB2"/>
    <w:rsid w:val="94FF7392"/>
    <w:rsid w:val="951F1578"/>
    <w:rsid w:val="956F9D3B"/>
    <w:rsid w:val="9597CB79"/>
    <w:rsid w:val="95BD1E6D"/>
    <w:rsid w:val="95D7030E"/>
    <w:rsid w:val="95DFA320"/>
    <w:rsid w:val="95F503FC"/>
    <w:rsid w:val="95F9818A"/>
    <w:rsid w:val="95FD3458"/>
    <w:rsid w:val="963D4BB2"/>
    <w:rsid w:val="965EC5F2"/>
    <w:rsid w:val="9675044A"/>
    <w:rsid w:val="967EA1C9"/>
    <w:rsid w:val="96B53571"/>
    <w:rsid w:val="96BAD0A3"/>
    <w:rsid w:val="96DDF31F"/>
    <w:rsid w:val="96E79F5D"/>
    <w:rsid w:val="96F1AF11"/>
    <w:rsid w:val="96F5E01D"/>
    <w:rsid w:val="9747A64F"/>
    <w:rsid w:val="975779C9"/>
    <w:rsid w:val="977FEE09"/>
    <w:rsid w:val="977FF105"/>
    <w:rsid w:val="978F8A06"/>
    <w:rsid w:val="97B7FA48"/>
    <w:rsid w:val="97BA9E40"/>
    <w:rsid w:val="97BB1008"/>
    <w:rsid w:val="97D9B6A7"/>
    <w:rsid w:val="97DD74CA"/>
    <w:rsid w:val="97DF583F"/>
    <w:rsid w:val="97DFBD4F"/>
    <w:rsid w:val="97DFC4BA"/>
    <w:rsid w:val="97E71976"/>
    <w:rsid w:val="97ECFF6A"/>
    <w:rsid w:val="97EDFDE0"/>
    <w:rsid w:val="97EF8559"/>
    <w:rsid w:val="97F27562"/>
    <w:rsid w:val="97F305EF"/>
    <w:rsid w:val="97F5155D"/>
    <w:rsid w:val="97F75889"/>
    <w:rsid w:val="97F95DA3"/>
    <w:rsid w:val="97F966DE"/>
    <w:rsid w:val="97FAD8DD"/>
    <w:rsid w:val="97FB2D20"/>
    <w:rsid w:val="97FE46A3"/>
    <w:rsid w:val="97FE8D5C"/>
    <w:rsid w:val="97FEFC6A"/>
    <w:rsid w:val="97FF035C"/>
    <w:rsid w:val="97FF1079"/>
    <w:rsid w:val="97FF2A33"/>
    <w:rsid w:val="97FF8C01"/>
    <w:rsid w:val="987FE011"/>
    <w:rsid w:val="98EFC4AE"/>
    <w:rsid w:val="996D919C"/>
    <w:rsid w:val="996F4225"/>
    <w:rsid w:val="997757E5"/>
    <w:rsid w:val="997F7572"/>
    <w:rsid w:val="99B5FCAC"/>
    <w:rsid w:val="99B76757"/>
    <w:rsid w:val="99CFCBFE"/>
    <w:rsid w:val="99DBCA51"/>
    <w:rsid w:val="99E63722"/>
    <w:rsid w:val="99F38FEF"/>
    <w:rsid w:val="99F94FBF"/>
    <w:rsid w:val="99FC54A3"/>
    <w:rsid w:val="99FDDC2F"/>
    <w:rsid w:val="99FDE713"/>
    <w:rsid w:val="99FF2951"/>
    <w:rsid w:val="9A2F0F51"/>
    <w:rsid w:val="9A317F8B"/>
    <w:rsid w:val="9A3FCC6B"/>
    <w:rsid w:val="9A7AA28C"/>
    <w:rsid w:val="9A7F0C4D"/>
    <w:rsid w:val="9A8BF2D5"/>
    <w:rsid w:val="9AEF6B8B"/>
    <w:rsid w:val="9AEFEA55"/>
    <w:rsid w:val="9AF5F88F"/>
    <w:rsid w:val="9AFF860C"/>
    <w:rsid w:val="9B17542E"/>
    <w:rsid w:val="9B270D5A"/>
    <w:rsid w:val="9B2EB185"/>
    <w:rsid w:val="9B3FB7D7"/>
    <w:rsid w:val="9B4FEE5B"/>
    <w:rsid w:val="9B54C6D0"/>
    <w:rsid w:val="9B7A080D"/>
    <w:rsid w:val="9B7BC82F"/>
    <w:rsid w:val="9B7BE484"/>
    <w:rsid w:val="9B7E015D"/>
    <w:rsid w:val="9B7EC37A"/>
    <w:rsid w:val="9B7F496D"/>
    <w:rsid w:val="9B7F92A5"/>
    <w:rsid w:val="9B7FDA5B"/>
    <w:rsid w:val="9B9547DF"/>
    <w:rsid w:val="9BA750FB"/>
    <w:rsid w:val="9BAB885D"/>
    <w:rsid w:val="9BB6F851"/>
    <w:rsid w:val="9BBB4A30"/>
    <w:rsid w:val="9BDD5F2D"/>
    <w:rsid w:val="9BDE8B88"/>
    <w:rsid w:val="9BDFFC14"/>
    <w:rsid w:val="9BE317C9"/>
    <w:rsid w:val="9BE35948"/>
    <w:rsid w:val="9BE7FC3B"/>
    <w:rsid w:val="9BE96904"/>
    <w:rsid w:val="9BEA2B73"/>
    <w:rsid w:val="9BEBE9C5"/>
    <w:rsid w:val="9BEDD88B"/>
    <w:rsid w:val="9BEE6D11"/>
    <w:rsid w:val="9BEF26BE"/>
    <w:rsid w:val="9BEF6593"/>
    <w:rsid w:val="9BEF850F"/>
    <w:rsid w:val="9BF35126"/>
    <w:rsid w:val="9BF3FA40"/>
    <w:rsid w:val="9BF57629"/>
    <w:rsid w:val="9BF7B785"/>
    <w:rsid w:val="9BFB0BA9"/>
    <w:rsid w:val="9BFD9198"/>
    <w:rsid w:val="9BFD9B73"/>
    <w:rsid w:val="9BFDC881"/>
    <w:rsid w:val="9BFE5902"/>
    <w:rsid w:val="9BFF53A5"/>
    <w:rsid w:val="9BFF8D87"/>
    <w:rsid w:val="9BFF9F59"/>
    <w:rsid w:val="9BFFF21E"/>
    <w:rsid w:val="9C7D91D2"/>
    <w:rsid w:val="9C7F080D"/>
    <w:rsid w:val="9CB9B766"/>
    <w:rsid w:val="9CDBAF2C"/>
    <w:rsid w:val="9CDECF25"/>
    <w:rsid w:val="9CEFAE04"/>
    <w:rsid w:val="9CF7E9E8"/>
    <w:rsid w:val="9CFBA976"/>
    <w:rsid w:val="9D133F44"/>
    <w:rsid w:val="9D32757A"/>
    <w:rsid w:val="9D35E736"/>
    <w:rsid w:val="9D4F051C"/>
    <w:rsid w:val="9D561CEF"/>
    <w:rsid w:val="9D57BE16"/>
    <w:rsid w:val="9D5DCBCF"/>
    <w:rsid w:val="9D5F6786"/>
    <w:rsid w:val="9D69ED4A"/>
    <w:rsid w:val="9D6B0D2B"/>
    <w:rsid w:val="9D7247EB"/>
    <w:rsid w:val="9D765030"/>
    <w:rsid w:val="9D76F4CC"/>
    <w:rsid w:val="9D79DF89"/>
    <w:rsid w:val="9D7BE66B"/>
    <w:rsid w:val="9D7F58F6"/>
    <w:rsid w:val="9D7F916D"/>
    <w:rsid w:val="9D7F9DCF"/>
    <w:rsid w:val="9D894883"/>
    <w:rsid w:val="9D8C1B46"/>
    <w:rsid w:val="9D9B0073"/>
    <w:rsid w:val="9D9D5F77"/>
    <w:rsid w:val="9D9DC4D9"/>
    <w:rsid w:val="9D9F4C3E"/>
    <w:rsid w:val="9DAD3ECF"/>
    <w:rsid w:val="9DB55294"/>
    <w:rsid w:val="9DB7BE12"/>
    <w:rsid w:val="9DBD6FCF"/>
    <w:rsid w:val="9DBF0C97"/>
    <w:rsid w:val="9DBF596B"/>
    <w:rsid w:val="9DBF63E6"/>
    <w:rsid w:val="9DBF8AA2"/>
    <w:rsid w:val="9DBFAE2B"/>
    <w:rsid w:val="9DBFBBFC"/>
    <w:rsid w:val="9DBFE025"/>
    <w:rsid w:val="9DC61D7F"/>
    <w:rsid w:val="9DC90DEA"/>
    <w:rsid w:val="9DCDF0B7"/>
    <w:rsid w:val="9DCFDDD8"/>
    <w:rsid w:val="9DD3108D"/>
    <w:rsid w:val="9DDE81E0"/>
    <w:rsid w:val="9DEFEB20"/>
    <w:rsid w:val="9DF358B8"/>
    <w:rsid w:val="9DF63F11"/>
    <w:rsid w:val="9DF68FC8"/>
    <w:rsid w:val="9DF76D96"/>
    <w:rsid w:val="9DF85A80"/>
    <w:rsid w:val="9DFA4229"/>
    <w:rsid w:val="9DFB99BE"/>
    <w:rsid w:val="9DFBB71C"/>
    <w:rsid w:val="9DFC43DA"/>
    <w:rsid w:val="9DFE2F1B"/>
    <w:rsid w:val="9DFE3BA8"/>
    <w:rsid w:val="9DFF0528"/>
    <w:rsid w:val="9DFFAA1E"/>
    <w:rsid w:val="9DFFB2FF"/>
    <w:rsid w:val="9DFFDF00"/>
    <w:rsid w:val="9DFFDFC7"/>
    <w:rsid w:val="9E2FCDED"/>
    <w:rsid w:val="9E4F5E28"/>
    <w:rsid w:val="9E623C82"/>
    <w:rsid w:val="9E6B11EC"/>
    <w:rsid w:val="9E7F1A39"/>
    <w:rsid w:val="9E7F233D"/>
    <w:rsid w:val="9E870B19"/>
    <w:rsid w:val="9EB5B961"/>
    <w:rsid w:val="9EB9EF1E"/>
    <w:rsid w:val="9EBB900E"/>
    <w:rsid w:val="9EBF9272"/>
    <w:rsid w:val="9ECF2821"/>
    <w:rsid w:val="9ED030EB"/>
    <w:rsid w:val="9ED58AE8"/>
    <w:rsid w:val="9ED6BEF0"/>
    <w:rsid w:val="9EDBAF8A"/>
    <w:rsid w:val="9EDE9339"/>
    <w:rsid w:val="9EDEF568"/>
    <w:rsid w:val="9EDFDC33"/>
    <w:rsid w:val="9EE706F8"/>
    <w:rsid w:val="9EE75F9A"/>
    <w:rsid w:val="9EE8C030"/>
    <w:rsid w:val="9EED1A0A"/>
    <w:rsid w:val="9EED4499"/>
    <w:rsid w:val="9EEF256B"/>
    <w:rsid w:val="9EEF2F61"/>
    <w:rsid w:val="9EEFE25E"/>
    <w:rsid w:val="9EFB433E"/>
    <w:rsid w:val="9EFD0E8E"/>
    <w:rsid w:val="9EFEC4BA"/>
    <w:rsid w:val="9EFF3FB9"/>
    <w:rsid w:val="9F36B296"/>
    <w:rsid w:val="9F36B56F"/>
    <w:rsid w:val="9F3786A8"/>
    <w:rsid w:val="9F3BB1EE"/>
    <w:rsid w:val="9F3F2659"/>
    <w:rsid w:val="9F3FBA6A"/>
    <w:rsid w:val="9F4C0A00"/>
    <w:rsid w:val="9F5BC193"/>
    <w:rsid w:val="9F5D7891"/>
    <w:rsid w:val="9F6D120B"/>
    <w:rsid w:val="9F6E4D15"/>
    <w:rsid w:val="9F6ECA0F"/>
    <w:rsid w:val="9F731232"/>
    <w:rsid w:val="9F73785B"/>
    <w:rsid w:val="9F765A7C"/>
    <w:rsid w:val="9F7A7CFC"/>
    <w:rsid w:val="9F7B4B35"/>
    <w:rsid w:val="9F7CC1FC"/>
    <w:rsid w:val="9F7DC15C"/>
    <w:rsid w:val="9F7DFCB4"/>
    <w:rsid w:val="9F7E054F"/>
    <w:rsid w:val="9F7EF5E9"/>
    <w:rsid w:val="9F7FE478"/>
    <w:rsid w:val="9F873638"/>
    <w:rsid w:val="9F8F86B0"/>
    <w:rsid w:val="9F96E70F"/>
    <w:rsid w:val="9F97EE5B"/>
    <w:rsid w:val="9F9B74B3"/>
    <w:rsid w:val="9F9C8297"/>
    <w:rsid w:val="9F9D6DFB"/>
    <w:rsid w:val="9F9DF394"/>
    <w:rsid w:val="9F9EEBC4"/>
    <w:rsid w:val="9FA15F54"/>
    <w:rsid w:val="9FAA80F6"/>
    <w:rsid w:val="9FAB2022"/>
    <w:rsid w:val="9FAEB59A"/>
    <w:rsid w:val="9FAFAB94"/>
    <w:rsid w:val="9FB69AEE"/>
    <w:rsid w:val="9FB73598"/>
    <w:rsid w:val="9FB75BD7"/>
    <w:rsid w:val="9FB765BE"/>
    <w:rsid w:val="9FB7AAF8"/>
    <w:rsid w:val="9FB7BC69"/>
    <w:rsid w:val="9FBF18AB"/>
    <w:rsid w:val="9FBF7FD9"/>
    <w:rsid w:val="9FC6DFEE"/>
    <w:rsid w:val="9FCF4701"/>
    <w:rsid w:val="9FD1797F"/>
    <w:rsid w:val="9FD54E68"/>
    <w:rsid w:val="9FD58E23"/>
    <w:rsid w:val="9FD9677E"/>
    <w:rsid w:val="9FDB3EAC"/>
    <w:rsid w:val="9FDB7299"/>
    <w:rsid w:val="9FDBAE98"/>
    <w:rsid w:val="9FDD153E"/>
    <w:rsid w:val="9FDECADD"/>
    <w:rsid w:val="9FDEE363"/>
    <w:rsid w:val="9FDF911B"/>
    <w:rsid w:val="9FDFAA12"/>
    <w:rsid w:val="9FEA8D39"/>
    <w:rsid w:val="9FED3076"/>
    <w:rsid w:val="9FEDC139"/>
    <w:rsid w:val="9FEDD00B"/>
    <w:rsid w:val="9FEF1702"/>
    <w:rsid w:val="9FEF1F28"/>
    <w:rsid w:val="9FEF29A3"/>
    <w:rsid w:val="9FEF7843"/>
    <w:rsid w:val="9FEFE17C"/>
    <w:rsid w:val="9FF0E350"/>
    <w:rsid w:val="9FF173C9"/>
    <w:rsid w:val="9FF1F182"/>
    <w:rsid w:val="9FF2150F"/>
    <w:rsid w:val="9FF371E5"/>
    <w:rsid w:val="9FF68385"/>
    <w:rsid w:val="9FF6E1F1"/>
    <w:rsid w:val="9FF7068B"/>
    <w:rsid w:val="9FF71672"/>
    <w:rsid w:val="9FF724F2"/>
    <w:rsid w:val="9FF76A1D"/>
    <w:rsid w:val="9FF76A8E"/>
    <w:rsid w:val="9FF7F874"/>
    <w:rsid w:val="9FF7FBD2"/>
    <w:rsid w:val="9FF94137"/>
    <w:rsid w:val="9FFA6839"/>
    <w:rsid w:val="9FFB1D0E"/>
    <w:rsid w:val="9FFB5279"/>
    <w:rsid w:val="9FFB7EB5"/>
    <w:rsid w:val="9FFB9AFA"/>
    <w:rsid w:val="9FFBA628"/>
    <w:rsid w:val="9FFC3F96"/>
    <w:rsid w:val="9FFC7939"/>
    <w:rsid w:val="9FFD460F"/>
    <w:rsid w:val="9FFD6FDF"/>
    <w:rsid w:val="9FFD8EF1"/>
    <w:rsid w:val="9FFDB43B"/>
    <w:rsid w:val="9FFDF47A"/>
    <w:rsid w:val="9FFEFF43"/>
    <w:rsid w:val="9FFF0C78"/>
    <w:rsid w:val="9FFF1173"/>
    <w:rsid w:val="9FFF2FFD"/>
    <w:rsid w:val="9FFF4E93"/>
    <w:rsid w:val="9FFF6300"/>
    <w:rsid w:val="9FFF6535"/>
    <w:rsid w:val="9FFF80CF"/>
    <w:rsid w:val="9FFF822A"/>
    <w:rsid w:val="9FFF9EEC"/>
    <w:rsid w:val="9FFFC992"/>
    <w:rsid w:val="9FFFE1A7"/>
    <w:rsid w:val="9FFFE3B5"/>
    <w:rsid w:val="A07D3BD7"/>
    <w:rsid w:val="A0AD4F2B"/>
    <w:rsid w:val="A0F7B4D7"/>
    <w:rsid w:val="A1AE6F52"/>
    <w:rsid w:val="A1BFC34B"/>
    <w:rsid w:val="A1D9EDBB"/>
    <w:rsid w:val="A1DDE3C9"/>
    <w:rsid w:val="A1FFAF48"/>
    <w:rsid w:val="A26F7C1A"/>
    <w:rsid w:val="A2EE4821"/>
    <w:rsid w:val="A31F8280"/>
    <w:rsid w:val="A335A93C"/>
    <w:rsid w:val="A379109C"/>
    <w:rsid w:val="A3BEF9B0"/>
    <w:rsid w:val="A3CEF792"/>
    <w:rsid w:val="A3DECA8F"/>
    <w:rsid w:val="A3DFFE9B"/>
    <w:rsid w:val="A3ED54C6"/>
    <w:rsid w:val="A3EEB8F8"/>
    <w:rsid w:val="A3EF3A49"/>
    <w:rsid w:val="A3EFF71D"/>
    <w:rsid w:val="A3EFFD5C"/>
    <w:rsid w:val="A3FA765C"/>
    <w:rsid w:val="A3FCAE56"/>
    <w:rsid w:val="A3FDE1AB"/>
    <w:rsid w:val="A3FFA97E"/>
    <w:rsid w:val="A4ED83B4"/>
    <w:rsid w:val="A4FC912F"/>
    <w:rsid w:val="A4FE66DA"/>
    <w:rsid w:val="A50E3EE6"/>
    <w:rsid w:val="A57FBD28"/>
    <w:rsid w:val="A5BD726A"/>
    <w:rsid w:val="A5C7C7CE"/>
    <w:rsid w:val="A5DD6D77"/>
    <w:rsid w:val="A5DF1F6E"/>
    <w:rsid w:val="A5E7779C"/>
    <w:rsid w:val="A5E7A2C6"/>
    <w:rsid w:val="A5EF60A3"/>
    <w:rsid w:val="A5EFB2C5"/>
    <w:rsid w:val="A5F33963"/>
    <w:rsid w:val="A5FF3865"/>
    <w:rsid w:val="A6771020"/>
    <w:rsid w:val="A67E9A37"/>
    <w:rsid w:val="A69C2680"/>
    <w:rsid w:val="A69DEE7E"/>
    <w:rsid w:val="A69FA226"/>
    <w:rsid w:val="A6AF399D"/>
    <w:rsid w:val="A6AF5F96"/>
    <w:rsid w:val="A6BE1213"/>
    <w:rsid w:val="A6DE2762"/>
    <w:rsid w:val="A6EF4825"/>
    <w:rsid w:val="A6FBC1F0"/>
    <w:rsid w:val="A6FD5935"/>
    <w:rsid w:val="A6FDC5F2"/>
    <w:rsid w:val="A71F2B83"/>
    <w:rsid w:val="A726DDA1"/>
    <w:rsid w:val="A72D8662"/>
    <w:rsid w:val="A73B9980"/>
    <w:rsid w:val="A73DAF3C"/>
    <w:rsid w:val="A76F8C5E"/>
    <w:rsid w:val="A7772D05"/>
    <w:rsid w:val="A77EC047"/>
    <w:rsid w:val="A78F31DD"/>
    <w:rsid w:val="A79777EA"/>
    <w:rsid w:val="A79A8DBD"/>
    <w:rsid w:val="A79EBEBA"/>
    <w:rsid w:val="A7BF320B"/>
    <w:rsid w:val="A7CF0509"/>
    <w:rsid w:val="A7D93CBD"/>
    <w:rsid w:val="A7DB014A"/>
    <w:rsid w:val="A7DBDE59"/>
    <w:rsid w:val="A7DF7945"/>
    <w:rsid w:val="A7E2FAD0"/>
    <w:rsid w:val="A7EB5174"/>
    <w:rsid w:val="A7ED3A74"/>
    <w:rsid w:val="A7EE2896"/>
    <w:rsid w:val="A7EE2A43"/>
    <w:rsid w:val="A7EEAA97"/>
    <w:rsid w:val="A7EF337A"/>
    <w:rsid w:val="A7EF4BBE"/>
    <w:rsid w:val="A7EF5A5D"/>
    <w:rsid w:val="A7EF9ADB"/>
    <w:rsid w:val="A7F7685C"/>
    <w:rsid w:val="A7F78B9F"/>
    <w:rsid w:val="A7F7EFC9"/>
    <w:rsid w:val="A7F890E1"/>
    <w:rsid w:val="A7FB656C"/>
    <w:rsid w:val="A7FB83E6"/>
    <w:rsid w:val="A7FB89A4"/>
    <w:rsid w:val="A7FE7190"/>
    <w:rsid w:val="A7FF1463"/>
    <w:rsid w:val="A7FFF44F"/>
    <w:rsid w:val="A85FCC6F"/>
    <w:rsid w:val="A87FE461"/>
    <w:rsid w:val="A8BF6DA5"/>
    <w:rsid w:val="A8EFC6B9"/>
    <w:rsid w:val="A8FDBB41"/>
    <w:rsid w:val="A977F1C0"/>
    <w:rsid w:val="A9974120"/>
    <w:rsid w:val="A9BF7970"/>
    <w:rsid w:val="A9BFF53D"/>
    <w:rsid w:val="A9E92F07"/>
    <w:rsid w:val="A9EDE837"/>
    <w:rsid w:val="A9FDE56E"/>
    <w:rsid w:val="A9FE3309"/>
    <w:rsid w:val="A9FF2387"/>
    <w:rsid w:val="A9FF23A7"/>
    <w:rsid w:val="AA2BFDA2"/>
    <w:rsid w:val="AA4F39E7"/>
    <w:rsid w:val="AA5626B6"/>
    <w:rsid w:val="AA5905B4"/>
    <w:rsid w:val="AA6B4845"/>
    <w:rsid w:val="AA7D287B"/>
    <w:rsid w:val="AA7D4907"/>
    <w:rsid w:val="AA7FE5EB"/>
    <w:rsid w:val="AAB77E6F"/>
    <w:rsid w:val="AAD3EB66"/>
    <w:rsid w:val="AAEE1D4D"/>
    <w:rsid w:val="AAFB67BD"/>
    <w:rsid w:val="AAFFEF7B"/>
    <w:rsid w:val="AB3BAD07"/>
    <w:rsid w:val="AB3F8FDB"/>
    <w:rsid w:val="AB57182A"/>
    <w:rsid w:val="AB5785B3"/>
    <w:rsid w:val="AB59D4D0"/>
    <w:rsid w:val="AB5E545D"/>
    <w:rsid w:val="AB775B5A"/>
    <w:rsid w:val="AB79D189"/>
    <w:rsid w:val="AB7B7F31"/>
    <w:rsid w:val="AB7F6D48"/>
    <w:rsid w:val="AB9553A1"/>
    <w:rsid w:val="AB976887"/>
    <w:rsid w:val="AB9769D3"/>
    <w:rsid w:val="AB9A85BA"/>
    <w:rsid w:val="ABAFCF50"/>
    <w:rsid w:val="ABB20EE4"/>
    <w:rsid w:val="ABB9DA47"/>
    <w:rsid w:val="ABBEBB6B"/>
    <w:rsid w:val="ABBECE5A"/>
    <w:rsid w:val="ABCED8CD"/>
    <w:rsid w:val="ABD7C8D7"/>
    <w:rsid w:val="ABDE9E38"/>
    <w:rsid w:val="ABDF0CFC"/>
    <w:rsid w:val="ABDF256F"/>
    <w:rsid w:val="ABEF5480"/>
    <w:rsid w:val="ABF61DE1"/>
    <w:rsid w:val="ABFB344D"/>
    <w:rsid w:val="ABFB730A"/>
    <w:rsid w:val="ABFBA217"/>
    <w:rsid w:val="ABFBF16E"/>
    <w:rsid w:val="ABFC08E7"/>
    <w:rsid w:val="ABFDC14D"/>
    <w:rsid w:val="ABFF3112"/>
    <w:rsid w:val="ABFF36CC"/>
    <w:rsid w:val="ABFF429A"/>
    <w:rsid w:val="ABFF7D56"/>
    <w:rsid w:val="ABFF8627"/>
    <w:rsid w:val="ABFF9802"/>
    <w:rsid w:val="ABFFAA0A"/>
    <w:rsid w:val="ABFFED4E"/>
    <w:rsid w:val="AC361B94"/>
    <w:rsid w:val="AC6ECBD3"/>
    <w:rsid w:val="AC6F9959"/>
    <w:rsid w:val="AC7B0E96"/>
    <w:rsid w:val="ACB53967"/>
    <w:rsid w:val="ACBF1A8F"/>
    <w:rsid w:val="ACD14CA8"/>
    <w:rsid w:val="ACDDBED5"/>
    <w:rsid w:val="ACDF3CA9"/>
    <w:rsid w:val="ACEE9853"/>
    <w:rsid w:val="ACF185F9"/>
    <w:rsid w:val="ACF615E2"/>
    <w:rsid w:val="ACF72E60"/>
    <w:rsid w:val="ACF7678E"/>
    <w:rsid w:val="ACF7AE1F"/>
    <w:rsid w:val="ACF7D3E2"/>
    <w:rsid w:val="ACF97941"/>
    <w:rsid w:val="ACFDD017"/>
    <w:rsid w:val="AD1F9180"/>
    <w:rsid w:val="AD3E7F9B"/>
    <w:rsid w:val="AD4E2EF4"/>
    <w:rsid w:val="AD591B3A"/>
    <w:rsid w:val="AD5BE237"/>
    <w:rsid w:val="AD5F8255"/>
    <w:rsid w:val="AD72A116"/>
    <w:rsid w:val="AD742540"/>
    <w:rsid w:val="AD775D51"/>
    <w:rsid w:val="AD7E4675"/>
    <w:rsid w:val="AD7F7589"/>
    <w:rsid w:val="AD864535"/>
    <w:rsid w:val="ADA794AC"/>
    <w:rsid w:val="ADABE0A5"/>
    <w:rsid w:val="ADBD4D01"/>
    <w:rsid w:val="ADBD7C6C"/>
    <w:rsid w:val="ADBEC81C"/>
    <w:rsid w:val="ADBF3460"/>
    <w:rsid w:val="ADBF68D1"/>
    <w:rsid w:val="ADBF897D"/>
    <w:rsid w:val="ADC31719"/>
    <w:rsid w:val="ADC7E7C2"/>
    <w:rsid w:val="ADCB788A"/>
    <w:rsid w:val="ADD41D54"/>
    <w:rsid w:val="ADDFFC6A"/>
    <w:rsid w:val="ADE70E09"/>
    <w:rsid w:val="ADEB79D5"/>
    <w:rsid w:val="ADEBA93C"/>
    <w:rsid w:val="ADEC8FD4"/>
    <w:rsid w:val="ADEF24FA"/>
    <w:rsid w:val="ADEF45CD"/>
    <w:rsid w:val="ADF3BD9D"/>
    <w:rsid w:val="ADF4C431"/>
    <w:rsid w:val="ADF5F7E4"/>
    <w:rsid w:val="ADF74F10"/>
    <w:rsid w:val="ADF76803"/>
    <w:rsid w:val="ADFB19B4"/>
    <w:rsid w:val="ADFB28B9"/>
    <w:rsid w:val="ADFB4FCF"/>
    <w:rsid w:val="ADFCB100"/>
    <w:rsid w:val="ADFDD593"/>
    <w:rsid w:val="ADFF5B0C"/>
    <w:rsid w:val="ADFF9E50"/>
    <w:rsid w:val="ADFFC9B5"/>
    <w:rsid w:val="AE5FC8BF"/>
    <w:rsid w:val="AE6CB5F8"/>
    <w:rsid w:val="AE6D89DF"/>
    <w:rsid w:val="AE7F4540"/>
    <w:rsid w:val="AE7F78EB"/>
    <w:rsid w:val="AE9D0ADA"/>
    <w:rsid w:val="AEB2753F"/>
    <w:rsid w:val="AEB7C1BA"/>
    <w:rsid w:val="AEB7E616"/>
    <w:rsid w:val="AEBB0912"/>
    <w:rsid w:val="AEBF3099"/>
    <w:rsid w:val="AEBF4AB0"/>
    <w:rsid w:val="AEC7263D"/>
    <w:rsid w:val="AEC9D6E6"/>
    <w:rsid w:val="AED5486B"/>
    <w:rsid w:val="AED751D1"/>
    <w:rsid w:val="AEDB9100"/>
    <w:rsid w:val="AEDCCE6A"/>
    <w:rsid w:val="AEDD4936"/>
    <w:rsid w:val="AEDE433A"/>
    <w:rsid w:val="AEDFF1C0"/>
    <w:rsid w:val="AEE1A6A9"/>
    <w:rsid w:val="AEE6147B"/>
    <w:rsid w:val="AEEFC891"/>
    <w:rsid w:val="AEF309A6"/>
    <w:rsid w:val="AEF55F35"/>
    <w:rsid w:val="AEF7BC1F"/>
    <w:rsid w:val="AEF7E44D"/>
    <w:rsid w:val="AEFA3972"/>
    <w:rsid w:val="AEFCBB6F"/>
    <w:rsid w:val="AEFD6681"/>
    <w:rsid w:val="AEFE9C9F"/>
    <w:rsid w:val="AEFEF342"/>
    <w:rsid w:val="AEFF82CA"/>
    <w:rsid w:val="AF124F52"/>
    <w:rsid w:val="AF1BF5AE"/>
    <w:rsid w:val="AF2D8C3F"/>
    <w:rsid w:val="AF2E64DC"/>
    <w:rsid w:val="AF356D54"/>
    <w:rsid w:val="AF37BDB0"/>
    <w:rsid w:val="AF3DD221"/>
    <w:rsid w:val="AF3F0348"/>
    <w:rsid w:val="AF3F3770"/>
    <w:rsid w:val="AF3F413F"/>
    <w:rsid w:val="AF4E0F78"/>
    <w:rsid w:val="AF4F6F2B"/>
    <w:rsid w:val="AF5F57E1"/>
    <w:rsid w:val="AF5F8608"/>
    <w:rsid w:val="AF5F960B"/>
    <w:rsid w:val="AF6F0BA1"/>
    <w:rsid w:val="AF6F1FD8"/>
    <w:rsid w:val="AF6F7CBA"/>
    <w:rsid w:val="AF730461"/>
    <w:rsid w:val="AF76C96B"/>
    <w:rsid w:val="AF7763EE"/>
    <w:rsid w:val="AF777C68"/>
    <w:rsid w:val="AF77E30A"/>
    <w:rsid w:val="AF784022"/>
    <w:rsid w:val="AF7995D4"/>
    <w:rsid w:val="AF7B0907"/>
    <w:rsid w:val="AF7E401B"/>
    <w:rsid w:val="AF7EEC2D"/>
    <w:rsid w:val="AF7F0423"/>
    <w:rsid w:val="AF7F2772"/>
    <w:rsid w:val="AF7F4D1D"/>
    <w:rsid w:val="AF7F9100"/>
    <w:rsid w:val="AF7FB68C"/>
    <w:rsid w:val="AF87C523"/>
    <w:rsid w:val="AF976E6C"/>
    <w:rsid w:val="AF9E0FB6"/>
    <w:rsid w:val="AF9EF4C8"/>
    <w:rsid w:val="AF9F3125"/>
    <w:rsid w:val="AF9F44B0"/>
    <w:rsid w:val="AF9FEE82"/>
    <w:rsid w:val="AFAAE151"/>
    <w:rsid w:val="AFABC42A"/>
    <w:rsid w:val="AFAEFACD"/>
    <w:rsid w:val="AFB23856"/>
    <w:rsid w:val="AFB6B7DB"/>
    <w:rsid w:val="AFB78DB6"/>
    <w:rsid w:val="AFBBF207"/>
    <w:rsid w:val="AFBD6B1E"/>
    <w:rsid w:val="AFBDC663"/>
    <w:rsid w:val="AFBE4EA6"/>
    <w:rsid w:val="AFBE9BBD"/>
    <w:rsid w:val="AFBF19AD"/>
    <w:rsid w:val="AFBF21EA"/>
    <w:rsid w:val="AFBF26AB"/>
    <w:rsid w:val="AFBF3450"/>
    <w:rsid w:val="AFBF9AB8"/>
    <w:rsid w:val="AFBFDE39"/>
    <w:rsid w:val="AFCD6E1E"/>
    <w:rsid w:val="AFD3489A"/>
    <w:rsid w:val="AFD3B0CE"/>
    <w:rsid w:val="AFD7F5AB"/>
    <w:rsid w:val="AFD9417D"/>
    <w:rsid w:val="AFDB0F32"/>
    <w:rsid w:val="AFDB8618"/>
    <w:rsid w:val="AFDBB234"/>
    <w:rsid w:val="AFDD1131"/>
    <w:rsid w:val="AFDDC9C8"/>
    <w:rsid w:val="AFDECCEC"/>
    <w:rsid w:val="AFDF45D9"/>
    <w:rsid w:val="AFDFB8FF"/>
    <w:rsid w:val="AFE7EE11"/>
    <w:rsid w:val="AFEB06E9"/>
    <w:rsid w:val="AFEB7612"/>
    <w:rsid w:val="AFEBED98"/>
    <w:rsid w:val="AFEC3FF3"/>
    <w:rsid w:val="AFEDB0CE"/>
    <w:rsid w:val="AFEDE413"/>
    <w:rsid w:val="AFEE83D3"/>
    <w:rsid w:val="AFEEB01A"/>
    <w:rsid w:val="AFEF4DF3"/>
    <w:rsid w:val="AFF3E315"/>
    <w:rsid w:val="AFF5AD03"/>
    <w:rsid w:val="AFF5E302"/>
    <w:rsid w:val="AFF63A64"/>
    <w:rsid w:val="AFF69123"/>
    <w:rsid w:val="AFF747FE"/>
    <w:rsid w:val="AFF75FB6"/>
    <w:rsid w:val="AFF75FFC"/>
    <w:rsid w:val="AFF796FC"/>
    <w:rsid w:val="AFF7A487"/>
    <w:rsid w:val="AFF7A95F"/>
    <w:rsid w:val="AFF97253"/>
    <w:rsid w:val="AFFB176B"/>
    <w:rsid w:val="AFFB1D1A"/>
    <w:rsid w:val="AFFB37C6"/>
    <w:rsid w:val="AFFB5F5C"/>
    <w:rsid w:val="AFFB8712"/>
    <w:rsid w:val="AFFB88B3"/>
    <w:rsid w:val="AFFBBE41"/>
    <w:rsid w:val="AFFCD58B"/>
    <w:rsid w:val="AFFD0733"/>
    <w:rsid w:val="AFFD24DB"/>
    <w:rsid w:val="AFFD2850"/>
    <w:rsid w:val="AFFD8D35"/>
    <w:rsid w:val="AFFF0EC1"/>
    <w:rsid w:val="AFFF2E5C"/>
    <w:rsid w:val="AFFF4EE9"/>
    <w:rsid w:val="AFFF71BB"/>
    <w:rsid w:val="AFFF89C0"/>
    <w:rsid w:val="AFFFBA0D"/>
    <w:rsid w:val="AFFFC0AD"/>
    <w:rsid w:val="AFFFCC48"/>
    <w:rsid w:val="AFFFFB61"/>
    <w:rsid w:val="B127D027"/>
    <w:rsid w:val="B12EC455"/>
    <w:rsid w:val="B157287E"/>
    <w:rsid w:val="B16505FE"/>
    <w:rsid w:val="B168EAAB"/>
    <w:rsid w:val="B16F5F39"/>
    <w:rsid w:val="B17B839C"/>
    <w:rsid w:val="B17DFD3D"/>
    <w:rsid w:val="B17FD2D1"/>
    <w:rsid w:val="B18EC441"/>
    <w:rsid w:val="B1BEFBAB"/>
    <w:rsid w:val="B1EE3919"/>
    <w:rsid w:val="B1F5EE5B"/>
    <w:rsid w:val="B1F6F30C"/>
    <w:rsid w:val="B1F73053"/>
    <w:rsid w:val="B1F8E5C0"/>
    <w:rsid w:val="B1F92B8E"/>
    <w:rsid w:val="B1FBE82C"/>
    <w:rsid w:val="B1FBEA59"/>
    <w:rsid w:val="B1FDD831"/>
    <w:rsid w:val="B1FE5082"/>
    <w:rsid w:val="B1FF9BF4"/>
    <w:rsid w:val="B2133751"/>
    <w:rsid w:val="B259398E"/>
    <w:rsid w:val="B27925AD"/>
    <w:rsid w:val="B27C663F"/>
    <w:rsid w:val="B27F3403"/>
    <w:rsid w:val="B2BB409F"/>
    <w:rsid w:val="B2DFC64C"/>
    <w:rsid w:val="B2F73FD1"/>
    <w:rsid w:val="B2FE4DC4"/>
    <w:rsid w:val="B2FFE4E5"/>
    <w:rsid w:val="B3279582"/>
    <w:rsid w:val="B33F74EA"/>
    <w:rsid w:val="B35DFE49"/>
    <w:rsid w:val="B35EB7C0"/>
    <w:rsid w:val="B37ADD29"/>
    <w:rsid w:val="B397032D"/>
    <w:rsid w:val="B39BE02D"/>
    <w:rsid w:val="B39D7FE9"/>
    <w:rsid w:val="B39E3063"/>
    <w:rsid w:val="B3AC4887"/>
    <w:rsid w:val="B3BDF17E"/>
    <w:rsid w:val="B3BEFACC"/>
    <w:rsid w:val="B3BF342A"/>
    <w:rsid w:val="B3C7FD9A"/>
    <w:rsid w:val="B3D6C1F8"/>
    <w:rsid w:val="B3DB9228"/>
    <w:rsid w:val="B3E7724B"/>
    <w:rsid w:val="B3EA854D"/>
    <w:rsid w:val="B3EBFF3B"/>
    <w:rsid w:val="B3ED12AF"/>
    <w:rsid w:val="B3ED557D"/>
    <w:rsid w:val="B3ED9484"/>
    <w:rsid w:val="B3EF2649"/>
    <w:rsid w:val="B3F452DB"/>
    <w:rsid w:val="B3F5F2A7"/>
    <w:rsid w:val="B3F77677"/>
    <w:rsid w:val="B3F7A630"/>
    <w:rsid w:val="B3FA43CE"/>
    <w:rsid w:val="B3FB91EE"/>
    <w:rsid w:val="B3FCBD99"/>
    <w:rsid w:val="B3FCD9D2"/>
    <w:rsid w:val="B3FD01FD"/>
    <w:rsid w:val="B3FD6394"/>
    <w:rsid w:val="B3FE50A9"/>
    <w:rsid w:val="B3FED378"/>
    <w:rsid w:val="B3FF1AE5"/>
    <w:rsid w:val="B3FF4971"/>
    <w:rsid w:val="B3FF49D2"/>
    <w:rsid w:val="B3FF5B76"/>
    <w:rsid w:val="B3FFBED9"/>
    <w:rsid w:val="B40A1F72"/>
    <w:rsid w:val="B42DA8CF"/>
    <w:rsid w:val="B4378CD0"/>
    <w:rsid w:val="B45E8750"/>
    <w:rsid w:val="B46E9286"/>
    <w:rsid w:val="B479FB42"/>
    <w:rsid w:val="B47BBFEA"/>
    <w:rsid w:val="B47FD176"/>
    <w:rsid w:val="B4A1602E"/>
    <w:rsid w:val="B4AECA64"/>
    <w:rsid w:val="B4FA0582"/>
    <w:rsid w:val="B4FB8F5F"/>
    <w:rsid w:val="B4FD1A22"/>
    <w:rsid w:val="B4FF8FB8"/>
    <w:rsid w:val="B4FF9733"/>
    <w:rsid w:val="B53F45AA"/>
    <w:rsid w:val="B53FF317"/>
    <w:rsid w:val="B54C2B48"/>
    <w:rsid w:val="B557EC70"/>
    <w:rsid w:val="B56B02BC"/>
    <w:rsid w:val="B56B5AC2"/>
    <w:rsid w:val="B572CE05"/>
    <w:rsid w:val="B5786AFB"/>
    <w:rsid w:val="B57BA9A9"/>
    <w:rsid w:val="B57D76DD"/>
    <w:rsid w:val="B57F8817"/>
    <w:rsid w:val="B5A20077"/>
    <w:rsid w:val="B5B71439"/>
    <w:rsid w:val="B5B76D40"/>
    <w:rsid w:val="B5BA1E1F"/>
    <w:rsid w:val="B5BFC814"/>
    <w:rsid w:val="B5CE3177"/>
    <w:rsid w:val="B5CE7505"/>
    <w:rsid w:val="B5D87C6C"/>
    <w:rsid w:val="B5DB6DC1"/>
    <w:rsid w:val="B5EDF8A7"/>
    <w:rsid w:val="B5F11020"/>
    <w:rsid w:val="B5F73C2C"/>
    <w:rsid w:val="B5F959C9"/>
    <w:rsid w:val="B5FA12DD"/>
    <w:rsid w:val="B5FBB98C"/>
    <w:rsid w:val="B5FC6379"/>
    <w:rsid w:val="B5FCEBAC"/>
    <w:rsid w:val="B5FF2230"/>
    <w:rsid w:val="B5FF2582"/>
    <w:rsid w:val="B5FF3667"/>
    <w:rsid w:val="B5FFAE98"/>
    <w:rsid w:val="B5FFD908"/>
    <w:rsid w:val="B5FFF0EE"/>
    <w:rsid w:val="B609C27D"/>
    <w:rsid w:val="B61E1AD9"/>
    <w:rsid w:val="B61FC12E"/>
    <w:rsid w:val="B63A3686"/>
    <w:rsid w:val="B6561FC8"/>
    <w:rsid w:val="B65F5EBC"/>
    <w:rsid w:val="B667A24E"/>
    <w:rsid w:val="B667CD88"/>
    <w:rsid w:val="B66DF918"/>
    <w:rsid w:val="B66F3389"/>
    <w:rsid w:val="B6792799"/>
    <w:rsid w:val="B67AA085"/>
    <w:rsid w:val="B67F4313"/>
    <w:rsid w:val="B67FD56F"/>
    <w:rsid w:val="B68E564C"/>
    <w:rsid w:val="B6AF47C8"/>
    <w:rsid w:val="B6BBB829"/>
    <w:rsid w:val="B6BF08C4"/>
    <w:rsid w:val="B6CFF346"/>
    <w:rsid w:val="B6D7D96D"/>
    <w:rsid w:val="B6DBE3F3"/>
    <w:rsid w:val="B6DD7557"/>
    <w:rsid w:val="B6E3A2DE"/>
    <w:rsid w:val="B6E50710"/>
    <w:rsid w:val="B6E94AB5"/>
    <w:rsid w:val="B6EE7DF2"/>
    <w:rsid w:val="B6EF89DB"/>
    <w:rsid w:val="B6F08B88"/>
    <w:rsid w:val="B6F47363"/>
    <w:rsid w:val="B6F6C262"/>
    <w:rsid w:val="B6F77A4E"/>
    <w:rsid w:val="B6F7DA82"/>
    <w:rsid w:val="B6F99631"/>
    <w:rsid w:val="B6F9DC65"/>
    <w:rsid w:val="B6FB2528"/>
    <w:rsid w:val="B6FB28C1"/>
    <w:rsid w:val="B6FB48A2"/>
    <w:rsid w:val="B6FD137E"/>
    <w:rsid w:val="B6FDE736"/>
    <w:rsid w:val="B6FE6985"/>
    <w:rsid w:val="B6FE816F"/>
    <w:rsid w:val="B6FEDA01"/>
    <w:rsid w:val="B6FF1A48"/>
    <w:rsid w:val="B6FF34C2"/>
    <w:rsid w:val="B6FF365F"/>
    <w:rsid w:val="B6FF3EC7"/>
    <w:rsid w:val="B6FF722B"/>
    <w:rsid w:val="B6FF802F"/>
    <w:rsid w:val="B6FF85E9"/>
    <w:rsid w:val="B6FF89FE"/>
    <w:rsid w:val="B6FFB659"/>
    <w:rsid w:val="B6FFDC9C"/>
    <w:rsid w:val="B6FFDFD7"/>
    <w:rsid w:val="B70F7257"/>
    <w:rsid w:val="B71ED74B"/>
    <w:rsid w:val="B72DBE31"/>
    <w:rsid w:val="B72F7D0F"/>
    <w:rsid w:val="B72FFD1A"/>
    <w:rsid w:val="B73D0BC5"/>
    <w:rsid w:val="B73F2A52"/>
    <w:rsid w:val="B7523B27"/>
    <w:rsid w:val="B7556B49"/>
    <w:rsid w:val="B75714FB"/>
    <w:rsid w:val="B757EB95"/>
    <w:rsid w:val="B75CFCE3"/>
    <w:rsid w:val="B75D15D2"/>
    <w:rsid w:val="B75F3EC4"/>
    <w:rsid w:val="B75F5376"/>
    <w:rsid w:val="B767442F"/>
    <w:rsid w:val="B767F578"/>
    <w:rsid w:val="B76DA17F"/>
    <w:rsid w:val="B76DFF4F"/>
    <w:rsid w:val="B76F3FF0"/>
    <w:rsid w:val="B76FA4C5"/>
    <w:rsid w:val="B76FB927"/>
    <w:rsid w:val="B76FC8B8"/>
    <w:rsid w:val="B775EE11"/>
    <w:rsid w:val="B7778C2C"/>
    <w:rsid w:val="B779864F"/>
    <w:rsid w:val="B77A71FD"/>
    <w:rsid w:val="B77BE4FD"/>
    <w:rsid w:val="B77DF042"/>
    <w:rsid w:val="B77EDDCC"/>
    <w:rsid w:val="B77F0B7E"/>
    <w:rsid w:val="B78BA2DA"/>
    <w:rsid w:val="B78FB877"/>
    <w:rsid w:val="B792BDA5"/>
    <w:rsid w:val="B7937159"/>
    <w:rsid w:val="B7997B4B"/>
    <w:rsid w:val="B79EDC62"/>
    <w:rsid w:val="B79FF6EE"/>
    <w:rsid w:val="B7A4306E"/>
    <w:rsid w:val="B7A7B9DA"/>
    <w:rsid w:val="B7AB62B2"/>
    <w:rsid w:val="B7AF0316"/>
    <w:rsid w:val="B7AFA6EB"/>
    <w:rsid w:val="B7B11DE5"/>
    <w:rsid w:val="B7B36FE6"/>
    <w:rsid w:val="B7B5992A"/>
    <w:rsid w:val="B7B7261E"/>
    <w:rsid w:val="B7B93707"/>
    <w:rsid w:val="B7BBA6C0"/>
    <w:rsid w:val="B7BC82C2"/>
    <w:rsid w:val="B7BEDC43"/>
    <w:rsid w:val="B7BF3E6E"/>
    <w:rsid w:val="B7BF85D9"/>
    <w:rsid w:val="B7BFBA4F"/>
    <w:rsid w:val="B7BFC0F7"/>
    <w:rsid w:val="B7BFFC24"/>
    <w:rsid w:val="B7C1408B"/>
    <w:rsid w:val="B7C496F1"/>
    <w:rsid w:val="B7CE9789"/>
    <w:rsid w:val="B7CEDC13"/>
    <w:rsid w:val="B7CF323E"/>
    <w:rsid w:val="B7D0582C"/>
    <w:rsid w:val="B7D7C2F6"/>
    <w:rsid w:val="B7DA14AA"/>
    <w:rsid w:val="B7DA1A77"/>
    <w:rsid w:val="B7DB2505"/>
    <w:rsid w:val="B7DC985F"/>
    <w:rsid w:val="B7DE97A8"/>
    <w:rsid w:val="B7DF0DD3"/>
    <w:rsid w:val="B7DFCE6E"/>
    <w:rsid w:val="B7DFFB9F"/>
    <w:rsid w:val="B7DFFF2C"/>
    <w:rsid w:val="B7E32791"/>
    <w:rsid w:val="B7E4A4FC"/>
    <w:rsid w:val="B7E5C537"/>
    <w:rsid w:val="B7E60843"/>
    <w:rsid w:val="B7E70949"/>
    <w:rsid w:val="B7E71702"/>
    <w:rsid w:val="B7EB9D05"/>
    <w:rsid w:val="B7ED18CE"/>
    <w:rsid w:val="B7ED6868"/>
    <w:rsid w:val="B7EE3DD2"/>
    <w:rsid w:val="B7EE50EC"/>
    <w:rsid w:val="B7EF333B"/>
    <w:rsid w:val="B7EF9626"/>
    <w:rsid w:val="B7EF9AEE"/>
    <w:rsid w:val="B7EFB00F"/>
    <w:rsid w:val="B7EFB2C1"/>
    <w:rsid w:val="B7EFE4B6"/>
    <w:rsid w:val="B7F34BBE"/>
    <w:rsid w:val="B7F35164"/>
    <w:rsid w:val="B7F4EC92"/>
    <w:rsid w:val="B7F630D4"/>
    <w:rsid w:val="B7F7389C"/>
    <w:rsid w:val="B7F75749"/>
    <w:rsid w:val="B7F7950D"/>
    <w:rsid w:val="B7F7D134"/>
    <w:rsid w:val="B7F7D8FC"/>
    <w:rsid w:val="B7F7EB40"/>
    <w:rsid w:val="B7FB2B38"/>
    <w:rsid w:val="B7FB7B1C"/>
    <w:rsid w:val="B7FB95C8"/>
    <w:rsid w:val="B7FBF2CE"/>
    <w:rsid w:val="B7FD1898"/>
    <w:rsid w:val="B7FDA4FC"/>
    <w:rsid w:val="B7FDFB97"/>
    <w:rsid w:val="B7FE3227"/>
    <w:rsid w:val="B7FEC931"/>
    <w:rsid w:val="B7FECD5D"/>
    <w:rsid w:val="B7FED09F"/>
    <w:rsid w:val="B7FED0B7"/>
    <w:rsid w:val="B7FF03DD"/>
    <w:rsid w:val="B7FF2240"/>
    <w:rsid w:val="B7FF3938"/>
    <w:rsid w:val="B7FF55DB"/>
    <w:rsid w:val="B7FF59F8"/>
    <w:rsid w:val="B7FF63A8"/>
    <w:rsid w:val="B7FF6ED2"/>
    <w:rsid w:val="B7FF850F"/>
    <w:rsid w:val="B7FFA9D8"/>
    <w:rsid w:val="B7FFAC40"/>
    <w:rsid w:val="B7FFB336"/>
    <w:rsid w:val="B7FFD10C"/>
    <w:rsid w:val="B7FFD143"/>
    <w:rsid w:val="B7FFFF4B"/>
    <w:rsid w:val="B8BFEAE2"/>
    <w:rsid w:val="B8CDFF89"/>
    <w:rsid w:val="B8DD0F6C"/>
    <w:rsid w:val="B8F79EB9"/>
    <w:rsid w:val="B8FD7811"/>
    <w:rsid w:val="B93CD975"/>
    <w:rsid w:val="B93F7F0B"/>
    <w:rsid w:val="B95B43B3"/>
    <w:rsid w:val="B967571A"/>
    <w:rsid w:val="B96E8609"/>
    <w:rsid w:val="B96FA4FC"/>
    <w:rsid w:val="B9775F29"/>
    <w:rsid w:val="B97C78DC"/>
    <w:rsid w:val="B97F44FE"/>
    <w:rsid w:val="B97FD47E"/>
    <w:rsid w:val="B97FD6D6"/>
    <w:rsid w:val="B996EC31"/>
    <w:rsid w:val="B99A4E26"/>
    <w:rsid w:val="B99FD379"/>
    <w:rsid w:val="B9A637E5"/>
    <w:rsid w:val="B9A84476"/>
    <w:rsid w:val="B9BBC197"/>
    <w:rsid w:val="B9BF975E"/>
    <w:rsid w:val="B9BFC9F0"/>
    <w:rsid w:val="B9D47D4A"/>
    <w:rsid w:val="B9DAF637"/>
    <w:rsid w:val="B9DBE3D0"/>
    <w:rsid w:val="B9DD80AC"/>
    <w:rsid w:val="B9DFAF8E"/>
    <w:rsid w:val="B9DFC170"/>
    <w:rsid w:val="B9E775D8"/>
    <w:rsid w:val="B9E9E0F8"/>
    <w:rsid w:val="B9ED0CF9"/>
    <w:rsid w:val="B9EE8DD9"/>
    <w:rsid w:val="B9EFFAAD"/>
    <w:rsid w:val="B9F72F51"/>
    <w:rsid w:val="B9F7C38E"/>
    <w:rsid w:val="B9F9DB4D"/>
    <w:rsid w:val="B9FC0BBD"/>
    <w:rsid w:val="B9FD089D"/>
    <w:rsid w:val="B9FD095D"/>
    <w:rsid w:val="B9FFFA54"/>
    <w:rsid w:val="BA3734FC"/>
    <w:rsid w:val="BA3BD2AE"/>
    <w:rsid w:val="BA4EC40F"/>
    <w:rsid w:val="BA5B3FE4"/>
    <w:rsid w:val="BA5F31A2"/>
    <w:rsid w:val="BA6B3102"/>
    <w:rsid w:val="BA6DFA9A"/>
    <w:rsid w:val="BA730602"/>
    <w:rsid w:val="BA79817A"/>
    <w:rsid w:val="BA7DAC40"/>
    <w:rsid w:val="BA7E2B0A"/>
    <w:rsid w:val="BA9FE677"/>
    <w:rsid w:val="BAA3C449"/>
    <w:rsid w:val="BAADEA08"/>
    <w:rsid w:val="BAB64C04"/>
    <w:rsid w:val="BABF0D62"/>
    <w:rsid w:val="BABF9B1D"/>
    <w:rsid w:val="BAD76C66"/>
    <w:rsid w:val="BADA5ADE"/>
    <w:rsid w:val="BADBB1CB"/>
    <w:rsid w:val="BADF1C09"/>
    <w:rsid w:val="BADF259A"/>
    <w:rsid w:val="BADFD870"/>
    <w:rsid w:val="BAE41EFA"/>
    <w:rsid w:val="BAE50F3E"/>
    <w:rsid w:val="BAE766AC"/>
    <w:rsid w:val="BAE7AC67"/>
    <w:rsid w:val="BAE7C9FB"/>
    <w:rsid w:val="BAEFA934"/>
    <w:rsid w:val="BAF11C3B"/>
    <w:rsid w:val="BAF30EF4"/>
    <w:rsid w:val="BAF77AF5"/>
    <w:rsid w:val="BAFAA823"/>
    <w:rsid w:val="BAFBCE4B"/>
    <w:rsid w:val="BAFDEB9D"/>
    <w:rsid w:val="BAFE4F46"/>
    <w:rsid w:val="BAFED462"/>
    <w:rsid w:val="BAFF28E0"/>
    <w:rsid w:val="BAFF6CC7"/>
    <w:rsid w:val="BB0DD5E5"/>
    <w:rsid w:val="BB1B748C"/>
    <w:rsid w:val="BB1BDBF5"/>
    <w:rsid w:val="BB272D30"/>
    <w:rsid w:val="BB2B3EC7"/>
    <w:rsid w:val="BB2B62DD"/>
    <w:rsid w:val="BB3782A7"/>
    <w:rsid w:val="BB3BA6D8"/>
    <w:rsid w:val="BB3BAB7D"/>
    <w:rsid w:val="BB3BF927"/>
    <w:rsid w:val="BB3F9378"/>
    <w:rsid w:val="BB47B02A"/>
    <w:rsid w:val="BB550528"/>
    <w:rsid w:val="BB572DCC"/>
    <w:rsid w:val="BB5A2F32"/>
    <w:rsid w:val="BB5CFD25"/>
    <w:rsid w:val="BB5D215E"/>
    <w:rsid w:val="BB5EC25A"/>
    <w:rsid w:val="BB61BEBA"/>
    <w:rsid w:val="BB69491B"/>
    <w:rsid w:val="BB6A04C3"/>
    <w:rsid w:val="BB6DC45D"/>
    <w:rsid w:val="BB6F3C73"/>
    <w:rsid w:val="BB778E36"/>
    <w:rsid w:val="BB79615B"/>
    <w:rsid w:val="BB7A00DD"/>
    <w:rsid w:val="BB7A66D2"/>
    <w:rsid w:val="BB7A85BE"/>
    <w:rsid w:val="BB7A9B25"/>
    <w:rsid w:val="BB7D3B33"/>
    <w:rsid w:val="BB7DC290"/>
    <w:rsid w:val="BB7DFCB8"/>
    <w:rsid w:val="BB7F0C55"/>
    <w:rsid w:val="BB7F151F"/>
    <w:rsid w:val="BB7F2DF7"/>
    <w:rsid w:val="BB7FD5A6"/>
    <w:rsid w:val="BB7FEDDE"/>
    <w:rsid w:val="BB7FEEFB"/>
    <w:rsid w:val="BB874384"/>
    <w:rsid w:val="BB8E7FA3"/>
    <w:rsid w:val="BB8F2EDC"/>
    <w:rsid w:val="BB8F6671"/>
    <w:rsid w:val="BB91AE5A"/>
    <w:rsid w:val="BB9BB143"/>
    <w:rsid w:val="BB9F92FF"/>
    <w:rsid w:val="BBA5BBC5"/>
    <w:rsid w:val="BBA73B66"/>
    <w:rsid w:val="BBA78E79"/>
    <w:rsid w:val="BBA7ED3E"/>
    <w:rsid w:val="BBAACDC6"/>
    <w:rsid w:val="BBAE2990"/>
    <w:rsid w:val="BBAFF920"/>
    <w:rsid w:val="BBB4C47C"/>
    <w:rsid w:val="BBB5A60D"/>
    <w:rsid w:val="BBB7DF3F"/>
    <w:rsid w:val="BBBD81FB"/>
    <w:rsid w:val="BBBDB12B"/>
    <w:rsid w:val="BBBF15AF"/>
    <w:rsid w:val="BBBF55A4"/>
    <w:rsid w:val="BBBF8EBB"/>
    <w:rsid w:val="BBBF98EC"/>
    <w:rsid w:val="BBC06AE8"/>
    <w:rsid w:val="BBCAB365"/>
    <w:rsid w:val="BBCB8EAB"/>
    <w:rsid w:val="BBCF8314"/>
    <w:rsid w:val="BBCF893B"/>
    <w:rsid w:val="BBCF8B23"/>
    <w:rsid w:val="BBCFC50C"/>
    <w:rsid w:val="BBD2DF3F"/>
    <w:rsid w:val="BBD532EE"/>
    <w:rsid w:val="BBD8A773"/>
    <w:rsid w:val="BBD97F07"/>
    <w:rsid w:val="BBDAFD54"/>
    <w:rsid w:val="BBDC1C2C"/>
    <w:rsid w:val="BBDDCFF4"/>
    <w:rsid w:val="BBDDD65E"/>
    <w:rsid w:val="BBDE59C9"/>
    <w:rsid w:val="BBDE64B5"/>
    <w:rsid w:val="BBDE7077"/>
    <w:rsid w:val="BBDF04AF"/>
    <w:rsid w:val="BBDF4346"/>
    <w:rsid w:val="BBDF45E8"/>
    <w:rsid w:val="BBDF8DD5"/>
    <w:rsid w:val="BBDFA855"/>
    <w:rsid w:val="BBE537F5"/>
    <w:rsid w:val="BBE73A39"/>
    <w:rsid w:val="BBE7AD68"/>
    <w:rsid w:val="BBE7D5CD"/>
    <w:rsid w:val="BBEA8905"/>
    <w:rsid w:val="BBEE1334"/>
    <w:rsid w:val="BBEE9306"/>
    <w:rsid w:val="BBEFB655"/>
    <w:rsid w:val="BBEFB799"/>
    <w:rsid w:val="BBF3276E"/>
    <w:rsid w:val="BBF41EDA"/>
    <w:rsid w:val="BBF65520"/>
    <w:rsid w:val="BBF67BE7"/>
    <w:rsid w:val="BBF6DDA5"/>
    <w:rsid w:val="BBF769FE"/>
    <w:rsid w:val="BBF76A19"/>
    <w:rsid w:val="BBF7C6F3"/>
    <w:rsid w:val="BBF7F0C3"/>
    <w:rsid w:val="BBF9912B"/>
    <w:rsid w:val="BBFA0CF5"/>
    <w:rsid w:val="BBFC0F97"/>
    <w:rsid w:val="BBFC8F5F"/>
    <w:rsid w:val="BBFD0FC2"/>
    <w:rsid w:val="BBFD1290"/>
    <w:rsid w:val="BBFD1A49"/>
    <w:rsid w:val="BBFD60A8"/>
    <w:rsid w:val="BBFD8F86"/>
    <w:rsid w:val="BBFDDB26"/>
    <w:rsid w:val="BBFDE7A7"/>
    <w:rsid w:val="BBFDE8FA"/>
    <w:rsid w:val="BBFE2339"/>
    <w:rsid w:val="BBFE88BA"/>
    <w:rsid w:val="BBFEC983"/>
    <w:rsid w:val="BBFF0041"/>
    <w:rsid w:val="BBFF34B2"/>
    <w:rsid w:val="BBFF4965"/>
    <w:rsid w:val="BBFF49EA"/>
    <w:rsid w:val="BBFF7230"/>
    <w:rsid w:val="BBFF8614"/>
    <w:rsid w:val="BBFF87C9"/>
    <w:rsid w:val="BBFF91A0"/>
    <w:rsid w:val="BBFF9ACB"/>
    <w:rsid w:val="BBFF9C74"/>
    <w:rsid w:val="BBFFBE7B"/>
    <w:rsid w:val="BBFFE1CE"/>
    <w:rsid w:val="BBFFFA7F"/>
    <w:rsid w:val="BC4C733D"/>
    <w:rsid w:val="BC4FB44B"/>
    <w:rsid w:val="BC4FCB66"/>
    <w:rsid w:val="BC5B8783"/>
    <w:rsid w:val="BC680FCE"/>
    <w:rsid w:val="BC6EFF5F"/>
    <w:rsid w:val="BC6F44FA"/>
    <w:rsid w:val="BC6F8539"/>
    <w:rsid w:val="BC7D4DD4"/>
    <w:rsid w:val="BC7EB9CE"/>
    <w:rsid w:val="BC7FC0F7"/>
    <w:rsid w:val="BC9375A1"/>
    <w:rsid w:val="BC9F2659"/>
    <w:rsid w:val="BCAFFF43"/>
    <w:rsid w:val="BCB510F2"/>
    <w:rsid w:val="BCB787C9"/>
    <w:rsid w:val="BCBB6ACC"/>
    <w:rsid w:val="BCBD49CB"/>
    <w:rsid w:val="BCBEAE98"/>
    <w:rsid w:val="BCBF6130"/>
    <w:rsid w:val="BCC51909"/>
    <w:rsid w:val="BCCF45BA"/>
    <w:rsid w:val="BCDE9058"/>
    <w:rsid w:val="BCED794D"/>
    <w:rsid w:val="BCEDC439"/>
    <w:rsid w:val="BCF20161"/>
    <w:rsid w:val="BCF37912"/>
    <w:rsid w:val="BCF7A11A"/>
    <w:rsid w:val="BCF93DD9"/>
    <w:rsid w:val="BCFA7F5C"/>
    <w:rsid w:val="BCFAA9EB"/>
    <w:rsid w:val="BCFBDBCD"/>
    <w:rsid w:val="BCFBE5B0"/>
    <w:rsid w:val="BCFCED2B"/>
    <w:rsid w:val="BCFEA948"/>
    <w:rsid w:val="BCFF096C"/>
    <w:rsid w:val="BCFF1B61"/>
    <w:rsid w:val="BCFF7543"/>
    <w:rsid w:val="BCFFF1EF"/>
    <w:rsid w:val="BD1BB2AA"/>
    <w:rsid w:val="BD1F13C7"/>
    <w:rsid w:val="BD29ABA8"/>
    <w:rsid w:val="BD3D040F"/>
    <w:rsid w:val="BD3F7A94"/>
    <w:rsid w:val="BD51198A"/>
    <w:rsid w:val="BD5A1C82"/>
    <w:rsid w:val="BD5EBC88"/>
    <w:rsid w:val="BD5F1406"/>
    <w:rsid w:val="BD6B9877"/>
    <w:rsid w:val="BD6D23E9"/>
    <w:rsid w:val="BD6F630C"/>
    <w:rsid w:val="BD72E809"/>
    <w:rsid w:val="BD73E6A2"/>
    <w:rsid w:val="BD74A0CC"/>
    <w:rsid w:val="BD74CE01"/>
    <w:rsid w:val="BD76291E"/>
    <w:rsid w:val="BD77A33B"/>
    <w:rsid w:val="BD77C8B4"/>
    <w:rsid w:val="BD7AA71D"/>
    <w:rsid w:val="BD7AEEB0"/>
    <w:rsid w:val="BD7CEEDC"/>
    <w:rsid w:val="BD7D5B6E"/>
    <w:rsid w:val="BD7DC357"/>
    <w:rsid w:val="BD7E0EC1"/>
    <w:rsid w:val="BD7E806E"/>
    <w:rsid w:val="BD7F1F92"/>
    <w:rsid w:val="BD7F209B"/>
    <w:rsid w:val="BD7F212F"/>
    <w:rsid w:val="BD7F5C39"/>
    <w:rsid w:val="BD7F6C7D"/>
    <w:rsid w:val="BD7F9563"/>
    <w:rsid w:val="BD86D96D"/>
    <w:rsid w:val="BD89C8D3"/>
    <w:rsid w:val="BD97C3E7"/>
    <w:rsid w:val="BD9A42B2"/>
    <w:rsid w:val="BD9CD14F"/>
    <w:rsid w:val="BD9CFAB9"/>
    <w:rsid w:val="BD9F229D"/>
    <w:rsid w:val="BDA4236C"/>
    <w:rsid w:val="BDA7CDED"/>
    <w:rsid w:val="BDA7FB8B"/>
    <w:rsid w:val="BDA94EDD"/>
    <w:rsid w:val="BDAB2ACB"/>
    <w:rsid w:val="BDADAF50"/>
    <w:rsid w:val="BDAF08B4"/>
    <w:rsid w:val="BDAFD711"/>
    <w:rsid w:val="BDB7F07D"/>
    <w:rsid w:val="BDBBF7DC"/>
    <w:rsid w:val="BDBD58FE"/>
    <w:rsid w:val="BDBD5D88"/>
    <w:rsid w:val="BDBDF29F"/>
    <w:rsid w:val="BDBF5677"/>
    <w:rsid w:val="BDBF6627"/>
    <w:rsid w:val="BDBF74BE"/>
    <w:rsid w:val="BDBF9EAA"/>
    <w:rsid w:val="BDCB0612"/>
    <w:rsid w:val="BDCBB443"/>
    <w:rsid w:val="BDCDF023"/>
    <w:rsid w:val="BDCE3DE5"/>
    <w:rsid w:val="BDCFE3FF"/>
    <w:rsid w:val="BDD2B137"/>
    <w:rsid w:val="BDD50B57"/>
    <w:rsid w:val="BDD92466"/>
    <w:rsid w:val="BDD996C2"/>
    <w:rsid w:val="BDDA25EF"/>
    <w:rsid w:val="BDDB2FB7"/>
    <w:rsid w:val="BDDBD34A"/>
    <w:rsid w:val="BDDC045A"/>
    <w:rsid w:val="BDDD42A9"/>
    <w:rsid w:val="BDDDA112"/>
    <w:rsid w:val="BDDDF1FB"/>
    <w:rsid w:val="BDDEE3C9"/>
    <w:rsid w:val="BDDF2C97"/>
    <w:rsid w:val="BDDF2D0C"/>
    <w:rsid w:val="BDDFC7CA"/>
    <w:rsid w:val="BDDFEF22"/>
    <w:rsid w:val="BDE716DF"/>
    <w:rsid w:val="BDE7834B"/>
    <w:rsid w:val="BDE7B479"/>
    <w:rsid w:val="BDEB70D1"/>
    <w:rsid w:val="BDED626C"/>
    <w:rsid w:val="BDED744E"/>
    <w:rsid w:val="BDEDCB24"/>
    <w:rsid w:val="BDEF1486"/>
    <w:rsid w:val="BDEF4428"/>
    <w:rsid w:val="BDEF6694"/>
    <w:rsid w:val="BDEF685D"/>
    <w:rsid w:val="BDEFDFDB"/>
    <w:rsid w:val="BDEFF362"/>
    <w:rsid w:val="BDF3CCCD"/>
    <w:rsid w:val="BDF49524"/>
    <w:rsid w:val="BDF65524"/>
    <w:rsid w:val="BDF696FC"/>
    <w:rsid w:val="BDF6F2D5"/>
    <w:rsid w:val="BDF7838D"/>
    <w:rsid w:val="BDF78C3C"/>
    <w:rsid w:val="BDF7958A"/>
    <w:rsid w:val="BDF7C598"/>
    <w:rsid w:val="BDF7E266"/>
    <w:rsid w:val="BDF7E686"/>
    <w:rsid w:val="BDF7F5E1"/>
    <w:rsid w:val="BDF7FE1B"/>
    <w:rsid w:val="BDF9B3CE"/>
    <w:rsid w:val="BDFA3E08"/>
    <w:rsid w:val="BDFAAB3A"/>
    <w:rsid w:val="BDFB8C95"/>
    <w:rsid w:val="BDFB95DC"/>
    <w:rsid w:val="BDFC0E1D"/>
    <w:rsid w:val="BDFC203D"/>
    <w:rsid w:val="BDFC2F6D"/>
    <w:rsid w:val="BDFDB2C9"/>
    <w:rsid w:val="BDFDF6D7"/>
    <w:rsid w:val="BDFE2DB8"/>
    <w:rsid w:val="BDFE5F58"/>
    <w:rsid w:val="BDFE86EF"/>
    <w:rsid w:val="BDFEAC8E"/>
    <w:rsid w:val="BDFEEE8E"/>
    <w:rsid w:val="BDFF01D6"/>
    <w:rsid w:val="BDFF2728"/>
    <w:rsid w:val="BDFF27F6"/>
    <w:rsid w:val="BDFF3D2E"/>
    <w:rsid w:val="BDFF4C88"/>
    <w:rsid w:val="BDFF86CB"/>
    <w:rsid w:val="BDFFBB06"/>
    <w:rsid w:val="BDFFC2BB"/>
    <w:rsid w:val="BDFFDA5B"/>
    <w:rsid w:val="BDFFF4C9"/>
    <w:rsid w:val="BE2B7B73"/>
    <w:rsid w:val="BE3F0E6B"/>
    <w:rsid w:val="BE3FD03E"/>
    <w:rsid w:val="BE5180B4"/>
    <w:rsid w:val="BE53145B"/>
    <w:rsid w:val="BE538186"/>
    <w:rsid w:val="BE5F27CB"/>
    <w:rsid w:val="BE5F31F4"/>
    <w:rsid w:val="BE5F6C99"/>
    <w:rsid w:val="BE5FD7EB"/>
    <w:rsid w:val="BE5FF773"/>
    <w:rsid w:val="BE6702D8"/>
    <w:rsid w:val="BE672969"/>
    <w:rsid w:val="BE6B8A3D"/>
    <w:rsid w:val="BE6D1C11"/>
    <w:rsid w:val="BE6E583B"/>
    <w:rsid w:val="BE73C9EC"/>
    <w:rsid w:val="BE75F918"/>
    <w:rsid w:val="BE7B5E14"/>
    <w:rsid w:val="BE7D5BA8"/>
    <w:rsid w:val="BE7D87D5"/>
    <w:rsid w:val="BE7F292A"/>
    <w:rsid w:val="BE7FC778"/>
    <w:rsid w:val="BE8F1739"/>
    <w:rsid w:val="BE976199"/>
    <w:rsid w:val="BE9B2AB0"/>
    <w:rsid w:val="BE9F4D8A"/>
    <w:rsid w:val="BEA4B607"/>
    <w:rsid w:val="BEA59123"/>
    <w:rsid w:val="BEA73996"/>
    <w:rsid w:val="BEAF4C79"/>
    <w:rsid w:val="BEAF924F"/>
    <w:rsid w:val="BEAFD398"/>
    <w:rsid w:val="BEB22FCB"/>
    <w:rsid w:val="BEB7ECC9"/>
    <w:rsid w:val="BEBD4C75"/>
    <w:rsid w:val="BEBF34CA"/>
    <w:rsid w:val="BEBF394F"/>
    <w:rsid w:val="BEBF6310"/>
    <w:rsid w:val="BEBFDA09"/>
    <w:rsid w:val="BEC280AC"/>
    <w:rsid w:val="BEC79437"/>
    <w:rsid w:val="BEC8FF4F"/>
    <w:rsid w:val="BECDEA08"/>
    <w:rsid w:val="BECE681A"/>
    <w:rsid w:val="BECE72DF"/>
    <w:rsid w:val="BECE8F19"/>
    <w:rsid w:val="BECF4F00"/>
    <w:rsid w:val="BECF9B0E"/>
    <w:rsid w:val="BED3E745"/>
    <w:rsid w:val="BED794FE"/>
    <w:rsid w:val="BED7AA49"/>
    <w:rsid w:val="BED91A03"/>
    <w:rsid w:val="BEDA541A"/>
    <w:rsid w:val="BEDB3ECF"/>
    <w:rsid w:val="BEDC3BBF"/>
    <w:rsid w:val="BEDE1731"/>
    <w:rsid w:val="BEDF3D69"/>
    <w:rsid w:val="BEDFBF71"/>
    <w:rsid w:val="BEE123F8"/>
    <w:rsid w:val="BEE31AB5"/>
    <w:rsid w:val="BEE7BE73"/>
    <w:rsid w:val="BEEB215E"/>
    <w:rsid w:val="BEEB9CAF"/>
    <w:rsid w:val="BEED3099"/>
    <w:rsid w:val="BEED6627"/>
    <w:rsid w:val="BEEDC9F4"/>
    <w:rsid w:val="BEEDFF37"/>
    <w:rsid w:val="BEEE4241"/>
    <w:rsid w:val="BEEED5AE"/>
    <w:rsid w:val="BEEF2452"/>
    <w:rsid w:val="BEEF6176"/>
    <w:rsid w:val="BEEF69D6"/>
    <w:rsid w:val="BEEF8419"/>
    <w:rsid w:val="BEEF9050"/>
    <w:rsid w:val="BEEFA93C"/>
    <w:rsid w:val="BEEFC27D"/>
    <w:rsid w:val="BEF08B98"/>
    <w:rsid w:val="BEF30CF5"/>
    <w:rsid w:val="BEF3FEFD"/>
    <w:rsid w:val="BEF5BDB1"/>
    <w:rsid w:val="BEF629E5"/>
    <w:rsid w:val="BEF66C56"/>
    <w:rsid w:val="BEF68CE3"/>
    <w:rsid w:val="BEF6A1D5"/>
    <w:rsid w:val="BEF7145C"/>
    <w:rsid w:val="BEF75082"/>
    <w:rsid w:val="BEF7C51F"/>
    <w:rsid w:val="BEF88D22"/>
    <w:rsid w:val="BEF9C8A4"/>
    <w:rsid w:val="BEFAA8DA"/>
    <w:rsid w:val="BEFBC34C"/>
    <w:rsid w:val="BEFC400F"/>
    <w:rsid w:val="BEFD368A"/>
    <w:rsid w:val="BEFD4F4A"/>
    <w:rsid w:val="BEFD65A3"/>
    <w:rsid w:val="BEFE3533"/>
    <w:rsid w:val="BEFEB64A"/>
    <w:rsid w:val="BEFECC7F"/>
    <w:rsid w:val="BEFED7A9"/>
    <w:rsid w:val="BEFF06B2"/>
    <w:rsid w:val="BEFF3CBD"/>
    <w:rsid w:val="BEFF4374"/>
    <w:rsid w:val="BEFF560A"/>
    <w:rsid w:val="BEFF69B4"/>
    <w:rsid w:val="BEFF6D4C"/>
    <w:rsid w:val="BEFF8091"/>
    <w:rsid w:val="BEFFD097"/>
    <w:rsid w:val="BEFFD114"/>
    <w:rsid w:val="BEFFD5C9"/>
    <w:rsid w:val="BEFFE508"/>
    <w:rsid w:val="BEFFEEA9"/>
    <w:rsid w:val="BEFFF82E"/>
    <w:rsid w:val="BF0BEE82"/>
    <w:rsid w:val="BF1AAA12"/>
    <w:rsid w:val="BF239368"/>
    <w:rsid w:val="BF273B47"/>
    <w:rsid w:val="BF2B6BF5"/>
    <w:rsid w:val="BF2D615B"/>
    <w:rsid w:val="BF2DD26C"/>
    <w:rsid w:val="BF2F66F6"/>
    <w:rsid w:val="BF2F7553"/>
    <w:rsid w:val="BF2FFA3C"/>
    <w:rsid w:val="BF34FC72"/>
    <w:rsid w:val="BF35F9FE"/>
    <w:rsid w:val="BF36DEFC"/>
    <w:rsid w:val="BF371947"/>
    <w:rsid w:val="BF3BBE1E"/>
    <w:rsid w:val="BF3D1023"/>
    <w:rsid w:val="BF3D1E1F"/>
    <w:rsid w:val="BF3D5009"/>
    <w:rsid w:val="BF3D8173"/>
    <w:rsid w:val="BF3E62BE"/>
    <w:rsid w:val="BF3FC3F7"/>
    <w:rsid w:val="BF4DB596"/>
    <w:rsid w:val="BF4DFA2D"/>
    <w:rsid w:val="BF4ED2F0"/>
    <w:rsid w:val="BF4F227A"/>
    <w:rsid w:val="BF528217"/>
    <w:rsid w:val="BF53FE90"/>
    <w:rsid w:val="BF5B3280"/>
    <w:rsid w:val="BF5BDAA9"/>
    <w:rsid w:val="BF5D6D9E"/>
    <w:rsid w:val="BF5DE60A"/>
    <w:rsid w:val="BF5E86C0"/>
    <w:rsid w:val="BF5E8AC1"/>
    <w:rsid w:val="BF5EF702"/>
    <w:rsid w:val="BF5F2D53"/>
    <w:rsid w:val="BF5F71C2"/>
    <w:rsid w:val="BF5FA725"/>
    <w:rsid w:val="BF5FEBFE"/>
    <w:rsid w:val="BF5FF901"/>
    <w:rsid w:val="BF5FFB27"/>
    <w:rsid w:val="BF616698"/>
    <w:rsid w:val="BF674DC4"/>
    <w:rsid w:val="BF675B3B"/>
    <w:rsid w:val="BF677F35"/>
    <w:rsid w:val="BF679A08"/>
    <w:rsid w:val="BF6A920D"/>
    <w:rsid w:val="BF6AF97A"/>
    <w:rsid w:val="BF6B385A"/>
    <w:rsid w:val="BF6CA898"/>
    <w:rsid w:val="BF6F4428"/>
    <w:rsid w:val="BF6F494E"/>
    <w:rsid w:val="BF6FBACB"/>
    <w:rsid w:val="BF6FFE71"/>
    <w:rsid w:val="BF719049"/>
    <w:rsid w:val="BF753A1A"/>
    <w:rsid w:val="BF75A536"/>
    <w:rsid w:val="BF770295"/>
    <w:rsid w:val="BF7716C8"/>
    <w:rsid w:val="BF777D79"/>
    <w:rsid w:val="BF77A343"/>
    <w:rsid w:val="BF77BA7A"/>
    <w:rsid w:val="BF77E801"/>
    <w:rsid w:val="BF77EC8B"/>
    <w:rsid w:val="BF77EFC1"/>
    <w:rsid w:val="BF7AB5B9"/>
    <w:rsid w:val="BF7AB80E"/>
    <w:rsid w:val="BF7AD545"/>
    <w:rsid w:val="BF7B21A8"/>
    <w:rsid w:val="BF7B6C01"/>
    <w:rsid w:val="BF7B7279"/>
    <w:rsid w:val="BF7B90D1"/>
    <w:rsid w:val="BF7C523F"/>
    <w:rsid w:val="BF7CBD72"/>
    <w:rsid w:val="BF7CC940"/>
    <w:rsid w:val="BF7D30FF"/>
    <w:rsid w:val="BF7E1F73"/>
    <w:rsid w:val="BF7E9A2B"/>
    <w:rsid w:val="BF7EE289"/>
    <w:rsid w:val="BF7EEAE6"/>
    <w:rsid w:val="BF7F1F57"/>
    <w:rsid w:val="BF7F2F74"/>
    <w:rsid w:val="BF7F37D1"/>
    <w:rsid w:val="BF7F3AC9"/>
    <w:rsid w:val="BF7F4B48"/>
    <w:rsid w:val="BF7F4BE1"/>
    <w:rsid w:val="BF7F4CF5"/>
    <w:rsid w:val="BF7F4E16"/>
    <w:rsid w:val="BF7F5F7F"/>
    <w:rsid w:val="BF7F624C"/>
    <w:rsid w:val="BF7F76F4"/>
    <w:rsid w:val="BF7F7FF4"/>
    <w:rsid w:val="BF7F834E"/>
    <w:rsid w:val="BF7F8419"/>
    <w:rsid w:val="BF7F9EE8"/>
    <w:rsid w:val="BF7FA3E7"/>
    <w:rsid w:val="BF7FC69A"/>
    <w:rsid w:val="BF7FE272"/>
    <w:rsid w:val="BF7FE30A"/>
    <w:rsid w:val="BF7FEE7A"/>
    <w:rsid w:val="BF87CAE9"/>
    <w:rsid w:val="BF93032D"/>
    <w:rsid w:val="BF93C193"/>
    <w:rsid w:val="BF95CD2A"/>
    <w:rsid w:val="BF9716F3"/>
    <w:rsid w:val="BF98D6F2"/>
    <w:rsid w:val="BF9B2FD2"/>
    <w:rsid w:val="BF9BB6DE"/>
    <w:rsid w:val="BF9D0A2F"/>
    <w:rsid w:val="BF9D91BB"/>
    <w:rsid w:val="BF9ED4A1"/>
    <w:rsid w:val="BF9EEC9B"/>
    <w:rsid w:val="BF9F0DFE"/>
    <w:rsid w:val="BF9F1CBC"/>
    <w:rsid w:val="BF9F2B7B"/>
    <w:rsid w:val="BF9F7358"/>
    <w:rsid w:val="BF9F7B21"/>
    <w:rsid w:val="BF9FC4C6"/>
    <w:rsid w:val="BF9FCB89"/>
    <w:rsid w:val="BFA39635"/>
    <w:rsid w:val="BFA3AF4C"/>
    <w:rsid w:val="BFA50205"/>
    <w:rsid w:val="BFAABA5B"/>
    <w:rsid w:val="BFAB82A6"/>
    <w:rsid w:val="BFABC59C"/>
    <w:rsid w:val="BFAE28F8"/>
    <w:rsid w:val="BFAE5A17"/>
    <w:rsid w:val="BFAE9307"/>
    <w:rsid w:val="BFAEDA67"/>
    <w:rsid w:val="BFAEE0CC"/>
    <w:rsid w:val="BFAF3672"/>
    <w:rsid w:val="BFB1290B"/>
    <w:rsid w:val="BFB30582"/>
    <w:rsid w:val="BFB34994"/>
    <w:rsid w:val="BFB46570"/>
    <w:rsid w:val="BFB542BD"/>
    <w:rsid w:val="BFB56065"/>
    <w:rsid w:val="BFB67557"/>
    <w:rsid w:val="BFB714D8"/>
    <w:rsid w:val="BFB768D5"/>
    <w:rsid w:val="BFB7CF35"/>
    <w:rsid w:val="BFB7FDB2"/>
    <w:rsid w:val="BFB92CA7"/>
    <w:rsid w:val="BFBB685C"/>
    <w:rsid w:val="BFBBE478"/>
    <w:rsid w:val="BFBBE85F"/>
    <w:rsid w:val="BFBC5804"/>
    <w:rsid w:val="BFBCAC01"/>
    <w:rsid w:val="BFBD2F3A"/>
    <w:rsid w:val="BFBD30F7"/>
    <w:rsid w:val="BFBD7E7A"/>
    <w:rsid w:val="BFBDEB3F"/>
    <w:rsid w:val="BFBDEDED"/>
    <w:rsid w:val="BFBE1894"/>
    <w:rsid w:val="BFBEB0CE"/>
    <w:rsid w:val="BFBF0F74"/>
    <w:rsid w:val="BFBF2BFC"/>
    <w:rsid w:val="BFBF3CE4"/>
    <w:rsid w:val="BFBF5340"/>
    <w:rsid w:val="BFBF5703"/>
    <w:rsid w:val="BFBF5E40"/>
    <w:rsid w:val="BFBF938B"/>
    <w:rsid w:val="BFBFA18E"/>
    <w:rsid w:val="BFBFA2EE"/>
    <w:rsid w:val="BFBFBF84"/>
    <w:rsid w:val="BFBFD17A"/>
    <w:rsid w:val="BFBFD8DD"/>
    <w:rsid w:val="BFC44936"/>
    <w:rsid w:val="BFC59D81"/>
    <w:rsid w:val="BFC89EF0"/>
    <w:rsid w:val="BFCB0D8D"/>
    <w:rsid w:val="BFCB293A"/>
    <w:rsid w:val="BFCBA7E8"/>
    <w:rsid w:val="BFCBFA21"/>
    <w:rsid w:val="BFCCEE6B"/>
    <w:rsid w:val="BFCDAF5F"/>
    <w:rsid w:val="BFCF0EE8"/>
    <w:rsid w:val="BFCF42C1"/>
    <w:rsid w:val="BFCF89F3"/>
    <w:rsid w:val="BFD5B4E6"/>
    <w:rsid w:val="BFD684B5"/>
    <w:rsid w:val="BFD6AB5E"/>
    <w:rsid w:val="BFD72133"/>
    <w:rsid w:val="BFD75A36"/>
    <w:rsid w:val="BFD7817B"/>
    <w:rsid w:val="BFD786DB"/>
    <w:rsid w:val="BFD7B2F3"/>
    <w:rsid w:val="BFD9E6D5"/>
    <w:rsid w:val="BFDA2785"/>
    <w:rsid w:val="BFDB040C"/>
    <w:rsid w:val="BFDB18C7"/>
    <w:rsid w:val="BFDB2E8F"/>
    <w:rsid w:val="BFDB347C"/>
    <w:rsid w:val="BFDBEE7A"/>
    <w:rsid w:val="BFDC065C"/>
    <w:rsid w:val="BFDCA0D7"/>
    <w:rsid w:val="BFDCA918"/>
    <w:rsid w:val="BFDD0951"/>
    <w:rsid w:val="BFDD4104"/>
    <w:rsid w:val="BFDD53D8"/>
    <w:rsid w:val="BFDDDC85"/>
    <w:rsid w:val="BFDDF12C"/>
    <w:rsid w:val="BFDE0680"/>
    <w:rsid w:val="BFDE26DD"/>
    <w:rsid w:val="BFDEACE4"/>
    <w:rsid w:val="BFDEADAA"/>
    <w:rsid w:val="BFDEF251"/>
    <w:rsid w:val="BFDF0215"/>
    <w:rsid w:val="BFDF08B9"/>
    <w:rsid w:val="BFDF0DEA"/>
    <w:rsid w:val="BFDF2F2B"/>
    <w:rsid w:val="BFDF47BC"/>
    <w:rsid w:val="BFDF50EF"/>
    <w:rsid w:val="BFDF5B10"/>
    <w:rsid w:val="BFDF5BB0"/>
    <w:rsid w:val="BFDF663E"/>
    <w:rsid w:val="BFDF8249"/>
    <w:rsid w:val="BFDF90F4"/>
    <w:rsid w:val="BFDF989E"/>
    <w:rsid w:val="BFDF9C41"/>
    <w:rsid w:val="BFDFA67E"/>
    <w:rsid w:val="BFDFAE8D"/>
    <w:rsid w:val="BFDFC3EC"/>
    <w:rsid w:val="BFDFFC24"/>
    <w:rsid w:val="BFE5D91F"/>
    <w:rsid w:val="BFE64B29"/>
    <w:rsid w:val="BFE69CE5"/>
    <w:rsid w:val="BFE71D31"/>
    <w:rsid w:val="BFE738D3"/>
    <w:rsid w:val="BFE7449D"/>
    <w:rsid w:val="BFE7503C"/>
    <w:rsid w:val="BFE77339"/>
    <w:rsid w:val="BFE7E8C4"/>
    <w:rsid w:val="BFE8A06E"/>
    <w:rsid w:val="BFE900C1"/>
    <w:rsid w:val="BFEA64EF"/>
    <w:rsid w:val="BFEB2FCB"/>
    <w:rsid w:val="BFEB5631"/>
    <w:rsid w:val="BFEB86DF"/>
    <w:rsid w:val="BFEBB03E"/>
    <w:rsid w:val="BFEBB041"/>
    <w:rsid w:val="BFEC2E68"/>
    <w:rsid w:val="BFECCC77"/>
    <w:rsid w:val="BFEDAB23"/>
    <w:rsid w:val="BFEDDEDD"/>
    <w:rsid w:val="BFEE4E51"/>
    <w:rsid w:val="BFEE7073"/>
    <w:rsid w:val="BFEEA13C"/>
    <w:rsid w:val="BFEEB02A"/>
    <w:rsid w:val="BFEED307"/>
    <w:rsid w:val="BFEF0959"/>
    <w:rsid w:val="BFEF1C63"/>
    <w:rsid w:val="BFEF7863"/>
    <w:rsid w:val="BFEF8628"/>
    <w:rsid w:val="BFEF902D"/>
    <w:rsid w:val="BFEF9FE5"/>
    <w:rsid w:val="BFEFAA06"/>
    <w:rsid w:val="BFEFBD99"/>
    <w:rsid w:val="BFEFD1EF"/>
    <w:rsid w:val="BFF03A9F"/>
    <w:rsid w:val="BFF16B2A"/>
    <w:rsid w:val="BFF30811"/>
    <w:rsid w:val="BFF31EA8"/>
    <w:rsid w:val="BFF33C1D"/>
    <w:rsid w:val="BFF3EE11"/>
    <w:rsid w:val="BFF4DB93"/>
    <w:rsid w:val="BFF4DFA0"/>
    <w:rsid w:val="BFF5B6AF"/>
    <w:rsid w:val="BFF63EB8"/>
    <w:rsid w:val="BFF676EC"/>
    <w:rsid w:val="BFF68F82"/>
    <w:rsid w:val="BFF702F7"/>
    <w:rsid w:val="BFF7037F"/>
    <w:rsid w:val="BFF7106A"/>
    <w:rsid w:val="BFF7277D"/>
    <w:rsid w:val="BFF731A6"/>
    <w:rsid w:val="BFF74956"/>
    <w:rsid w:val="BFF7582F"/>
    <w:rsid w:val="BFF787F8"/>
    <w:rsid w:val="BFF7AEDB"/>
    <w:rsid w:val="BFF7CF73"/>
    <w:rsid w:val="BFF7D181"/>
    <w:rsid w:val="BFF7D424"/>
    <w:rsid w:val="BFF7E40F"/>
    <w:rsid w:val="BFF7E7AB"/>
    <w:rsid w:val="BFF7FF82"/>
    <w:rsid w:val="BFF801BF"/>
    <w:rsid w:val="BFF80BD4"/>
    <w:rsid w:val="BFF8C4ED"/>
    <w:rsid w:val="BFF8F7A2"/>
    <w:rsid w:val="BFFA7312"/>
    <w:rsid w:val="BFFAB538"/>
    <w:rsid w:val="BFFAC8DB"/>
    <w:rsid w:val="BFFAE668"/>
    <w:rsid w:val="BFFAF346"/>
    <w:rsid w:val="BFFB0CA6"/>
    <w:rsid w:val="BFFB0FDD"/>
    <w:rsid w:val="BFFB16F7"/>
    <w:rsid w:val="BFFB5B7E"/>
    <w:rsid w:val="BFFB5DB7"/>
    <w:rsid w:val="BFFB6F4F"/>
    <w:rsid w:val="BFFB85D2"/>
    <w:rsid w:val="BFFB97FE"/>
    <w:rsid w:val="BFFBBAF3"/>
    <w:rsid w:val="BFFBBE39"/>
    <w:rsid w:val="BFFBC9F0"/>
    <w:rsid w:val="BFFBCBCC"/>
    <w:rsid w:val="BFFBCD27"/>
    <w:rsid w:val="BFFBDB68"/>
    <w:rsid w:val="BFFBF138"/>
    <w:rsid w:val="BFFC2045"/>
    <w:rsid w:val="BFFC3C15"/>
    <w:rsid w:val="BFFC3FE4"/>
    <w:rsid w:val="BFFC4870"/>
    <w:rsid w:val="BFFC4D6F"/>
    <w:rsid w:val="BFFC66B0"/>
    <w:rsid w:val="BFFCD384"/>
    <w:rsid w:val="BFFD3657"/>
    <w:rsid w:val="BFFD4E0E"/>
    <w:rsid w:val="BFFD72D3"/>
    <w:rsid w:val="BFFD7A33"/>
    <w:rsid w:val="BFFDB0DD"/>
    <w:rsid w:val="BFFDBAF3"/>
    <w:rsid w:val="BFFDC28C"/>
    <w:rsid w:val="BFFDE4BB"/>
    <w:rsid w:val="BFFE0E25"/>
    <w:rsid w:val="BFFE21EA"/>
    <w:rsid w:val="BFFE30B1"/>
    <w:rsid w:val="BFFE7515"/>
    <w:rsid w:val="BFFE94E2"/>
    <w:rsid w:val="BFFEFD35"/>
    <w:rsid w:val="BFFF0180"/>
    <w:rsid w:val="BFFF0761"/>
    <w:rsid w:val="BFFF0794"/>
    <w:rsid w:val="BFFF0C07"/>
    <w:rsid w:val="BFFF0C51"/>
    <w:rsid w:val="BFFF0EE8"/>
    <w:rsid w:val="BFFF1A8B"/>
    <w:rsid w:val="BFFF234D"/>
    <w:rsid w:val="BFFF25F7"/>
    <w:rsid w:val="BFFF3144"/>
    <w:rsid w:val="BFFF35EE"/>
    <w:rsid w:val="BFFF36EF"/>
    <w:rsid w:val="BFFF3E43"/>
    <w:rsid w:val="BFFF3FF0"/>
    <w:rsid w:val="BFFF6434"/>
    <w:rsid w:val="BFFF6476"/>
    <w:rsid w:val="BFFF6868"/>
    <w:rsid w:val="BFFF8203"/>
    <w:rsid w:val="BFFF8865"/>
    <w:rsid w:val="BFFF8894"/>
    <w:rsid w:val="BFFF9ADF"/>
    <w:rsid w:val="BFFF9E38"/>
    <w:rsid w:val="BFFFA8EE"/>
    <w:rsid w:val="BFFFAE46"/>
    <w:rsid w:val="BFFFB47A"/>
    <w:rsid w:val="BFFFBC27"/>
    <w:rsid w:val="BFFFD273"/>
    <w:rsid w:val="BFFFD646"/>
    <w:rsid w:val="BFFFD6FE"/>
    <w:rsid w:val="BFFFDF1F"/>
    <w:rsid w:val="BFFFE93D"/>
    <w:rsid w:val="C1762790"/>
    <w:rsid w:val="C1773EB7"/>
    <w:rsid w:val="C177BFED"/>
    <w:rsid w:val="C1AF1E43"/>
    <w:rsid w:val="C1BB8013"/>
    <w:rsid w:val="C1CAE82C"/>
    <w:rsid w:val="C1F6D5CA"/>
    <w:rsid w:val="C1FD01BE"/>
    <w:rsid w:val="C1FE1BD7"/>
    <w:rsid w:val="C228E087"/>
    <w:rsid w:val="C22F0819"/>
    <w:rsid w:val="C2A62F49"/>
    <w:rsid w:val="C2DCBC85"/>
    <w:rsid w:val="C2EC7556"/>
    <w:rsid w:val="C2EF848B"/>
    <w:rsid w:val="C30F2369"/>
    <w:rsid w:val="C37F69FD"/>
    <w:rsid w:val="C3B8F57C"/>
    <w:rsid w:val="C3F53493"/>
    <w:rsid w:val="C3F740C3"/>
    <w:rsid w:val="C3FD6573"/>
    <w:rsid w:val="C3FE69FE"/>
    <w:rsid w:val="C3FEB4E2"/>
    <w:rsid w:val="C3FF3030"/>
    <w:rsid w:val="C3FF4FF6"/>
    <w:rsid w:val="C43549C3"/>
    <w:rsid w:val="C43F8F33"/>
    <w:rsid w:val="C4E818F6"/>
    <w:rsid w:val="C4F78A12"/>
    <w:rsid w:val="C4F7D4B9"/>
    <w:rsid w:val="C527B8E5"/>
    <w:rsid w:val="C5567A55"/>
    <w:rsid w:val="C56F7667"/>
    <w:rsid w:val="C57B9A30"/>
    <w:rsid w:val="C57F75CC"/>
    <w:rsid w:val="C58B7CE5"/>
    <w:rsid w:val="C5B399F5"/>
    <w:rsid w:val="C5C7D448"/>
    <w:rsid w:val="C5D6C8EF"/>
    <w:rsid w:val="C5DDAC6B"/>
    <w:rsid w:val="C5EFA233"/>
    <w:rsid w:val="C61F9959"/>
    <w:rsid w:val="C62F26E6"/>
    <w:rsid w:val="C659EF70"/>
    <w:rsid w:val="C65E3B8C"/>
    <w:rsid w:val="C67E86BB"/>
    <w:rsid w:val="C67F36DC"/>
    <w:rsid w:val="C6BDB4F3"/>
    <w:rsid w:val="C6D74F0C"/>
    <w:rsid w:val="C6DB3386"/>
    <w:rsid w:val="C6E71A8F"/>
    <w:rsid w:val="C6EE3E09"/>
    <w:rsid w:val="C6EED18E"/>
    <w:rsid w:val="C6F2590A"/>
    <w:rsid w:val="C6FCC2E3"/>
    <w:rsid w:val="C6FD7A18"/>
    <w:rsid w:val="C6FDD0A8"/>
    <w:rsid w:val="C6FF4234"/>
    <w:rsid w:val="C74B2D40"/>
    <w:rsid w:val="C762C759"/>
    <w:rsid w:val="C77DAB7D"/>
    <w:rsid w:val="C77F8E10"/>
    <w:rsid w:val="C780A9FA"/>
    <w:rsid w:val="C78DE3EF"/>
    <w:rsid w:val="C79E7F78"/>
    <w:rsid w:val="C7A354F8"/>
    <w:rsid w:val="C7B5AD06"/>
    <w:rsid w:val="C7BAD69F"/>
    <w:rsid w:val="C7BBE257"/>
    <w:rsid w:val="C7BE8C08"/>
    <w:rsid w:val="C7BFEDC7"/>
    <w:rsid w:val="C7CF076E"/>
    <w:rsid w:val="C7DD8C44"/>
    <w:rsid w:val="C7DF631C"/>
    <w:rsid w:val="C7DFCF34"/>
    <w:rsid w:val="C7E24F0C"/>
    <w:rsid w:val="C7ED02F7"/>
    <w:rsid w:val="C7EE3436"/>
    <w:rsid w:val="C7EE4962"/>
    <w:rsid w:val="C7EE51A3"/>
    <w:rsid w:val="C7EECEC4"/>
    <w:rsid w:val="C7EF74BE"/>
    <w:rsid w:val="C7EFE171"/>
    <w:rsid w:val="C7F625AE"/>
    <w:rsid w:val="C7F704A0"/>
    <w:rsid w:val="C7F78963"/>
    <w:rsid w:val="C7F7E5B1"/>
    <w:rsid w:val="C7F7F251"/>
    <w:rsid w:val="C7F9F546"/>
    <w:rsid w:val="C7FAA43C"/>
    <w:rsid w:val="C7FBA4D8"/>
    <w:rsid w:val="C7FE8927"/>
    <w:rsid w:val="C7FF4052"/>
    <w:rsid w:val="C7FFE0D9"/>
    <w:rsid w:val="C87FFF4F"/>
    <w:rsid w:val="C8BF55DF"/>
    <w:rsid w:val="C8F3945E"/>
    <w:rsid w:val="C8FF264A"/>
    <w:rsid w:val="C943A780"/>
    <w:rsid w:val="C94F5117"/>
    <w:rsid w:val="C99FD41D"/>
    <w:rsid w:val="C9AB26F8"/>
    <w:rsid w:val="C9BD27E3"/>
    <w:rsid w:val="C9BFF158"/>
    <w:rsid w:val="C9D7B557"/>
    <w:rsid w:val="C9DF6CB3"/>
    <w:rsid w:val="C9F57097"/>
    <w:rsid w:val="C9FB0D66"/>
    <w:rsid w:val="C9FD4FAB"/>
    <w:rsid w:val="C9FD5103"/>
    <w:rsid w:val="C9FE3CD5"/>
    <w:rsid w:val="C9FE47A9"/>
    <w:rsid w:val="C9FF60E6"/>
    <w:rsid w:val="C9FFF68D"/>
    <w:rsid w:val="CA695266"/>
    <w:rsid w:val="CA770478"/>
    <w:rsid w:val="CA9F0A62"/>
    <w:rsid w:val="CAB83218"/>
    <w:rsid w:val="CABB4369"/>
    <w:rsid w:val="CABFC999"/>
    <w:rsid w:val="CAD38E3F"/>
    <w:rsid w:val="CAF5E3C5"/>
    <w:rsid w:val="CAF72B1E"/>
    <w:rsid w:val="CAFC5F2A"/>
    <w:rsid w:val="CAFC9E0E"/>
    <w:rsid w:val="CAFCC565"/>
    <w:rsid w:val="CAFD6C34"/>
    <w:rsid w:val="CAFDF29F"/>
    <w:rsid w:val="CAFF0296"/>
    <w:rsid w:val="CAFF7970"/>
    <w:rsid w:val="CAFFADA2"/>
    <w:rsid w:val="CB0F287A"/>
    <w:rsid w:val="CB0FA6CC"/>
    <w:rsid w:val="CB2F8686"/>
    <w:rsid w:val="CB4D0EC5"/>
    <w:rsid w:val="CB4F97C0"/>
    <w:rsid w:val="CB5400ED"/>
    <w:rsid w:val="CB5FB07C"/>
    <w:rsid w:val="CB5FCD13"/>
    <w:rsid w:val="CB6DA707"/>
    <w:rsid w:val="CB6FB886"/>
    <w:rsid w:val="CB776C8D"/>
    <w:rsid w:val="CB7CFFD8"/>
    <w:rsid w:val="CB7F486C"/>
    <w:rsid w:val="CB7FA3B9"/>
    <w:rsid w:val="CB8CE4EA"/>
    <w:rsid w:val="CB8F4282"/>
    <w:rsid w:val="CBA741B1"/>
    <w:rsid w:val="CBAD85D9"/>
    <w:rsid w:val="CBAF3AEC"/>
    <w:rsid w:val="CBB3128C"/>
    <w:rsid w:val="CBCB7AF1"/>
    <w:rsid w:val="CBCBC318"/>
    <w:rsid w:val="CBDB7A20"/>
    <w:rsid w:val="CBDD99F8"/>
    <w:rsid w:val="CBDE33F7"/>
    <w:rsid w:val="CBDF5C63"/>
    <w:rsid w:val="CBDFE242"/>
    <w:rsid w:val="CBE7C9EF"/>
    <w:rsid w:val="CBEE3A59"/>
    <w:rsid w:val="CBF0E32C"/>
    <w:rsid w:val="CBF4247A"/>
    <w:rsid w:val="CBF664A2"/>
    <w:rsid w:val="CBF668A6"/>
    <w:rsid w:val="CBF9D6B8"/>
    <w:rsid w:val="CBFB190D"/>
    <w:rsid w:val="CBFB2B35"/>
    <w:rsid w:val="CBFB66DF"/>
    <w:rsid w:val="CBFD395C"/>
    <w:rsid w:val="CBFD80FA"/>
    <w:rsid w:val="CBFE7D84"/>
    <w:rsid w:val="CBFE7E21"/>
    <w:rsid w:val="CBFED1D8"/>
    <w:rsid w:val="CBFF1FB9"/>
    <w:rsid w:val="CBFF4CA4"/>
    <w:rsid w:val="CC2F1A2E"/>
    <w:rsid w:val="CC3F29DA"/>
    <w:rsid w:val="CC7D6419"/>
    <w:rsid w:val="CCDF5DFA"/>
    <w:rsid w:val="CCDFC9EC"/>
    <w:rsid w:val="CCE502A5"/>
    <w:rsid w:val="CCF7338A"/>
    <w:rsid w:val="CCFD047C"/>
    <w:rsid w:val="CCFD6744"/>
    <w:rsid w:val="CCFE3EF7"/>
    <w:rsid w:val="CCFF8D26"/>
    <w:rsid w:val="CCFFA954"/>
    <w:rsid w:val="CD07A3FF"/>
    <w:rsid w:val="CD1FF158"/>
    <w:rsid w:val="CD2FD346"/>
    <w:rsid w:val="CD4B14D5"/>
    <w:rsid w:val="CD5D26CE"/>
    <w:rsid w:val="CD5DD5E1"/>
    <w:rsid w:val="CD5F7D5E"/>
    <w:rsid w:val="CD5FC16F"/>
    <w:rsid w:val="CD7D330C"/>
    <w:rsid w:val="CD7E2078"/>
    <w:rsid w:val="CD7EA3B1"/>
    <w:rsid w:val="CD7F4C07"/>
    <w:rsid w:val="CD7F5DF6"/>
    <w:rsid w:val="CDB65BEE"/>
    <w:rsid w:val="CDBBE2FB"/>
    <w:rsid w:val="CDBDD62E"/>
    <w:rsid w:val="CDCF1EC6"/>
    <w:rsid w:val="CDD90491"/>
    <w:rsid w:val="CDDD54A6"/>
    <w:rsid w:val="CDDDCF12"/>
    <w:rsid w:val="CDED73B2"/>
    <w:rsid w:val="CDEF0491"/>
    <w:rsid w:val="CDEF6988"/>
    <w:rsid w:val="CDEF8406"/>
    <w:rsid w:val="CDF2A53F"/>
    <w:rsid w:val="CDFB20AF"/>
    <w:rsid w:val="CDFD7D13"/>
    <w:rsid w:val="CDFDCCCD"/>
    <w:rsid w:val="CDFE8571"/>
    <w:rsid w:val="CDFF5487"/>
    <w:rsid w:val="CDFFE55F"/>
    <w:rsid w:val="CE1B9BC9"/>
    <w:rsid w:val="CE39D06D"/>
    <w:rsid w:val="CE3F585F"/>
    <w:rsid w:val="CE674D3F"/>
    <w:rsid w:val="CE6EB400"/>
    <w:rsid w:val="CE6F9DE3"/>
    <w:rsid w:val="CE77261F"/>
    <w:rsid w:val="CE77BD86"/>
    <w:rsid w:val="CE7FA3CB"/>
    <w:rsid w:val="CE7FB816"/>
    <w:rsid w:val="CEABBA92"/>
    <w:rsid w:val="CEBCA131"/>
    <w:rsid w:val="CEBEAC6A"/>
    <w:rsid w:val="CEBF66C0"/>
    <w:rsid w:val="CEBFAA13"/>
    <w:rsid w:val="CECFB50D"/>
    <w:rsid w:val="CEDCA562"/>
    <w:rsid w:val="CEDD31E1"/>
    <w:rsid w:val="CEDF0C46"/>
    <w:rsid w:val="CEE61893"/>
    <w:rsid w:val="CEEF825C"/>
    <w:rsid w:val="CEEFD8CE"/>
    <w:rsid w:val="CEF0886C"/>
    <w:rsid w:val="CEFA1930"/>
    <w:rsid w:val="CEFB7FA3"/>
    <w:rsid w:val="CEFBE028"/>
    <w:rsid w:val="CEFC8F9A"/>
    <w:rsid w:val="CEFF0100"/>
    <w:rsid w:val="CEFF1E20"/>
    <w:rsid w:val="CEFFEBF2"/>
    <w:rsid w:val="CF0B2F70"/>
    <w:rsid w:val="CF0B94FA"/>
    <w:rsid w:val="CF1D6972"/>
    <w:rsid w:val="CF33648A"/>
    <w:rsid w:val="CF366BC9"/>
    <w:rsid w:val="CF3B86C0"/>
    <w:rsid w:val="CF3DEA74"/>
    <w:rsid w:val="CF3F0A3B"/>
    <w:rsid w:val="CF4B568B"/>
    <w:rsid w:val="CF4F7DF9"/>
    <w:rsid w:val="CF6DBACF"/>
    <w:rsid w:val="CF73D6B0"/>
    <w:rsid w:val="CF7667C0"/>
    <w:rsid w:val="CF76718F"/>
    <w:rsid w:val="CF772B5F"/>
    <w:rsid w:val="CF7778D8"/>
    <w:rsid w:val="CF77DBF1"/>
    <w:rsid w:val="CF7A05D4"/>
    <w:rsid w:val="CF7A5289"/>
    <w:rsid w:val="CF7B8A97"/>
    <w:rsid w:val="CF7C647B"/>
    <w:rsid w:val="CF7D1DE4"/>
    <w:rsid w:val="CF7D7DBC"/>
    <w:rsid w:val="CF7DFA0D"/>
    <w:rsid w:val="CF7ECD61"/>
    <w:rsid w:val="CF7F3A51"/>
    <w:rsid w:val="CF7F9206"/>
    <w:rsid w:val="CF7FB4E2"/>
    <w:rsid w:val="CF7FF277"/>
    <w:rsid w:val="CF7FFB88"/>
    <w:rsid w:val="CF8B8647"/>
    <w:rsid w:val="CF8E1522"/>
    <w:rsid w:val="CF8FAFD5"/>
    <w:rsid w:val="CF9C35C7"/>
    <w:rsid w:val="CF9CDCB4"/>
    <w:rsid w:val="CF9F7CE1"/>
    <w:rsid w:val="CF9F7F58"/>
    <w:rsid w:val="CFAB4841"/>
    <w:rsid w:val="CFAD2DA0"/>
    <w:rsid w:val="CFAFC925"/>
    <w:rsid w:val="CFB59F8C"/>
    <w:rsid w:val="CFB65C03"/>
    <w:rsid w:val="CFB7D130"/>
    <w:rsid w:val="CFB7F813"/>
    <w:rsid w:val="CFBD9DF3"/>
    <w:rsid w:val="CFBE498D"/>
    <w:rsid w:val="CFBECBA9"/>
    <w:rsid w:val="CFBF9EBE"/>
    <w:rsid w:val="CFC41071"/>
    <w:rsid w:val="CFC58192"/>
    <w:rsid w:val="CFC74900"/>
    <w:rsid w:val="CFC7D1C4"/>
    <w:rsid w:val="CFCE9E83"/>
    <w:rsid w:val="CFCFEB56"/>
    <w:rsid w:val="CFD3151A"/>
    <w:rsid w:val="CFD67DAF"/>
    <w:rsid w:val="CFD72AEB"/>
    <w:rsid w:val="CFD7DB07"/>
    <w:rsid w:val="CFD7DC99"/>
    <w:rsid w:val="CFDB02FA"/>
    <w:rsid w:val="CFDD2D04"/>
    <w:rsid w:val="CFDD4A0D"/>
    <w:rsid w:val="CFDDD72D"/>
    <w:rsid w:val="CFDF09B7"/>
    <w:rsid w:val="CFDF615A"/>
    <w:rsid w:val="CFDF6292"/>
    <w:rsid w:val="CFDF7ACB"/>
    <w:rsid w:val="CFDF82F0"/>
    <w:rsid w:val="CFDFAED7"/>
    <w:rsid w:val="CFDFCC1A"/>
    <w:rsid w:val="CFDFDCFE"/>
    <w:rsid w:val="CFE6D5D2"/>
    <w:rsid w:val="CFE93507"/>
    <w:rsid w:val="CFEAA4D4"/>
    <w:rsid w:val="CFECD829"/>
    <w:rsid w:val="CFEF57E6"/>
    <w:rsid w:val="CFEF8A2A"/>
    <w:rsid w:val="CFEFC658"/>
    <w:rsid w:val="CFEFF4A6"/>
    <w:rsid w:val="CFF33DA6"/>
    <w:rsid w:val="CFF51804"/>
    <w:rsid w:val="CFF71269"/>
    <w:rsid w:val="CFF746BE"/>
    <w:rsid w:val="CFF77474"/>
    <w:rsid w:val="CFF7DDF8"/>
    <w:rsid w:val="CFFA42A9"/>
    <w:rsid w:val="CFFAF773"/>
    <w:rsid w:val="CFFB231B"/>
    <w:rsid w:val="CFFB3167"/>
    <w:rsid w:val="CFFB62E8"/>
    <w:rsid w:val="CFFB6525"/>
    <w:rsid w:val="CFFC4697"/>
    <w:rsid w:val="CFFC7C97"/>
    <w:rsid w:val="CFFD41AD"/>
    <w:rsid w:val="CFFD82D1"/>
    <w:rsid w:val="CFFD8B10"/>
    <w:rsid w:val="CFFDC2C0"/>
    <w:rsid w:val="CFFDCD0C"/>
    <w:rsid w:val="CFFE0954"/>
    <w:rsid w:val="CFFEB134"/>
    <w:rsid w:val="CFFF0781"/>
    <w:rsid w:val="CFFF0955"/>
    <w:rsid w:val="CFFF0C23"/>
    <w:rsid w:val="CFFF0EEB"/>
    <w:rsid w:val="CFFF158F"/>
    <w:rsid w:val="CFFF2794"/>
    <w:rsid w:val="CFFF5E48"/>
    <w:rsid w:val="CFFF8173"/>
    <w:rsid w:val="CFFF8439"/>
    <w:rsid w:val="CFFF8675"/>
    <w:rsid w:val="CFFF8B93"/>
    <w:rsid w:val="CFFFF499"/>
    <w:rsid w:val="D00ECE08"/>
    <w:rsid w:val="D0970F12"/>
    <w:rsid w:val="D0BE6BAB"/>
    <w:rsid w:val="D0DBCAAF"/>
    <w:rsid w:val="D0E74119"/>
    <w:rsid w:val="D13B72A1"/>
    <w:rsid w:val="D13F7B37"/>
    <w:rsid w:val="D16E7A84"/>
    <w:rsid w:val="D17BE78C"/>
    <w:rsid w:val="D17E4896"/>
    <w:rsid w:val="D1993D2E"/>
    <w:rsid w:val="D19FFC94"/>
    <w:rsid w:val="D1BFFD03"/>
    <w:rsid w:val="D1FF3C16"/>
    <w:rsid w:val="D1FF75C4"/>
    <w:rsid w:val="D25E8328"/>
    <w:rsid w:val="D26F1233"/>
    <w:rsid w:val="D26FC958"/>
    <w:rsid w:val="D2771ABA"/>
    <w:rsid w:val="D2997B38"/>
    <w:rsid w:val="D2AA63EA"/>
    <w:rsid w:val="D2AE8A63"/>
    <w:rsid w:val="D2E6A533"/>
    <w:rsid w:val="D2EB3843"/>
    <w:rsid w:val="D2EE5316"/>
    <w:rsid w:val="D2FD62E4"/>
    <w:rsid w:val="D316470D"/>
    <w:rsid w:val="D335C2B0"/>
    <w:rsid w:val="D33F1D7C"/>
    <w:rsid w:val="D347411F"/>
    <w:rsid w:val="D35F9E26"/>
    <w:rsid w:val="D36F1066"/>
    <w:rsid w:val="D36F195E"/>
    <w:rsid w:val="D3714E7C"/>
    <w:rsid w:val="D37AD44C"/>
    <w:rsid w:val="D37FAB24"/>
    <w:rsid w:val="D3B5F923"/>
    <w:rsid w:val="D3BB75A8"/>
    <w:rsid w:val="D3BF4E36"/>
    <w:rsid w:val="D3CF0D09"/>
    <w:rsid w:val="D3D56380"/>
    <w:rsid w:val="D3E200D9"/>
    <w:rsid w:val="D3E7C517"/>
    <w:rsid w:val="D3EBB600"/>
    <w:rsid w:val="D3ECB8C2"/>
    <w:rsid w:val="D3EFFE64"/>
    <w:rsid w:val="D3F207F6"/>
    <w:rsid w:val="D3F565CA"/>
    <w:rsid w:val="D3F6057B"/>
    <w:rsid w:val="D3F7222D"/>
    <w:rsid w:val="D3F7348F"/>
    <w:rsid w:val="D3F783EB"/>
    <w:rsid w:val="D3F929BF"/>
    <w:rsid w:val="D3F9D2CE"/>
    <w:rsid w:val="D3FB16BD"/>
    <w:rsid w:val="D3FB7DD7"/>
    <w:rsid w:val="D3FCFDAD"/>
    <w:rsid w:val="D3FD2801"/>
    <w:rsid w:val="D3FD6A31"/>
    <w:rsid w:val="D3FD9048"/>
    <w:rsid w:val="D3FEA57C"/>
    <w:rsid w:val="D3FF4D9A"/>
    <w:rsid w:val="D3FFDA92"/>
    <w:rsid w:val="D47304EE"/>
    <w:rsid w:val="D476323F"/>
    <w:rsid w:val="D47A3E11"/>
    <w:rsid w:val="D48F34DD"/>
    <w:rsid w:val="D49FB719"/>
    <w:rsid w:val="D4B66607"/>
    <w:rsid w:val="D4B7502D"/>
    <w:rsid w:val="D4BFD962"/>
    <w:rsid w:val="D4CFB70D"/>
    <w:rsid w:val="D4D361AD"/>
    <w:rsid w:val="D4DE70AD"/>
    <w:rsid w:val="D4EF1E5E"/>
    <w:rsid w:val="D4F700F1"/>
    <w:rsid w:val="D4FA68A7"/>
    <w:rsid w:val="D537A056"/>
    <w:rsid w:val="D55B0F07"/>
    <w:rsid w:val="D56FAE91"/>
    <w:rsid w:val="D56FE1CE"/>
    <w:rsid w:val="D57B9F2F"/>
    <w:rsid w:val="D57F7204"/>
    <w:rsid w:val="D57FB04A"/>
    <w:rsid w:val="D59E6F1F"/>
    <w:rsid w:val="D5A7961B"/>
    <w:rsid w:val="D5AE2BA2"/>
    <w:rsid w:val="D5AE44F3"/>
    <w:rsid w:val="D5B6CB4E"/>
    <w:rsid w:val="D5BB32CF"/>
    <w:rsid w:val="D5BF9E50"/>
    <w:rsid w:val="D5CF31BA"/>
    <w:rsid w:val="D5CF5565"/>
    <w:rsid w:val="D5D721A7"/>
    <w:rsid w:val="D5E751A7"/>
    <w:rsid w:val="D5EDE2C0"/>
    <w:rsid w:val="D5EF3BC0"/>
    <w:rsid w:val="D5F6819D"/>
    <w:rsid w:val="D5F71996"/>
    <w:rsid w:val="D5F79710"/>
    <w:rsid w:val="D5FAC45D"/>
    <w:rsid w:val="D5FDB17E"/>
    <w:rsid w:val="D5FDF777"/>
    <w:rsid w:val="D5FE0577"/>
    <w:rsid w:val="D5FE3611"/>
    <w:rsid w:val="D5FE6C05"/>
    <w:rsid w:val="D5FF9A61"/>
    <w:rsid w:val="D5FFD6EA"/>
    <w:rsid w:val="D5FFFF63"/>
    <w:rsid w:val="D61FD3B0"/>
    <w:rsid w:val="D6369D6A"/>
    <w:rsid w:val="D63F6037"/>
    <w:rsid w:val="D65B52BB"/>
    <w:rsid w:val="D667789E"/>
    <w:rsid w:val="D669C56E"/>
    <w:rsid w:val="D6778017"/>
    <w:rsid w:val="D67AA9EC"/>
    <w:rsid w:val="D67B04F6"/>
    <w:rsid w:val="D67F14E9"/>
    <w:rsid w:val="D68D215A"/>
    <w:rsid w:val="D69F9FBF"/>
    <w:rsid w:val="D69FF5D6"/>
    <w:rsid w:val="D6AD4CD6"/>
    <w:rsid w:val="D6B5C691"/>
    <w:rsid w:val="D6BB7F50"/>
    <w:rsid w:val="D6CA3A1F"/>
    <w:rsid w:val="D6CFDF57"/>
    <w:rsid w:val="D6D53654"/>
    <w:rsid w:val="D6DB04F6"/>
    <w:rsid w:val="D6DBE175"/>
    <w:rsid w:val="D6DCA12A"/>
    <w:rsid w:val="D6DD48E1"/>
    <w:rsid w:val="D6DDA00D"/>
    <w:rsid w:val="D6DE1AF5"/>
    <w:rsid w:val="D6DF77F6"/>
    <w:rsid w:val="D6E03306"/>
    <w:rsid w:val="D6EB18FE"/>
    <w:rsid w:val="D6F3207C"/>
    <w:rsid w:val="D6F3960A"/>
    <w:rsid w:val="D6F6C4AA"/>
    <w:rsid w:val="D6FBEE67"/>
    <w:rsid w:val="D6FC4B17"/>
    <w:rsid w:val="D6FD342E"/>
    <w:rsid w:val="D6FD61FE"/>
    <w:rsid w:val="D6FDAC87"/>
    <w:rsid w:val="D6FE03FF"/>
    <w:rsid w:val="D6FF7889"/>
    <w:rsid w:val="D6FFA4AD"/>
    <w:rsid w:val="D6FFB8ED"/>
    <w:rsid w:val="D6FFC7E2"/>
    <w:rsid w:val="D6FFFAFB"/>
    <w:rsid w:val="D70752F9"/>
    <w:rsid w:val="D72F62B5"/>
    <w:rsid w:val="D737CACE"/>
    <w:rsid w:val="D73B058E"/>
    <w:rsid w:val="D73B1174"/>
    <w:rsid w:val="D74E93F1"/>
    <w:rsid w:val="D74F0789"/>
    <w:rsid w:val="D74F5021"/>
    <w:rsid w:val="D75B1E24"/>
    <w:rsid w:val="D76F42C2"/>
    <w:rsid w:val="D776C177"/>
    <w:rsid w:val="D776DB94"/>
    <w:rsid w:val="D777DAE3"/>
    <w:rsid w:val="D77B44C0"/>
    <w:rsid w:val="D77E99F9"/>
    <w:rsid w:val="D77F2155"/>
    <w:rsid w:val="D77F4702"/>
    <w:rsid w:val="D77F67FE"/>
    <w:rsid w:val="D77F9488"/>
    <w:rsid w:val="D77F9EAA"/>
    <w:rsid w:val="D77FF1C5"/>
    <w:rsid w:val="D7997C03"/>
    <w:rsid w:val="D7AB87FB"/>
    <w:rsid w:val="D7ABF0FD"/>
    <w:rsid w:val="D7AF5997"/>
    <w:rsid w:val="D7AFE3AD"/>
    <w:rsid w:val="D7BB95E3"/>
    <w:rsid w:val="D7BBEEF0"/>
    <w:rsid w:val="D7BBF938"/>
    <w:rsid w:val="D7BD257F"/>
    <w:rsid w:val="D7BE56A2"/>
    <w:rsid w:val="D7BE6F3C"/>
    <w:rsid w:val="D7BEE546"/>
    <w:rsid w:val="D7BF25EF"/>
    <w:rsid w:val="D7BF28A6"/>
    <w:rsid w:val="D7BF716D"/>
    <w:rsid w:val="D7BF7BFB"/>
    <w:rsid w:val="D7BF9022"/>
    <w:rsid w:val="D7CB46ED"/>
    <w:rsid w:val="D7CBB975"/>
    <w:rsid w:val="D7CE9E1A"/>
    <w:rsid w:val="D7CFE84F"/>
    <w:rsid w:val="D7D4F7C8"/>
    <w:rsid w:val="D7D6C16B"/>
    <w:rsid w:val="D7DADB5C"/>
    <w:rsid w:val="D7DB1B91"/>
    <w:rsid w:val="D7DE00A3"/>
    <w:rsid w:val="D7DE7CF0"/>
    <w:rsid w:val="D7DF4920"/>
    <w:rsid w:val="D7DF61D8"/>
    <w:rsid w:val="D7DF62DD"/>
    <w:rsid w:val="D7DF847A"/>
    <w:rsid w:val="D7E3E230"/>
    <w:rsid w:val="D7E57C7C"/>
    <w:rsid w:val="D7E7709E"/>
    <w:rsid w:val="D7E7872A"/>
    <w:rsid w:val="D7E7F0C4"/>
    <w:rsid w:val="D7E91EF9"/>
    <w:rsid w:val="D7EBC97E"/>
    <w:rsid w:val="D7EDA8C0"/>
    <w:rsid w:val="D7EDCCF8"/>
    <w:rsid w:val="D7EE2109"/>
    <w:rsid w:val="D7EF8588"/>
    <w:rsid w:val="D7EF8B74"/>
    <w:rsid w:val="D7EFD3E2"/>
    <w:rsid w:val="D7F1404A"/>
    <w:rsid w:val="D7F2FF5B"/>
    <w:rsid w:val="D7F3BAEA"/>
    <w:rsid w:val="D7F3DAD5"/>
    <w:rsid w:val="D7F6C1DE"/>
    <w:rsid w:val="D7F797DA"/>
    <w:rsid w:val="D7F7B803"/>
    <w:rsid w:val="D7F7C0A2"/>
    <w:rsid w:val="D7F7C2D6"/>
    <w:rsid w:val="D7F7C469"/>
    <w:rsid w:val="D7F7F3DB"/>
    <w:rsid w:val="D7FAD212"/>
    <w:rsid w:val="D7FB602A"/>
    <w:rsid w:val="D7FBA1D8"/>
    <w:rsid w:val="D7FBBC32"/>
    <w:rsid w:val="D7FBDEAF"/>
    <w:rsid w:val="D7FBE339"/>
    <w:rsid w:val="D7FDE169"/>
    <w:rsid w:val="D7FF1125"/>
    <w:rsid w:val="D7FF18EA"/>
    <w:rsid w:val="D7FF27D7"/>
    <w:rsid w:val="D7FF5A94"/>
    <w:rsid w:val="D7FFB570"/>
    <w:rsid w:val="D7FFCC34"/>
    <w:rsid w:val="D8274F76"/>
    <w:rsid w:val="D85747A1"/>
    <w:rsid w:val="D87F8D1D"/>
    <w:rsid w:val="D8DFD740"/>
    <w:rsid w:val="D8E3E955"/>
    <w:rsid w:val="D8E52080"/>
    <w:rsid w:val="D8EEFA7A"/>
    <w:rsid w:val="D8FA598A"/>
    <w:rsid w:val="D8FB0585"/>
    <w:rsid w:val="D8FB71E9"/>
    <w:rsid w:val="D8FF619E"/>
    <w:rsid w:val="D8FF9166"/>
    <w:rsid w:val="D8FFCF9F"/>
    <w:rsid w:val="D91F65E8"/>
    <w:rsid w:val="D937FC4B"/>
    <w:rsid w:val="D93C7EDB"/>
    <w:rsid w:val="D93E1EC2"/>
    <w:rsid w:val="D94F8715"/>
    <w:rsid w:val="D94FF87B"/>
    <w:rsid w:val="D95DDAB1"/>
    <w:rsid w:val="D96BEF1A"/>
    <w:rsid w:val="D96C0E05"/>
    <w:rsid w:val="D96CA5EE"/>
    <w:rsid w:val="D96FE6A5"/>
    <w:rsid w:val="D9739DDF"/>
    <w:rsid w:val="D976B304"/>
    <w:rsid w:val="D97C9835"/>
    <w:rsid w:val="D97E9AC0"/>
    <w:rsid w:val="D97F2A2F"/>
    <w:rsid w:val="D992EC22"/>
    <w:rsid w:val="D996F77A"/>
    <w:rsid w:val="D99F5CD0"/>
    <w:rsid w:val="D9BAEEE8"/>
    <w:rsid w:val="D9BB3BB0"/>
    <w:rsid w:val="D9BDB134"/>
    <w:rsid w:val="D9BF5C74"/>
    <w:rsid w:val="D9CB8BB2"/>
    <w:rsid w:val="D9CC2F45"/>
    <w:rsid w:val="D9DA68A7"/>
    <w:rsid w:val="D9DBA7B5"/>
    <w:rsid w:val="D9DE7C32"/>
    <w:rsid w:val="D9DF92AD"/>
    <w:rsid w:val="D9ED0885"/>
    <w:rsid w:val="D9EF3B17"/>
    <w:rsid w:val="D9EFDA9A"/>
    <w:rsid w:val="D9F17233"/>
    <w:rsid w:val="D9F38712"/>
    <w:rsid w:val="D9F77FA7"/>
    <w:rsid w:val="D9FBE8AC"/>
    <w:rsid w:val="D9FD002E"/>
    <w:rsid w:val="D9FF3B30"/>
    <w:rsid w:val="D9FF45A5"/>
    <w:rsid w:val="D9FF9D08"/>
    <w:rsid w:val="D9FFC17C"/>
    <w:rsid w:val="D9FFDB78"/>
    <w:rsid w:val="DA3E0959"/>
    <w:rsid w:val="DA3EB531"/>
    <w:rsid w:val="DA3F132B"/>
    <w:rsid w:val="DA5BF695"/>
    <w:rsid w:val="DA5F5AF2"/>
    <w:rsid w:val="DA5FE756"/>
    <w:rsid w:val="DA67255B"/>
    <w:rsid w:val="DA6E5B4E"/>
    <w:rsid w:val="DA730C2D"/>
    <w:rsid w:val="DA7BF03A"/>
    <w:rsid w:val="DA7D34E4"/>
    <w:rsid w:val="DA7F1950"/>
    <w:rsid w:val="DAA588E2"/>
    <w:rsid w:val="DAACC7D2"/>
    <w:rsid w:val="DABDBFEE"/>
    <w:rsid w:val="DABEA8AF"/>
    <w:rsid w:val="DABFC9A6"/>
    <w:rsid w:val="DACB0AAB"/>
    <w:rsid w:val="DACF4B61"/>
    <w:rsid w:val="DAD45E29"/>
    <w:rsid w:val="DADAD908"/>
    <w:rsid w:val="DADBDE0A"/>
    <w:rsid w:val="DADD54F1"/>
    <w:rsid w:val="DAE42900"/>
    <w:rsid w:val="DAEB9828"/>
    <w:rsid w:val="DAED68FD"/>
    <w:rsid w:val="DAEF44D3"/>
    <w:rsid w:val="DAF6E3F8"/>
    <w:rsid w:val="DAF75801"/>
    <w:rsid w:val="DAFB0718"/>
    <w:rsid w:val="DAFD1C10"/>
    <w:rsid w:val="DAFD3BDE"/>
    <w:rsid w:val="DAFDC58D"/>
    <w:rsid w:val="DAFDD6DF"/>
    <w:rsid w:val="DAFE6532"/>
    <w:rsid w:val="DAFF5F1E"/>
    <w:rsid w:val="DAFF6362"/>
    <w:rsid w:val="DAFF8300"/>
    <w:rsid w:val="DAFFC00C"/>
    <w:rsid w:val="DB2D6110"/>
    <w:rsid w:val="DB2F9B6E"/>
    <w:rsid w:val="DB3308B4"/>
    <w:rsid w:val="DB3F1C47"/>
    <w:rsid w:val="DB3F2B63"/>
    <w:rsid w:val="DB3FE0E8"/>
    <w:rsid w:val="DB4E072F"/>
    <w:rsid w:val="DB4F4ABD"/>
    <w:rsid w:val="DB5628D5"/>
    <w:rsid w:val="DB56F04F"/>
    <w:rsid w:val="DB5E72A9"/>
    <w:rsid w:val="DB5EC524"/>
    <w:rsid w:val="DB5F48A3"/>
    <w:rsid w:val="DB696DAD"/>
    <w:rsid w:val="DB6B1FBD"/>
    <w:rsid w:val="DB6FB77A"/>
    <w:rsid w:val="DB6FD8CA"/>
    <w:rsid w:val="DB767684"/>
    <w:rsid w:val="DB778204"/>
    <w:rsid w:val="DB77BE92"/>
    <w:rsid w:val="DB77C383"/>
    <w:rsid w:val="DB7B7D61"/>
    <w:rsid w:val="DB7D7B91"/>
    <w:rsid w:val="DB7F44EB"/>
    <w:rsid w:val="DB7FC3DB"/>
    <w:rsid w:val="DB7FCC58"/>
    <w:rsid w:val="DB8BA111"/>
    <w:rsid w:val="DB9DCD1E"/>
    <w:rsid w:val="DB9F0D3F"/>
    <w:rsid w:val="DB9F23E6"/>
    <w:rsid w:val="DB9F7528"/>
    <w:rsid w:val="DB9F787A"/>
    <w:rsid w:val="DBA5017D"/>
    <w:rsid w:val="DBAB7C59"/>
    <w:rsid w:val="DBAF0C64"/>
    <w:rsid w:val="DBAF37C2"/>
    <w:rsid w:val="DBAF9502"/>
    <w:rsid w:val="DBAFC52C"/>
    <w:rsid w:val="DBB0368A"/>
    <w:rsid w:val="DBB34FD7"/>
    <w:rsid w:val="DBB37710"/>
    <w:rsid w:val="DBB48B17"/>
    <w:rsid w:val="DBB5E862"/>
    <w:rsid w:val="DBB67AE3"/>
    <w:rsid w:val="DBB72248"/>
    <w:rsid w:val="DBB76D6C"/>
    <w:rsid w:val="DBBB94F5"/>
    <w:rsid w:val="DBBDC154"/>
    <w:rsid w:val="DBBDC451"/>
    <w:rsid w:val="DBBE1C06"/>
    <w:rsid w:val="DBBF4AB5"/>
    <w:rsid w:val="DBBF71CB"/>
    <w:rsid w:val="DBBFC935"/>
    <w:rsid w:val="DBCB0E1E"/>
    <w:rsid w:val="DBCF677A"/>
    <w:rsid w:val="DBD14008"/>
    <w:rsid w:val="DBD54134"/>
    <w:rsid w:val="DBD712C3"/>
    <w:rsid w:val="DBD7D406"/>
    <w:rsid w:val="DBDCA38E"/>
    <w:rsid w:val="DBDDD04E"/>
    <w:rsid w:val="DBDDFE56"/>
    <w:rsid w:val="DBDF99EC"/>
    <w:rsid w:val="DBDFCF67"/>
    <w:rsid w:val="DBDFE141"/>
    <w:rsid w:val="DBE643C3"/>
    <w:rsid w:val="DBE75F8F"/>
    <w:rsid w:val="DBE83018"/>
    <w:rsid w:val="DBE847AC"/>
    <w:rsid w:val="DBE9C518"/>
    <w:rsid w:val="DBEBCEB9"/>
    <w:rsid w:val="DBEC714D"/>
    <w:rsid w:val="DBEDC299"/>
    <w:rsid w:val="DBEDFE52"/>
    <w:rsid w:val="DBEF2C70"/>
    <w:rsid w:val="DBEF31B5"/>
    <w:rsid w:val="DBEF78CD"/>
    <w:rsid w:val="DBEF85F4"/>
    <w:rsid w:val="DBEFA962"/>
    <w:rsid w:val="DBF518B6"/>
    <w:rsid w:val="DBF53014"/>
    <w:rsid w:val="DBF5A159"/>
    <w:rsid w:val="DBF67077"/>
    <w:rsid w:val="DBF6BA81"/>
    <w:rsid w:val="DBF72669"/>
    <w:rsid w:val="DBF75628"/>
    <w:rsid w:val="DBF756FC"/>
    <w:rsid w:val="DBF79045"/>
    <w:rsid w:val="DBF97194"/>
    <w:rsid w:val="DBF9E8F7"/>
    <w:rsid w:val="DBFA8FF3"/>
    <w:rsid w:val="DBFB1B3B"/>
    <w:rsid w:val="DBFB4F43"/>
    <w:rsid w:val="DBFBAC14"/>
    <w:rsid w:val="DBFBB8B6"/>
    <w:rsid w:val="DBFBD016"/>
    <w:rsid w:val="DBFBD55D"/>
    <w:rsid w:val="DBFBDBBD"/>
    <w:rsid w:val="DBFBFFD3"/>
    <w:rsid w:val="DBFC3A55"/>
    <w:rsid w:val="DBFD609C"/>
    <w:rsid w:val="DBFD652D"/>
    <w:rsid w:val="DBFDDE69"/>
    <w:rsid w:val="DBFE0A94"/>
    <w:rsid w:val="DBFE56AE"/>
    <w:rsid w:val="DBFE8E3F"/>
    <w:rsid w:val="DBFEAEF9"/>
    <w:rsid w:val="DBFEB614"/>
    <w:rsid w:val="DBFEE475"/>
    <w:rsid w:val="DBFEEEB0"/>
    <w:rsid w:val="DBFF13CC"/>
    <w:rsid w:val="DBFF13E7"/>
    <w:rsid w:val="DBFF2BED"/>
    <w:rsid w:val="DBFF3B18"/>
    <w:rsid w:val="DBFF6DCD"/>
    <w:rsid w:val="DBFFCCAA"/>
    <w:rsid w:val="DBFFD138"/>
    <w:rsid w:val="DBFFE683"/>
    <w:rsid w:val="DBFFF353"/>
    <w:rsid w:val="DC1B829C"/>
    <w:rsid w:val="DC3D9899"/>
    <w:rsid w:val="DC3F2DCF"/>
    <w:rsid w:val="DC3FCE99"/>
    <w:rsid w:val="DC477CA7"/>
    <w:rsid w:val="DC5F507F"/>
    <w:rsid w:val="DC76157D"/>
    <w:rsid w:val="DC77D04E"/>
    <w:rsid w:val="DC7E5393"/>
    <w:rsid w:val="DC7F735C"/>
    <w:rsid w:val="DCAFD9D7"/>
    <w:rsid w:val="DCBD4679"/>
    <w:rsid w:val="DCBEC288"/>
    <w:rsid w:val="DCBF7A18"/>
    <w:rsid w:val="DCC4A630"/>
    <w:rsid w:val="DCC956AD"/>
    <w:rsid w:val="DCCD3ED4"/>
    <w:rsid w:val="DCD18A22"/>
    <w:rsid w:val="DCDA75DC"/>
    <w:rsid w:val="DCDDB9C3"/>
    <w:rsid w:val="DCDE2A1D"/>
    <w:rsid w:val="DCDF03BE"/>
    <w:rsid w:val="DCE29D3C"/>
    <w:rsid w:val="DCE60F07"/>
    <w:rsid w:val="DCEC06ED"/>
    <w:rsid w:val="DCEF7DEF"/>
    <w:rsid w:val="DCF6D5AB"/>
    <w:rsid w:val="DCF7E083"/>
    <w:rsid w:val="DCFB7BF7"/>
    <w:rsid w:val="DCFBA07A"/>
    <w:rsid w:val="DCFC97B7"/>
    <w:rsid w:val="DCFD6249"/>
    <w:rsid w:val="DCFDD4EE"/>
    <w:rsid w:val="DCFE3C64"/>
    <w:rsid w:val="DCFE5373"/>
    <w:rsid w:val="DCFE92D7"/>
    <w:rsid w:val="DCFF18CF"/>
    <w:rsid w:val="DCFFF624"/>
    <w:rsid w:val="DD17BE61"/>
    <w:rsid w:val="DD1BCF16"/>
    <w:rsid w:val="DD1F4AE4"/>
    <w:rsid w:val="DD35A4A3"/>
    <w:rsid w:val="DD3C5CFF"/>
    <w:rsid w:val="DD3E8298"/>
    <w:rsid w:val="DD3F35FA"/>
    <w:rsid w:val="DD3FFDA6"/>
    <w:rsid w:val="DD423566"/>
    <w:rsid w:val="DD4C9831"/>
    <w:rsid w:val="DD4D20C2"/>
    <w:rsid w:val="DD56B5E5"/>
    <w:rsid w:val="DD57DD25"/>
    <w:rsid w:val="DD5BF2D2"/>
    <w:rsid w:val="DD5F4EDE"/>
    <w:rsid w:val="DD5FA057"/>
    <w:rsid w:val="DD6B9B60"/>
    <w:rsid w:val="DD760332"/>
    <w:rsid w:val="DD76BB32"/>
    <w:rsid w:val="DD7B3707"/>
    <w:rsid w:val="DD7B3E01"/>
    <w:rsid w:val="DD7C6923"/>
    <w:rsid w:val="DD7CAFB2"/>
    <w:rsid w:val="DD7CD680"/>
    <w:rsid w:val="DD7D44CF"/>
    <w:rsid w:val="DD7DB15B"/>
    <w:rsid w:val="DD7DD349"/>
    <w:rsid w:val="DD7EDA0E"/>
    <w:rsid w:val="DD7EE39E"/>
    <w:rsid w:val="DD7F272B"/>
    <w:rsid w:val="DD7F496E"/>
    <w:rsid w:val="DD7F8BFE"/>
    <w:rsid w:val="DD7FEE5E"/>
    <w:rsid w:val="DD90D123"/>
    <w:rsid w:val="DD9B7D32"/>
    <w:rsid w:val="DD9F0FDA"/>
    <w:rsid w:val="DDA65AC7"/>
    <w:rsid w:val="DDA845BA"/>
    <w:rsid w:val="DDAB71BF"/>
    <w:rsid w:val="DDB528AA"/>
    <w:rsid w:val="DDB6B8CA"/>
    <w:rsid w:val="DDB7536C"/>
    <w:rsid w:val="DDB90772"/>
    <w:rsid w:val="DDB9F54D"/>
    <w:rsid w:val="DDBB1379"/>
    <w:rsid w:val="DDBD54B7"/>
    <w:rsid w:val="DDBF19A9"/>
    <w:rsid w:val="DDBF53C0"/>
    <w:rsid w:val="DDBFAAD6"/>
    <w:rsid w:val="DDBFC676"/>
    <w:rsid w:val="DDBFE5D8"/>
    <w:rsid w:val="DDBFE7F2"/>
    <w:rsid w:val="DDC57D95"/>
    <w:rsid w:val="DDC70D57"/>
    <w:rsid w:val="DDC7D5B9"/>
    <w:rsid w:val="DDCF1347"/>
    <w:rsid w:val="DDCF5EF6"/>
    <w:rsid w:val="DDCFDBF4"/>
    <w:rsid w:val="DDD49D34"/>
    <w:rsid w:val="DDD51BA4"/>
    <w:rsid w:val="DDD5CAAE"/>
    <w:rsid w:val="DDD62317"/>
    <w:rsid w:val="DDD64AA2"/>
    <w:rsid w:val="DDD7F1E8"/>
    <w:rsid w:val="DDD9446E"/>
    <w:rsid w:val="DDD9E4F6"/>
    <w:rsid w:val="DDDB62B3"/>
    <w:rsid w:val="DDDB6C9D"/>
    <w:rsid w:val="DDDC3B47"/>
    <w:rsid w:val="DDDC9D9C"/>
    <w:rsid w:val="DDDD1BF2"/>
    <w:rsid w:val="DDDD4952"/>
    <w:rsid w:val="DDDDD78D"/>
    <w:rsid w:val="DDDF1275"/>
    <w:rsid w:val="DDDF18C6"/>
    <w:rsid w:val="DDDF796C"/>
    <w:rsid w:val="DDDF9152"/>
    <w:rsid w:val="DDE1B0E2"/>
    <w:rsid w:val="DDE4EAA0"/>
    <w:rsid w:val="DDE508DB"/>
    <w:rsid w:val="DDE644B5"/>
    <w:rsid w:val="DDE7BC03"/>
    <w:rsid w:val="DDE9FC23"/>
    <w:rsid w:val="DDEB4F5E"/>
    <w:rsid w:val="DDEC5742"/>
    <w:rsid w:val="DDEC79CA"/>
    <w:rsid w:val="DDEEE616"/>
    <w:rsid w:val="DDEF4420"/>
    <w:rsid w:val="DDEFD1D0"/>
    <w:rsid w:val="DDEFE02D"/>
    <w:rsid w:val="DDF1EA6A"/>
    <w:rsid w:val="DDF70478"/>
    <w:rsid w:val="DDF76800"/>
    <w:rsid w:val="DDF77C3E"/>
    <w:rsid w:val="DDF7964A"/>
    <w:rsid w:val="DDF7987B"/>
    <w:rsid w:val="DDF7CBA0"/>
    <w:rsid w:val="DDF7F559"/>
    <w:rsid w:val="DDF90AEF"/>
    <w:rsid w:val="DDF970E1"/>
    <w:rsid w:val="DDF98106"/>
    <w:rsid w:val="DDF988BF"/>
    <w:rsid w:val="DDFA1344"/>
    <w:rsid w:val="DDFB0759"/>
    <w:rsid w:val="DDFB135F"/>
    <w:rsid w:val="DDFB8CA8"/>
    <w:rsid w:val="DDFD57A8"/>
    <w:rsid w:val="DDFD9215"/>
    <w:rsid w:val="DDFDDC43"/>
    <w:rsid w:val="DDFEBE1E"/>
    <w:rsid w:val="DDFEEDD7"/>
    <w:rsid w:val="DDFF0B47"/>
    <w:rsid w:val="DDFF281A"/>
    <w:rsid w:val="DDFF30D4"/>
    <w:rsid w:val="DDFF55A9"/>
    <w:rsid w:val="DDFF5964"/>
    <w:rsid w:val="DDFF7BF8"/>
    <w:rsid w:val="DDFF7F23"/>
    <w:rsid w:val="DDFFD027"/>
    <w:rsid w:val="DDFFD656"/>
    <w:rsid w:val="DDFFDFA1"/>
    <w:rsid w:val="DE194CFD"/>
    <w:rsid w:val="DE1B21F2"/>
    <w:rsid w:val="DE1F02CF"/>
    <w:rsid w:val="DE1F80FD"/>
    <w:rsid w:val="DE26C957"/>
    <w:rsid w:val="DE2B8BDB"/>
    <w:rsid w:val="DE37758A"/>
    <w:rsid w:val="DE37EF51"/>
    <w:rsid w:val="DE3EFFA4"/>
    <w:rsid w:val="DE4D9170"/>
    <w:rsid w:val="DE4F2026"/>
    <w:rsid w:val="DE67BAD4"/>
    <w:rsid w:val="DE686D38"/>
    <w:rsid w:val="DE6F16E0"/>
    <w:rsid w:val="DE6F95C0"/>
    <w:rsid w:val="DE6FAB42"/>
    <w:rsid w:val="DE73A26D"/>
    <w:rsid w:val="DE75F976"/>
    <w:rsid w:val="DE7704D2"/>
    <w:rsid w:val="DE773748"/>
    <w:rsid w:val="DE775819"/>
    <w:rsid w:val="DE7AAF7F"/>
    <w:rsid w:val="DE7C01F1"/>
    <w:rsid w:val="DE7DC091"/>
    <w:rsid w:val="DE7E8250"/>
    <w:rsid w:val="DE7F4A18"/>
    <w:rsid w:val="DE7F6550"/>
    <w:rsid w:val="DE7F9A4F"/>
    <w:rsid w:val="DE7FCA7F"/>
    <w:rsid w:val="DE8DA29C"/>
    <w:rsid w:val="DE9929B6"/>
    <w:rsid w:val="DE9C9F8B"/>
    <w:rsid w:val="DE9DF77F"/>
    <w:rsid w:val="DE9E0078"/>
    <w:rsid w:val="DE9EBF14"/>
    <w:rsid w:val="DE9EF901"/>
    <w:rsid w:val="DE9F23EA"/>
    <w:rsid w:val="DE9FDD4F"/>
    <w:rsid w:val="DEA1CA1F"/>
    <w:rsid w:val="DEA738BB"/>
    <w:rsid w:val="DEAA5392"/>
    <w:rsid w:val="DEAB7360"/>
    <w:rsid w:val="DEABA5A3"/>
    <w:rsid w:val="DEB14E80"/>
    <w:rsid w:val="DEB468B7"/>
    <w:rsid w:val="DEB5CC8B"/>
    <w:rsid w:val="DEB6F3E3"/>
    <w:rsid w:val="DEB7A413"/>
    <w:rsid w:val="DEB7E72E"/>
    <w:rsid w:val="DEBB4EE8"/>
    <w:rsid w:val="DEBBA009"/>
    <w:rsid w:val="DEBBDCD3"/>
    <w:rsid w:val="DEBC7E72"/>
    <w:rsid w:val="DEBD2F74"/>
    <w:rsid w:val="DEBD6ABD"/>
    <w:rsid w:val="DEBDB4B5"/>
    <w:rsid w:val="DEBF550D"/>
    <w:rsid w:val="DEBFF6E2"/>
    <w:rsid w:val="DEBFF975"/>
    <w:rsid w:val="DEC78036"/>
    <w:rsid w:val="DEC7B9ED"/>
    <w:rsid w:val="DECC98CD"/>
    <w:rsid w:val="DECDB1DF"/>
    <w:rsid w:val="DECE90E1"/>
    <w:rsid w:val="DECF3C8F"/>
    <w:rsid w:val="DECF78B0"/>
    <w:rsid w:val="DECF9D46"/>
    <w:rsid w:val="DED2E2BC"/>
    <w:rsid w:val="DED3AF41"/>
    <w:rsid w:val="DED4D463"/>
    <w:rsid w:val="DED64A8D"/>
    <w:rsid w:val="DED7CEC0"/>
    <w:rsid w:val="DEDB01B6"/>
    <w:rsid w:val="DEDB1C18"/>
    <w:rsid w:val="DEDBFA5F"/>
    <w:rsid w:val="DEDD3DB2"/>
    <w:rsid w:val="DEDEEB5E"/>
    <w:rsid w:val="DEDF0AC0"/>
    <w:rsid w:val="DEDF5060"/>
    <w:rsid w:val="DEDFAD4E"/>
    <w:rsid w:val="DEE1BE32"/>
    <w:rsid w:val="DEE392BD"/>
    <w:rsid w:val="DEE71F6F"/>
    <w:rsid w:val="DEE9B3BF"/>
    <w:rsid w:val="DEEA6E2F"/>
    <w:rsid w:val="DEEAC1DA"/>
    <w:rsid w:val="DEEB7A33"/>
    <w:rsid w:val="DEEB8158"/>
    <w:rsid w:val="DEEB97D7"/>
    <w:rsid w:val="DEEBBC81"/>
    <w:rsid w:val="DEEEB49D"/>
    <w:rsid w:val="DEEF39D5"/>
    <w:rsid w:val="DEEF48E4"/>
    <w:rsid w:val="DEEFE530"/>
    <w:rsid w:val="DEF0ABA1"/>
    <w:rsid w:val="DEF51852"/>
    <w:rsid w:val="DEF5B807"/>
    <w:rsid w:val="DEF6185E"/>
    <w:rsid w:val="DEF69F7D"/>
    <w:rsid w:val="DEF72664"/>
    <w:rsid w:val="DEF75DF6"/>
    <w:rsid w:val="DEF783DE"/>
    <w:rsid w:val="DEF7B4B5"/>
    <w:rsid w:val="DEF7C84B"/>
    <w:rsid w:val="DEF7CF92"/>
    <w:rsid w:val="DEF7D6CE"/>
    <w:rsid w:val="DEF9D381"/>
    <w:rsid w:val="DEF9F06A"/>
    <w:rsid w:val="DEFA8EF2"/>
    <w:rsid w:val="DEFB0466"/>
    <w:rsid w:val="DEFB7DAF"/>
    <w:rsid w:val="DEFB8C18"/>
    <w:rsid w:val="DEFB99A0"/>
    <w:rsid w:val="DEFBAE61"/>
    <w:rsid w:val="DEFBE616"/>
    <w:rsid w:val="DEFBF7F7"/>
    <w:rsid w:val="DEFBF938"/>
    <w:rsid w:val="DEFCD9CB"/>
    <w:rsid w:val="DEFD2398"/>
    <w:rsid w:val="DEFD6880"/>
    <w:rsid w:val="DEFD71DE"/>
    <w:rsid w:val="DEFDCD10"/>
    <w:rsid w:val="DEFE6657"/>
    <w:rsid w:val="DEFE93ED"/>
    <w:rsid w:val="DEFEC4CE"/>
    <w:rsid w:val="DEFF165A"/>
    <w:rsid w:val="DEFF171E"/>
    <w:rsid w:val="DEFF18F5"/>
    <w:rsid w:val="DEFF3325"/>
    <w:rsid w:val="DEFF5A6C"/>
    <w:rsid w:val="DEFF951D"/>
    <w:rsid w:val="DEFF9DBC"/>
    <w:rsid w:val="DEFFA1FC"/>
    <w:rsid w:val="DEFFAD59"/>
    <w:rsid w:val="DEFFAEF6"/>
    <w:rsid w:val="DEFFB388"/>
    <w:rsid w:val="DEFFB71D"/>
    <w:rsid w:val="DF0E34BD"/>
    <w:rsid w:val="DF1373E0"/>
    <w:rsid w:val="DF147DF6"/>
    <w:rsid w:val="DF1C905D"/>
    <w:rsid w:val="DF1E4041"/>
    <w:rsid w:val="DF1ED5C5"/>
    <w:rsid w:val="DF1F7BD1"/>
    <w:rsid w:val="DF29B00A"/>
    <w:rsid w:val="DF2A6E8C"/>
    <w:rsid w:val="DF2A8487"/>
    <w:rsid w:val="DF2F218D"/>
    <w:rsid w:val="DF332C03"/>
    <w:rsid w:val="DF339790"/>
    <w:rsid w:val="DF358915"/>
    <w:rsid w:val="DF398D26"/>
    <w:rsid w:val="DF39AA03"/>
    <w:rsid w:val="DF3BF369"/>
    <w:rsid w:val="DF3DB6DA"/>
    <w:rsid w:val="DF3DC1AF"/>
    <w:rsid w:val="DF3E195B"/>
    <w:rsid w:val="DF3E25FC"/>
    <w:rsid w:val="DF3E63B3"/>
    <w:rsid w:val="DF3EA208"/>
    <w:rsid w:val="DF3EAC3B"/>
    <w:rsid w:val="DF3EC400"/>
    <w:rsid w:val="DF3F29FC"/>
    <w:rsid w:val="DF3F6166"/>
    <w:rsid w:val="DF3F6C28"/>
    <w:rsid w:val="DF3F6DF7"/>
    <w:rsid w:val="DF3FEA27"/>
    <w:rsid w:val="DF49EBDB"/>
    <w:rsid w:val="DF4C9FB3"/>
    <w:rsid w:val="DF4DB83C"/>
    <w:rsid w:val="DF4DF061"/>
    <w:rsid w:val="DF4F4D83"/>
    <w:rsid w:val="DF4F7A08"/>
    <w:rsid w:val="DF4FC4AE"/>
    <w:rsid w:val="DF56B6E6"/>
    <w:rsid w:val="DF57D4BD"/>
    <w:rsid w:val="DF57F81F"/>
    <w:rsid w:val="DF59D355"/>
    <w:rsid w:val="DF5BCB01"/>
    <w:rsid w:val="DF5E14B2"/>
    <w:rsid w:val="DF5F077D"/>
    <w:rsid w:val="DF5F8252"/>
    <w:rsid w:val="DF61D79A"/>
    <w:rsid w:val="DF6764AA"/>
    <w:rsid w:val="DF678C19"/>
    <w:rsid w:val="DF67E86F"/>
    <w:rsid w:val="DF67F53D"/>
    <w:rsid w:val="DF6B0CFD"/>
    <w:rsid w:val="DF6B3480"/>
    <w:rsid w:val="DF6BA04A"/>
    <w:rsid w:val="DF6C4314"/>
    <w:rsid w:val="DF6F54CE"/>
    <w:rsid w:val="DF6FA2DB"/>
    <w:rsid w:val="DF6FB93B"/>
    <w:rsid w:val="DF71A7FD"/>
    <w:rsid w:val="DF73CA46"/>
    <w:rsid w:val="DF73D079"/>
    <w:rsid w:val="DF7663C6"/>
    <w:rsid w:val="DF770DFE"/>
    <w:rsid w:val="DF7752C8"/>
    <w:rsid w:val="DF77F512"/>
    <w:rsid w:val="DF7A8122"/>
    <w:rsid w:val="DF7B00DC"/>
    <w:rsid w:val="DF7B02EE"/>
    <w:rsid w:val="DF7B8E89"/>
    <w:rsid w:val="DF7B9051"/>
    <w:rsid w:val="DF7B9235"/>
    <w:rsid w:val="DF7DB41D"/>
    <w:rsid w:val="DF7DC88A"/>
    <w:rsid w:val="DF7DFCBF"/>
    <w:rsid w:val="DF7E0ECC"/>
    <w:rsid w:val="DF7EB5A2"/>
    <w:rsid w:val="DF7F154D"/>
    <w:rsid w:val="DF7F1FF4"/>
    <w:rsid w:val="DF7F51C3"/>
    <w:rsid w:val="DF7F5EC0"/>
    <w:rsid w:val="DF7F766F"/>
    <w:rsid w:val="DF7F8A12"/>
    <w:rsid w:val="DF7F9DE2"/>
    <w:rsid w:val="DF7FB467"/>
    <w:rsid w:val="DF7FBFF6"/>
    <w:rsid w:val="DF7FF0DB"/>
    <w:rsid w:val="DF8565F0"/>
    <w:rsid w:val="DF881A45"/>
    <w:rsid w:val="DF89D0D9"/>
    <w:rsid w:val="DF8DC05E"/>
    <w:rsid w:val="DF8F3A3A"/>
    <w:rsid w:val="DF93AB4F"/>
    <w:rsid w:val="DF972AEF"/>
    <w:rsid w:val="DF98AEA9"/>
    <w:rsid w:val="DF9A3FC4"/>
    <w:rsid w:val="DF9D70FF"/>
    <w:rsid w:val="DF9D868A"/>
    <w:rsid w:val="DF9D99D2"/>
    <w:rsid w:val="DF9EC42E"/>
    <w:rsid w:val="DF9EEF41"/>
    <w:rsid w:val="DF9F265C"/>
    <w:rsid w:val="DF9F26EE"/>
    <w:rsid w:val="DF9F6ED9"/>
    <w:rsid w:val="DF9F974B"/>
    <w:rsid w:val="DFA7D1C0"/>
    <w:rsid w:val="DFA7D5F9"/>
    <w:rsid w:val="DFA914F8"/>
    <w:rsid w:val="DFAA4004"/>
    <w:rsid w:val="DFAB2771"/>
    <w:rsid w:val="DFAC6B5C"/>
    <w:rsid w:val="DFAD0279"/>
    <w:rsid w:val="DFAE16B9"/>
    <w:rsid w:val="DFAE5FBE"/>
    <w:rsid w:val="DFAEC673"/>
    <w:rsid w:val="DFAF3E5F"/>
    <w:rsid w:val="DFAF653A"/>
    <w:rsid w:val="DFAFBA00"/>
    <w:rsid w:val="DFAFDEF8"/>
    <w:rsid w:val="DFB325E1"/>
    <w:rsid w:val="DFB35EF6"/>
    <w:rsid w:val="DFB4815C"/>
    <w:rsid w:val="DFB50351"/>
    <w:rsid w:val="DFB585DD"/>
    <w:rsid w:val="DFB62700"/>
    <w:rsid w:val="DFB73C54"/>
    <w:rsid w:val="DFB75599"/>
    <w:rsid w:val="DFB7A2DD"/>
    <w:rsid w:val="DFB91057"/>
    <w:rsid w:val="DFBAEE3B"/>
    <w:rsid w:val="DFBB1A3D"/>
    <w:rsid w:val="DFBBCD90"/>
    <w:rsid w:val="DFBC1FDB"/>
    <w:rsid w:val="DFBC5ABA"/>
    <w:rsid w:val="DFBD0B01"/>
    <w:rsid w:val="DFBD12F5"/>
    <w:rsid w:val="DFBE2BFF"/>
    <w:rsid w:val="DFBE6A2C"/>
    <w:rsid w:val="DFBE72A5"/>
    <w:rsid w:val="DFBEF83E"/>
    <w:rsid w:val="DFBF0ADF"/>
    <w:rsid w:val="DFBF7829"/>
    <w:rsid w:val="DFBF78D3"/>
    <w:rsid w:val="DFBF7EC5"/>
    <w:rsid w:val="DFBF88E5"/>
    <w:rsid w:val="DFBFA241"/>
    <w:rsid w:val="DFBFBD5A"/>
    <w:rsid w:val="DFBFBF62"/>
    <w:rsid w:val="DFBFC97E"/>
    <w:rsid w:val="DFBFCD8F"/>
    <w:rsid w:val="DFBFDD25"/>
    <w:rsid w:val="DFC32803"/>
    <w:rsid w:val="DFC3FB4D"/>
    <w:rsid w:val="DFCBEBDC"/>
    <w:rsid w:val="DFCD8D3D"/>
    <w:rsid w:val="DFCDCF2E"/>
    <w:rsid w:val="DFCDD248"/>
    <w:rsid w:val="DFCE33CF"/>
    <w:rsid w:val="DFCE3F2C"/>
    <w:rsid w:val="DFCE8144"/>
    <w:rsid w:val="DFCED433"/>
    <w:rsid w:val="DFCF496A"/>
    <w:rsid w:val="DFCF9397"/>
    <w:rsid w:val="DFCFA71D"/>
    <w:rsid w:val="DFD0D3CA"/>
    <w:rsid w:val="DFD519FA"/>
    <w:rsid w:val="DFD5370A"/>
    <w:rsid w:val="DFD61682"/>
    <w:rsid w:val="DFD75AD6"/>
    <w:rsid w:val="DFD763C4"/>
    <w:rsid w:val="DFDB646A"/>
    <w:rsid w:val="DFDBF5EA"/>
    <w:rsid w:val="DFDC0DD3"/>
    <w:rsid w:val="DFDC2313"/>
    <w:rsid w:val="DFDC663E"/>
    <w:rsid w:val="DFDC90E9"/>
    <w:rsid w:val="DFDCDE79"/>
    <w:rsid w:val="DFDDDA20"/>
    <w:rsid w:val="DFDE9A2C"/>
    <w:rsid w:val="DFDF0665"/>
    <w:rsid w:val="DFDF0E09"/>
    <w:rsid w:val="DFDF3117"/>
    <w:rsid w:val="DFDF57BA"/>
    <w:rsid w:val="DFDF6BD6"/>
    <w:rsid w:val="DFDF78B4"/>
    <w:rsid w:val="DFDF7967"/>
    <w:rsid w:val="DFDFBEED"/>
    <w:rsid w:val="DFDFD007"/>
    <w:rsid w:val="DFDFD008"/>
    <w:rsid w:val="DFE50566"/>
    <w:rsid w:val="DFE58001"/>
    <w:rsid w:val="DFE5987E"/>
    <w:rsid w:val="DFE5B6E6"/>
    <w:rsid w:val="DFE5E145"/>
    <w:rsid w:val="DFE6A37D"/>
    <w:rsid w:val="DFE6C360"/>
    <w:rsid w:val="DFE70E39"/>
    <w:rsid w:val="DFE7165B"/>
    <w:rsid w:val="DFE7240D"/>
    <w:rsid w:val="DFE751C2"/>
    <w:rsid w:val="DFE790D6"/>
    <w:rsid w:val="DFE7C2A3"/>
    <w:rsid w:val="DFE9EBD3"/>
    <w:rsid w:val="DFEA955C"/>
    <w:rsid w:val="DFEB172E"/>
    <w:rsid w:val="DFEB2AF3"/>
    <w:rsid w:val="DFEB778D"/>
    <w:rsid w:val="DFEB7D43"/>
    <w:rsid w:val="DFEBA2E2"/>
    <w:rsid w:val="DFEC8F5B"/>
    <w:rsid w:val="DFECB42B"/>
    <w:rsid w:val="DFECD6C3"/>
    <w:rsid w:val="DFED3E88"/>
    <w:rsid w:val="DFED93BB"/>
    <w:rsid w:val="DFEDD9A7"/>
    <w:rsid w:val="DFEE36AA"/>
    <w:rsid w:val="DFEE5F70"/>
    <w:rsid w:val="DFEE7AAC"/>
    <w:rsid w:val="DFEE9D63"/>
    <w:rsid w:val="DFEF47D4"/>
    <w:rsid w:val="DFEF606D"/>
    <w:rsid w:val="DFEF695B"/>
    <w:rsid w:val="DFEF6DEF"/>
    <w:rsid w:val="DFEF75B1"/>
    <w:rsid w:val="DFEF772F"/>
    <w:rsid w:val="DFEF85BA"/>
    <w:rsid w:val="DFEFA9C5"/>
    <w:rsid w:val="DFEFBCBF"/>
    <w:rsid w:val="DFEFC56E"/>
    <w:rsid w:val="DFEFC598"/>
    <w:rsid w:val="DFEFEB0C"/>
    <w:rsid w:val="DFEFF4CD"/>
    <w:rsid w:val="DFF21BF6"/>
    <w:rsid w:val="DFF2845F"/>
    <w:rsid w:val="DFF2A0A4"/>
    <w:rsid w:val="DFF3155A"/>
    <w:rsid w:val="DFF360DF"/>
    <w:rsid w:val="DFF3B74C"/>
    <w:rsid w:val="DFF3BA38"/>
    <w:rsid w:val="DFF3C2FE"/>
    <w:rsid w:val="DFF3D957"/>
    <w:rsid w:val="DFF55FB2"/>
    <w:rsid w:val="DFF5A889"/>
    <w:rsid w:val="DFF5BE03"/>
    <w:rsid w:val="DFF5C7C9"/>
    <w:rsid w:val="DFF5DFDB"/>
    <w:rsid w:val="DFF61348"/>
    <w:rsid w:val="DFF64F61"/>
    <w:rsid w:val="DFF67097"/>
    <w:rsid w:val="DFF70180"/>
    <w:rsid w:val="DFF70E87"/>
    <w:rsid w:val="DFF72317"/>
    <w:rsid w:val="DFF75E56"/>
    <w:rsid w:val="DFF761B1"/>
    <w:rsid w:val="DFF77DDA"/>
    <w:rsid w:val="DFF79904"/>
    <w:rsid w:val="DFF7A3EB"/>
    <w:rsid w:val="DFF7A91D"/>
    <w:rsid w:val="DFF7C559"/>
    <w:rsid w:val="DFF7DC1B"/>
    <w:rsid w:val="DFF7E78F"/>
    <w:rsid w:val="DFF8CD71"/>
    <w:rsid w:val="DFF94215"/>
    <w:rsid w:val="DFF969A5"/>
    <w:rsid w:val="DFF970F7"/>
    <w:rsid w:val="DFF974A4"/>
    <w:rsid w:val="DFF98FE0"/>
    <w:rsid w:val="DFF99A4A"/>
    <w:rsid w:val="DFF9AE7E"/>
    <w:rsid w:val="DFFA71FC"/>
    <w:rsid w:val="DFFA7D3A"/>
    <w:rsid w:val="DFFA9225"/>
    <w:rsid w:val="DFFAB7A1"/>
    <w:rsid w:val="DFFAC7F1"/>
    <w:rsid w:val="DFFACF60"/>
    <w:rsid w:val="DFFB0E11"/>
    <w:rsid w:val="DFFB1F50"/>
    <w:rsid w:val="DFFB6C4A"/>
    <w:rsid w:val="DFFB6F04"/>
    <w:rsid w:val="DFFB8FCF"/>
    <w:rsid w:val="DFFBB19D"/>
    <w:rsid w:val="DFFBB3F9"/>
    <w:rsid w:val="DFFBF671"/>
    <w:rsid w:val="DFFBFE64"/>
    <w:rsid w:val="DFFC9636"/>
    <w:rsid w:val="DFFCBAA9"/>
    <w:rsid w:val="DFFCBCBA"/>
    <w:rsid w:val="DFFD22C9"/>
    <w:rsid w:val="DFFD28AE"/>
    <w:rsid w:val="DFFD5019"/>
    <w:rsid w:val="DFFD8256"/>
    <w:rsid w:val="DFFDA1A3"/>
    <w:rsid w:val="DFFDB4A0"/>
    <w:rsid w:val="DFFDC05A"/>
    <w:rsid w:val="DFFE1AFB"/>
    <w:rsid w:val="DFFE1EF1"/>
    <w:rsid w:val="DFFE3686"/>
    <w:rsid w:val="DFFE3BBF"/>
    <w:rsid w:val="DFFE401F"/>
    <w:rsid w:val="DFFE4152"/>
    <w:rsid w:val="DFFE4F36"/>
    <w:rsid w:val="DFFE52FE"/>
    <w:rsid w:val="DFFEA5DE"/>
    <w:rsid w:val="DFFEC66C"/>
    <w:rsid w:val="DFFEC912"/>
    <w:rsid w:val="DFFF019B"/>
    <w:rsid w:val="DFFF01CE"/>
    <w:rsid w:val="DFFF1D6B"/>
    <w:rsid w:val="DFFF254B"/>
    <w:rsid w:val="DFFF264E"/>
    <w:rsid w:val="DFFF2FA3"/>
    <w:rsid w:val="DFFF31E5"/>
    <w:rsid w:val="DFFF31ED"/>
    <w:rsid w:val="DFFF3947"/>
    <w:rsid w:val="DFFF450A"/>
    <w:rsid w:val="DFFF6DD1"/>
    <w:rsid w:val="DFFF70CC"/>
    <w:rsid w:val="DFFF8783"/>
    <w:rsid w:val="DFFF9799"/>
    <w:rsid w:val="DFFFAD42"/>
    <w:rsid w:val="DFFFC1DD"/>
    <w:rsid w:val="DFFFC732"/>
    <w:rsid w:val="DFFFCACD"/>
    <w:rsid w:val="DFFFD437"/>
    <w:rsid w:val="DFFFE0D4"/>
    <w:rsid w:val="DFFFE879"/>
    <w:rsid w:val="DFFFF124"/>
    <w:rsid w:val="E043A493"/>
    <w:rsid w:val="E0EF55C0"/>
    <w:rsid w:val="E0F1A37B"/>
    <w:rsid w:val="E0FE409B"/>
    <w:rsid w:val="E13D0539"/>
    <w:rsid w:val="E14B9538"/>
    <w:rsid w:val="E154B000"/>
    <w:rsid w:val="E1AF08E4"/>
    <w:rsid w:val="E1ECB71D"/>
    <w:rsid w:val="E1EDBDEB"/>
    <w:rsid w:val="E1F7A23A"/>
    <w:rsid w:val="E1F88957"/>
    <w:rsid w:val="E1FF121E"/>
    <w:rsid w:val="E1FF3634"/>
    <w:rsid w:val="E1FFAEB7"/>
    <w:rsid w:val="E20EBBCD"/>
    <w:rsid w:val="E22C7DEA"/>
    <w:rsid w:val="E25B52B8"/>
    <w:rsid w:val="E26A3C54"/>
    <w:rsid w:val="E27CFBF4"/>
    <w:rsid w:val="E27F8744"/>
    <w:rsid w:val="E2BF21B4"/>
    <w:rsid w:val="E2BFE397"/>
    <w:rsid w:val="E2EF2428"/>
    <w:rsid w:val="E2F129B7"/>
    <w:rsid w:val="E2FBCDF6"/>
    <w:rsid w:val="E2FFE171"/>
    <w:rsid w:val="E33B3494"/>
    <w:rsid w:val="E376FBB0"/>
    <w:rsid w:val="E3771293"/>
    <w:rsid w:val="E37AF434"/>
    <w:rsid w:val="E37CD13F"/>
    <w:rsid w:val="E37EF15B"/>
    <w:rsid w:val="E39450AE"/>
    <w:rsid w:val="E39F7233"/>
    <w:rsid w:val="E3A9C557"/>
    <w:rsid w:val="E3AED871"/>
    <w:rsid w:val="E3B94727"/>
    <w:rsid w:val="E3BFA513"/>
    <w:rsid w:val="E3CE06C6"/>
    <w:rsid w:val="E3CEC3A2"/>
    <w:rsid w:val="E3CF0821"/>
    <w:rsid w:val="E3D5A4C5"/>
    <w:rsid w:val="E3D6B3B7"/>
    <w:rsid w:val="E3DF934A"/>
    <w:rsid w:val="E3E3346D"/>
    <w:rsid w:val="E3EA5F35"/>
    <w:rsid w:val="E3EFB8EC"/>
    <w:rsid w:val="E3EFDF81"/>
    <w:rsid w:val="E3F044D7"/>
    <w:rsid w:val="E3F21914"/>
    <w:rsid w:val="E3F2DD82"/>
    <w:rsid w:val="E3F3ACA2"/>
    <w:rsid w:val="E3F5E6BD"/>
    <w:rsid w:val="E3F6CAD3"/>
    <w:rsid w:val="E3F77EFC"/>
    <w:rsid w:val="E3FB46B3"/>
    <w:rsid w:val="E3FEA477"/>
    <w:rsid w:val="E3FED6FE"/>
    <w:rsid w:val="E3FF212B"/>
    <w:rsid w:val="E3FF2C36"/>
    <w:rsid w:val="E3FF4C5E"/>
    <w:rsid w:val="E3FF5FE4"/>
    <w:rsid w:val="E3FF8CAD"/>
    <w:rsid w:val="E45165DE"/>
    <w:rsid w:val="E466DB1D"/>
    <w:rsid w:val="E47E6E0A"/>
    <w:rsid w:val="E4D71ED6"/>
    <w:rsid w:val="E4EBD539"/>
    <w:rsid w:val="E4EFD45C"/>
    <w:rsid w:val="E4FD08F8"/>
    <w:rsid w:val="E52B2032"/>
    <w:rsid w:val="E53F27C0"/>
    <w:rsid w:val="E53F91FA"/>
    <w:rsid w:val="E57535E9"/>
    <w:rsid w:val="E5761D23"/>
    <w:rsid w:val="E57BFDA7"/>
    <w:rsid w:val="E57CE810"/>
    <w:rsid w:val="E57D3676"/>
    <w:rsid w:val="E59792A4"/>
    <w:rsid w:val="E59D262D"/>
    <w:rsid w:val="E5A77D65"/>
    <w:rsid w:val="E5AEFB89"/>
    <w:rsid w:val="E5B57C83"/>
    <w:rsid w:val="E5B60FE5"/>
    <w:rsid w:val="E5BBEF8A"/>
    <w:rsid w:val="E5BE45B5"/>
    <w:rsid w:val="E5BF987B"/>
    <w:rsid w:val="E5C6D930"/>
    <w:rsid w:val="E5CF5087"/>
    <w:rsid w:val="E5DF201D"/>
    <w:rsid w:val="E5EAC360"/>
    <w:rsid w:val="E5EC42A7"/>
    <w:rsid w:val="E5ED188B"/>
    <w:rsid w:val="E5EF1148"/>
    <w:rsid w:val="E5FC465A"/>
    <w:rsid w:val="E5FDC325"/>
    <w:rsid w:val="E5FDDBCE"/>
    <w:rsid w:val="E5FEDB64"/>
    <w:rsid w:val="E5FF1F35"/>
    <w:rsid w:val="E5FF4A7B"/>
    <w:rsid w:val="E5FF7A66"/>
    <w:rsid w:val="E5FF8AB5"/>
    <w:rsid w:val="E60F112E"/>
    <w:rsid w:val="E63DEC58"/>
    <w:rsid w:val="E653846C"/>
    <w:rsid w:val="E65749D7"/>
    <w:rsid w:val="E65E1CDB"/>
    <w:rsid w:val="E66E26AC"/>
    <w:rsid w:val="E66FC1B7"/>
    <w:rsid w:val="E67300B6"/>
    <w:rsid w:val="E67B3804"/>
    <w:rsid w:val="E67B9987"/>
    <w:rsid w:val="E67E6CF3"/>
    <w:rsid w:val="E67FF3DB"/>
    <w:rsid w:val="E69F9850"/>
    <w:rsid w:val="E6A71570"/>
    <w:rsid w:val="E6AF37F9"/>
    <w:rsid w:val="E6AFF536"/>
    <w:rsid w:val="E6B1F0EB"/>
    <w:rsid w:val="E6BE6250"/>
    <w:rsid w:val="E6BF5326"/>
    <w:rsid w:val="E6BFF5F9"/>
    <w:rsid w:val="E6CBD111"/>
    <w:rsid w:val="E6CE1602"/>
    <w:rsid w:val="E6CFBEC2"/>
    <w:rsid w:val="E6D559EC"/>
    <w:rsid w:val="E6DF8B62"/>
    <w:rsid w:val="E6E52603"/>
    <w:rsid w:val="E6ED85A2"/>
    <w:rsid w:val="E6EE963D"/>
    <w:rsid w:val="E6EF67FB"/>
    <w:rsid w:val="E6EF91D2"/>
    <w:rsid w:val="E6F5653A"/>
    <w:rsid w:val="E6F5C586"/>
    <w:rsid w:val="E6F84339"/>
    <w:rsid w:val="E6FB1B4F"/>
    <w:rsid w:val="E6FB7326"/>
    <w:rsid w:val="E6FBADC3"/>
    <w:rsid w:val="E6FBC68E"/>
    <w:rsid w:val="E6FBEE76"/>
    <w:rsid w:val="E6FF117C"/>
    <w:rsid w:val="E6FF397F"/>
    <w:rsid w:val="E6FF7BB9"/>
    <w:rsid w:val="E6FFBE55"/>
    <w:rsid w:val="E6FFDE46"/>
    <w:rsid w:val="E6FFF605"/>
    <w:rsid w:val="E7185233"/>
    <w:rsid w:val="E71D81A2"/>
    <w:rsid w:val="E727D633"/>
    <w:rsid w:val="E72FD6F5"/>
    <w:rsid w:val="E72FDDFF"/>
    <w:rsid w:val="E7318F50"/>
    <w:rsid w:val="E73A0C39"/>
    <w:rsid w:val="E73BFAA9"/>
    <w:rsid w:val="E73E552C"/>
    <w:rsid w:val="E73E6544"/>
    <w:rsid w:val="E73F0C61"/>
    <w:rsid w:val="E73F1C1C"/>
    <w:rsid w:val="E73F5DEE"/>
    <w:rsid w:val="E74E24BC"/>
    <w:rsid w:val="E757FD3D"/>
    <w:rsid w:val="E75F327D"/>
    <w:rsid w:val="E76A9069"/>
    <w:rsid w:val="E76D1170"/>
    <w:rsid w:val="E76F7CAA"/>
    <w:rsid w:val="E77775E6"/>
    <w:rsid w:val="E77ADC6A"/>
    <w:rsid w:val="E77AF4CC"/>
    <w:rsid w:val="E77D15DF"/>
    <w:rsid w:val="E77E3CC8"/>
    <w:rsid w:val="E77E72B7"/>
    <w:rsid w:val="E77E8309"/>
    <w:rsid w:val="E77F5F78"/>
    <w:rsid w:val="E77F8497"/>
    <w:rsid w:val="E77FA667"/>
    <w:rsid w:val="E77FE064"/>
    <w:rsid w:val="E77FE7DF"/>
    <w:rsid w:val="E77FF90C"/>
    <w:rsid w:val="E785594B"/>
    <w:rsid w:val="E78E0572"/>
    <w:rsid w:val="E78E0C2F"/>
    <w:rsid w:val="E78FCCC2"/>
    <w:rsid w:val="E7900838"/>
    <w:rsid w:val="E795C04C"/>
    <w:rsid w:val="E79C5538"/>
    <w:rsid w:val="E79D2C2F"/>
    <w:rsid w:val="E79D6CC0"/>
    <w:rsid w:val="E79FFF34"/>
    <w:rsid w:val="E7AB399D"/>
    <w:rsid w:val="E7ACD555"/>
    <w:rsid w:val="E7AE74EE"/>
    <w:rsid w:val="E7AFBEF9"/>
    <w:rsid w:val="E7B325B4"/>
    <w:rsid w:val="E7B6004D"/>
    <w:rsid w:val="E7B770FC"/>
    <w:rsid w:val="E7B783B5"/>
    <w:rsid w:val="E7B8C3DD"/>
    <w:rsid w:val="E7BA5F02"/>
    <w:rsid w:val="E7BB7B34"/>
    <w:rsid w:val="E7BD0B31"/>
    <w:rsid w:val="E7BD435D"/>
    <w:rsid w:val="E7BD5B6F"/>
    <w:rsid w:val="E7BDA63F"/>
    <w:rsid w:val="E7BE371E"/>
    <w:rsid w:val="E7BE4E61"/>
    <w:rsid w:val="E7BF061A"/>
    <w:rsid w:val="E7BF1C91"/>
    <w:rsid w:val="E7BF72CF"/>
    <w:rsid w:val="E7BF7A49"/>
    <w:rsid w:val="E7C517B9"/>
    <w:rsid w:val="E7C64EB5"/>
    <w:rsid w:val="E7C921BF"/>
    <w:rsid w:val="E7CB4530"/>
    <w:rsid w:val="E7CD9696"/>
    <w:rsid w:val="E7CDD9A9"/>
    <w:rsid w:val="E7CE182B"/>
    <w:rsid w:val="E7CF77B0"/>
    <w:rsid w:val="E7CFB32D"/>
    <w:rsid w:val="E7D69282"/>
    <w:rsid w:val="E7D9DB32"/>
    <w:rsid w:val="E7DB112E"/>
    <w:rsid w:val="E7DBB743"/>
    <w:rsid w:val="E7DCA429"/>
    <w:rsid w:val="E7DD531C"/>
    <w:rsid w:val="E7DDA528"/>
    <w:rsid w:val="E7DF25C2"/>
    <w:rsid w:val="E7DF52E2"/>
    <w:rsid w:val="E7DFF3B8"/>
    <w:rsid w:val="E7E11BCB"/>
    <w:rsid w:val="E7E5EB63"/>
    <w:rsid w:val="E7E6B750"/>
    <w:rsid w:val="E7E700B6"/>
    <w:rsid w:val="E7E91FA9"/>
    <w:rsid w:val="E7E95F48"/>
    <w:rsid w:val="E7E9D0A7"/>
    <w:rsid w:val="E7ED087A"/>
    <w:rsid w:val="E7ED54BE"/>
    <w:rsid w:val="E7EE32E1"/>
    <w:rsid w:val="E7EE7805"/>
    <w:rsid w:val="E7EF0258"/>
    <w:rsid w:val="E7EFACF0"/>
    <w:rsid w:val="E7EFAD83"/>
    <w:rsid w:val="E7F1C1C6"/>
    <w:rsid w:val="E7F521C8"/>
    <w:rsid w:val="E7F540CD"/>
    <w:rsid w:val="E7F616D0"/>
    <w:rsid w:val="E7F7C9F4"/>
    <w:rsid w:val="E7F7D31C"/>
    <w:rsid w:val="E7F909D6"/>
    <w:rsid w:val="E7F9C993"/>
    <w:rsid w:val="E7FAF1CF"/>
    <w:rsid w:val="E7FB0312"/>
    <w:rsid w:val="E7FB2061"/>
    <w:rsid w:val="E7FB5A12"/>
    <w:rsid w:val="E7FB798A"/>
    <w:rsid w:val="E7FBEC9B"/>
    <w:rsid w:val="E7FC2CAE"/>
    <w:rsid w:val="E7FC9780"/>
    <w:rsid w:val="E7FCFD03"/>
    <w:rsid w:val="E7FCFEAC"/>
    <w:rsid w:val="E7FD24D0"/>
    <w:rsid w:val="E7FD28F8"/>
    <w:rsid w:val="E7FD6143"/>
    <w:rsid w:val="E7FDC0E8"/>
    <w:rsid w:val="E7FDD4D8"/>
    <w:rsid w:val="E7FED447"/>
    <w:rsid w:val="E7FEDF5F"/>
    <w:rsid w:val="E7FEEC87"/>
    <w:rsid w:val="E7FF16EC"/>
    <w:rsid w:val="E7FF1995"/>
    <w:rsid w:val="E7FF22CD"/>
    <w:rsid w:val="E7FF3BCB"/>
    <w:rsid w:val="E7FF406D"/>
    <w:rsid w:val="E7FF6C1D"/>
    <w:rsid w:val="E7FF754F"/>
    <w:rsid w:val="E7FFC4E4"/>
    <w:rsid w:val="E7FFE696"/>
    <w:rsid w:val="E7FFF125"/>
    <w:rsid w:val="E7FFF1F7"/>
    <w:rsid w:val="E81E5863"/>
    <w:rsid w:val="E87661B1"/>
    <w:rsid w:val="E8A6B1F2"/>
    <w:rsid w:val="E8AE724C"/>
    <w:rsid w:val="E8BBBB5B"/>
    <w:rsid w:val="E8BDA0D7"/>
    <w:rsid w:val="E8BFE107"/>
    <w:rsid w:val="E8CDB356"/>
    <w:rsid w:val="E8CFBF37"/>
    <w:rsid w:val="E8DA56CC"/>
    <w:rsid w:val="E8DEF62C"/>
    <w:rsid w:val="E8DEF7C8"/>
    <w:rsid w:val="E8F10035"/>
    <w:rsid w:val="E8F5A0F7"/>
    <w:rsid w:val="E8F74F71"/>
    <w:rsid w:val="E939B267"/>
    <w:rsid w:val="E93D71FA"/>
    <w:rsid w:val="E93E8389"/>
    <w:rsid w:val="E9557380"/>
    <w:rsid w:val="E95F3FF4"/>
    <w:rsid w:val="E95FCD7C"/>
    <w:rsid w:val="E97449EB"/>
    <w:rsid w:val="E97DA9BD"/>
    <w:rsid w:val="E97F86A5"/>
    <w:rsid w:val="E9A616DB"/>
    <w:rsid w:val="E9AF73A7"/>
    <w:rsid w:val="E9B7B21C"/>
    <w:rsid w:val="E9B7CB17"/>
    <w:rsid w:val="E9C21963"/>
    <w:rsid w:val="E9D91597"/>
    <w:rsid w:val="E9DA7737"/>
    <w:rsid w:val="E9DB48D4"/>
    <w:rsid w:val="E9DE18C0"/>
    <w:rsid w:val="E9DFB0C7"/>
    <w:rsid w:val="E9DFE628"/>
    <w:rsid w:val="E9E26172"/>
    <w:rsid w:val="E9E3D0F5"/>
    <w:rsid w:val="E9E4DB60"/>
    <w:rsid w:val="E9E72C47"/>
    <w:rsid w:val="E9EF67B0"/>
    <w:rsid w:val="E9F2FE5E"/>
    <w:rsid w:val="E9F4F441"/>
    <w:rsid w:val="E9F591D7"/>
    <w:rsid w:val="E9F657BF"/>
    <w:rsid w:val="E9F7F65D"/>
    <w:rsid w:val="E9F90BEC"/>
    <w:rsid w:val="E9F91CE0"/>
    <w:rsid w:val="E9FA789D"/>
    <w:rsid w:val="E9FB5B86"/>
    <w:rsid w:val="E9FF1269"/>
    <w:rsid w:val="E9FF801F"/>
    <w:rsid w:val="E9FFDD3F"/>
    <w:rsid w:val="EA2F1174"/>
    <w:rsid w:val="EA358894"/>
    <w:rsid w:val="EA378856"/>
    <w:rsid w:val="EA5BC6F7"/>
    <w:rsid w:val="EA6EC606"/>
    <w:rsid w:val="EA770032"/>
    <w:rsid w:val="EA7B6E0E"/>
    <w:rsid w:val="EA7EF466"/>
    <w:rsid w:val="EA7FEF54"/>
    <w:rsid w:val="EAB730B9"/>
    <w:rsid w:val="EABDD4BD"/>
    <w:rsid w:val="EABF165F"/>
    <w:rsid w:val="EAC7D0ED"/>
    <w:rsid w:val="EACFA813"/>
    <w:rsid w:val="EAD763DF"/>
    <w:rsid w:val="EADAF05D"/>
    <w:rsid w:val="EADBB5E3"/>
    <w:rsid w:val="EADD4ECE"/>
    <w:rsid w:val="EADDCE94"/>
    <w:rsid w:val="EADDD274"/>
    <w:rsid w:val="EAE7C475"/>
    <w:rsid w:val="EAECEFA2"/>
    <w:rsid w:val="EAEFD3B6"/>
    <w:rsid w:val="EAF5E688"/>
    <w:rsid w:val="EAF75F31"/>
    <w:rsid w:val="EAF7A872"/>
    <w:rsid w:val="EAF7E795"/>
    <w:rsid w:val="EAFAF1EC"/>
    <w:rsid w:val="EAFB3B42"/>
    <w:rsid w:val="EAFBE108"/>
    <w:rsid w:val="EAFD207C"/>
    <w:rsid w:val="EAFF2146"/>
    <w:rsid w:val="EAFF2789"/>
    <w:rsid w:val="EAFF5FE4"/>
    <w:rsid w:val="EAFF6523"/>
    <w:rsid w:val="EAFF90FF"/>
    <w:rsid w:val="EAFFDC20"/>
    <w:rsid w:val="EB07BBC9"/>
    <w:rsid w:val="EB0F0955"/>
    <w:rsid w:val="EB0F3546"/>
    <w:rsid w:val="EB2B1DFD"/>
    <w:rsid w:val="EB2F79B7"/>
    <w:rsid w:val="EB357D08"/>
    <w:rsid w:val="EB39582F"/>
    <w:rsid w:val="EB3F2519"/>
    <w:rsid w:val="EB3F44D4"/>
    <w:rsid w:val="EB4FC8E7"/>
    <w:rsid w:val="EB5B6CB9"/>
    <w:rsid w:val="EB5C5220"/>
    <w:rsid w:val="EB5F2058"/>
    <w:rsid w:val="EB5F60E7"/>
    <w:rsid w:val="EB5FBA5E"/>
    <w:rsid w:val="EB66CA3E"/>
    <w:rsid w:val="EB6FE67B"/>
    <w:rsid w:val="EB73B0BE"/>
    <w:rsid w:val="EB7A9AA8"/>
    <w:rsid w:val="EB7BB1AF"/>
    <w:rsid w:val="EB7E49DB"/>
    <w:rsid w:val="EB7F43A7"/>
    <w:rsid w:val="EB95C10A"/>
    <w:rsid w:val="EB977C1D"/>
    <w:rsid w:val="EB9B5C03"/>
    <w:rsid w:val="EB9E26D3"/>
    <w:rsid w:val="EBA60F98"/>
    <w:rsid w:val="EBAC5187"/>
    <w:rsid w:val="EBADD356"/>
    <w:rsid w:val="EBAF43A7"/>
    <w:rsid w:val="EBB364FA"/>
    <w:rsid w:val="EBB562D1"/>
    <w:rsid w:val="EBB7CF29"/>
    <w:rsid w:val="EBB7F3CB"/>
    <w:rsid w:val="EBB7F69D"/>
    <w:rsid w:val="EBB800F1"/>
    <w:rsid w:val="EBB9189C"/>
    <w:rsid w:val="EBBF0476"/>
    <w:rsid w:val="EBBF5E00"/>
    <w:rsid w:val="EBBFB17D"/>
    <w:rsid w:val="EBC69B57"/>
    <w:rsid w:val="EBCFED37"/>
    <w:rsid w:val="EBD02A0D"/>
    <w:rsid w:val="EBD3CA8F"/>
    <w:rsid w:val="EBD4347C"/>
    <w:rsid w:val="EBD7AFB5"/>
    <w:rsid w:val="EBD92397"/>
    <w:rsid w:val="EBD95CAF"/>
    <w:rsid w:val="EBD998F0"/>
    <w:rsid w:val="EBD9D72C"/>
    <w:rsid w:val="EBDD272C"/>
    <w:rsid w:val="EBDD8537"/>
    <w:rsid w:val="EBDE44CC"/>
    <w:rsid w:val="EBDF30BD"/>
    <w:rsid w:val="EBDF400C"/>
    <w:rsid w:val="EBDF620F"/>
    <w:rsid w:val="EBE405C7"/>
    <w:rsid w:val="EBE44440"/>
    <w:rsid w:val="EBE7BA1C"/>
    <w:rsid w:val="EBEB11B5"/>
    <w:rsid w:val="EBEB1623"/>
    <w:rsid w:val="EBEB4763"/>
    <w:rsid w:val="EBED4850"/>
    <w:rsid w:val="EBEDE69D"/>
    <w:rsid w:val="EBEF3A60"/>
    <w:rsid w:val="EBEF61C0"/>
    <w:rsid w:val="EBEFBDB9"/>
    <w:rsid w:val="EBEFCED0"/>
    <w:rsid w:val="EBEFF9E4"/>
    <w:rsid w:val="EBF65746"/>
    <w:rsid w:val="EBF6776D"/>
    <w:rsid w:val="EBF70FC9"/>
    <w:rsid w:val="EBF78412"/>
    <w:rsid w:val="EBF7B6D1"/>
    <w:rsid w:val="EBF7B95E"/>
    <w:rsid w:val="EBF85357"/>
    <w:rsid w:val="EBF8ED84"/>
    <w:rsid w:val="EBF9559D"/>
    <w:rsid w:val="EBFA9AC4"/>
    <w:rsid w:val="EBFAE168"/>
    <w:rsid w:val="EBFB1861"/>
    <w:rsid w:val="EBFB6956"/>
    <w:rsid w:val="EBFBF5D9"/>
    <w:rsid w:val="EBFC175B"/>
    <w:rsid w:val="EBFD1A4D"/>
    <w:rsid w:val="EBFD231E"/>
    <w:rsid w:val="EBFD3F44"/>
    <w:rsid w:val="EBFDA579"/>
    <w:rsid w:val="EBFDA7AF"/>
    <w:rsid w:val="EBFDDB8F"/>
    <w:rsid w:val="EBFDFDF1"/>
    <w:rsid w:val="EBFE9EAA"/>
    <w:rsid w:val="EBFEC670"/>
    <w:rsid w:val="EBFF09AA"/>
    <w:rsid w:val="EBFF1BBE"/>
    <w:rsid w:val="EBFF6739"/>
    <w:rsid w:val="EBFF9D15"/>
    <w:rsid w:val="EBFFB3F6"/>
    <w:rsid w:val="EBFFB7FE"/>
    <w:rsid w:val="EBFFC52B"/>
    <w:rsid w:val="EBFFCD04"/>
    <w:rsid w:val="EBFFEEA5"/>
    <w:rsid w:val="EC575A4E"/>
    <w:rsid w:val="EC653A3A"/>
    <w:rsid w:val="EC771134"/>
    <w:rsid w:val="EC774655"/>
    <w:rsid w:val="EC77E934"/>
    <w:rsid w:val="EC7BB5E0"/>
    <w:rsid w:val="EC7DC362"/>
    <w:rsid w:val="EC7ECA0C"/>
    <w:rsid w:val="EC7F9E8B"/>
    <w:rsid w:val="EC7FDFB8"/>
    <w:rsid w:val="EC9FC350"/>
    <w:rsid w:val="ECAF1EDE"/>
    <w:rsid w:val="ECAF75F4"/>
    <w:rsid w:val="ECBAEE7A"/>
    <w:rsid w:val="ECBBD5CA"/>
    <w:rsid w:val="ECBF37EE"/>
    <w:rsid w:val="ECBFEB9E"/>
    <w:rsid w:val="ECBFEF42"/>
    <w:rsid w:val="ECBFFB84"/>
    <w:rsid w:val="ECC6D64B"/>
    <w:rsid w:val="ECCD742F"/>
    <w:rsid w:val="ECD0AAF4"/>
    <w:rsid w:val="ECD75C45"/>
    <w:rsid w:val="ECDABEC6"/>
    <w:rsid w:val="ECDE2904"/>
    <w:rsid w:val="ECDF2F89"/>
    <w:rsid w:val="ECE78170"/>
    <w:rsid w:val="ECE9F6B8"/>
    <w:rsid w:val="ECEF15FA"/>
    <w:rsid w:val="ECEFC827"/>
    <w:rsid w:val="ECF2B93E"/>
    <w:rsid w:val="ECF3804B"/>
    <w:rsid w:val="ECF658C7"/>
    <w:rsid w:val="ECF78FB1"/>
    <w:rsid w:val="ECFB7686"/>
    <w:rsid w:val="ECFD669D"/>
    <w:rsid w:val="ECFE0F65"/>
    <w:rsid w:val="ECFEE3FC"/>
    <w:rsid w:val="ECFEF97E"/>
    <w:rsid w:val="ECFF4317"/>
    <w:rsid w:val="ECFF521F"/>
    <w:rsid w:val="ECFFDFC0"/>
    <w:rsid w:val="ED0D0A18"/>
    <w:rsid w:val="ED279F27"/>
    <w:rsid w:val="ED2DFA93"/>
    <w:rsid w:val="ED370B09"/>
    <w:rsid w:val="ED3B270F"/>
    <w:rsid w:val="ED3B85EA"/>
    <w:rsid w:val="ED3F999B"/>
    <w:rsid w:val="ED4BB737"/>
    <w:rsid w:val="ED5714E7"/>
    <w:rsid w:val="ED59D0FA"/>
    <w:rsid w:val="ED5A4E60"/>
    <w:rsid w:val="ED5EAA07"/>
    <w:rsid w:val="ED5EB147"/>
    <w:rsid w:val="ED5F2BDC"/>
    <w:rsid w:val="ED5F9627"/>
    <w:rsid w:val="ED5FD6F2"/>
    <w:rsid w:val="ED64F1F4"/>
    <w:rsid w:val="ED6797EF"/>
    <w:rsid w:val="ED6840E6"/>
    <w:rsid w:val="ED6D3805"/>
    <w:rsid w:val="ED729AF2"/>
    <w:rsid w:val="ED76A413"/>
    <w:rsid w:val="ED7A15AA"/>
    <w:rsid w:val="ED7A9BB8"/>
    <w:rsid w:val="ED7BDB1A"/>
    <w:rsid w:val="ED7E4EB3"/>
    <w:rsid w:val="ED7F3151"/>
    <w:rsid w:val="ED7F3F0A"/>
    <w:rsid w:val="ED7F46D7"/>
    <w:rsid w:val="ED7F516C"/>
    <w:rsid w:val="ED7F633E"/>
    <w:rsid w:val="ED7F7820"/>
    <w:rsid w:val="ED941160"/>
    <w:rsid w:val="ED96076E"/>
    <w:rsid w:val="ED9725C6"/>
    <w:rsid w:val="ED99669D"/>
    <w:rsid w:val="ED9ED2E4"/>
    <w:rsid w:val="ED9EE351"/>
    <w:rsid w:val="ED9F0CED"/>
    <w:rsid w:val="ED9F7040"/>
    <w:rsid w:val="ED9F8C86"/>
    <w:rsid w:val="EDADBACD"/>
    <w:rsid w:val="EDAF2ADF"/>
    <w:rsid w:val="EDB16438"/>
    <w:rsid w:val="EDB7DFCE"/>
    <w:rsid w:val="EDBEF35B"/>
    <w:rsid w:val="EDBF2039"/>
    <w:rsid w:val="EDBFCD12"/>
    <w:rsid w:val="EDBFF477"/>
    <w:rsid w:val="EDBFFC42"/>
    <w:rsid w:val="EDCB904C"/>
    <w:rsid w:val="EDCF7CA2"/>
    <w:rsid w:val="EDCF7EC4"/>
    <w:rsid w:val="EDCFF8B0"/>
    <w:rsid w:val="EDCFF93B"/>
    <w:rsid w:val="EDD2CFAE"/>
    <w:rsid w:val="EDD3ADF4"/>
    <w:rsid w:val="EDD3C524"/>
    <w:rsid w:val="EDD76BAF"/>
    <w:rsid w:val="EDD7B671"/>
    <w:rsid w:val="EDD8A559"/>
    <w:rsid w:val="EDD95A59"/>
    <w:rsid w:val="EDDBAF22"/>
    <w:rsid w:val="EDDBB4C7"/>
    <w:rsid w:val="EDDD4CC2"/>
    <w:rsid w:val="EDDEC4AB"/>
    <w:rsid w:val="EDDEF676"/>
    <w:rsid w:val="EDDF8082"/>
    <w:rsid w:val="EDDFD8A3"/>
    <w:rsid w:val="EDE2C2E6"/>
    <w:rsid w:val="EDE4FAB9"/>
    <w:rsid w:val="EDE78E10"/>
    <w:rsid w:val="EDEB3FAD"/>
    <w:rsid w:val="EDEB76D6"/>
    <w:rsid w:val="EDECF67D"/>
    <w:rsid w:val="EDED4C52"/>
    <w:rsid w:val="EDEDB582"/>
    <w:rsid w:val="EDEF01DB"/>
    <w:rsid w:val="EDEF34FD"/>
    <w:rsid w:val="EDEF5A0B"/>
    <w:rsid w:val="EDEF7693"/>
    <w:rsid w:val="EDEF8998"/>
    <w:rsid w:val="EDEFC38F"/>
    <w:rsid w:val="EDEFF2A0"/>
    <w:rsid w:val="EDF25131"/>
    <w:rsid w:val="EDF326B7"/>
    <w:rsid w:val="EDF33AAB"/>
    <w:rsid w:val="EDF709F9"/>
    <w:rsid w:val="EDF72622"/>
    <w:rsid w:val="EDF7A73C"/>
    <w:rsid w:val="EDF7AE6E"/>
    <w:rsid w:val="EDF82535"/>
    <w:rsid w:val="EDFB4E16"/>
    <w:rsid w:val="EDFB926B"/>
    <w:rsid w:val="EDFBB0A2"/>
    <w:rsid w:val="EDFBC471"/>
    <w:rsid w:val="EDFC15A7"/>
    <w:rsid w:val="EDFC6B10"/>
    <w:rsid w:val="EDFE64F3"/>
    <w:rsid w:val="EDFF1B1B"/>
    <w:rsid w:val="EDFF605A"/>
    <w:rsid w:val="EDFF9502"/>
    <w:rsid w:val="EDFF9700"/>
    <w:rsid w:val="EDFF97A7"/>
    <w:rsid w:val="EDFFACA5"/>
    <w:rsid w:val="EDFFAD1A"/>
    <w:rsid w:val="EDFFB522"/>
    <w:rsid w:val="EDFFBA62"/>
    <w:rsid w:val="EDFFC6CD"/>
    <w:rsid w:val="EDFFCFDD"/>
    <w:rsid w:val="EDFFE123"/>
    <w:rsid w:val="EE0DBCD2"/>
    <w:rsid w:val="EE17E152"/>
    <w:rsid w:val="EE23CFF0"/>
    <w:rsid w:val="EE2BC4CE"/>
    <w:rsid w:val="EE2F7CB9"/>
    <w:rsid w:val="EE352201"/>
    <w:rsid w:val="EE366C6E"/>
    <w:rsid w:val="EE3B43BF"/>
    <w:rsid w:val="EE3BE28E"/>
    <w:rsid w:val="EE3CCF54"/>
    <w:rsid w:val="EE3D0D53"/>
    <w:rsid w:val="EE3EA6DC"/>
    <w:rsid w:val="EE3FBF32"/>
    <w:rsid w:val="EE4725A9"/>
    <w:rsid w:val="EE5F6EC5"/>
    <w:rsid w:val="EE5FB62E"/>
    <w:rsid w:val="EE6B510F"/>
    <w:rsid w:val="EE6BFBCD"/>
    <w:rsid w:val="EE6C85F8"/>
    <w:rsid w:val="EE6D7FAE"/>
    <w:rsid w:val="EE6F1E10"/>
    <w:rsid w:val="EE7541B9"/>
    <w:rsid w:val="EE757887"/>
    <w:rsid w:val="EE7ABBD5"/>
    <w:rsid w:val="EE7AD6F6"/>
    <w:rsid w:val="EE7B05A4"/>
    <w:rsid w:val="EE7B2CCB"/>
    <w:rsid w:val="EE7E4593"/>
    <w:rsid w:val="EE7E50E5"/>
    <w:rsid w:val="EE7ECD2E"/>
    <w:rsid w:val="EE7ED551"/>
    <w:rsid w:val="EE7F06F4"/>
    <w:rsid w:val="EE7F6C15"/>
    <w:rsid w:val="EE7F9E59"/>
    <w:rsid w:val="EE7FA717"/>
    <w:rsid w:val="EE7FC9F8"/>
    <w:rsid w:val="EE7FDB90"/>
    <w:rsid w:val="EE855247"/>
    <w:rsid w:val="EE8BF930"/>
    <w:rsid w:val="EE9A5FA3"/>
    <w:rsid w:val="EE9CB109"/>
    <w:rsid w:val="EE9D42CA"/>
    <w:rsid w:val="EE9E1979"/>
    <w:rsid w:val="EE9F5566"/>
    <w:rsid w:val="EE9F86D3"/>
    <w:rsid w:val="EEA60923"/>
    <w:rsid w:val="EEAD8242"/>
    <w:rsid w:val="EEAED503"/>
    <w:rsid w:val="EEAF714A"/>
    <w:rsid w:val="EEB3B94D"/>
    <w:rsid w:val="EEB70961"/>
    <w:rsid w:val="EEBDA9CC"/>
    <w:rsid w:val="EEBDBC49"/>
    <w:rsid w:val="EEBE61B0"/>
    <w:rsid w:val="EEBEB36D"/>
    <w:rsid w:val="EEBF0EAE"/>
    <w:rsid w:val="EEBF20A7"/>
    <w:rsid w:val="EEBF28E5"/>
    <w:rsid w:val="EEBF5D3A"/>
    <w:rsid w:val="EEBF6559"/>
    <w:rsid w:val="EEBF8376"/>
    <w:rsid w:val="EEBF865F"/>
    <w:rsid w:val="EEBFE8D4"/>
    <w:rsid w:val="EEC0B456"/>
    <w:rsid w:val="EEC71CA1"/>
    <w:rsid w:val="EED305C4"/>
    <w:rsid w:val="EED527A5"/>
    <w:rsid w:val="EED754A4"/>
    <w:rsid w:val="EED78C3F"/>
    <w:rsid w:val="EED7B017"/>
    <w:rsid w:val="EED9A4E0"/>
    <w:rsid w:val="EEDA1E7A"/>
    <w:rsid w:val="EEDA5D88"/>
    <w:rsid w:val="EEDA9795"/>
    <w:rsid w:val="EEDAF7A9"/>
    <w:rsid w:val="EEDB1F57"/>
    <w:rsid w:val="EEDB4B3A"/>
    <w:rsid w:val="EEDB761E"/>
    <w:rsid w:val="EEDBE055"/>
    <w:rsid w:val="EEDD1D50"/>
    <w:rsid w:val="EEDD75EB"/>
    <w:rsid w:val="EEDDB90F"/>
    <w:rsid w:val="EEDE392D"/>
    <w:rsid w:val="EEDF227A"/>
    <w:rsid w:val="EEDF4505"/>
    <w:rsid w:val="EEDF7990"/>
    <w:rsid w:val="EEDF9A5D"/>
    <w:rsid w:val="EEDFC691"/>
    <w:rsid w:val="EEE7697A"/>
    <w:rsid w:val="EEE8ECB7"/>
    <w:rsid w:val="EEE90984"/>
    <w:rsid w:val="EEE95571"/>
    <w:rsid w:val="EEEA5B09"/>
    <w:rsid w:val="EEEBDDEC"/>
    <w:rsid w:val="EEED2253"/>
    <w:rsid w:val="EEED3A84"/>
    <w:rsid w:val="EEED861C"/>
    <w:rsid w:val="EEEDDD4F"/>
    <w:rsid w:val="EEEE3AAF"/>
    <w:rsid w:val="EEEF2C6D"/>
    <w:rsid w:val="EEEFEB99"/>
    <w:rsid w:val="EEEFF9D4"/>
    <w:rsid w:val="EEF029FA"/>
    <w:rsid w:val="EEF36A86"/>
    <w:rsid w:val="EEF39055"/>
    <w:rsid w:val="EEF3F013"/>
    <w:rsid w:val="EEF52155"/>
    <w:rsid w:val="EEF53954"/>
    <w:rsid w:val="EEF690B2"/>
    <w:rsid w:val="EEF7D15F"/>
    <w:rsid w:val="EEF99F31"/>
    <w:rsid w:val="EEFA6AF0"/>
    <w:rsid w:val="EEFA9CE5"/>
    <w:rsid w:val="EEFA9DB4"/>
    <w:rsid w:val="EEFB0CF6"/>
    <w:rsid w:val="EEFB7F6C"/>
    <w:rsid w:val="EEFB90B2"/>
    <w:rsid w:val="EEFC1CA6"/>
    <w:rsid w:val="EEFD5DE7"/>
    <w:rsid w:val="EEFD76D5"/>
    <w:rsid w:val="EEFDB31F"/>
    <w:rsid w:val="EEFDFF25"/>
    <w:rsid w:val="EEFE4850"/>
    <w:rsid w:val="EEFE4AB5"/>
    <w:rsid w:val="EEFEF4B8"/>
    <w:rsid w:val="EEFF0524"/>
    <w:rsid w:val="EEFF08BD"/>
    <w:rsid w:val="EEFF1709"/>
    <w:rsid w:val="EEFF330E"/>
    <w:rsid w:val="EEFF51FD"/>
    <w:rsid w:val="EEFF62D8"/>
    <w:rsid w:val="EEFF777D"/>
    <w:rsid w:val="EEFF7EB6"/>
    <w:rsid w:val="EEFFA11A"/>
    <w:rsid w:val="EEFFB6B0"/>
    <w:rsid w:val="EEFFC0B5"/>
    <w:rsid w:val="EEFFEE95"/>
    <w:rsid w:val="EF0630DC"/>
    <w:rsid w:val="EF0F4CB3"/>
    <w:rsid w:val="EF166081"/>
    <w:rsid w:val="EF1F9442"/>
    <w:rsid w:val="EF2DF20E"/>
    <w:rsid w:val="EF2E6E2B"/>
    <w:rsid w:val="EF2F2BA1"/>
    <w:rsid w:val="EF2FF64B"/>
    <w:rsid w:val="EF35E74D"/>
    <w:rsid w:val="EF375B3F"/>
    <w:rsid w:val="EF393AD6"/>
    <w:rsid w:val="EF3BFDA3"/>
    <w:rsid w:val="EF3D146C"/>
    <w:rsid w:val="EF3D2EB6"/>
    <w:rsid w:val="EF3DC605"/>
    <w:rsid w:val="EF3E3F3D"/>
    <w:rsid w:val="EF3E49CF"/>
    <w:rsid w:val="EF3ECC9E"/>
    <w:rsid w:val="EF3F084C"/>
    <w:rsid w:val="EF3F5670"/>
    <w:rsid w:val="EF3FABCA"/>
    <w:rsid w:val="EF3FF18B"/>
    <w:rsid w:val="EF46BF88"/>
    <w:rsid w:val="EF477669"/>
    <w:rsid w:val="EF4DD75E"/>
    <w:rsid w:val="EF4ECC87"/>
    <w:rsid w:val="EF4F7CF5"/>
    <w:rsid w:val="EF4FF3B7"/>
    <w:rsid w:val="EF51B389"/>
    <w:rsid w:val="EF5498C9"/>
    <w:rsid w:val="EF59B3F6"/>
    <w:rsid w:val="EF5D28E8"/>
    <w:rsid w:val="EF5FB026"/>
    <w:rsid w:val="EF668135"/>
    <w:rsid w:val="EF673039"/>
    <w:rsid w:val="EF67B0F6"/>
    <w:rsid w:val="EF67BFFA"/>
    <w:rsid w:val="EF6A1967"/>
    <w:rsid w:val="EF6B5475"/>
    <w:rsid w:val="EF6BE244"/>
    <w:rsid w:val="EF6BF4B5"/>
    <w:rsid w:val="EF6EA2E7"/>
    <w:rsid w:val="EF6ECBCB"/>
    <w:rsid w:val="EF6F4261"/>
    <w:rsid w:val="EF6FA6C4"/>
    <w:rsid w:val="EF6FFD3A"/>
    <w:rsid w:val="EF72366B"/>
    <w:rsid w:val="EF72C91D"/>
    <w:rsid w:val="EF75F94A"/>
    <w:rsid w:val="EF76258D"/>
    <w:rsid w:val="EF76B0C9"/>
    <w:rsid w:val="EF7782B6"/>
    <w:rsid w:val="EF77B529"/>
    <w:rsid w:val="EF77BDEB"/>
    <w:rsid w:val="EF77C1E0"/>
    <w:rsid w:val="EF77DB3A"/>
    <w:rsid w:val="EF791208"/>
    <w:rsid w:val="EF79D313"/>
    <w:rsid w:val="EF79D79A"/>
    <w:rsid w:val="EF7ACA75"/>
    <w:rsid w:val="EF7B0C46"/>
    <w:rsid w:val="EF7B4CF9"/>
    <w:rsid w:val="EF7B57CA"/>
    <w:rsid w:val="EF7B6C27"/>
    <w:rsid w:val="EF7DB6AE"/>
    <w:rsid w:val="EF7DE2EF"/>
    <w:rsid w:val="EF7E188D"/>
    <w:rsid w:val="EF7E7D01"/>
    <w:rsid w:val="EF7EABDE"/>
    <w:rsid w:val="EF7ED0EE"/>
    <w:rsid w:val="EF7EF7AA"/>
    <w:rsid w:val="EF7F0BFF"/>
    <w:rsid w:val="EF7F21F6"/>
    <w:rsid w:val="EF7F3800"/>
    <w:rsid w:val="EF7F40D3"/>
    <w:rsid w:val="EF7F6065"/>
    <w:rsid w:val="EF7F6A0A"/>
    <w:rsid w:val="EF7F8D55"/>
    <w:rsid w:val="EF7FB8F9"/>
    <w:rsid w:val="EF7FC819"/>
    <w:rsid w:val="EF7FCA52"/>
    <w:rsid w:val="EF8FFD59"/>
    <w:rsid w:val="EF923344"/>
    <w:rsid w:val="EF937988"/>
    <w:rsid w:val="EF96247E"/>
    <w:rsid w:val="EF96F51E"/>
    <w:rsid w:val="EF9737E4"/>
    <w:rsid w:val="EF9F5704"/>
    <w:rsid w:val="EF9F8D1B"/>
    <w:rsid w:val="EF9FF4B1"/>
    <w:rsid w:val="EFA77F1F"/>
    <w:rsid w:val="EFA7D909"/>
    <w:rsid w:val="EFABB8CE"/>
    <w:rsid w:val="EFABF164"/>
    <w:rsid w:val="EFAC8B85"/>
    <w:rsid w:val="EFAF2606"/>
    <w:rsid w:val="EFAF28BD"/>
    <w:rsid w:val="EFAF2A5A"/>
    <w:rsid w:val="EFAF3633"/>
    <w:rsid w:val="EFB609BD"/>
    <w:rsid w:val="EFB689D3"/>
    <w:rsid w:val="EFBB6F7E"/>
    <w:rsid w:val="EFBC3D56"/>
    <w:rsid w:val="EFBD8FC1"/>
    <w:rsid w:val="EFBE14C8"/>
    <w:rsid w:val="EFBE243C"/>
    <w:rsid w:val="EFBE87A1"/>
    <w:rsid w:val="EFBEB683"/>
    <w:rsid w:val="EFBF2393"/>
    <w:rsid w:val="EFBF4984"/>
    <w:rsid w:val="EFBF6119"/>
    <w:rsid w:val="EFBF65B7"/>
    <w:rsid w:val="EFBF7BCD"/>
    <w:rsid w:val="EFBF7E77"/>
    <w:rsid w:val="EFBF82C3"/>
    <w:rsid w:val="EFBF965C"/>
    <w:rsid w:val="EFBFA3B5"/>
    <w:rsid w:val="EFBFBF76"/>
    <w:rsid w:val="EFBFF290"/>
    <w:rsid w:val="EFC3C5D0"/>
    <w:rsid w:val="EFC9177F"/>
    <w:rsid w:val="EFC95572"/>
    <w:rsid w:val="EFC9EEE3"/>
    <w:rsid w:val="EFC9F6C4"/>
    <w:rsid w:val="EFCB7447"/>
    <w:rsid w:val="EFCD27FF"/>
    <w:rsid w:val="EFCDF232"/>
    <w:rsid w:val="EFCDFBC2"/>
    <w:rsid w:val="EFCEA236"/>
    <w:rsid w:val="EFCEA973"/>
    <w:rsid w:val="EFCFF5EA"/>
    <w:rsid w:val="EFD651F5"/>
    <w:rsid w:val="EFD670EF"/>
    <w:rsid w:val="EFD74046"/>
    <w:rsid w:val="EFD78EAC"/>
    <w:rsid w:val="EFD79C93"/>
    <w:rsid w:val="EFD8366F"/>
    <w:rsid w:val="EFD83F6B"/>
    <w:rsid w:val="EFD90D7E"/>
    <w:rsid w:val="EFDB6337"/>
    <w:rsid w:val="EFDC93A7"/>
    <w:rsid w:val="EFDD00C8"/>
    <w:rsid w:val="EFDD075B"/>
    <w:rsid w:val="EFDD4AB2"/>
    <w:rsid w:val="EFDD6AB6"/>
    <w:rsid w:val="EFDD956E"/>
    <w:rsid w:val="EFDDD4D4"/>
    <w:rsid w:val="EFDE79D6"/>
    <w:rsid w:val="EFDF05F3"/>
    <w:rsid w:val="EFDF0F14"/>
    <w:rsid w:val="EFDF1139"/>
    <w:rsid w:val="EFDF1E72"/>
    <w:rsid w:val="EFDF3E13"/>
    <w:rsid w:val="EFDF5A3B"/>
    <w:rsid w:val="EFDF5F21"/>
    <w:rsid w:val="EFDF6E33"/>
    <w:rsid w:val="EFDF8D74"/>
    <w:rsid w:val="EFDF961B"/>
    <w:rsid w:val="EFDFB94E"/>
    <w:rsid w:val="EFDFD614"/>
    <w:rsid w:val="EFDFF0A9"/>
    <w:rsid w:val="EFDFFCA1"/>
    <w:rsid w:val="EFE15977"/>
    <w:rsid w:val="EFE1E534"/>
    <w:rsid w:val="EFE20A07"/>
    <w:rsid w:val="EFE2446A"/>
    <w:rsid w:val="EFE393E2"/>
    <w:rsid w:val="EFE5D097"/>
    <w:rsid w:val="EFE672E3"/>
    <w:rsid w:val="EFE70E16"/>
    <w:rsid w:val="EFE72DC9"/>
    <w:rsid w:val="EFE74255"/>
    <w:rsid w:val="EFE75BA5"/>
    <w:rsid w:val="EFE9CF49"/>
    <w:rsid w:val="EFEA8229"/>
    <w:rsid w:val="EFEB9FA7"/>
    <w:rsid w:val="EFEBB2B8"/>
    <w:rsid w:val="EFED0029"/>
    <w:rsid w:val="EFED42C8"/>
    <w:rsid w:val="EFED8B1B"/>
    <w:rsid w:val="EFED985B"/>
    <w:rsid w:val="EFEDEC17"/>
    <w:rsid w:val="EFEDF9AF"/>
    <w:rsid w:val="EFEDFCF2"/>
    <w:rsid w:val="EFEE366F"/>
    <w:rsid w:val="EFEE3814"/>
    <w:rsid w:val="EFEE5050"/>
    <w:rsid w:val="EFEEC836"/>
    <w:rsid w:val="EFEED78E"/>
    <w:rsid w:val="EFEF132F"/>
    <w:rsid w:val="EFEF680F"/>
    <w:rsid w:val="EFEFBAB1"/>
    <w:rsid w:val="EFEFBBFB"/>
    <w:rsid w:val="EFEFC614"/>
    <w:rsid w:val="EFEFDACD"/>
    <w:rsid w:val="EFEFECB2"/>
    <w:rsid w:val="EFEFFF62"/>
    <w:rsid w:val="EFF02437"/>
    <w:rsid w:val="EFF10F62"/>
    <w:rsid w:val="EFF12CFA"/>
    <w:rsid w:val="EFF16B2A"/>
    <w:rsid w:val="EFF29F60"/>
    <w:rsid w:val="EFF3497A"/>
    <w:rsid w:val="EFF34F8A"/>
    <w:rsid w:val="EFF37077"/>
    <w:rsid w:val="EFF3A144"/>
    <w:rsid w:val="EFF3BF76"/>
    <w:rsid w:val="EFF3D98C"/>
    <w:rsid w:val="EFF4599F"/>
    <w:rsid w:val="EFF46DF1"/>
    <w:rsid w:val="EFF4BF7E"/>
    <w:rsid w:val="EFF4E0BE"/>
    <w:rsid w:val="EFF50EF8"/>
    <w:rsid w:val="EFF514C4"/>
    <w:rsid w:val="EFF51E65"/>
    <w:rsid w:val="EFF5672C"/>
    <w:rsid w:val="EFF58AF4"/>
    <w:rsid w:val="EFF5D333"/>
    <w:rsid w:val="EFF5D395"/>
    <w:rsid w:val="EFF5E645"/>
    <w:rsid w:val="EFF5FD84"/>
    <w:rsid w:val="EFF61915"/>
    <w:rsid w:val="EFF65054"/>
    <w:rsid w:val="EFF69225"/>
    <w:rsid w:val="EFF6D979"/>
    <w:rsid w:val="EFF7145F"/>
    <w:rsid w:val="EFF72293"/>
    <w:rsid w:val="EFF73224"/>
    <w:rsid w:val="EFF7330E"/>
    <w:rsid w:val="EFF73695"/>
    <w:rsid w:val="EFF73BF1"/>
    <w:rsid w:val="EFF74CCC"/>
    <w:rsid w:val="EFF75534"/>
    <w:rsid w:val="EFF7569A"/>
    <w:rsid w:val="EFF75D43"/>
    <w:rsid w:val="EFF75D8F"/>
    <w:rsid w:val="EFF772A5"/>
    <w:rsid w:val="EFF7795C"/>
    <w:rsid w:val="EFF7B156"/>
    <w:rsid w:val="EFF7CC5F"/>
    <w:rsid w:val="EFF7D6B7"/>
    <w:rsid w:val="EFF7E05B"/>
    <w:rsid w:val="EFF7E8B4"/>
    <w:rsid w:val="EFF7F394"/>
    <w:rsid w:val="EFF81796"/>
    <w:rsid w:val="EFF8FE5A"/>
    <w:rsid w:val="EFF92A14"/>
    <w:rsid w:val="EFF976A7"/>
    <w:rsid w:val="EFFA1D35"/>
    <w:rsid w:val="EFFA9814"/>
    <w:rsid w:val="EFFAAE40"/>
    <w:rsid w:val="EFFAD37C"/>
    <w:rsid w:val="EFFAF952"/>
    <w:rsid w:val="EFFB0C45"/>
    <w:rsid w:val="EFFB1419"/>
    <w:rsid w:val="EFFB5857"/>
    <w:rsid w:val="EFFB588C"/>
    <w:rsid w:val="EFFB9E01"/>
    <w:rsid w:val="EFFBD192"/>
    <w:rsid w:val="EFFBD594"/>
    <w:rsid w:val="EFFC41C3"/>
    <w:rsid w:val="EFFC42B9"/>
    <w:rsid w:val="EFFC5896"/>
    <w:rsid w:val="EFFC78A4"/>
    <w:rsid w:val="EFFC7CA7"/>
    <w:rsid w:val="EFFC8FDF"/>
    <w:rsid w:val="EFFCB1A8"/>
    <w:rsid w:val="EFFD1467"/>
    <w:rsid w:val="EFFD20CE"/>
    <w:rsid w:val="EFFD3E6B"/>
    <w:rsid w:val="EFFD90AF"/>
    <w:rsid w:val="EFFDF1E4"/>
    <w:rsid w:val="EFFDFFE7"/>
    <w:rsid w:val="EFFE0877"/>
    <w:rsid w:val="EFFE3BB8"/>
    <w:rsid w:val="EFFE4300"/>
    <w:rsid w:val="EFFE55C7"/>
    <w:rsid w:val="EFFE68EE"/>
    <w:rsid w:val="EFFE835E"/>
    <w:rsid w:val="EFFEF7F7"/>
    <w:rsid w:val="EFFEFD54"/>
    <w:rsid w:val="EFFEFEBC"/>
    <w:rsid w:val="EFFF1663"/>
    <w:rsid w:val="EFFF186D"/>
    <w:rsid w:val="EFFF41EF"/>
    <w:rsid w:val="EFFF4444"/>
    <w:rsid w:val="EFFF515D"/>
    <w:rsid w:val="EFFF51EA"/>
    <w:rsid w:val="EFFF5416"/>
    <w:rsid w:val="EFFF67D0"/>
    <w:rsid w:val="EFFF6CC8"/>
    <w:rsid w:val="EFFF6FFA"/>
    <w:rsid w:val="EFFF76CA"/>
    <w:rsid w:val="EFFF8242"/>
    <w:rsid w:val="EFFF9529"/>
    <w:rsid w:val="EFFF9D56"/>
    <w:rsid w:val="EFFF9DB5"/>
    <w:rsid w:val="EFFFA377"/>
    <w:rsid w:val="EFFFAABA"/>
    <w:rsid w:val="EFFFB0C5"/>
    <w:rsid w:val="EFFFB98D"/>
    <w:rsid w:val="EFFFBEA6"/>
    <w:rsid w:val="EFFFC275"/>
    <w:rsid w:val="EFFFCBA4"/>
    <w:rsid w:val="EFFFD5D1"/>
    <w:rsid w:val="EFFFD80B"/>
    <w:rsid w:val="EFFFE936"/>
    <w:rsid w:val="EFFFF369"/>
    <w:rsid w:val="EFFFFA50"/>
    <w:rsid w:val="F07C4EE2"/>
    <w:rsid w:val="F09B727A"/>
    <w:rsid w:val="F0BFA9BD"/>
    <w:rsid w:val="F0DF2F43"/>
    <w:rsid w:val="F0EAF270"/>
    <w:rsid w:val="F0EF9BF8"/>
    <w:rsid w:val="F0F25082"/>
    <w:rsid w:val="F0FD8642"/>
    <w:rsid w:val="F0FF8F5B"/>
    <w:rsid w:val="F13AF7C6"/>
    <w:rsid w:val="F13B7498"/>
    <w:rsid w:val="F13DAEC0"/>
    <w:rsid w:val="F14F00EC"/>
    <w:rsid w:val="F14F2BF3"/>
    <w:rsid w:val="F14F7162"/>
    <w:rsid w:val="F15D5B8E"/>
    <w:rsid w:val="F15E387E"/>
    <w:rsid w:val="F15FD03A"/>
    <w:rsid w:val="F177D3AF"/>
    <w:rsid w:val="F17BCA5D"/>
    <w:rsid w:val="F17C5B3C"/>
    <w:rsid w:val="F17D7936"/>
    <w:rsid w:val="F17E4CB0"/>
    <w:rsid w:val="F17F75C0"/>
    <w:rsid w:val="F18E18CB"/>
    <w:rsid w:val="F1967AEF"/>
    <w:rsid w:val="F1AE382B"/>
    <w:rsid w:val="F1AE85E6"/>
    <w:rsid w:val="F1B33432"/>
    <w:rsid w:val="F1BD4525"/>
    <w:rsid w:val="F1BF2E12"/>
    <w:rsid w:val="F1BF3F12"/>
    <w:rsid w:val="F1BF77FA"/>
    <w:rsid w:val="F1CFA196"/>
    <w:rsid w:val="F1CFB8E7"/>
    <w:rsid w:val="F1CFC223"/>
    <w:rsid w:val="F1CFED2F"/>
    <w:rsid w:val="F1DB0F69"/>
    <w:rsid w:val="F1DBFE17"/>
    <w:rsid w:val="F1DCD4A1"/>
    <w:rsid w:val="F1DD5A58"/>
    <w:rsid w:val="F1DF4709"/>
    <w:rsid w:val="F1DF862F"/>
    <w:rsid w:val="F1DFD371"/>
    <w:rsid w:val="F1E7C368"/>
    <w:rsid w:val="F1EEE72B"/>
    <w:rsid w:val="F1EEEC29"/>
    <w:rsid w:val="F1F49BD1"/>
    <w:rsid w:val="F1F503F3"/>
    <w:rsid w:val="F1F7071C"/>
    <w:rsid w:val="F1F72843"/>
    <w:rsid w:val="F1F7B5DC"/>
    <w:rsid w:val="F1F9F53D"/>
    <w:rsid w:val="F1FB64A2"/>
    <w:rsid w:val="F1FC69C6"/>
    <w:rsid w:val="F1FCCEFA"/>
    <w:rsid w:val="F1FE97A9"/>
    <w:rsid w:val="F1FECEFB"/>
    <w:rsid w:val="F1FF57B3"/>
    <w:rsid w:val="F1FF5949"/>
    <w:rsid w:val="F1FFF095"/>
    <w:rsid w:val="F23DB849"/>
    <w:rsid w:val="F252595D"/>
    <w:rsid w:val="F25BD7FA"/>
    <w:rsid w:val="F25DAE95"/>
    <w:rsid w:val="F25F3019"/>
    <w:rsid w:val="F27B68B3"/>
    <w:rsid w:val="F27BE1B0"/>
    <w:rsid w:val="F27D2FF2"/>
    <w:rsid w:val="F27F02B5"/>
    <w:rsid w:val="F27F07B3"/>
    <w:rsid w:val="F27F0CDD"/>
    <w:rsid w:val="F27FC477"/>
    <w:rsid w:val="F27FDA70"/>
    <w:rsid w:val="F28932C4"/>
    <w:rsid w:val="F29B66E3"/>
    <w:rsid w:val="F2A726B7"/>
    <w:rsid w:val="F2AF8BEB"/>
    <w:rsid w:val="F2B672B3"/>
    <w:rsid w:val="F2BA1EA9"/>
    <w:rsid w:val="F2D2AF5F"/>
    <w:rsid w:val="F2D51057"/>
    <w:rsid w:val="F2DC2380"/>
    <w:rsid w:val="F2DD0936"/>
    <w:rsid w:val="F2DDF472"/>
    <w:rsid w:val="F2DFD051"/>
    <w:rsid w:val="F2E9CA22"/>
    <w:rsid w:val="F2EB817F"/>
    <w:rsid w:val="F2ED52B9"/>
    <w:rsid w:val="F2EE1761"/>
    <w:rsid w:val="F2EE373D"/>
    <w:rsid w:val="F2EF2AEA"/>
    <w:rsid w:val="F2EF495D"/>
    <w:rsid w:val="F2EF5238"/>
    <w:rsid w:val="F2F5C14D"/>
    <w:rsid w:val="F2F5C8B9"/>
    <w:rsid w:val="F2F60A76"/>
    <w:rsid w:val="F2F7053C"/>
    <w:rsid w:val="F2F71E05"/>
    <w:rsid w:val="F2F76E17"/>
    <w:rsid w:val="F2F9A021"/>
    <w:rsid w:val="F2FB26DE"/>
    <w:rsid w:val="F2FB49C7"/>
    <w:rsid w:val="F2FB8268"/>
    <w:rsid w:val="F2FD3595"/>
    <w:rsid w:val="F2FE1EF7"/>
    <w:rsid w:val="F2FEE598"/>
    <w:rsid w:val="F2FF1C73"/>
    <w:rsid w:val="F2FF2551"/>
    <w:rsid w:val="F2FF9114"/>
    <w:rsid w:val="F2FFE38A"/>
    <w:rsid w:val="F2FFE469"/>
    <w:rsid w:val="F3190DC3"/>
    <w:rsid w:val="F31AB4C5"/>
    <w:rsid w:val="F31F1053"/>
    <w:rsid w:val="F31FD447"/>
    <w:rsid w:val="F32E6468"/>
    <w:rsid w:val="F33CDED9"/>
    <w:rsid w:val="F33F9958"/>
    <w:rsid w:val="F34D4F79"/>
    <w:rsid w:val="F34F9958"/>
    <w:rsid w:val="F35D9F8D"/>
    <w:rsid w:val="F35E97F2"/>
    <w:rsid w:val="F35F26B7"/>
    <w:rsid w:val="F35FB6D9"/>
    <w:rsid w:val="F36F060F"/>
    <w:rsid w:val="F36F8A58"/>
    <w:rsid w:val="F36FDE33"/>
    <w:rsid w:val="F36FE86B"/>
    <w:rsid w:val="F37BA9F7"/>
    <w:rsid w:val="F37BCB46"/>
    <w:rsid w:val="F37BD9C8"/>
    <w:rsid w:val="F37BF7AE"/>
    <w:rsid w:val="F37D48C5"/>
    <w:rsid w:val="F37D4CAD"/>
    <w:rsid w:val="F37D683A"/>
    <w:rsid w:val="F37D7113"/>
    <w:rsid w:val="F37D9B72"/>
    <w:rsid w:val="F37E81BE"/>
    <w:rsid w:val="F37FE214"/>
    <w:rsid w:val="F37FF463"/>
    <w:rsid w:val="F37FFAB8"/>
    <w:rsid w:val="F38BF0EF"/>
    <w:rsid w:val="F39336F0"/>
    <w:rsid w:val="F39B359D"/>
    <w:rsid w:val="F39EF6E7"/>
    <w:rsid w:val="F3ABA782"/>
    <w:rsid w:val="F3AD9DE2"/>
    <w:rsid w:val="F3ADADCA"/>
    <w:rsid w:val="F3ADC02C"/>
    <w:rsid w:val="F3B56B4E"/>
    <w:rsid w:val="F3B61D55"/>
    <w:rsid w:val="F3B92874"/>
    <w:rsid w:val="F3B92FAF"/>
    <w:rsid w:val="F3B9D6D0"/>
    <w:rsid w:val="F3B9E271"/>
    <w:rsid w:val="F3BD6845"/>
    <w:rsid w:val="F3BE0B1A"/>
    <w:rsid w:val="F3BED72C"/>
    <w:rsid w:val="F3BF3F1C"/>
    <w:rsid w:val="F3BF74E7"/>
    <w:rsid w:val="F3BF83D8"/>
    <w:rsid w:val="F3BFCEFB"/>
    <w:rsid w:val="F3CAF75C"/>
    <w:rsid w:val="F3CB59CE"/>
    <w:rsid w:val="F3D5D71E"/>
    <w:rsid w:val="F3D72E50"/>
    <w:rsid w:val="F3D7434E"/>
    <w:rsid w:val="F3D775A8"/>
    <w:rsid w:val="F3D79D81"/>
    <w:rsid w:val="F3D7B3BF"/>
    <w:rsid w:val="F3DB2FE9"/>
    <w:rsid w:val="F3DB4DF0"/>
    <w:rsid w:val="F3DBBF74"/>
    <w:rsid w:val="F3DDC3CD"/>
    <w:rsid w:val="F3DF673D"/>
    <w:rsid w:val="F3E7E5FE"/>
    <w:rsid w:val="F3E9A249"/>
    <w:rsid w:val="F3E9C687"/>
    <w:rsid w:val="F3EBD517"/>
    <w:rsid w:val="F3EDFAAE"/>
    <w:rsid w:val="F3EDFE04"/>
    <w:rsid w:val="F3EF719B"/>
    <w:rsid w:val="F3EF84B5"/>
    <w:rsid w:val="F3EF90ED"/>
    <w:rsid w:val="F3EF9BAA"/>
    <w:rsid w:val="F3F16FE6"/>
    <w:rsid w:val="F3F3B303"/>
    <w:rsid w:val="F3F3E7CE"/>
    <w:rsid w:val="F3F47FC2"/>
    <w:rsid w:val="F3F518E2"/>
    <w:rsid w:val="F3F635EB"/>
    <w:rsid w:val="F3F6FF69"/>
    <w:rsid w:val="F3F725ED"/>
    <w:rsid w:val="F3F743FA"/>
    <w:rsid w:val="F3F7E25A"/>
    <w:rsid w:val="F3F7FBE5"/>
    <w:rsid w:val="F3F8D035"/>
    <w:rsid w:val="F3F93E21"/>
    <w:rsid w:val="F3FB23EA"/>
    <w:rsid w:val="F3FB3BE6"/>
    <w:rsid w:val="F3FB4AF3"/>
    <w:rsid w:val="F3FB8BBF"/>
    <w:rsid w:val="F3FBF000"/>
    <w:rsid w:val="F3FC3E1D"/>
    <w:rsid w:val="F3FC49B3"/>
    <w:rsid w:val="F3FCBC95"/>
    <w:rsid w:val="F3FD0D42"/>
    <w:rsid w:val="F3FD1B0F"/>
    <w:rsid w:val="F3FD5053"/>
    <w:rsid w:val="F3FD564B"/>
    <w:rsid w:val="F3FDAD55"/>
    <w:rsid w:val="F3FDDE2A"/>
    <w:rsid w:val="F3FE963A"/>
    <w:rsid w:val="F3FF0A91"/>
    <w:rsid w:val="F3FF4A15"/>
    <w:rsid w:val="F3FF6C5B"/>
    <w:rsid w:val="F3FF8BBB"/>
    <w:rsid w:val="F3FFA8D6"/>
    <w:rsid w:val="F3FFA8DF"/>
    <w:rsid w:val="F3FFDA16"/>
    <w:rsid w:val="F3FFE0A9"/>
    <w:rsid w:val="F3FFED85"/>
    <w:rsid w:val="F3FFF7D9"/>
    <w:rsid w:val="F43739D4"/>
    <w:rsid w:val="F43B8B0C"/>
    <w:rsid w:val="F44F7660"/>
    <w:rsid w:val="F45F3B5F"/>
    <w:rsid w:val="F45FF29E"/>
    <w:rsid w:val="F46FCE63"/>
    <w:rsid w:val="F47ECA5E"/>
    <w:rsid w:val="F47F89AC"/>
    <w:rsid w:val="F496722B"/>
    <w:rsid w:val="F497013E"/>
    <w:rsid w:val="F497E442"/>
    <w:rsid w:val="F49A8033"/>
    <w:rsid w:val="F49F22C2"/>
    <w:rsid w:val="F4BF2BC2"/>
    <w:rsid w:val="F4BF6590"/>
    <w:rsid w:val="F4CDF46F"/>
    <w:rsid w:val="F4D50595"/>
    <w:rsid w:val="F4D657A7"/>
    <w:rsid w:val="F4D7C92D"/>
    <w:rsid w:val="F4D98995"/>
    <w:rsid w:val="F4DB1DE0"/>
    <w:rsid w:val="F4DD6DE4"/>
    <w:rsid w:val="F4DD9C4D"/>
    <w:rsid w:val="F4DFCC50"/>
    <w:rsid w:val="F4DFF5C5"/>
    <w:rsid w:val="F4E044A4"/>
    <w:rsid w:val="F4E26075"/>
    <w:rsid w:val="F4EA4F61"/>
    <w:rsid w:val="F4EBDC9F"/>
    <w:rsid w:val="F4EF2109"/>
    <w:rsid w:val="F4EF8E6A"/>
    <w:rsid w:val="F4EFFA77"/>
    <w:rsid w:val="F4F34807"/>
    <w:rsid w:val="F4F56E85"/>
    <w:rsid w:val="F4F7767B"/>
    <w:rsid w:val="F4F845AD"/>
    <w:rsid w:val="F4FB91D0"/>
    <w:rsid w:val="F4FBD216"/>
    <w:rsid w:val="F4FD99F8"/>
    <w:rsid w:val="F4FDC648"/>
    <w:rsid w:val="F4FE79A2"/>
    <w:rsid w:val="F4FFC3D4"/>
    <w:rsid w:val="F4FFD68C"/>
    <w:rsid w:val="F4FFEEE8"/>
    <w:rsid w:val="F4FFF0C8"/>
    <w:rsid w:val="F52D0897"/>
    <w:rsid w:val="F53CF3D0"/>
    <w:rsid w:val="F54B6DD5"/>
    <w:rsid w:val="F54BF0DF"/>
    <w:rsid w:val="F54D2BA3"/>
    <w:rsid w:val="F54FB7A9"/>
    <w:rsid w:val="F54FE1D1"/>
    <w:rsid w:val="F5599B87"/>
    <w:rsid w:val="F55B65A6"/>
    <w:rsid w:val="F55E8889"/>
    <w:rsid w:val="F55F8D2A"/>
    <w:rsid w:val="F5651E18"/>
    <w:rsid w:val="F56B056E"/>
    <w:rsid w:val="F56B8085"/>
    <w:rsid w:val="F56D8614"/>
    <w:rsid w:val="F56D9574"/>
    <w:rsid w:val="F56F4268"/>
    <w:rsid w:val="F56F55B9"/>
    <w:rsid w:val="F5705F2A"/>
    <w:rsid w:val="F5720850"/>
    <w:rsid w:val="F5735067"/>
    <w:rsid w:val="F576AB3F"/>
    <w:rsid w:val="F5775045"/>
    <w:rsid w:val="F577A856"/>
    <w:rsid w:val="F579A37D"/>
    <w:rsid w:val="F57A4B69"/>
    <w:rsid w:val="F57B317B"/>
    <w:rsid w:val="F57DEBD4"/>
    <w:rsid w:val="F57E33E4"/>
    <w:rsid w:val="F57E3736"/>
    <w:rsid w:val="F57F00BE"/>
    <w:rsid w:val="F57F265E"/>
    <w:rsid w:val="F57F55A0"/>
    <w:rsid w:val="F57F8C0D"/>
    <w:rsid w:val="F57F92A1"/>
    <w:rsid w:val="F5946C5B"/>
    <w:rsid w:val="F599434D"/>
    <w:rsid w:val="F59FAC40"/>
    <w:rsid w:val="F5A68EFA"/>
    <w:rsid w:val="F5AF8C46"/>
    <w:rsid w:val="F5AF908E"/>
    <w:rsid w:val="F5B58EDF"/>
    <w:rsid w:val="F5B5D5D1"/>
    <w:rsid w:val="F5BBF099"/>
    <w:rsid w:val="F5BC2631"/>
    <w:rsid w:val="F5BD5FBA"/>
    <w:rsid w:val="F5BD984C"/>
    <w:rsid w:val="F5BF067F"/>
    <w:rsid w:val="F5BF1309"/>
    <w:rsid w:val="F5BF2F9C"/>
    <w:rsid w:val="F5C274BC"/>
    <w:rsid w:val="F5C3025B"/>
    <w:rsid w:val="F5C7863C"/>
    <w:rsid w:val="F5CAAC83"/>
    <w:rsid w:val="F5CB3D31"/>
    <w:rsid w:val="F5CBF30D"/>
    <w:rsid w:val="F5CD922C"/>
    <w:rsid w:val="F5CFED18"/>
    <w:rsid w:val="F5D566BC"/>
    <w:rsid w:val="F5D95644"/>
    <w:rsid w:val="F5DB6101"/>
    <w:rsid w:val="F5DD3D41"/>
    <w:rsid w:val="F5DDABF2"/>
    <w:rsid w:val="F5DF8477"/>
    <w:rsid w:val="F5DF9705"/>
    <w:rsid w:val="F5DFE5A8"/>
    <w:rsid w:val="F5DFE951"/>
    <w:rsid w:val="F5E76482"/>
    <w:rsid w:val="F5EF0FCF"/>
    <w:rsid w:val="F5EF5889"/>
    <w:rsid w:val="F5EF8A29"/>
    <w:rsid w:val="F5EFA4B6"/>
    <w:rsid w:val="F5EFA92B"/>
    <w:rsid w:val="F5EFCABB"/>
    <w:rsid w:val="F5F214A1"/>
    <w:rsid w:val="F5F323FD"/>
    <w:rsid w:val="F5F34E4A"/>
    <w:rsid w:val="F5F38F3C"/>
    <w:rsid w:val="F5F4ACB4"/>
    <w:rsid w:val="F5F650AA"/>
    <w:rsid w:val="F5F664D8"/>
    <w:rsid w:val="F5F6702C"/>
    <w:rsid w:val="F5F6EEEE"/>
    <w:rsid w:val="F5F75CC1"/>
    <w:rsid w:val="F5F7E5E3"/>
    <w:rsid w:val="F5FA9C7C"/>
    <w:rsid w:val="F5FB0C17"/>
    <w:rsid w:val="F5FB122E"/>
    <w:rsid w:val="F5FB621D"/>
    <w:rsid w:val="F5FB74F1"/>
    <w:rsid w:val="F5FB79B9"/>
    <w:rsid w:val="F5FB9F80"/>
    <w:rsid w:val="F5FBF320"/>
    <w:rsid w:val="F5FBF637"/>
    <w:rsid w:val="F5FC5687"/>
    <w:rsid w:val="F5FC8DE5"/>
    <w:rsid w:val="F5FCC286"/>
    <w:rsid w:val="F5FD0299"/>
    <w:rsid w:val="F5FD242E"/>
    <w:rsid w:val="F5FE07DB"/>
    <w:rsid w:val="F5FE1A0D"/>
    <w:rsid w:val="F5FE2BE8"/>
    <w:rsid w:val="F5FE5382"/>
    <w:rsid w:val="F5FE8C09"/>
    <w:rsid w:val="F5FEF60B"/>
    <w:rsid w:val="F5FF05A8"/>
    <w:rsid w:val="F5FF1A88"/>
    <w:rsid w:val="F5FF2068"/>
    <w:rsid w:val="F5FF4128"/>
    <w:rsid w:val="F5FF5ACE"/>
    <w:rsid w:val="F5FF5B19"/>
    <w:rsid w:val="F5FF5EDB"/>
    <w:rsid w:val="F5FF6E1F"/>
    <w:rsid w:val="F5FF829F"/>
    <w:rsid w:val="F5FF85FD"/>
    <w:rsid w:val="F5FFAB1F"/>
    <w:rsid w:val="F5FFBCFA"/>
    <w:rsid w:val="F5FFCFA2"/>
    <w:rsid w:val="F5FFCFC2"/>
    <w:rsid w:val="F5FFDAE8"/>
    <w:rsid w:val="F6169ABC"/>
    <w:rsid w:val="F627A9C8"/>
    <w:rsid w:val="F627C392"/>
    <w:rsid w:val="F63AD894"/>
    <w:rsid w:val="F63F0929"/>
    <w:rsid w:val="F63F8DDC"/>
    <w:rsid w:val="F63FCD75"/>
    <w:rsid w:val="F64F69ED"/>
    <w:rsid w:val="F64F788B"/>
    <w:rsid w:val="F65541D3"/>
    <w:rsid w:val="F656C592"/>
    <w:rsid w:val="F65A8921"/>
    <w:rsid w:val="F6670309"/>
    <w:rsid w:val="F6673938"/>
    <w:rsid w:val="F66912A7"/>
    <w:rsid w:val="F66937F5"/>
    <w:rsid w:val="F66F6A45"/>
    <w:rsid w:val="F671463F"/>
    <w:rsid w:val="F6728884"/>
    <w:rsid w:val="F6737DB7"/>
    <w:rsid w:val="F67747EF"/>
    <w:rsid w:val="F67904BF"/>
    <w:rsid w:val="F67B197D"/>
    <w:rsid w:val="F67BC17C"/>
    <w:rsid w:val="F67C224C"/>
    <w:rsid w:val="F67CCB82"/>
    <w:rsid w:val="F67F34E4"/>
    <w:rsid w:val="F67F4485"/>
    <w:rsid w:val="F67F4ED1"/>
    <w:rsid w:val="F67F5CB9"/>
    <w:rsid w:val="F67F6DFC"/>
    <w:rsid w:val="F67F7572"/>
    <w:rsid w:val="F67F7707"/>
    <w:rsid w:val="F67F9BB4"/>
    <w:rsid w:val="F67FAD49"/>
    <w:rsid w:val="F67FC4A3"/>
    <w:rsid w:val="F67FE181"/>
    <w:rsid w:val="F69766A0"/>
    <w:rsid w:val="F697ADC3"/>
    <w:rsid w:val="F69F36AA"/>
    <w:rsid w:val="F69F6A44"/>
    <w:rsid w:val="F69F9EE5"/>
    <w:rsid w:val="F69FD163"/>
    <w:rsid w:val="F6A775F7"/>
    <w:rsid w:val="F6AFAEC8"/>
    <w:rsid w:val="F6AFCF31"/>
    <w:rsid w:val="F6B5A938"/>
    <w:rsid w:val="F6B6F05B"/>
    <w:rsid w:val="F6BB40E2"/>
    <w:rsid w:val="F6BB63F7"/>
    <w:rsid w:val="F6BB7439"/>
    <w:rsid w:val="F6BCC3B9"/>
    <w:rsid w:val="F6BE487F"/>
    <w:rsid w:val="F6BE88CE"/>
    <w:rsid w:val="F6BF2D67"/>
    <w:rsid w:val="F6BF5DB0"/>
    <w:rsid w:val="F6BF7BE8"/>
    <w:rsid w:val="F6BF950E"/>
    <w:rsid w:val="F6BF9DA9"/>
    <w:rsid w:val="F6BFB753"/>
    <w:rsid w:val="F6BFD35A"/>
    <w:rsid w:val="F6BFDC65"/>
    <w:rsid w:val="F6BFE080"/>
    <w:rsid w:val="F6CA626C"/>
    <w:rsid w:val="F6CB0704"/>
    <w:rsid w:val="F6CD9C37"/>
    <w:rsid w:val="F6D5AEAF"/>
    <w:rsid w:val="F6D97E30"/>
    <w:rsid w:val="F6D9DAF0"/>
    <w:rsid w:val="F6DB5116"/>
    <w:rsid w:val="F6DB6466"/>
    <w:rsid w:val="F6DDF8E8"/>
    <w:rsid w:val="F6DE1A67"/>
    <w:rsid w:val="F6DE328C"/>
    <w:rsid w:val="F6DF037B"/>
    <w:rsid w:val="F6DF2A6B"/>
    <w:rsid w:val="F6DF5F31"/>
    <w:rsid w:val="F6DF709F"/>
    <w:rsid w:val="F6DF8D80"/>
    <w:rsid w:val="F6DFA04C"/>
    <w:rsid w:val="F6DFB119"/>
    <w:rsid w:val="F6DFC15F"/>
    <w:rsid w:val="F6DFC9C1"/>
    <w:rsid w:val="F6DFD51D"/>
    <w:rsid w:val="F6E30C59"/>
    <w:rsid w:val="F6E3ED08"/>
    <w:rsid w:val="F6E5476B"/>
    <w:rsid w:val="F6E5BD99"/>
    <w:rsid w:val="F6E6AACB"/>
    <w:rsid w:val="F6E6D50F"/>
    <w:rsid w:val="F6E7654C"/>
    <w:rsid w:val="F6E7B042"/>
    <w:rsid w:val="F6EB62BE"/>
    <w:rsid w:val="F6EDAC0A"/>
    <w:rsid w:val="F6EDEF59"/>
    <w:rsid w:val="F6EED2E5"/>
    <w:rsid w:val="F6EF60DD"/>
    <w:rsid w:val="F6EF7077"/>
    <w:rsid w:val="F6EFB0F8"/>
    <w:rsid w:val="F6EFDED3"/>
    <w:rsid w:val="F6F59BB2"/>
    <w:rsid w:val="F6F6FA02"/>
    <w:rsid w:val="F6F75912"/>
    <w:rsid w:val="F6F7CC6E"/>
    <w:rsid w:val="F6F801E3"/>
    <w:rsid w:val="F6F835BB"/>
    <w:rsid w:val="F6F97592"/>
    <w:rsid w:val="F6FABE07"/>
    <w:rsid w:val="F6FB4C0B"/>
    <w:rsid w:val="F6FBFA32"/>
    <w:rsid w:val="F6FD4EBB"/>
    <w:rsid w:val="F6FD5529"/>
    <w:rsid w:val="F6FDFA96"/>
    <w:rsid w:val="F6FE3A42"/>
    <w:rsid w:val="F6FE73CD"/>
    <w:rsid w:val="F6FEBB51"/>
    <w:rsid w:val="F6FF0B21"/>
    <w:rsid w:val="F6FF1D59"/>
    <w:rsid w:val="F6FF6CCB"/>
    <w:rsid w:val="F6FF945E"/>
    <w:rsid w:val="F6FFC950"/>
    <w:rsid w:val="F70B2D40"/>
    <w:rsid w:val="F70FC723"/>
    <w:rsid w:val="F71E2CC2"/>
    <w:rsid w:val="F7253BE6"/>
    <w:rsid w:val="F727389B"/>
    <w:rsid w:val="F72F3193"/>
    <w:rsid w:val="F731D146"/>
    <w:rsid w:val="F731D8F4"/>
    <w:rsid w:val="F732A894"/>
    <w:rsid w:val="F733C2FA"/>
    <w:rsid w:val="F7372F45"/>
    <w:rsid w:val="F737DC47"/>
    <w:rsid w:val="F739EE8E"/>
    <w:rsid w:val="F73BBEF1"/>
    <w:rsid w:val="F73E4756"/>
    <w:rsid w:val="F73F0F9B"/>
    <w:rsid w:val="F73F9D6A"/>
    <w:rsid w:val="F73FD06A"/>
    <w:rsid w:val="F73FE1D7"/>
    <w:rsid w:val="F73FF362"/>
    <w:rsid w:val="F74D3FF4"/>
    <w:rsid w:val="F74DE8C0"/>
    <w:rsid w:val="F7571CEF"/>
    <w:rsid w:val="F759D5B9"/>
    <w:rsid w:val="F75B4E51"/>
    <w:rsid w:val="F75D9AEF"/>
    <w:rsid w:val="F75FB185"/>
    <w:rsid w:val="F75FDA7F"/>
    <w:rsid w:val="F76154F4"/>
    <w:rsid w:val="F76702A1"/>
    <w:rsid w:val="F769EFF8"/>
    <w:rsid w:val="F76B0C41"/>
    <w:rsid w:val="F76B6F75"/>
    <w:rsid w:val="F76BCD9B"/>
    <w:rsid w:val="F76EA972"/>
    <w:rsid w:val="F76F05F4"/>
    <w:rsid w:val="F76F1E37"/>
    <w:rsid w:val="F76F4EC3"/>
    <w:rsid w:val="F76F641D"/>
    <w:rsid w:val="F76F6E65"/>
    <w:rsid w:val="F76F75A0"/>
    <w:rsid w:val="F76FB1C8"/>
    <w:rsid w:val="F7740B0A"/>
    <w:rsid w:val="F7756FD4"/>
    <w:rsid w:val="F7757733"/>
    <w:rsid w:val="F7758601"/>
    <w:rsid w:val="F775DEFD"/>
    <w:rsid w:val="F776BF17"/>
    <w:rsid w:val="F7770108"/>
    <w:rsid w:val="F777A78C"/>
    <w:rsid w:val="F77A882A"/>
    <w:rsid w:val="F77AB264"/>
    <w:rsid w:val="F77B19D4"/>
    <w:rsid w:val="F77B1ADC"/>
    <w:rsid w:val="F77B5DBE"/>
    <w:rsid w:val="F77BBCB7"/>
    <w:rsid w:val="F77BCA3B"/>
    <w:rsid w:val="F77BCBA9"/>
    <w:rsid w:val="F77C2D90"/>
    <w:rsid w:val="F77C6813"/>
    <w:rsid w:val="F77D002D"/>
    <w:rsid w:val="F77D73E1"/>
    <w:rsid w:val="F77E5041"/>
    <w:rsid w:val="F77E5389"/>
    <w:rsid w:val="F77E66A1"/>
    <w:rsid w:val="F77E789A"/>
    <w:rsid w:val="F77EA073"/>
    <w:rsid w:val="F77ED554"/>
    <w:rsid w:val="F77EF3A5"/>
    <w:rsid w:val="F77F046A"/>
    <w:rsid w:val="F77F0568"/>
    <w:rsid w:val="F77F4DE5"/>
    <w:rsid w:val="F77F64AA"/>
    <w:rsid w:val="F77F77D6"/>
    <w:rsid w:val="F77F9D5B"/>
    <w:rsid w:val="F77FBAB1"/>
    <w:rsid w:val="F77FBC05"/>
    <w:rsid w:val="F77FCF68"/>
    <w:rsid w:val="F77FD44C"/>
    <w:rsid w:val="F77FF1B2"/>
    <w:rsid w:val="F77FFA8F"/>
    <w:rsid w:val="F793A663"/>
    <w:rsid w:val="F79A6A9B"/>
    <w:rsid w:val="F79B2D96"/>
    <w:rsid w:val="F79EFBEE"/>
    <w:rsid w:val="F79F6EDB"/>
    <w:rsid w:val="F79FA4ED"/>
    <w:rsid w:val="F7A560D3"/>
    <w:rsid w:val="F7A71619"/>
    <w:rsid w:val="F7A77086"/>
    <w:rsid w:val="F7AB4374"/>
    <w:rsid w:val="F7AF1BB6"/>
    <w:rsid w:val="F7AF7036"/>
    <w:rsid w:val="F7B32A14"/>
    <w:rsid w:val="F7B3C518"/>
    <w:rsid w:val="F7B3C540"/>
    <w:rsid w:val="F7B45ACA"/>
    <w:rsid w:val="F7B491EA"/>
    <w:rsid w:val="F7B59471"/>
    <w:rsid w:val="F7B65B6E"/>
    <w:rsid w:val="F7B71C79"/>
    <w:rsid w:val="F7B72EBE"/>
    <w:rsid w:val="F7B7ACC8"/>
    <w:rsid w:val="F7B7C3FC"/>
    <w:rsid w:val="F7B80D7E"/>
    <w:rsid w:val="F7B89F24"/>
    <w:rsid w:val="F7BA1923"/>
    <w:rsid w:val="F7BA3E6E"/>
    <w:rsid w:val="F7BB5B10"/>
    <w:rsid w:val="F7BBAE65"/>
    <w:rsid w:val="F7BC4FC8"/>
    <w:rsid w:val="F7BCC61A"/>
    <w:rsid w:val="F7BCD236"/>
    <w:rsid w:val="F7BD3CF3"/>
    <w:rsid w:val="F7BD5C9B"/>
    <w:rsid w:val="F7BDD9E2"/>
    <w:rsid w:val="F7BE8C06"/>
    <w:rsid w:val="F7BEAA94"/>
    <w:rsid w:val="F7BECFBA"/>
    <w:rsid w:val="F7BED953"/>
    <w:rsid w:val="F7BEED27"/>
    <w:rsid w:val="F7BF130C"/>
    <w:rsid w:val="F7BF14C6"/>
    <w:rsid w:val="F7BF180C"/>
    <w:rsid w:val="F7BF1B3A"/>
    <w:rsid w:val="F7BF26DE"/>
    <w:rsid w:val="F7BF2D05"/>
    <w:rsid w:val="F7BF3763"/>
    <w:rsid w:val="F7BF3C1D"/>
    <w:rsid w:val="F7BF4B26"/>
    <w:rsid w:val="F7BF4B35"/>
    <w:rsid w:val="F7BF5C2D"/>
    <w:rsid w:val="F7BFB9AC"/>
    <w:rsid w:val="F7BFD2ED"/>
    <w:rsid w:val="F7C71937"/>
    <w:rsid w:val="F7C7F982"/>
    <w:rsid w:val="F7C952ED"/>
    <w:rsid w:val="F7CBA41E"/>
    <w:rsid w:val="F7CC48E8"/>
    <w:rsid w:val="F7CD81F3"/>
    <w:rsid w:val="F7CDDA16"/>
    <w:rsid w:val="F7CE07B7"/>
    <w:rsid w:val="F7CF03DA"/>
    <w:rsid w:val="F7CF430B"/>
    <w:rsid w:val="F7CF47FF"/>
    <w:rsid w:val="F7CF7DDF"/>
    <w:rsid w:val="F7D3AEBB"/>
    <w:rsid w:val="F7D3FCA8"/>
    <w:rsid w:val="F7D6A327"/>
    <w:rsid w:val="F7D6D39C"/>
    <w:rsid w:val="F7D75C86"/>
    <w:rsid w:val="F7D7AC7A"/>
    <w:rsid w:val="F7D7DF6A"/>
    <w:rsid w:val="F7D7FCF3"/>
    <w:rsid w:val="F7D92D91"/>
    <w:rsid w:val="F7DB1177"/>
    <w:rsid w:val="F7DB9B7C"/>
    <w:rsid w:val="F7DBEBD0"/>
    <w:rsid w:val="F7DC9A95"/>
    <w:rsid w:val="F7DD0D4B"/>
    <w:rsid w:val="F7DD941C"/>
    <w:rsid w:val="F7DDA8F2"/>
    <w:rsid w:val="F7DDBD1A"/>
    <w:rsid w:val="F7DE8ED6"/>
    <w:rsid w:val="F7DE9479"/>
    <w:rsid w:val="F7DE9644"/>
    <w:rsid w:val="F7DEB036"/>
    <w:rsid w:val="F7DEC749"/>
    <w:rsid w:val="F7DEF059"/>
    <w:rsid w:val="F7DF1950"/>
    <w:rsid w:val="F7DF3EC8"/>
    <w:rsid w:val="F7DF52FA"/>
    <w:rsid w:val="F7DF928B"/>
    <w:rsid w:val="F7DF9CAA"/>
    <w:rsid w:val="F7DFCA8D"/>
    <w:rsid w:val="F7DFD1A0"/>
    <w:rsid w:val="F7DFEAA3"/>
    <w:rsid w:val="F7DFF6CF"/>
    <w:rsid w:val="F7E463CF"/>
    <w:rsid w:val="F7E4BF7D"/>
    <w:rsid w:val="F7E61021"/>
    <w:rsid w:val="F7E67C4D"/>
    <w:rsid w:val="F7E71FF4"/>
    <w:rsid w:val="F7E75654"/>
    <w:rsid w:val="F7E79A5B"/>
    <w:rsid w:val="F7E85EE8"/>
    <w:rsid w:val="F7E86F02"/>
    <w:rsid w:val="F7E94689"/>
    <w:rsid w:val="F7E9492B"/>
    <w:rsid w:val="F7E9AA5C"/>
    <w:rsid w:val="F7EB16B1"/>
    <w:rsid w:val="F7EB1AEC"/>
    <w:rsid w:val="F7EB2E8A"/>
    <w:rsid w:val="F7EB2FE5"/>
    <w:rsid w:val="F7EB9EE9"/>
    <w:rsid w:val="F7EBE290"/>
    <w:rsid w:val="F7ECB68F"/>
    <w:rsid w:val="F7EDB6D2"/>
    <w:rsid w:val="F7EE3054"/>
    <w:rsid w:val="F7EE609C"/>
    <w:rsid w:val="F7EEBC94"/>
    <w:rsid w:val="F7EF0553"/>
    <w:rsid w:val="F7EF1CDD"/>
    <w:rsid w:val="F7EF41CB"/>
    <w:rsid w:val="F7EF5790"/>
    <w:rsid w:val="F7EF83EF"/>
    <w:rsid w:val="F7EF8412"/>
    <w:rsid w:val="F7EF8800"/>
    <w:rsid w:val="F7EFC335"/>
    <w:rsid w:val="F7EFEA81"/>
    <w:rsid w:val="F7EFEAAF"/>
    <w:rsid w:val="F7F24A9C"/>
    <w:rsid w:val="F7F39BD1"/>
    <w:rsid w:val="F7F3CEE2"/>
    <w:rsid w:val="F7F3E4A4"/>
    <w:rsid w:val="F7F3FAF4"/>
    <w:rsid w:val="F7F4F59C"/>
    <w:rsid w:val="F7F51AC5"/>
    <w:rsid w:val="F7F54608"/>
    <w:rsid w:val="F7F551BE"/>
    <w:rsid w:val="F7F59023"/>
    <w:rsid w:val="F7F726BE"/>
    <w:rsid w:val="F7F743B7"/>
    <w:rsid w:val="F7F752BC"/>
    <w:rsid w:val="F7F7599F"/>
    <w:rsid w:val="F7F75DD3"/>
    <w:rsid w:val="F7F77AFA"/>
    <w:rsid w:val="F7F79235"/>
    <w:rsid w:val="F7F7DF42"/>
    <w:rsid w:val="F7F92077"/>
    <w:rsid w:val="F7F96F11"/>
    <w:rsid w:val="F7F98C58"/>
    <w:rsid w:val="F7F9C52C"/>
    <w:rsid w:val="F7FA3EA4"/>
    <w:rsid w:val="F7FA4BC1"/>
    <w:rsid w:val="F7FAA6BD"/>
    <w:rsid w:val="F7FAB698"/>
    <w:rsid w:val="F7FB1944"/>
    <w:rsid w:val="F7FB3AE1"/>
    <w:rsid w:val="F7FB4A7E"/>
    <w:rsid w:val="F7FB6EB4"/>
    <w:rsid w:val="F7FB7724"/>
    <w:rsid w:val="F7FB849D"/>
    <w:rsid w:val="F7FB8C0D"/>
    <w:rsid w:val="F7FB9904"/>
    <w:rsid w:val="F7FBA56E"/>
    <w:rsid w:val="F7FBC505"/>
    <w:rsid w:val="F7FBC77D"/>
    <w:rsid w:val="F7FBDC5F"/>
    <w:rsid w:val="F7FBE4CF"/>
    <w:rsid w:val="F7FBEA91"/>
    <w:rsid w:val="F7FC3312"/>
    <w:rsid w:val="F7FCA435"/>
    <w:rsid w:val="F7FCC328"/>
    <w:rsid w:val="F7FD141D"/>
    <w:rsid w:val="F7FD2E42"/>
    <w:rsid w:val="F7FD3A2B"/>
    <w:rsid w:val="F7FD45BE"/>
    <w:rsid w:val="F7FD6BB6"/>
    <w:rsid w:val="F7FD99ED"/>
    <w:rsid w:val="F7FDA0E7"/>
    <w:rsid w:val="F7FDB021"/>
    <w:rsid w:val="F7FDB17D"/>
    <w:rsid w:val="F7FDD4DF"/>
    <w:rsid w:val="F7FDD542"/>
    <w:rsid w:val="F7FDDAF3"/>
    <w:rsid w:val="F7FE1992"/>
    <w:rsid w:val="F7FE2F87"/>
    <w:rsid w:val="F7FE33A5"/>
    <w:rsid w:val="F7FE3454"/>
    <w:rsid w:val="F7FE4633"/>
    <w:rsid w:val="F7FE54B6"/>
    <w:rsid w:val="F7FE6010"/>
    <w:rsid w:val="F7FE79E1"/>
    <w:rsid w:val="F7FE7B99"/>
    <w:rsid w:val="F7FE7EFF"/>
    <w:rsid w:val="F7FE925B"/>
    <w:rsid w:val="F7FEA530"/>
    <w:rsid w:val="F7FEAC8E"/>
    <w:rsid w:val="F7FEC033"/>
    <w:rsid w:val="F7FF052D"/>
    <w:rsid w:val="F7FF0CA7"/>
    <w:rsid w:val="F7FF0E8E"/>
    <w:rsid w:val="F7FF0EC2"/>
    <w:rsid w:val="F7FF1A92"/>
    <w:rsid w:val="F7FF2B2A"/>
    <w:rsid w:val="F7FF3243"/>
    <w:rsid w:val="F7FF3490"/>
    <w:rsid w:val="F7FF3D02"/>
    <w:rsid w:val="F7FF42D6"/>
    <w:rsid w:val="F7FF4536"/>
    <w:rsid w:val="F7FF54F9"/>
    <w:rsid w:val="F7FF563C"/>
    <w:rsid w:val="F7FF580C"/>
    <w:rsid w:val="F7FF715A"/>
    <w:rsid w:val="F7FF767C"/>
    <w:rsid w:val="F7FF7D43"/>
    <w:rsid w:val="F7FF7F3A"/>
    <w:rsid w:val="F7FF84EC"/>
    <w:rsid w:val="F7FF88B8"/>
    <w:rsid w:val="F7FF8D03"/>
    <w:rsid w:val="F7FF986C"/>
    <w:rsid w:val="F7FFA8EB"/>
    <w:rsid w:val="F7FFAC77"/>
    <w:rsid w:val="F7FFB035"/>
    <w:rsid w:val="F7FFB295"/>
    <w:rsid w:val="F7FFC0EF"/>
    <w:rsid w:val="F7FFCABE"/>
    <w:rsid w:val="F7FFCBCC"/>
    <w:rsid w:val="F7FFE49B"/>
    <w:rsid w:val="F7FFE4B6"/>
    <w:rsid w:val="F7FFEDAC"/>
    <w:rsid w:val="F80C06AA"/>
    <w:rsid w:val="F83C50EF"/>
    <w:rsid w:val="F83C672D"/>
    <w:rsid w:val="F83D2EE9"/>
    <w:rsid w:val="F84F6317"/>
    <w:rsid w:val="F85E2A5F"/>
    <w:rsid w:val="F86FF29C"/>
    <w:rsid w:val="F88D7649"/>
    <w:rsid w:val="F899C4C1"/>
    <w:rsid w:val="F8AE48AE"/>
    <w:rsid w:val="F8AE502D"/>
    <w:rsid w:val="F8BB07EE"/>
    <w:rsid w:val="F8BE066B"/>
    <w:rsid w:val="F8BFC15C"/>
    <w:rsid w:val="F8CA9273"/>
    <w:rsid w:val="F8D0C84F"/>
    <w:rsid w:val="F8D244A9"/>
    <w:rsid w:val="F8D6093C"/>
    <w:rsid w:val="F8DD2351"/>
    <w:rsid w:val="F8DECA7C"/>
    <w:rsid w:val="F8DFEFB2"/>
    <w:rsid w:val="F8E717C5"/>
    <w:rsid w:val="F8E7C1BA"/>
    <w:rsid w:val="F8EB6CEF"/>
    <w:rsid w:val="F8EDB054"/>
    <w:rsid w:val="F8EE81B6"/>
    <w:rsid w:val="F8EF251D"/>
    <w:rsid w:val="F8EF9D79"/>
    <w:rsid w:val="F8EFE83C"/>
    <w:rsid w:val="F8F369B8"/>
    <w:rsid w:val="F8F39810"/>
    <w:rsid w:val="F8F7CF45"/>
    <w:rsid w:val="F8F94FA8"/>
    <w:rsid w:val="F8FA70D5"/>
    <w:rsid w:val="F8FB1CD7"/>
    <w:rsid w:val="F8FBE97C"/>
    <w:rsid w:val="F8FE5ADB"/>
    <w:rsid w:val="F8FE5C3C"/>
    <w:rsid w:val="F8FFCEB4"/>
    <w:rsid w:val="F8FFFAD8"/>
    <w:rsid w:val="F917E321"/>
    <w:rsid w:val="F92F0EEB"/>
    <w:rsid w:val="F92F1A64"/>
    <w:rsid w:val="F93716E7"/>
    <w:rsid w:val="F93B2EF0"/>
    <w:rsid w:val="F93F6D2C"/>
    <w:rsid w:val="F93FC25B"/>
    <w:rsid w:val="F94D2A34"/>
    <w:rsid w:val="F94FE511"/>
    <w:rsid w:val="F95DF29E"/>
    <w:rsid w:val="F95E93B2"/>
    <w:rsid w:val="F95F38EF"/>
    <w:rsid w:val="F96A4332"/>
    <w:rsid w:val="F96F1ECA"/>
    <w:rsid w:val="F9765D3B"/>
    <w:rsid w:val="F97947F4"/>
    <w:rsid w:val="F97BB3CB"/>
    <w:rsid w:val="F97BFFA4"/>
    <w:rsid w:val="F97C12C3"/>
    <w:rsid w:val="F97C4522"/>
    <w:rsid w:val="F97ED8A7"/>
    <w:rsid w:val="F97F215A"/>
    <w:rsid w:val="F97F3BD4"/>
    <w:rsid w:val="F97F6A8B"/>
    <w:rsid w:val="F9912D58"/>
    <w:rsid w:val="F997C6D9"/>
    <w:rsid w:val="F999BDC5"/>
    <w:rsid w:val="F99F872A"/>
    <w:rsid w:val="F99FDE06"/>
    <w:rsid w:val="F9AE0EF8"/>
    <w:rsid w:val="F9AE6E39"/>
    <w:rsid w:val="F9AF94CB"/>
    <w:rsid w:val="F9B2BB13"/>
    <w:rsid w:val="F9B33BF6"/>
    <w:rsid w:val="F9B563F7"/>
    <w:rsid w:val="F9B7C17D"/>
    <w:rsid w:val="F9B93D31"/>
    <w:rsid w:val="F9B9E7E5"/>
    <w:rsid w:val="F9BD8930"/>
    <w:rsid w:val="F9BDA72D"/>
    <w:rsid w:val="F9BE05F8"/>
    <w:rsid w:val="F9BEA217"/>
    <w:rsid w:val="F9BF6FC3"/>
    <w:rsid w:val="F9BFB1F2"/>
    <w:rsid w:val="F9BFC538"/>
    <w:rsid w:val="F9BFCE28"/>
    <w:rsid w:val="F9BFDBD6"/>
    <w:rsid w:val="F9BFF15E"/>
    <w:rsid w:val="F9BFF23D"/>
    <w:rsid w:val="F9C7C6C6"/>
    <w:rsid w:val="F9CB5D88"/>
    <w:rsid w:val="F9CF067F"/>
    <w:rsid w:val="F9CFC5AC"/>
    <w:rsid w:val="F9D7109D"/>
    <w:rsid w:val="F9D71EA0"/>
    <w:rsid w:val="F9D9821B"/>
    <w:rsid w:val="F9DB0592"/>
    <w:rsid w:val="F9DBAE75"/>
    <w:rsid w:val="F9DF6F3C"/>
    <w:rsid w:val="F9DFF5D3"/>
    <w:rsid w:val="F9DFF5FC"/>
    <w:rsid w:val="F9E33400"/>
    <w:rsid w:val="F9E383D4"/>
    <w:rsid w:val="F9E72AC0"/>
    <w:rsid w:val="F9E73103"/>
    <w:rsid w:val="F9E74AD8"/>
    <w:rsid w:val="F9E767CD"/>
    <w:rsid w:val="F9E7BE31"/>
    <w:rsid w:val="F9E89BC6"/>
    <w:rsid w:val="F9EA34FC"/>
    <w:rsid w:val="F9EB42F3"/>
    <w:rsid w:val="F9ED1A49"/>
    <w:rsid w:val="F9ED4173"/>
    <w:rsid w:val="F9EED41D"/>
    <w:rsid w:val="F9EEE538"/>
    <w:rsid w:val="F9EFBF65"/>
    <w:rsid w:val="F9EFE225"/>
    <w:rsid w:val="F9F10987"/>
    <w:rsid w:val="F9F2BDD5"/>
    <w:rsid w:val="F9F2E968"/>
    <w:rsid w:val="F9F346B4"/>
    <w:rsid w:val="F9F3507A"/>
    <w:rsid w:val="F9F3C468"/>
    <w:rsid w:val="F9F59DC7"/>
    <w:rsid w:val="F9F6130D"/>
    <w:rsid w:val="F9F63281"/>
    <w:rsid w:val="F9F796AB"/>
    <w:rsid w:val="F9F7A26A"/>
    <w:rsid w:val="F9F7AC63"/>
    <w:rsid w:val="F9F7BA19"/>
    <w:rsid w:val="F9F7C3CF"/>
    <w:rsid w:val="F9FB3BBB"/>
    <w:rsid w:val="F9FB9457"/>
    <w:rsid w:val="F9FC708E"/>
    <w:rsid w:val="F9FCC815"/>
    <w:rsid w:val="F9FD34F7"/>
    <w:rsid w:val="F9FD6D03"/>
    <w:rsid w:val="F9FD8570"/>
    <w:rsid w:val="F9FDBC22"/>
    <w:rsid w:val="F9FDF02E"/>
    <w:rsid w:val="F9FDFC24"/>
    <w:rsid w:val="F9FE189B"/>
    <w:rsid w:val="F9FE2A95"/>
    <w:rsid w:val="F9FE300C"/>
    <w:rsid w:val="F9FE3527"/>
    <w:rsid w:val="F9FEC2C3"/>
    <w:rsid w:val="F9FEE81F"/>
    <w:rsid w:val="F9FF1614"/>
    <w:rsid w:val="F9FF272F"/>
    <w:rsid w:val="F9FF2CC6"/>
    <w:rsid w:val="F9FF3085"/>
    <w:rsid w:val="F9FF49CE"/>
    <w:rsid w:val="F9FF590D"/>
    <w:rsid w:val="F9FF63AB"/>
    <w:rsid w:val="F9FFB079"/>
    <w:rsid w:val="F9FFB850"/>
    <w:rsid w:val="F9FFDEC2"/>
    <w:rsid w:val="F9FFF9B9"/>
    <w:rsid w:val="FA0F54F6"/>
    <w:rsid w:val="FA2E95E8"/>
    <w:rsid w:val="FA2F385A"/>
    <w:rsid w:val="FA364405"/>
    <w:rsid w:val="FA3EC4F1"/>
    <w:rsid w:val="FA3FD5D1"/>
    <w:rsid w:val="FA53370A"/>
    <w:rsid w:val="FA5B4F71"/>
    <w:rsid w:val="FA5D940D"/>
    <w:rsid w:val="FA5EB8E1"/>
    <w:rsid w:val="FA5FD29F"/>
    <w:rsid w:val="FA5FE243"/>
    <w:rsid w:val="FA6BECAE"/>
    <w:rsid w:val="FA6DAD2A"/>
    <w:rsid w:val="FA6FAE23"/>
    <w:rsid w:val="FA72C6CD"/>
    <w:rsid w:val="FA7337C1"/>
    <w:rsid w:val="FA74EB96"/>
    <w:rsid w:val="FA77F1CD"/>
    <w:rsid w:val="FA781294"/>
    <w:rsid w:val="FA7922B6"/>
    <w:rsid w:val="FA79E907"/>
    <w:rsid w:val="FA79F64A"/>
    <w:rsid w:val="FA7AA731"/>
    <w:rsid w:val="FA7BAE63"/>
    <w:rsid w:val="FA7F2B6F"/>
    <w:rsid w:val="FA7F4E98"/>
    <w:rsid w:val="FA7F5F50"/>
    <w:rsid w:val="FA7F7ED0"/>
    <w:rsid w:val="FA7FAEDC"/>
    <w:rsid w:val="FA7FE1A8"/>
    <w:rsid w:val="FA8F146F"/>
    <w:rsid w:val="FA9D5DBE"/>
    <w:rsid w:val="FAA4DDA5"/>
    <w:rsid w:val="FAA7596C"/>
    <w:rsid w:val="FAA79EBD"/>
    <w:rsid w:val="FAAD3ABF"/>
    <w:rsid w:val="FAAEAACA"/>
    <w:rsid w:val="FAAF4613"/>
    <w:rsid w:val="FAB2A9AD"/>
    <w:rsid w:val="FAB356CD"/>
    <w:rsid w:val="FAB6E341"/>
    <w:rsid w:val="FAB9B802"/>
    <w:rsid w:val="FABABE84"/>
    <w:rsid w:val="FABB5CAF"/>
    <w:rsid w:val="FABD4F66"/>
    <w:rsid w:val="FABDD96A"/>
    <w:rsid w:val="FABF7D7E"/>
    <w:rsid w:val="FABF8BCE"/>
    <w:rsid w:val="FABFA9C1"/>
    <w:rsid w:val="FABFFA60"/>
    <w:rsid w:val="FAC72C36"/>
    <w:rsid w:val="FACD7D5B"/>
    <w:rsid w:val="FACDA6AD"/>
    <w:rsid w:val="FACF95A6"/>
    <w:rsid w:val="FACF9626"/>
    <w:rsid w:val="FAD16E22"/>
    <w:rsid w:val="FAD3891C"/>
    <w:rsid w:val="FAD59824"/>
    <w:rsid w:val="FAD77C64"/>
    <w:rsid w:val="FADB229A"/>
    <w:rsid w:val="FADB258B"/>
    <w:rsid w:val="FADBD226"/>
    <w:rsid w:val="FADDA344"/>
    <w:rsid w:val="FADDDAF4"/>
    <w:rsid w:val="FADE525E"/>
    <w:rsid w:val="FADF3B65"/>
    <w:rsid w:val="FADF3CBE"/>
    <w:rsid w:val="FADFC5B5"/>
    <w:rsid w:val="FADFD7A5"/>
    <w:rsid w:val="FADFEA3A"/>
    <w:rsid w:val="FAEB3281"/>
    <w:rsid w:val="FAECE6BD"/>
    <w:rsid w:val="FAED1876"/>
    <w:rsid w:val="FAED53D1"/>
    <w:rsid w:val="FAEE2F4B"/>
    <w:rsid w:val="FAEE8911"/>
    <w:rsid w:val="FAEEC2A8"/>
    <w:rsid w:val="FAEF09D6"/>
    <w:rsid w:val="FAEF4400"/>
    <w:rsid w:val="FAEF72CC"/>
    <w:rsid w:val="FAEF8C28"/>
    <w:rsid w:val="FAEFA04C"/>
    <w:rsid w:val="FAEFAE44"/>
    <w:rsid w:val="FAEFD207"/>
    <w:rsid w:val="FAEFEEB5"/>
    <w:rsid w:val="FAEFF6FB"/>
    <w:rsid w:val="FAF30515"/>
    <w:rsid w:val="FAF37821"/>
    <w:rsid w:val="FAF39C88"/>
    <w:rsid w:val="FAF53BFE"/>
    <w:rsid w:val="FAF742F7"/>
    <w:rsid w:val="FAF7A5DA"/>
    <w:rsid w:val="FAF7BC95"/>
    <w:rsid w:val="FAF7BCE3"/>
    <w:rsid w:val="FAF7C348"/>
    <w:rsid w:val="FAF81982"/>
    <w:rsid w:val="FAFA034D"/>
    <w:rsid w:val="FAFA1F16"/>
    <w:rsid w:val="FAFAF1B0"/>
    <w:rsid w:val="FAFB6B3B"/>
    <w:rsid w:val="FAFCB72B"/>
    <w:rsid w:val="FAFD3D81"/>
    <w:rsid w:val="FAFD4DEE"/>
    <w:rsid w:val="FAFD84DF"/>
    <w:rsid w:val="FAFDAFDD"/>
    <w:rsid w:val="FAFE0530"/>
    <w:rsid w:val="FAFE1DC3"/>
    <w:rsid w:val="FAFE29E3"/>
    <w:rsid w:val="FAFF2671"/>
    <w:rsid w:val="FAFF2CD5"/>
    <w:rsid w:val="FAFF49C3"/>
    <w:rsid w:val="FAFF6323"/>
    <w:rsid w:val="FAFF715D"/>
    <w:rsid w:val="FAFF90E5"/>
    <w:rsid w:val="FAFF9335"/>
    <w:rsid w:val="FAFF955B"/>
    <w:rsid w:val="FB05334B"/>
    <w:rsid w:val="FB060BC1"/>
    <w:rsid w:val="FB0DDE9C"/>
    <w:rsid w:val="FB0E5F65"/>
    <w:rsid w:val="FB13E7CE"/>
    <w:rsid w:val="FB173F30"/>
    <w:rsid w:val="FB192ADC"/>
    <w:rsid w:val="FB270EB5"/>
    <w:rsid w:val="FB2E4705"/>
    <w:rsid w:val="FB2E6D4C"/>
    <w:rsid w:val="FB33F909"/>
    <w:rsid w:val="FB359ECA"/>
    <w:rsid w:val="FB370F5C"/>
    <w:rsid w:val="FB37580D"/>
    <w:rsid w:val="FB377CA4"/>
    <w:rsid w:val="FB3B2A20"/>
    <w:rsid w:val="FB3D28B2"/>
    <w:rsid w:val="FB3F8C02"/>
    <w:rsid w:val="FB3FA344"/>
    <w:rsid w:val="FB3FB9FD"/>
    <w:rsid w:val="FB4F58FD"/>
    <w:rsid w:val="FB5194AF"/>
    <w:rsid w:val="FB577B1D"/>
    <w:rsid w:val="FB59AF50"/>
    <w:rsid w:val="FB59BC9B"/>
    <w:rsid w:val="FB5C4D92"/>
    <w:rsid w:val="FB5E06D2"/>
    <w:rsid w:val="FB5F1D4A"/>
    <w:rsid w:val="FB5F3E7E"/>
    <w:rsid w:val="FB5F69AF"/>
    <w:rsid w:val="FB5F903C"/>
    <w:rsid w:val="FB5FCE92"/>
    <w:rsid w:val="FB694F20"/>
    <w:rsid w:val="FB6B1416"/>
    <w:rsid w:val="FB6B4641"/>
    <w:rsid w:val="FB6B510B"/>
    <w:rsid w:val="FB6B6F6D"/>
    <w:rsid w:val="FB6BB07C"/>
    <w:rsid w:val="FB6D20E6"/>
    <w:rsid w:val="FB6D7579"/>
    <w:rsid w:val="FB6D8DC8"/>
    <w:rsid w:val="FB6E4400"/>
    <w:rsid w:val="FB6F01DB"/>
    <w:rsid w:val="FB6F3787"/>
    <w:rsid w:val="FB6F6EB3"/>
    <w:rsid w:val="FB6F8121"/>
    <w:rsid w:val="FB71C556"/>
    <w:rsid w:val="FB720E8A"/>
    <w:rsid w:val="FB736431"/>
    <w:rsid w:val="FB73E509"/>
    <w:rsid w:val="FB752A5B"/>
    <w:rsid w:val="FB75CF32"/>
    <w:rsid w:val="FB76C3EC"/>
    <w:rsid w:val="FB76E45A"/>
    <w:rsid w:val="FB7BBD10"/>
    <w:rsid w:val="FB7BF5DD"/>
    <w:rsid w:val="FB7CCE15"/>
    <w:rsid w:val="FB7D4138"/>
    <w:rsid w:val="FB7D70FB"/>
    <w:rsid w:val="FB7DA1E8"/>
    <w:rsid w:val="FB7DD82E"/>
    <w:rsid w:val="FB7DFBE2"/>
    <w:rsid w:val="FB7E1E3C"/>
    <w:rsid w:val="FB7F21A9"/>
    <w:rsid w:val="FB7F2215"/>
    <w:rsid w:val="FB7F3EBD"/>
    <w:rsid w:val="FB7F401C"/>
    <w:rsid w:val="FB7F6147"/>
    <w:rsid w:val="FB7F9064"/>
    <w:rsid w:val="FB7FA991"/>
    <w:rsid w:val="FB7FD05A"/>
    <w:rsid w:val="FB812D25"/>
    <w:rsid w:val="FB8B0A5A"/>
    <w:rsid w:val="FB8F39C6"/>
    <w:rsid w:val="FB8F987C"/>
    <w:rsid w:val="FB8FE23C"/>
    <w:rsid w:val="FB9395A6"/>
    <w:rsid w:val="FB96FA70"/>
    <w:rsid w:val="FB970CB2"/>
    <w:rsid w:val="FB9D7701"/>
    <w:rsid w:val="FB9F3103"/>
    <w:rsid w:val="FBA25C02"/>
    <w:rsid w:val="FBA7F749"/>
    <w:rsid w:val="FBAA2519"/>
    <w:rsid w:val="FBAC8744"/>
    <w:rsid w:val="FBAD07EA"/>
    <w:rsid w:val="FBAD106E"/>
    <w:rsid w:val="FBADA129"/>
    <w:rsid w:val="FBAE7291"/>
    <w:rsid w:val="FBAEBD44"/>
    <w:rsid w:val="FBAF1173"/>
    <w:rsid w:val="FBAFC530"/>
    <w:rsid w:val="FBAFD7EB"/>
    <w:rsid w:val="FBAFE488"/>
    <w:rsid w:val="FBB3677B"/>
    <w:rsid w:val="FBB44FFF"/>
    <w:rsid w:val="FBB6438F"/>
    <w:rsid w:val="FBB70A26"/>
    <w:rsid w:val="FBB71D21"/>
    <w:rsid w:val="FBB78767"/>
    <w:rsid w:val="FBB7C85A"/>
    <w:rsid w:val="FBB95F70"/>
    <w:rsid w:val="FBB9F186"/>
    <w:rsid w:val="FBBB0D84"/>
    <w:rsid w:val="FBBB0D9C"/>
    <w:rsid w:val="FBBB142A"/>
    <w:rsid w:val="FBBB1F5E"/>
    <w:rsid w:val="FBBB959A"/>
    <w:rsid w:val="FBBBA474"/>
    <w:rsid w:val="FBBD1C93"/>
    <w:rsid w:val="FBBD3A1B"/>
    <w:rsid w:val="FBBD7AED"/>
    <w:rsid w:val="FBBDDA11"/>
    <w:rsid w:val="FBBDE1DA"/>
    <w:rsid w:val="FBBF36E1"/>
    <w:rsid w:val="FBBF37A6"/>
    <w:rsid w:val="FBBF4C78"/>
    <w:rsid w:val="FBBF5D0F"/>
    <w:rsid w:val="FBBF7C8C"/>
    <w:rsid w:val="FBBF8415"/>
    <w:rsid w:val="FBBF94FA"/>
    <w:rsid w:val="FBBF9E5D"/>
    <w:rsid w:val="FBBFAE3A"/>
    <w:rsid w:val="FBBFB282"/>
    <w:rsid w:val="FBBFC009"/>
    <w:rsid w:val="FBBFDE0E"/>
    <w:rsid w:val="FBBFE3C6"/>
    <w:rsid w:val="FBC5D238"/>
    <w:rsid w:val="FBC79B01"/>
    <w:rsid w:val="FBCAAAA7"/>
    <w:rsid w:val="FBCB982C"/>
    <w:rsid w:val="FBCCB2AE"/>
    <w:rsid w:val="FBCE849D"/>
    <w:rsid w:val="FBCE9CD6"/>
    <w:rsid w:val="FBCF2B17"/>
    <w:rsid w:val="FBCF3960"/>
    <w:rsid w:val="FBD3D80B"/>
    <w:rsid w:val="FBD43CCA"/>
    <w:rsid w:val="FBD4B7B9"/>
    <w:rsid w:val="FBD5B51D"/>
    <w:rsid w:val="FBD6AEAB"/>
    <w:rsid w:val="FBD76D41"/>
    <w:rsid w:val="FBD7F2F5"/>
    <w:rsid w:val="FBD7FD32"/>
    <w:rsid w:val="FBDA061B"/>
    <w:rsid w:val="FBDB4CAD"/>
    <w:rsid w:val="FBDB7045"/>
    <w:rsid w:val="FBDB7866"/>
    <w:rsid w:val="FBDBAED0"/>
    <w:rsid w:val="FBDBAF4F"/>
    <w:rsid w:val="FBDD0B49"/>
    <w:rsid w:val="FBDD8E91"/>
    <w:rsid w:val="FBDE0A9F"/>
    <w:rsid w:val="FBDEC396"/>
    <w:rsid w:val="FBDEC619"/>
    <w:rsid w:val="FBDF09C1"/>
    <w:rsid w:val="FBDF0FED"/>
    <w:rsid w:val="FBDF41C8"/>
    <w:rsid w:val="FBDF4400"/>
    <w:rsid w:val="FBDF82CB"/>
    <w:rsid w:val="FBDFA3DB"/>
    <w:rsid w:val="FBDFDD26"/>
    <w:rsid w:val="FBE38B32"/>
    <w:rsid w:val="FBE422F0"/>
    <w:rsid w:val="FBE56B74"/>
    <w:rsid w:val="FBE5D2AE"/>
    <w:rsid w:val="FBE626F2"/>
    <w:rsid w:val="FBE75ADB"/>
    <w:rsid w:val="FBE7752F"/>
    <w:rsid w:val="FBE781D7"/>
    <w:rsid w:val="FBE79511"/>
    <w:rsid w:val="FBE7D953"/>
    <w:rsid w:val="FBE89701"/>
    <w:rsid w:val="FBE8A6C8"/>
    <w:rsid w:val="FBE9155D"/>
    <w:rsid w:val="FBE93460"/>
    <w:rsid w:val="FBEA2409"/>
    <w:rsid w:val="FBEA8F67"/>
    <w:rsid w:val="FBEB6EE3"/>
    <w:rsid w:val="FBEBE050"/>
    <w:rsid w:val="FBEBFA54"/>
    <w:rsid w:val="FBED1FBD"/>
    <w:rsid w:val="FBEDC85F"/>
    <w:rsid w:val="FBEDE9B7"/>
    <w:rsid w:val="FBEE3031"/>
    <w:rsid w:val="FBEE38D6"/>
    <w:rsid w:val="FBEEC853"/>
    <w:rsid w:val="FBEECA4E"/>
    <w:rsid w:val="FBEECEA1"/>
    <w:rsid w:val="FBEEDDFF"/>
    <w:rsid w:val="FBEF3CF8"/>
    <w:rsid w:val="FBEF3D45"/>
    <w:rsid w:val="FBEF4ACC"/>
    <w:rsid w:val="FBEF4EC2"/>
    <w:rsid w:val="FBEF8605"/>
    <w:rsid w:val="FBEF882B"/>
    <w:rsid w:val="FBEF8985"/>
    <w:rsid w:val="FBEFC46F"/>
    <w:rsid w:val="FBEFDC2C"/>
    <w:rsid w:val="FBF1D5B9"/>
    <w:rsid w:val="FBF2D33B"/>
    <w:rsid w:val="FBF32B5D"/>
    <w:rsid w:val="FBF37CD1"/>
    <w:rsid w:val="FBF3E218"/>
    <w:rsid w:val="FBF3E6BE"/>
    <w:rsid w:val="FBF56EAA"/>
    <w:rsid w:val="FBF57BC1"/>
    <w:rsid w:val="FBF582BB"/>
    <w:rsid w:val="FBF59CDD"/>
    <w:rsid w:val="FBF5C0C4"/>
    <w:rsid w:val="FBF60A7A"/>
    <w:rsid w:val="FBF699D3"/>
    <w:rsid w:val="FBF6B203"/>
    <w:rsid w:val="FBF6DB27"/>
    <w:rsid w:val="FBF70EF7"/>
    <w:rsid w:val="FBF72819"/>
    <w:rsid w:val="FBF72D48"/>
    <w:rsid w:val="FBF73BD0"/>
    <w:rsid w:val="FBF77191"/>
    <w:rsid w:val="FBF77D82"/>
    <w:rsid w:val="FBF78403"/>
    <w:rsid w:val="FBF7A662"/>
    <w:rsid w:val="FBF7B2E7"/>
    <w:rsid w:val="FBF7CACA"/>
    <w:rsid w:val="FBF7CD2B"/>
    <w:rsid w:val="FBF7D50B"/>
    <w:rsid w:val="FBF7E7AB"/>
    <w:rsid w:val="FBF7EBBC"/>
    <w:rsid w:val="FBF892D3"/>
    <w:rsid w:val="FBF91967"/>
    <w:rsid w:val="FBF91E11"/>
    <w:rsid w:val="FBF95510"/>
    <w:rsid w:val="FBF95E86"/>
    <w:rsid w:val="FBF9A18C"/>
    <w:rsid w:val="FBFA3A87"/>
    <w:rsid w:val="FBFA484C"/>
    <w:rsid w:val="FBFA4ABC"/>
    <w:rsid w:val="FBFA9443"/>
    <w:rsid w:val="FBFA94EA"/>
    <w:rsid w:val="FBFAACD1"/>
    <w:rsid w:val="FBFACCF1"/>
    <w:rsid w:val="FBFAF95B"/>
    <w:rsid w:val="FBFB40CB"/>
    <w:rsid w:val="FBFB7D2A"/>
    <w:rsid w:val="FBFB9993"/>
    <w:rsid w:val="FBFBA486"/>
    <w:rsid w:val="FBFBC305"/>
    <w:rsid w:val="FBFBEFE0"/>
    <w:rsid w:val="FBFC0D1F"/>
    <w:rsid w:val="FBFC98DC"/>
    <w:rsid w:val="FBFCDDD0"/>
    <w:rsid w:val="FBFD2AA8"/>
    <w:rsid w:val="FBFD3797"/>
    <w:rsid w:val="FBFD464F"/>
    <w:rsid w:val="FBFD5F58"/>
    <w:rsid w:val="FBFD6976"/>
    <w:rsid w:val="FBFD92A8"/>
    <w:rsid w:val="FBFDA328"/>
    <w:rsid w:val="FBFDA71E"/>
    <w:rsid w:val="FBFDB0B7"/>
    <w:rsid w:val="FBFDB9E2"/>
    <w:rsid w:val="FBFDBDA8"/>
    <w:rsid w:val="FBFDC0EB"/>
    <w:rsid w:val="FBFDC9B2"/>
    <w:rsid w:val="FBFDD823"/>
    <w:rsid w:val="FBFE1D5D"/>
    <w:rsid w:val="FBFE3200"/>
    <w:rsid w:val="FBFE57B8"/>
    <w:rsid w:val="FBFE627C"/>
    <w:rsid w:val="FBFE663C"/>
    <w:rsid w:val="FBFE8C7B"/>
    <w:rsid w:val="FBFEB069"/>
    <w:rsid w:val="FBFEBC6A"/>
    <w:rsid w:val="FBFF0D48"/>
    <w:rsid w:val="FBFF1A2A"/>
    <w:rsid w:val="FBFF264E"/>
    <w:rsid w:val="FBFF3241"/>
    <w:rsid w:val="FBFF3FA9"/>
    <w:rsid w:val="FBFF434D"/>
    <w:rsid w:val="FBFF46D3"/>
    <w:rsid w:val="FBFF68AA"/>
    <w:rsid w:val="FBFF6C19"/>
    <w:rsid w:val="FBFF7CC3"/>
    <w:rsid w:val="FBFF7D14"/>
    <w:rsid w:val="FBFF7EAE"/>
    <w:rsid w:val="FBFF8B8D"/>
    <w:rsid w:val="FBFF96E9"/>
    <w:rsid w:val="FBFF971B"/>
    <w:rsid w:val="FBFF9D11"/>
    <w:rsid w:val="FBFFA067"/>
    <w:rsid w:val="FBFFA5D7"/>
    <w:rsid w:val="FBFFA6EB"/>
    <w:rsid w:val="FBFFA6FF"/>
    <w:rsid w:val="FBFFACAA"/>
    <w:rsid w:val="FBFFAF6C"/>
    <w:rsid w:val="FBFFAFD1"/>
    <w:rsid w:val="FBFFB2FB"/>
    <w:rsid w:val="FBFFB7FB"/>
    <w:rsid w:val="FBFFC315"/>
    <w:rsid w:val="FBFFC4E8"/>
    <w:rsid w:val="FBFFC810"/>
    <w:rsid w:val="FBFFD44F"/>
    <w:rsid w:val="FBFFE923"/>
    <w:rsid w:val="FBFFEE18"/>
    <w:rsid w:val="FBFFEEC8"/>
    <w:rsid w:val="FC0CA8EE"/>
    <w:rsid w:val="FC1A034C"/>
    <w:rsid w:val="FC1D38DF"/>
    <w:rsid w:val="FC1DFFCB"/>
    <w:rsid w:val="FC260A3E"/>
    <w:rsid w:val="FC2F9F7D"/>
    <w:rsid w:val="FC352088"/>
    <w:rsid w:val="FC3DA151"/>
    <w:rsid w:val="FC3DC768"/>
    <w:rsid w:val="FC3E34F9"/>
    <w:rsid w:val="FC4F2EB3"/>
    <w:rsid w:val="FC4F677F"/>
    <w:rsid w:val="FC5D2A82"/>
    <w:rsid w:val="FC5DE99F"/>
    <w:rsid w:val="FC673520"/>
    <w:rsid w:val="FC6D116C"/>
    <w:rsid w:val="FC6F8A82"/>
    <w:rsid w:val="FC76DDF3"/>
    <w:rsid w:val="FC77656C"/>
    <w:rsid w:val="FC78286B"/>
    <w:rsid w:val="FC79C479"/>
    <w:rsid w:val="FC7AE819"/>
    <w:rsid w:val="FC7B88FA"/>
    <w:rsid w:val="FC7E0B5C"/>
    <w:rsid w:val="FC7F6900"/>
    <w:rsid w:val="FC7F894F"/>
    <w:rsid w:val="FC97BDD1"/>
    <w:rsid w:val="FC9D5E99"/>
    <w:rsid w:val="FC9DFEC6"/>
    <w:rsid w:val="FC9F04F7"/>
    <w:rsid w:val="FC9F4CC4"/>
    <w:rsid w:val="FC9F8950"/>
    <w:rsid w:val="FCA39CA8"/>
    <w:rsid w:val="FCAB8C12"/>
    <w:rsid w:val="FCAC3CB9"/>
    <w:rsid w:val="FCAF3D58"/>
    <w:rsid w:val="FCB1FD92"/>
    <w:rsid w:val="FCB360A1"/>
    <w:rsid w:val="FCB40A98"/>
    <w:rsid w:val="FCB50961"/>
    <w:rsid w:val="FCB5F862"/>
    <w:rsid w:val="FCBA4FA7"/>
    <w:rsid w:val="FCBA7CCD"/>
    <w:rsid w:val="FCBAB185"/>
    <w:rsid w:val="FCBAD5AB"/>
    <w:rsid w:val="FCBDE558"/>
    <w:rsid w:val="FCBE77D5"/>
    <w:rsid w:val="FCBE909B"/>
    <w:rsid w:val="FCBEF885"/>
    <w:rsid w:val="FCBF62B1"/>
    <w:rsid w:val="FCBF7C00"/>
    <w:rsid w:val="FCCFA86D"/>
    <w:rsid w:val="FCD33CEF"/>
    <w:rsid w:val="FCD5BB61"/>
    <w:rsid w:val="FCD8F6EF"/>
    <w:rsid w:val="FCD934D2"/>
    <w:rsid w:val="FCDB0E5C"/>
    <w:rsid w:val="FCDB6AED"/>
    <w:rsid w:val="FCDB98D5"/>
    <w:rsid w:val="FCDD38BC"/>
    <w:rsid w:val="FCDDD9C7"/>
    <w:rsid w:val="FCDE3ED0"/>
    <w:rsid w:val="FCDEEA36"/>
    <w:rsid w:val="FCDEFAEF"/>
    <w:rsid w:val="FCDF26EA"/>
    <w:rsid w:val="FCDF575A"/>
    <w:rsid w:val="FCDFA4AF"/>
    <w:rsid w:val="FCDFE5DB"/>
    <w:rsid w:val="FCE370AA"/>
    <w:rsid w:val="FCE5CCCD"/>
    <w:rsid w:val="FCE7D70C"/>
    <w:rsid w:val="FCE983A5"/>
    <w:rsid w:val="FCE989E7"/>
    <w:rsid w:val="FCEB309E"/>
    <w:rsid w:val="FCEDF468"/>
    <w:rsid w:val="FCEE8468"/>
    <w:rsid w:val="FCEF3664"/>
    <w:rsid w:val="FCEF44B9"/>
    <w:rsid w:val="FCEFA19F"/>
    <w:rsid w:val="FCEFE794"/>
    <w:rsid w:val="FCEFEF96"/>
    <w:rsid w:val="FCF4C35C"/>
    <w:rsid w:val="FCF54B74"/>
    <w:rsid w:val="FCF5D097"/>
    <w:rsid w:val="FCF642E9"/>
    <w:rsid w:val="FCF6F871"/>
    <w:rsid w:val="FCF74016"/>
    <w:rsid w:val="FCFA493F"/>
    <w:rsid w:val="FCFB3159"/>
    <w:rsid w:val="FCFBCDC3"/>
    <w:rsid w:val="FCFD0790"/>
    <w:rsid w:val="FCFD966C"/>
    <w:rsid w:val="FCFDEA49"/>
    <w:rsid w:val="FCFDEC23"/>
    <w:rsid w:val="FCFE35A3"/>
    <w:rsid w:val="FCFE3FA3"/>
    <w:rsid w:val="FCFE4807"/>
    <w:rsid w:val="FCFEB532"/>
    <w:rsid w:val="FCFECE82"/>
    <w:rsid w:val="FCFF12B7"/>
    <w:rsid w:val="FCFF1D4E"/>
    <w:rsid w:val="FCFF5151"/>
    <w:rsid w:val="FCFF59B2"/>
    <w:rsid w:val="FCFF5CF9"/>
    <w:rsid w:val="FCFF9C33"/>
    <w:rsid w:val="FCFFD92B"/>
    <w:rsid w:val="FCFFF1A1"/>
    <w:rsid w:val="FD0FC912"/>
    <w:rsid w:val="FD272250"/>
    <w:rsid w:val="FD3224A8"/>
    <w:rsid w:val="FD33301C"/>
    <w:rsid w:val="FD33E4CF"/>
    <w:rsid w:val="FD382F5A"/>
    <w:rsid w:val="FD3A4F8D"/>
    <w:rsid w:val="FD3F03E6"/>
    <w:rsid w:val="FD3F662F"/>
    <w:rsid w:val="FD3F7EEC"/>
    <w:rsid w:val="FD435180"/>
    <w:rsid w:val="FD4C9DB0"/>
    <w:rsid w:val="FD4E1D7B"/>
    <w:rsid w:val="FD4F9577"/>
    <w:rsid w:val="FD4F9872"/>
    <w:rsid w:val="FD565057"/>
    <w:rsid w:val="FD57B892"/>
    <w:rsid w:val="FD5BCC6B"/>
    <w:rsid w:val="FD5BE75A"/>
    <w:rsid w:val="FD5BF7DD"/>
    <w:rsid w:val="FD5CA83B"/>
    <w:rsid w:val="FD5DEA17"/>
    <w:rsid w:val="FD5E059A"/>
    <w:rsid w:val="FD5E72D4"/>
    <w:rsid w:val="FD5F41EE"/>
    <w:rsid w:val="FD5F5E18"/>
    <w:rsid w:val="FD5FB5CC"/>
    <w:rsid w:val="FD5FFA36"/>
    <w:rsid w:val="FD65D50B"/>
    <w:rsid w:val="FD6784B2"/>
    <w:rsid w:val="FD684819"/>
    <w:rsid w:val="FD6B4A87"/>
    <w:rsid w:val="FD6D2341"/>
    <w:rsid w:val="FD6D378C"/>
    <w:rsid w:val="FD6F51E8"/>
    <w:rsid w:val="FD6FA31C"/>
    <w:rsid w:val="FD6FCE31"/>
    <w:rsid w:val="FD72CFC2"/>
    <w:rsid w:val="FD736003"/>
    <w:rsid w:val="FD738562"/>
    <w:rsid w:val="FD75AAE0"/>
    <w:rsid w:val="FD766278"/>
    <w:rsid w:val="FD77CE21"/>
    <w:rsid w:val="FD798E2A"/>
    <w:rsid w:val="FD7996AB"/>
    <w:rsid w:val="FD7A372A"/>
    <w:rsid w:val="FD7A4890"/>
    <w:rsid w:val="FD7B992A"/>
    <w:rsid w:val="FD7BA94F"/>
    <w:rsid w:val="FD7BD705"/>
    <w:rsid w:val="FD7D402A"/>
    <w:rsid w:val="FD7D60E3"/>
    <w:rsid w:val="FD7D8DAA"/>
    <w:rsid w:val="FD7DB03B"/>
    <w:rsid w:val="FD7DBC2E"/>
    <w:rsid w:val="FD7DFD3A"/>
    <w:rsid w:val="FD7E1F2C"/>
    <w:rsid w:val="FD7E7B11"/>
    <w:rsid w:val="FD7F1629"/>
    <w:rsid w:val="FD7F1CF2"/>
    <w:rsid w:val="FD7F2235"/>
    <w:rsid w:val="FD7F24D4"/>
    <w:rsid w:val="FD7F3389"/>
    <w:rsid w:val="FD7F4036"/>
    <w:rsid w:val="FD7F6250"/>
    <w:rsid w:val="FD7F7349"/>
    <w:rsid w:val="FD7F7F42"/>
    <w:rsid w:val="FD7F8A8F"/>
    <w:rsid w:val="FD7FB371"/>
    <w:rsid w:val="FD7FC019"/>
    <w:rsid w:val="FD7FD6BA"/>
    <w:rsid w:val="FD7FE3A3"/>
    <w:rsid w:val="FD7FE99B"/>
    <w:rsid w:val="FD8E81F7"/>
    <w:rsid w:val="FD9689B5"/>
    <w:rsid w:val="FD96CBEB"/>
    <w:rsid w:val="FD97ED62"/>
    <w:rsid w:val="FD9A449A"/>
    <w:rsid w:val="FD9AB2A9"/>
    <w:rsid w:val="FD9B4865"/>
    <w:rsid w:val="FD9B90A3"/>
    <w:rsid w:val="FD9B9C95"/>
    <w:rsid w:val="FD9D2114"/>
    <w:rsid w:val="FD9D9157"/>
    <w:rsid w:val="FD9E3F31"/>
    <w:rsid w:val="FD9F11B2"/>
    <w:rsid w:val="FD9F31AE"/>
    <w:rsid w:val="FD9F403D"/>
    <w:rsid w:val="FD9F49A4"/>
    <w:rsid w:val="FD9FD6A5"/>
    <w:rsid w:val="FDA70CCE"/>
    <w:rsid w:val="FDA70FEE"/>
    <w:rsid w:val="FDA7B0AB"/>
    <w:rsid w:val="FDABA2D5"/>
    <w:rsid w:val="FDAE8A02"/>
    <w:rsid w:val="FDAECD3D"/>
    <w:rsid w:val="FDAF1344"/>
    <w:rsid w:val="FDAF7ACA"/>
    <w:rsid w:val="FDB30025"/>
    <w:rsid w:val="FDB3141E"/>
    <w:rsid w:val="FDB3C38F"/>
    <w:rsid w:val="FDB45CB6"/>
    <w:rsid w:val="FDB49BEF"/>
    <w:rsid w:val="FDB4EAD7"/>
    <w:rsid w:val="FDB66871"/>
    <w:rsid w:val="FDB72A8A"/>
    <w:rsid w:val="FDBB31F3"/>
    <w:rsid w:val="FDBB4676"/>
    <w:rsid w:val="FDBB68DD"/>
    <w:rsid w:val="FDBC41C0"/>
    <w:rsid w:val="FDBC510B"/>
    <w:rsid w:val="FDBCE74E"/>
    <w:rsid w:val="FDBD864E"/>
    <w:rsid w:val="FDBDE550"/>
    <w:rsid w:val="FDBE86AC"/>
    <w:rsid w:val="FDBE9D11"/>
    <w:rsid w:val="FDBF25B9"/>
    <w:rsid w:val="FDBF2F79"/>
    <w:rsid w:val="FDBF430F"/>
    <w:rsid w:val="FDC0035C"/>
    <w:rsid w:val="FDC6D486"/>
    <w:rsid w:val="FDC81749"/>
    <w:rsid w:val="FDCA48E1"/>
    <w:rsid w:val="FDCBBA23"/>
    <w:rsid w:val="FDCC8D84"/>
    <w:rsid w:val="FDCD31E8"/>
    <w:rsid w:val="FDCD5639"/>
    <w:rsid w:val="FDCDE4D9"/>
    <w:rsid w:val="FDCEF8FA"/>
    <w:rsid w:val="FDCF1AF9"/>
    <w:rsid w:val="FDD76A6F"/>
    <w:rsid w:val="FDD7E1F4"/>
    <w:rsid w:val="FDDA4545"/>
    <w:rsid w:val="FDDA6B3E"/>
    <w:rsid w:val="FDDAE974"/>
    <w:rsid w:val="FDDB0073"/>
    <w:rsid w:val="FDDB1522"/>
    <w:rsid w:val="FDDB87ED"/>
    <w:rsid w:val="FDDC0F87"/>
    <w:rsid w:val="FDDC4AE8"/>
    <w:rsid w:val="FDDD54E9"/>
    <w:rsid w:val="FDDE03B7"/>
    <w:rsid w:val="FDDE109C"/>
    <w:rsid w:val="FDDE246E"/>
    <w:rsid w:val="FDDE3AAB"/>
    <w:rsid w:val="FDDE63D0"/>
    <w:rsid w:val="FDDEA6FC"/>
    <w:rsid w:val="FDDEB3EA"/>
    <w:rsid w:val="FDDEC2CC"/>
    <w:rsid w:val="FDDF043E"/>
    <w:rsid w:val="FDDF421E"/>
    <w:rsid w:val="FDDF6903"/>
    <w:rsid w:val="FDDF77B4"/>
    <w:rsid w:val="FDDF7D6E"/>
    <w:rsid w:val="FDDF837A"/>
    <w:rsid w:val="FDDF8FA0"/>
    <w:rsid w:val="FDDFA60E"/>
    <w:rsid w:val="FDDFA847"/>
    <w:rsid w:val="FDDFB0B6"/>
    <w:rsid w:val="FDDFB691"/>
    <w:rsid w:val="FDDFBEA7"/>
    <w:rsid w:val="FDDFC844"/>
    <w:rsid w:val="FDDFD721"/>
    <w:rsid w:val="FDDFE1CB"/>
    <w:rsid w:val="FDDFFB33"/>
    <w:rsid w:val="FDE18E3B"/>
    <w:rsid w:val="FDE2811E"/>
    <w:rsid w:val="FDE337B3"/>
    <w:rsid w:val="FDE42463"/>
    <w:rsid w:val="FDE644A5"/>
    <w:rsid w:val="FDE702AE"/>
    <w:rsid w:val="FDE71193"/>
    <w:rsid w:val="FDE7361A"/>
    <w:rsid w:val="FDE772DF"/>
    <w:rsid w:val="FDE79104"/>
    <w:rsid w:val="FDE98593"/>
    <w:rsid w:val="FDEA3815"/>
    <w:rsid w:val="FDEA9D50"/>
    <w:rsid w:val="FDEB99B4"/>
    <w:rsid w:val="FDEBDA6C"/>
    <w:rsid w:val="FDEBEF26"/>
    <w:rsid w:val="FDEDB008"/>
    <w:rsid w:val="FDEE2198"/>
    <w:rsid w:val="FDEE5D62"/>
    <w:rsid w:val="FDEEEC8E"/>
    <w:rsid w:val="FDEF06DE"/>
    <w:rsid w:val="FDEF0D08"/>
    <w:rsid w:val="FDEF3484"/>
    <w:rsid w:val="FDEF350D"/>
    <w:rsid w:val="FDEF8A70"/>
    <w:rsid w:val="FDEFA759"/>
    <w:rsid w:val="FDEFAD90"/>
    <w:rsid w:val="FDEFC041"/>
    <w:rsid w:val="FDEFD2CE"/>
    <w:rsid w:val="FDEFED01"/>
    <w:rsid w:val="FDEFFEA8"/>
    <w:rsid w:val="FDF19781"/>
    <w:rsid w:val="FDF1C5C8"/>
    <w:rsid w:val="FDF21A13"/>
    <w:rsid w:val="FDF22B83"/>
    <w:rsid w:val="FDF38311"/>
    <w:rsid w:val="FDF3E82F"/>
    <w:rsid w:val="FDF4ED3B"/>
    <w:rsid w:val="FDF5CAFA"/>
    <w:rsid w:val="FDF5FD8C"/>
    <w:rsid w:val="FDF60230"/>
    <w:rsid w:val="FDF60BD0"/>
    <w:rsid w:val="FDF634E9"/>
    <w:rsid w:val="FDF63CDC"/>
    <w:rsid w:val="FDF6514A"/>
    <w:rsid w:val="FDF72F4D"/>
    <w:rsid w:val="FDF73F96"/>
    <w:rsid w:val="FDF75BC8"/>
    <w:rsid w:val="FDF77700"/>
    <w:rsid w:val="FDF7945D"/>
    <w:rsid w:val="FDF7D17A"/>
    <w:rsid w:val="FDF92E9A"/>
    <w:rsid w:val="FDF95165"/>
    <w:rsid w:val="FDF987F8"/>
    <w:rsid w:val="FDFA5815"/>
    <w:rsid w:val="FDFAC6AD"/>
    <w:rsid w:val="FDFAF539"/>
    <w:rsid w:val="FDFB03D6"/>
    <w:rsid w:val="FDFB2B0F"/>
    <w:rsid w:val="FDFB318E"/>
    <w:rsid w:val="FDFB3713"/>
    <w:rsid w:val="FDFB38A0"/>
    <w:rsid w:val="FDFB4F13"/>
    <w:rsid w:val="FDFB5524"/>
    <w:rsid w:val="FDFB5CBE"/>
    <w:rsid w:val="FDFB7860"/>
    <w:rsid w:val="FDFB8BC8"/>
    <w:rsid w:val="FDFB9F7C"/>
    <w:rsid w:val="FDFBAF5F"/>
    <w:rsid w:val="FDFBB8FD"/>
    <w:rsid w:val="FDFBCDED"/>
    <w:rsid w:val="FDFBD7EF"/>
    <w:rsid w:val="FDFBDF0D"/>
    <w:rsid w:val="FDFBE87F"/>
    <w:rsid w:val="FDFBF657"/>
    <w:rsid w:val="FDFC6A16"/>
    <w:rsid w:val="FDFC7349"/>
    <w:rsid w:val="FDFC7B8B"/>
    <w:rsid w:val="FDFC8DCD"/>
    <w:rsid w:val="FDFCCF50"/>
    <w:rsid w:val="FDFD0A6A"/>
    <w:rsid w:val="FDFD0B0E"/>
    <w:rsid w:val="FDFD1CE1"/>
    <w:rsid w:val="FDFD4A68"/>
    <w:rsid w:val="FDFD5EB1"/>
    <w:rsid w:val="FDFD5ED1"/>
    <w:rsid w:val="FDFD623A"/>
    <w:rsid w:val="FDFD72BD"/>
    <w:rsid w:val="FDFD7525"/>
    <w:rsid w:val="FDFD7EB6"/>
    <w:rsid w:val="FDFD898D"/>
    <w:rsid w:val="FDFDF2B2"/>
    <w:rsid w:val="FDFDFC6A"/>
    <w:rsid w:val="FDFE4F42"/>
    <w:rsid w:val="FDFE5769"/>
    <w:rsid w:val="FDFE5E7E"/>
    <w:rsid w:val="FDFE609C"/>
    <w:rsid w:val="FDFE7C73"/>
    <w:rsid w:val="FDFE7D43"/>
    <w:rsid w:val="FDFE8621"/>
    <w:rsid w:val="FDFEBD11"/>
    <w:rsid w:val="FDFEC5BC"/>
    <w:rsid w:val="FDFEEB1F"/>
    <w:rsid w:val="FDFEF0C8"/>
    <w:rsid w:val="FDFF103B"/>
    <w:rsid w:val="FDFF10C7"/>
    <w:rsid w:val="FDFF1247"/>
    <w:rsid w:val="FDFF16AA"/>
    <w:rsid w:val="FDFF1A06"/>
    <w:rsid w:val="FDFF2165"/>
    <w:rsid w:val="FDFF2554"/>
    <w:rsid w:val="FDFF2572"/>
    <w:rsid w:val="FDFF26E5"/>
    <w:rsid w:val="FDFF2B41"/>
    <w:rsid w:val="FDFF2BDA"/>
    <w:rsid w:val="FDFF31C1"/>
    <w:rsid w:val="FDFF3DB2"/>
    <w:rsid w:val="FDFF41B5"/>
    <w:rsid w:val="FDFF513B"/>
    <w:rsid w:val="FDFF5CC4"/>
    <w:rsid w:val="FDFF6536"/>
    <w:rsid w:val="FDFF656C"/>
    <w:rsid w:val="FDFF68EE"/>
    <w:rsid w:val="FDFF8AE1"/>
    <w:rsid w:val="FDFF90F1"/>
    <w:rsid w:val="FDFF9126"/>
    <w:rsid w:val="FDFF9794"/>
    <w:rsid w:val="FDFF9C37"/>
    <w:rsid w:val="FDFFA1FF"/>
    <w:rsid w:val="FDFFAF78"/>
    <w:rsid w:val="FDFFAFB1"/>
    <w:rsid w:val="FDFFB1B3"/>
    <w:rsid w:val="FDFFB428"/>
    <w:rsid w:val="FDFFB4F6"/>
    <w:rsid w:val="FDFFC6B1"/>
    <w:rsid w:val="FDFFC78F"/>
    <w:rsid w:val="FDFFCF60"/>
    <w:rsid w:val="FDFFDAA1"/>
    <w:rsid w:val="FDFFE65D"/>
    <w:rsid w:val="FDFFF3EE"/>
    <w:rsid w:val="FDFFF764"/>
    <w:rsid w:val="FDFFF9C1"/>
    <w:rsid w:val="FDFFFF7E"/>
    <w:rsid w:val="FE021E1B"/>
    <w:rsid w:val="FE07CC1E"/>
    <w:rsid w:val="FE1738CB"/>
    <w:rsid w:val="FE1E863B"/>
    <w:rsid w:val="FE1F0954"/>
    <w:rsid w:val="FE1F2A9C"/>
    <w:rsid w:val="FE1FE5FF"/>
    <w:rsid w:val="FE278FF3"/>
    <w:rsid w:val="FE2B5FB3"/>
    <w:rsid w:val="FE2CE929"/>
    <w:rsid w:val="FE2F4D21"/>
    <w:rsid w:val="FE2F66D3"/>
    <w:rsid w:val="FE31D049"/>
    <w:rsid w:val="FE36C8C8"/>
    <w:rsid w:val="FE379379"/>
    <w:rsid w:val="FE37B1DF"/>
    <w:rsid w:val="FE37D7DF"/>
    <w:rsid w:val="FE3B4B69"/>
    <w:rsid w:val="FE3D27D6"/>
    <w:rsid w:val="FE3F0CC3"/>
    <w:rsid w:val="FE3F248E"/>
    <w:rsid w:val="FE3FA945"/>
    <w:rsid w:val="FE3FF106"/>
    <w:rsid w:val="FE47E34D"/>
    <w:rsid w:val="FE56F51B"/>
    <w:rsid w:val="FE5BD897"/>
    <w:rsid w:val="FE5D2EA7"/>
    <w:rsid w:val="FE5E10DC"/>
    <w:rsid w:val="FE5E42C2"/>
    <w:rsid w:val="FE5E7F31"/>
    <w:rsid w:val="FE5EF6E7"/>
    <w:rsid w:val="FE5F34C6"/>
    <w:rsid w:val="FE64EFB2"/>
    <w:rsid w:val="FE675039"/>
    <w:rsid w:val="FE67CB24"/>
    <w:rsid w:val="FE6B0D2F"/>
    <w:rsid w:val="FE6C8618"/>
    <w:rsid w:val="FE6CB369"/>
    <w:rsid w:val="FE6ECDEA"/>
    <w:rsid w:val="FE6F1692"/>
    <w:rsid w:val="FE6F4254"/>
    <w:rsid w:val="FE6FF1B9"/>
    <w:rsid w:val="FE710EB2"/>
    <w:rsid w:val="FE739E68"/>
    <w:rsid w:val="FE74B4CB"/>
    <w:rsid w:val="FE75BC1B"/>
    <w:rsid w:val="FE75DA1E"/>
    <w:rsid w:val="FE769652"/>
    <w:rsid w:val="FE773DBD"/>
    <w:rsid w:val="FE774A99"/>
    <w:rsid w:val="FE775D10"/>
    <w:rsid w:val="FE7786FE"/>
    <w:rsid w:val="FE7796C3"/>
    <w:rsid w:val="FE77CF09"/>
    <w:rsid w:val="FE77E126"/>
    <w:rsid w:val="FE78A261"/>
    <w:rsid w:val="FE7AA001"/>
    <w:rsid w:val="FE7AD231"/>
    <w:rsid w:val="FE7B1173"/>
    <w:rsid w:val="FE7B2351"/>
    <w:rsid w:val="FE7B9812"/>
    <w:rsid w:val="FE7BC5A5"/>
    <w:rsid w:val="FE7D6434"/>
    <w:rsid w:val="FE7D8508"/>
    <w:rsid w:val="FE7DAF87"/>
    <w:rsid w:val="FE7DEACB"/>
    <w:rsid w:val="FE7DF611"/>
    <w:rsid w:val="FE7E4F53"/>
    <w:rsid w:val="FE7ECCD5"/>
    <w:rsid w:val="FE7EF263"/>
    <w:rsid w:val="FE7F0EA2"/>
    <w:rsid w:val="FE7F353A"/>
    <w:rsid w:val="FE7F719B"/>
    <w:rsid w:val="FE7F8071"/>
    <w:rsid w:val="FE7FA609"/>
    <w:rsid w:val="FE7FD979"/>
    <w:rsid w:val="FE7FDCBD"/>
    <w:rsid w:val="FE7FEF46"/>
    <w:rsid w:val="FE7FFF20"/>
    <w:rsid w:val="FE843591"/>
    <w:rsid w:val="FE8B021D"/>
    <w:rsid w:val="FE8DAB43"/>
    <w:rsid w:val="FE8E2C33"/>
    <w:rsid w:val="FE8F0465"/>
    <w:rsid w:val="FE8F137A"/>
    <w:rsid w:val="FE96EA4E"/>
    <w:rsid w:val="FE9B195C"/>
    <w:rsid w:val="FE9D0263"/>
    <w:rsid w:val="FE9E40F8"/>
    <w:rsid w:val="FE9E7BC5"/>
    <w:rsid w:val="FE9F046D"/>
    <w:rsid w:val="FE9F3771"/>
    <w:rsid w:val="FE9F80A7"/>
    <w:rsid w:val="FE9F9C36"/>
    <w:rsid w:val="FE9FD075"/>
    <w:rsid w:val="FEA2268F"/>
    <w:rsid w:val="FEA90D7A"/>
    <w:rsid w:val="FEA93308"/>
    <w:rsid w:val="FEABBE6F"/>
    <w:rsid w:val="FEAD0E64"/>
    <w:rsid w:val="FEAD8554"/>
    <w:rsid w:val="FEADD975"/>
    <w:rsid w:val="FEAFC2C6"/>
    <w:rsid w:val="FEB1AE4F"/>
    <w:rsid w:val="FEB36486"/>
    <w:rsid w:val="FEB5A640"/>
    <w:rsid w:val="FEB698CD"/>
    <w:rsid w:val="FEB6B26A"/>
    <w:rsid w:val="FEB6F388"/>
    <w:rsid w:val="FEB716C0"/>
    <w:rsid w:val="FEB71F99"/>
    <w:rsid w:val="FEB771CA"/>
    <w:rsid w:val="FEB78061"/>
    <w:rsid w:val="FEB79600"/>
    <w:rsid w:val="FEB796B7"/>
    <w:rsid w:val="FEB797AC"/>
    <w:rsid w:val="FEB7F265"/>
    <w:rsid w:val="FEB84D1E"/>
    <w:rsid w:val="FEB936F7"/>
    <w:rsid w:val="FEB96556"/>
    <w:rsid w:val="FEBA90BB"/>
    <w:rsid w:val="FEBAFA5C"/>
    <w:rsid w:val="FEBB12DA"/>
    <w:rsid w:val="FEBB2C5A"/>
    <w:rsid w:val="FEBB3A3D"/>
    <w:rsid w:val="FEBB7C48"/>
    <w:rsid w:val="FEBBE174"/>
    <w:rsid w:val="FEBC2F88"/>
    <w:rsid w:val="FEBC6BF9"/>
    <w:rsid w:val="FEBCD3EE"/>
    <w:rsid w:val="FEBCF5C9"/>
    <w:rsid w:val="FEBD0175"/>
    <w:rsid w:val="FEBD1001"/>
    <w:rsid w:val="FEBD14BD"/>
    <w:rsid w:val="FEBD3392"/>
    <w:rsid w:val="FEBD5BC8"/>
    <w:rsid w:val="FEBDBB3D"/>
    <w:rsid w:val="FEBE07B8"/>
    <w:rsid w:val="FEBE2C14"/>
    <w:rsid w:val="FEBE3514"/>
    <w:rsid w:val="FEBE5F84"/>
    <w:rsid w:val="FEBF06A7"/>
    <w:rsid w:val="FEBF2A8E"/>
    <w:rsid w:val="FEBF4A4B"/>
    <w:rsid w:val="FEBF7A47"/>
    <w:rsid w:val="FEBF83CB"/>
    <w:rsid w:val="FEBF8DCD"/>
    <w:rsid w:val="FEBF9272"/>
    <w:rsid w:val="FEBFB3BE"/>
    <w:rsid w:val="FEBFBE13"/>
    <w:rsid w:val="FEBFBEB3"/>
    <w:rsid w:val="FEBFCA61"/>
    <w:rsid w:val="FEBFD65A"/>
    <w:rsid w:val="FEC634A0"/>
    <w:rsid w:val="FEC7FCB9"/>
    <w:rsid w:val="FECDD35D"/>
    <w:rsid w:val="FECEC127"/>
    <w:rsid w:val="FECF1F2D"/>
    <w:rsid w:val="FECF20ED"/>
    <w:rsid w:val="FECF3C68"/>
    <w:rsid w:val="FECF9D14"/>
    <w:rsid w:val="FECFC6C0"/>
    <w:rsid w:val="FECFEC73"/>
    <w:rsid w:val="FECFF3AB"/>
    <w:rsid w:val="FED12E2A"/>
    <w:rsid w:val="FED4A46F"/>
    <w:rsid w:val="FED719D5"/>
    <w:rsid w:val="FED7257E"/>
    <w:rsid w:val="FED7ECFC"/>
    <w:rsid w:val="FED7FF86"/>
    <w:rsid w:val="FED97C02"/>
    <w:rsid w:val="FED9B2D5"/>
    <w:rsid w:val="FED9E257"/>
    <w:rsid w:val="FEDB3295"/>
    <w:rsid w:val="FEDB8E84"/>
    <w:rsid w:val="FEDBB720"/>
    <w:rsid w:val="FEDBC790"/>
    <w:rsid w:val="FEDBC847"/>
    <w:rsid w:val="FEDBDB73"/>
    <w:rsid w:val="FEDC66EE"/>
    <w:rsid w:val="FEDD2578"/>
    <w:rsid w:val="FEDDE10E"/>
    <w:rsid w:val="FEDDFEF1"/>
    <w:rsid w:val="FEDE46C0"/>
    <w:rsid w:val="FEDE5B50"/>
    <w:rsid w:val="FEDF554B"/>
    <w:rsid w:val="FEDF57FD"/>
    <w:rsid w:val="FEDF636A"/>
    <w:rsid w:val="FEDF784B"/>
    <w:rsid w:val="FEDF7ACC"/>
    <w:rsid w:val="FEDF7B50"/>
    <w:rsid w:val="FEDF9157"/>
    <w:rsid w:val="FEDF9FF5"/>
    <w:rsid w:val="FEDFA6E0"/>
    <w:rsid w:val="FEDFBA4F"/>
    <w:rsid w:val="FEDFC49A"/>
    <w:rsid w:val="FEE5A3F2"/>
    <w:rsid w:val="FEE5B580"/>
    <w:rsid w:val="FEE677A5"/>
    <w:rsid w:val="FEE775FF"/>
    <w:rsid w:val="FEE7B13C"/>
    <w:rsid w:val="FEE7BEDE"/>
    <w:rsid w:val="FEE9097C"/>
    <w:rsid w:val="FEE91386"/>
    <w:rsid w:val="FEE96709"/>
    <w:rsid w:val="FEE9AEB1"/>
    <w:rsid w:val="FEEA5291"/>
    <w:rsid w:val="FEEAFF43"/>
    <w:rsid w:val="FEEB0446"/>
    <w:rsid w:val="FEEB2637"/>
    <w:rsid w:val="FEEB4203"/>
    <w:rsid w:val="FEEB4F43"/>
    <w:rsid w:val="FEEB8E5D"/>
    <w:rsid w:val="FEEBA813"/>
    <w:rsid w:val="FEEBB855"/>
    <w:rsid w:val="FEEC12CF"/>
    <w:rsid w:val="FEEDF748"/>
    <w:rsid w:val="FEEE9835"/>
    <w:rsid w:val="FEEF0045"/>
    <w:rsid w:val="FEEF6545"/>
    <w:rsid w:val="FEEF6E56"/>
    <w:rsid w:val="FEEF8A11"/>
    <w:rsid w:val="FEEFA7E6"/>
    <w:rsid w:val="FEEFCB4E"/>
    <w:rsid w:val="FEEFE2EF"/>
    <w:rsid w:val="FEF086BD"/>
    <w:rsid w:val="FEF14ACD"/>
    <w:rsid w:val="FEF27781"/>
    <w:rsid w:val="FEF31F06"/>
    <w:rsid w:val="FEF34D10"/>
    <w:rsid w:val="FEF3CDD3"/>
    <w:rsid w:val="FEF3F4D0"/>
    <w:rsid w:val="FEF42CF6"/>
    <w:rsid w:val="FEF43D52"/>
    <w:rsid w:val="FEF4425C"/>
    <w:rsid w:val="FEF45992"/>
    <w:rsid w:val="FEF49A85"/>
    <w:rsid w:val="FEF58212"/>
    <w:rsid w:val="FEF5FCD4"/>
    <w:rsid w:val="FEF64372"/>
    <w:rsid w:val="FEF6D02E"/>
    <w:rsid w:val="FEF70607"/>
    <w:rsid w:val="FEF710FA"/>
    <w:rsid w:val="FEF7210C"/>
    <w:rsid w:val="FEF727FB"/>
    <w:rsid w:val="FEF72BDA"/>
    <w:rsid w:val="FEF73103"/>
    <w:rsid w:val="FEF75809"/>
    <w:rsid w:val="FEF776DD"/>
    <w:rsid w:val="FEF77718"/>
    <w:rsid w:val="FEF79C52"/>
    <w:rsid w:val="FEF7A14D"/>
    <w:rsid w:val="FEF7BCDE"/>
    <w:rsid w:val="FEF7CC4F"/>
    <w:rsid w:val="FEF7D957"/>
    <w:rsid w:val="FEF7EE44"/>
    <w:rsid w:val="FEF7EFA7"/>
    <w:rsid w:val="FEF90437"/>
    <w:rsid w:val="FEF9149B"/>
    <w:rsid w:val="FEF955F3"/>
    <w:rsid w:val="FEF95DCE"/>
    <w:rsid w:val="FEF978AD"/>
    <w:rsid w:val="FEF98885"/>
    <w:rsid w:val="FEF98E80"/>
    <w:rsid w:val="FEF99CB6"/>
    <w:rsid w:val="FEF9FCBD"/>
    <w:rsid w:val="FEFA304B"/>
    <w:rsid w:val="FEFA5A9B"/>
    <w:rsid w:val="FEFAEE3F"/>
    <w:rsid w:val="FEFB1B53"/>
    <w:rsid w:val="FEFB3DB7"/>
    <w:rsid w:val="FEFB488A"/>
    <w:rsid w:val="FEFB6AC8"/>
    <w:rsid w:val="FEFB77A4"/>
    <w:rsid w:val="FEFB93A3"/>
    <w:rsid w:val="FEFBA5A0"/>
    <w:rsid w:val="FEFBF610"/>
    <w:rsid w:val="FEFBF9FA"/>
    <w:rsid w:val="FEFC3A94"/>
    <w:rsid w:val="FEFC5CC9"/>
    <w:rsid w:val="FEFC5FB3"/>
    <w:rsid w:val="FEFCD550"/>
    <w:rsid w:val="FEFD2DE8"/>
    <w:rsid w:val="FEFD33A2"/>
    <w:rsid w:val="FEFD3EEF"/>
    <w:rsid w:val="FEFD484D"/>
    <w:rsid w:val="FEFD5A42"/>
    <w:rsid w:val="FEFD5B38"/>
    <w:rsid w:val="FEFD7D6E"/>
    <w:rsid w:val="FEFD9D63"/>
    <w:rsid w:val="FEFDAA5D"/>
    <w:rsid w:val="FEFDC113"/>
    <w:rsid w:val="FEFDCA65"/>
    <w:rsid w:val="FEFDEB6B"/>
    <w:rsid w:val="FEFDEF48"/>
    <w:rsid w:val="FEFDF8E5"/>
    <w:rsid w:val="FEFE0238"/>
    <w:rsid w:val="FEFE062A"/>
    <w:rsid w:val="FEFE0F51"/>
    <w:rsid w:val="FEFE1EF6"/>
    <w:rsid w:val="FEFE70F0"/>
    <w:rsid w:val="FEFE86C5"/>
    <w:rsid w:val="FEFE8966"/>
    <w:rsid w:val="FEFE941B"/>
    <w:rsid w:val="FEFE9AA9"/>
    <w:rsid w:val="FEFE9FD7"/>
    <w:rsid w:val="FEFEA571"/>
    <w:rsid w:val="FEFEAEDA"/>
    <w:rsid w:val="FEFEB00F"/>
    <w:rsid w:val="FEFEE84A"/>
    <w:rsid w:val="FEFF08E0"/>
    <w:rsid w:val="FEFF22CA"/>
    <w:rsid w:val="FEFF35C0"/>
    <w:rsid w:val="FEFF3691"/>
    <w:rsid w:val="FEFF41E4"/>
    <w:rsid w:val="FEFF42F1"/>
    <w:rsid w:val="FEFF47C9"/>
    <w:rsid w:val="FEFF5321"/>
    <w:rsid w:val="FEFF5484"/>
    <w:rsid w:val="FEFF5A0E"/>
    <w:rsid w:val="FEFF5D8C"/>
    <w:rsid w:val="FEFF5DAF"/>
    <w:rsid w:val="FEFF64D4"/>
    <w:rsid w:val="FEFF77B7"/>
    <w:rsid w:val="FEFF7847"/>
    <w:rsid w:val="FEFF7954"/>
    <w:rsid w:val="FEFF8A49"/>
    <w:rsid w:val="FEFF8B47"/>
    <w:rsid w:val="FEFF8BD6"/>
    <w:rsid w:val="FEFFA3B9"/>
    <w:rsid w:val="FEFFA5D7"/>
    <w:rsid w:val="FEFFB199"/>
    <w:rsid w:val="FEFFCBCB"/>
    <w:rsid w:val="FEFFD02E"/>
    <w:rsid w:val="FEFFD1B8"/>
    <w:rsid w:val="FEFFD251"/>
    <w:rsid w:val="FEFFD29A"/>
    <w:rsid w:val="FEFFDF28"/>
    <w:rsid w:val="FEFFE8EC"/>
    <w:rsid w:val="FEFFEE0A"/>
    <w:rsid w:val="FEFFF49A"/>
    <w:rsid w:val="FEFFF63C"/>
    <w:rsid w:val="FEFFFC0D"/>
    <w:rsid w:val="FEFFFC4B"/>
    <w:rsid w:val="FF07FF92"/>
    <w:rsid w:val="FF0B953F"/>
    <w:rsid w:val="FF0EB3C2"/>
    <w:rsid w:val="FF0F8E03"/>
    <w:rsid w:val="FF12664B"/>
    <w:rsid w:val="FF15045B"/>
    <w:rsid w:val="FF15A755"/>
    <w:rsid w:val="FF166F13"/>
    <w:rsid w:val="FF1A2FAF"/>
    <w:rsid w:val="FF1BAE82"/>
    <w:rsid w:val="FF1D15D5"/>
    <w:rsid w:val="FF1D6ACE"/>
    <w:rsid w:val="FF1DC5A4"/>
    <w:rsid w:val="FF1EB672"/>
    <w:rsid w:val="FF1EE464"/>
    <w:rsid w:val="FF1F0765"/>
    <w:rsid w:val="FF1F3C19"/>
    <w:rsid w:val="FF1FCAC3"/>
    <w:rsid w:val="FF1FF5A4"/>
    <w:rsid w:val="FF22259E"/>
    <w:rsid w:val="FF26FDAF"/>
    <w:rsid w:val="FF2DAC54"/>
    <w:rsid w:val="FF2DBC7C"/>
    <w:rsid w:val="FF2E3E9D"/>
    <w:rsid w:val="FF2EC3EC"/>
    <w:rsid w:val="FF2F2117"/>
    <w:rsid w:val="FF2F3AAE"/>
    <w:rsid w:val="FF2FDA97"/>
    <w:rsid w:val="FF2FE272"/>
    <w:rsid w:val="FF338AE1"/>
    <w:rsid w:val="FF341606"/>
    <w:rsid w:val="FF34852E"/>
    <w:rsid w:val="FF3503E4"/>
    <w:rsid w:val="FF353A7C"/>
    <w:rsid w:val="FF357341"/>
    <w:rsid w:val="FF35B62E"/>
    <w:rsid w:val="FF36F8CB"/>
    <w:rsid w:val="FF386874"/>
    <w:rsid w:val="FF38BBC9"/>
    <w:rsid w:val="FF38E2FA"/>
    <w:rsid w:val="FF398920"/>
    <w:rsid w:val="FF3A3DD7"/>
    <w:rsid w:val="FF3B2B84"/>
    <w:rsid w:val="FF3B7F9B"/>
    <w:rsid w:val="FF3B912E"/>
    <w:rsid w:val="FF3BA1CA"/>
    <w:rsid w:val="FF3BDEA7"/>
    <w:rsid w:val="FF3C16C1"/>
    <w:rsid w:val="FF3C1A83"/>
    <w:rsid w:val="FF3CDEE2"/>
    <w:rsid w:val="FF3DB2B8"/>
    <w:rsid w:val="FF3E8BB2"/>
    <w:rsid w:val="FF3EC2B7"/>
    <w:rsid w:val="FF3EE645"/>
    <w:rsid w:val="FF3EFC14"/>
    <w:rsid w:val="FF3F06F5"/>
    <w:rsid w:val="FF3F2EB2"/>
    <w:rsid w:val="FF3F3D13"/>
    <w:rsid w:val="FF3F4065"/>
    <w:rsid w:val="FF3F79AB"/>
    <w:rsid w:val="FF3F98E3"/>
    <w:rsid w:val="FF3FC45E"/>
    <w:rsid w:val="FF3FC50D"/>
    <w:rsid w:val="FF3FD74F"/>
    <w:rsid w:val="FF4763C3"/>
    <w:rsid w:val="FF4979AE"/>
    <w:rsid w:val="FF4A0DD4"/>
    <w:rsid w:val="FF4B4A00"/>
    <w:rsid w:val="FF4B5726"/>
    <w:rsid w:val="FF4B5E00"/>
    <w:rsid w:val="FF4E9839"/>
    <w:rsid w:val="FF4F3968"/>
    <w:rsid w:val="FF4F6B1F"/>
    <w:rsid w:val="FF4F7A72"/>
    <w:rsid w:val="FF4FA6E8"/>
    <w:rsid w:val="FF4FFCCB"/>
    <w:rsid w:val="FF5192AC"/>
    <w:rsid w:val="FF53AE28"/>
    <w:rsid w:val="FF53F8FD"/>
    <w:rsid w:val="FF54FE91"/>
    <w:rsid w:val="FF555FF0"/>
    <w:rsid w:val="FF55E4FD"/>
    <w:rsid w:val="FF565B58"/>
    <w:rsid w:val="FF575BD0"/>
    <w:rsid w:val="FF5793BF"/>
    <w:rsid w:val="FF57B3AC"/>
    <w:rsid w:val="FF57E974"/>
    <w:rsid w:val="FF59849D"/>
    <w:rsid w:val="FF5B2FF2"/>
    <w:rsid w:val="FF5B3FBD"/>
    <w:rsid w:val="FF5CA0B3"/>
    <w:rsid w:val="FF5CBEE1"/>
    <w:rsid w:val="FF5D163C"/>
    <w:rsid w:val="FF5D3155"/>
    <w:rsid w:val="FF5D40B3"/>
    <w:rsid w:val="FF5D7761"/>
    <w:rsid w:val="FF5D86E7"/>
    <w:rsid w:val="FF5DA9B9"/>
    <w:rsid w:val="FF5E327C"/>
    <w:rsid w:val="FF5E6A8A"/>
    <w:rsid w:val="FF5EAD7C"/>
    <w:rsid w:val="FF5F2046"/>
    <w:rsid w:val="FF5F2EA3"/>
    <w:rsid w:val="FF5F47B8"/>
    <w:rsid w:val="FF5F4B59"/>
    <w:rsid w:val="FF5F5521"/>
    <w:rsid w:val="FF5F631C"/>
    <w:rsid w:val="FF5FA964"/>
    <w:rsid w:val="FF5FAE14"/>
    <w:rsid w:val="FF5FAE9D"/>
    <w:rsid w:val="FF5FB058"/>
    <w:rsid w:val="FF5FBF8D"/>
    <w:rsid w:val="FF5FF366"/>
    <w:rsid w:val="FF623E6A"/>
    <w:rsid w:val="FF631057"/>
    <w:rsid w:val="FF63A266"/>
    <w:rsid w:val="FF63B0B2"/>
    <w:rsid w:val="FF649B26"/>
    <w:rsid w:val="FF651478"/>
    <w:rsid w:val="FF65E935"/>
    <w:rsid w:val="FF666AF8"/>
    <w:rsid w:val="FF6721C0"/>
    <w:rsid w:val="FF672388"/>
    <w:rsid w:val="FF676E6A"/>
    <w:rsid w:val="FF678365"/>
    <w:rsid w:val="FF679D1C"/>
    <w:rsid w:val="FF68F546"/>
    <w:rsid w:val="FF6936C5"/>
    <w:rsid w:val="FF6BFB23"/>
    <w:rsid w:val="FF6C4312"/>
    <w:rsid w:val="FF6CDD11"/>
    <w:rsid w:val="FF6DCDBF"/>
    <w:rsid w:val="FF6DEFBE"/>
    <w:rsid w:val="FF6E3F68"/>
    <w:rsid w:val="FF6EA3B0"/>
    <w:rsid w:val="FF6EBAE7"/>
    <w:rsid w:val="FF6ED4E0"/>
    <w:rsid w:val="FF6F0110"/>
    <w:rsid w:val="FF6F3F64"/>
    <w:rsid w:val="FF6F4FB3"/>
    <w:rsid w:val="FF6F54E1"/>
    <w:rsid w:val="FF6F613D"/>
    <w:rsid w:val="FF6F6BDA"/>
    <w:rsid w:val="FF6F8B59"/>
    <w:rsid w:val="FF6F8D12"/>
    <w:rsid w:val="FF6F9332"/>
    <w:rsid w:val="FF6F95D4"/>
    <w:rsid w:val="FF6FF158"/>
    <w:rsid w:val="FF6FFCAC"/>
    <w:rsid w:val="FF72E229"/>
    <w:rsid w:val="FF731EDB"/>
    <w:rsid w:val="FF735B9D"/>
    <w:rsid w:val="FF738787"/>
    <w:rsid w:val="FF73B450"/>
    <w:rsid w:val="FF7410F6"/>
    <w:rsid w:val="FF74137B"/>
    <w:rsid w:val="FF741C5F"/>
    <w:rsid w:val="FF74FD5F"/>
    <w:rsid w:val="FF74FE75"/>
    <w:rsid w:val="FF759688"/>
    <w:rsid w:val="FF75BDD7"/>
    <w:rsid w:val="FF7677BF"/>
    <w:rsid w:val="FF76F568"/>
    <w:rsid w:val="FF7708D8"/>
    <w:rsid w:val="FF773A84"/>
    <w:rsid w:val="FF773ABE"/>
    <w:rsid w:val="FF77AE56"/>
    <w:rsid w:val="FF77D7E7"/>
    <w:rsid w:val="FF77F881"/>
    <w:rsid w:val="FF78F729"/>
    <w:rsid w:val="FF79C7B7"/>
    <w:rsid w:val="FF7A10C8"/>
    <w:rsid w:val="FF7AA4C9"/>
    <w:rsid w:val="FF7AD8C6"/>
    <w:rsid w:val="FF7B21E6"/>
    <w:rsid w:val="FF7B3C6C"/>
    <w:rsid w:val="FF7B4ADC"/>
    <w:rsid w:val="FF7B5729"/>
    <w:rsid w:val="FF7B62F5"/>
    <w:rsid w:val="FF7B6A48"/>
    <w:rsid w:val="FF7B8B17"/>
    <w:rsid w:val="FF7BA979"/>
    <w:rsid w:val="FF7BB6AC"/>
    <w:rsid w:val="FF7BD229"/>
    <w:rsid w:val="FF7C1879"/>
    <w:rsid w:val="FF7C1AED"/>
    <w:rsid w:val="FF7C2354"/>
    <w:rsid w:val="FF7C6691"/>
    <w:rsid w:val="FF7CA7EA"/>
    <w:rsid w:val="FF7CE5CF"/>
    <w:rsid w:val="FF7D0277"/>
    <w:rsid w:val="FF7D208E"/>
    <w:rsid w:val="FF7D4636"/>
    <w:rsid w:val="FF7D4DD5"/>
    <w:rsid w:val="FF7D5876"/>
    <w:rsid w:val="FF7D6A8E"/>
    <w:rsid w:val="FF7D74F2"/>
    <w:rsid w:val="FF7DCB57"/>
    <w:rsid w:val="FF7DDA41"/>
    <w:rsid w:val="FF7DF51B"/>
    <w:rsid w:val="FF7E12CF"/>
    <w:rsid w:val="FF7E87E8"/>
    <w:rsid w:val="FF7E93AB"/>
    <w:rsid w:val="FF7EA465"/>
    <w:rsid w:val="FF7EA702"/>
    <w:rsid w:val="FF7EBAA2"/>
    <w:rsid w:val="FF7EBC13"/>
    <w:rsid w:val="FF7EEA03"/>
    <w:rsid w:val="FF7EF6B9"/>
    <w:rsid w:val="FF7F0A04"/>
    <w:rsid w:val="FF7F12CE"/>
    <w:rsid w:val="FF7F141B"/>
    <w:rsid w:val="FF7F1BF3"/>
    <w:rsid w:val="FF7F252A"/>
    <w:rsid w:val="FF7F2B44"/>
    <w:rsid w:val="FF7F2C0B"/>
    <w:rsid w:val="FF7F2D31"/>
    <w:rsid w:val="FF7F3301"/>
    <w:rsid w:val="FF7F35E6"/>
    <w:rsid w:val="FF7F476E"/>
    <w:rsid w:val="FF7F5A61"/>
    <w:rsid w:val="FF7F5C09"/>
    <w:rsid w:val="FF7F6FFE"/>
    <w:rsid w:val="FF7F90C2"/>
    <w:rsid w:val="FF7F9A92"/>
    <w:rsid w:val="FF7F9CE9"/>
    <w:rsid w:val="FF7FA226"/>
    <w:rsid w:val="FF7FA287"/>
    <w:rsid w:val="FF7FB892"/>
    <w:rsid w:val="FF7FBA64"/>
    <w:rsid w:val="FF7FBE39"/>
    <w:rsid w:val="FF7FBE49"/>
    <w:rsid w:val="FF7FBED2"/>
    <w:rsid w:val="FF7FC4E9"/>
    <w:rsid w:val="FF7FD9C6"/>
    <w:rsid w:val="FF7FE2E3"/>
    <w:rsid w:val="FF7FE708"/>
    <w:rsid w:val="FF7FE84F"/>
    <w:rsid w:val="FF7FF734"/>
    <w:rsid w:val="FF7FFAC9"/>
    <w:rsid w:val="FF834A9D"/>
    <w:rsid w:val="FF83CD08"/>
    <w:rsid w:val="FF85946A"/>
    <w:rsid w:val="FF897FD2"/>
    <w:rsid w:val="FF8998C2"/>
    <w:rsid w:val="FF8BA293"/>
    <w:rsid w:val="FF8BCA46"/>
    <w:rsid w:val="FF8D4FC8"/>
    <w:rsid w:val="FF8D9990"/>
    <w:rsid w:val="FF8DA256"/>
    <w:rsid w:val="FF8F60D6"/>
    <w:rsid w:val="FF8F6813"/>
    <w:rsid w:val="FF8FBD8A"/>
    <w:rsid w:val="FF8FDB77"/>
    <w:rsid w:val="FF921572"/>
    <w:rsid w:val="FF9330D4"/>
    <w:rsid w:val="FF93BC1F"/>
    <w:rsid w:val="FF93D131"/>
    <w:rsid w:val="FF9625E8"/>
    <w:rsid w:val="FF9645E5"/>
    <w:rsid w:val="FF96E82D"/>
    <w:rsid w:val="FF9712D2"/>
    <w:rsid w:val="FF9720C3"/>
    <w:rsid w:val="FF972D60"/>
    <w:rsid w:val="FF9796C6"/>
    <w:rsid w:val="FF97AC16"/>
    <w:rsid w:val="FF97D378"/>
    <w:rsid w:val="FF982FAE"/>
    <w:rsid w:val="FF985247"/>
    <w:rsid w:val="FF9898B1"/>
    <w:rsid w:val="FF9934AE"/>
    <w:rsid w:val="FF9A3A93"/>
    <w:rsid w:val="FF9A8A9B"/>
    <w:rsid w:val="FF9AFBD2"/>
    <w:rsid w:val="FF9B1A07"/>
    <w:rsid w:val="FF9B7811"/>
    <w:rsid w:val="FF9BC598"/>
    <w:rsid w:val="FF9C4F43"/>
    <w:rsid w:val="FF9CCE06"/>
    <w:rsid w:val="FF9D5ACF"/>
    <w:rsid w:val="FF9D734D"/>
    <w:rsid w:val="FF9DA6F7"/>
    <w:rsid w:val="FF9DB108"/>
    <w:rsid w:val="FF9DD9C0"/>
    <w:rsid w:val="FF9DDE51"/>
    <w:rsid w:val="FF9E0359"/>
    <w:rsid w:val="FF9E12F6"/>
    <w:rsid w:val="FF9E6720"/>
    <w:rsid w:val="FF9F130A"/>
    <w:rsid w:val="FF9F2A5F"/>
    <w:rsid w:val="FF9F50B6"/>
    <w:rsid w:val="FF9F571E"/>
    <w:rsid w:val="FF9F6022"/>
    <w:rsid w:val="FF9F6095"/>
    <w:rsid w:val="FF9F9C5D"/>
    <w:rsid w:val="FF9F9CE5"/>
    <w:rsid w:val="FF9FD206"/>
    <w:rsid w:val="FF9FDEB6"/>
    <w:rsid w:val="FF9FEF8B"/>
    <w:rsid w:val="FF9FF242"/>
    <w:rsid w:val="FFA325ED"/>
    <w:rsid w:val="FFA38E18"/>
    <w:rsid w:val="FFA3D6E7"/>
    <w:rsid w:val="FFA5CA2F"/>
    <w:rsid w:val="FFA62E86"/>
    <w:rsid w:val="FFA6D7FB"/>
    <w:rsid w:val="FFA7242F"/>
    <w:rsid w:val="FFA77BC8"/>
    <w:rsid w:val="FFA7E91B"/>
    <w:rsid w:val="FFA84D06"/>
    <w:rsid w:val="FFAA1298"/>
    <w:rsid w:val="FFABAAE2"/>
    <w:rsid w:val="FFABEB67"/>
    <w:rsid w:val="FFAC8A5D"/>
    <w:rsid w:val="FFAD1E07"/>
    <w:rsid w:val="FFAD7489"/>
    <w:rsid w:val="FFAD7F9F"/>
    <w:rsid w:val="FFAD8A97"/>
    <w:rsid w:val="FFADC70A"/>
    <w:rsid w:val="FFADE856"/>
    <w:rsid w:val="FFAE0C77"/>
    <w:rsid w:val="FFAE2A6E"/>
    <w:rsid w:val="FFAE3C49"/>
    <w:rsid w:val="FFAEC50F"/>
    <w:rsid w:val="FFAEDD83"/>
    <w:rsid w:val="FFAF0188"/>
    <w:rsid w:val="FFAF2FE1"/>
    <w:rsid w:val="FFAF5C69"/>
    <w:rsid w:val="FFAF63C8"/>
    <w:rsid w:val="FFAF6E45"/>
    <w:rsid w:val="FFAF73F1"/>
    <w:rsid w:val="FFAF93DE"/>
    <w:rsid w:val="FFAF9C1F"/>
    <w:rsid w:val="FFAFA96A"/>
    <w:rsid w:val="FFAFCE27"/>
    <w:rsid w:val="FFAFE6DD"/>
    <w:rsid w:val="FFAFEAC8"/>
    <w:rsid w:val="FFB27B10"/>
    <w:rsid w:val="FFB32B44"/>
    <w:rsid w:val="FFB3805E"/>
    <w:rsid w:val="FFB4DC34"/>
    <w:rsid w:val="FFB4E36C"/>
    <w:rsid w:val="FFB51145"/>
    <w:rsid w:val="FFB52CB7"/>
    <w:rsid w:val="FFB551C7"/>
    <w:rsid w:val="FFB5E298"/>
    <w:rsid w:val="FFB6805E"/>
    <w:rsid w:val="FFB6B9CE"/>
    <w:rsid w:val="FFB6C5EF"/>
    <w:rsid w:val="FFB6E154"/>
    <w:rsid w:val="FFB705AC"/>
    <w:rsid w:val="FFB7064E"/>
    <w:rsid w:val="FFB70939"/>
    <w:rsid w:val="FFB70C04"/>
    <w:rsid w:val="FFB72FAB"/>
    <w:rsid w:val="FFB7349F"/>
    <w:rsid w:val="FFB747D4"/>
    <w:rsid w:val="FFB74943"/>
    <w:rsid w:val="FFB7507F"/>
    <w:rsid w:val="FFB75A6C"/>
    <w:rsid w:val="FFB76AFF"/>
    <w:rsid w:val="FFB7A36F"/>
    <w:rsid w:val="FFB7C590"/>
    <w:rsid w:val="FFB7C87D"/>
    <w:rsid w:val="FFB7EE4C"/>
    <w:rsid w:val="FFB7F4E9"/>
    <w:rsid w:val="FFB8C48B"/>
    <w:rsid w:val="FFB977EE"/>
    <w:rsid w:val="FFB9AF73"/>
    <w:rsid w:val="FFB9E853"/>
    <w:rsid w:val="FFB9ED24"/>
    <w:rsid w:val="FFBA04B0"/>
    <w:rsid w:val="FFBA77BB"/>
    <w:rsid w:val="FFBABA66"/>
    <w:rsid w:val="FFBAC58A"/>
    <w:rsid w:val="FFBADDD0"/>
    <w:rsid w:val="FFBB2068"/>
    <w:rsid w:val="FFBB35AB"/>
    <w:rsid w:val="FFBB5C2E"/>
    <w:rsid w:val="FFBB8CD0"/>
    <w:rsid w:val="FFBB9BD5"/>
    <w:rsid w:val="FFBBC208"/>
    <w:rsid w:val="FFBBC392"/>
    <w:rsid w:val="FFBBD240"/>
    <w:rsid w:val="FFBC1CCC"/>
    <w:rsid w:val="FFBC43A0"/>
    <w:rsid w:val="FFBC5397"/>
    <w:rsid w:val="FFBC560E"/>
    <w:rsid w:val="FFBC7C5D"/>
    <w:rsid w:val="FFBCDFF6"/>
    <w:rsid w:val="FFBCFBA4"/>
    <w:rsid w:val="FFBCFEFD"/>
    <w:rsid w:val="FFBD5661"/>
    <w:rsid w:val="FFBD5953"/>
    <w:rsid w:val="FFBD5964"/>
    <w:rsid w:val="FFBD59EF"/>
    <w:rsid w:val="FFBD64C4"/>
    <w:rsid w:val="FFBD6B83"/>
    <w:rsid w:val="FFBD836D"/>
    <w:rsid w:val="FFBD8884"/>
    <w:rsid w:val="FFBD917A"/>
    <w:rsid w:val="FFBDA335"/>
    <w:rsid w:val="FFBDC90A"/>
    <w:rsid w:val="FFBDE55A"/>
    <w:rsid w:val="FFBDEEBD"/>
    <w:rsid w:val="FFBE1063"/>
    <w:rsid w:val="FFBE2316"/>
    <w:rsid w:val="FFBE3075"/>
    <w:rsid w:val="FFBE5BC4"/>
    <w:rsid w:val="FFBE8144"/>
    <w:rsid w:val="FFBE8A73"/>
    <w:rsid w:val="FFBE8E7D"/>
    <w:rsid w:val="FFBEA5D3"/>
    <w:rsid w:val="FFBEA8EB"/>
    <w:rsid w:val="FFBEB1D8"/>
    <w:rsid w:val="FFBEB87B"/>
    <w:rsid w:val="FFBEBECE"/>
    <w:rsid w:val="FFBEF909"/>
    <w:rsid w:val="FFBF1716"/>
    <w:rsid w:val="FFBF177F"/>
    <w:rsid w:val="FFBF1D23"/>
    <w:rsid w:val="FFBF214F"/>
    <w:rsid w:val="FFBF2883"/>
    <w:rsid w:val="FFBF2A85"/>
    <w:rsid w:val="FFBF2FD3"/>
    <w:rsid w:val="FFBF3227"/>
    <w:rsid w:val="FFBF378F"/>
    <w:rsid w:val="FFBF3925"/>
    <w:rsid w:val="FFBF3C38"/>
    <w:rsid w:val="FFBF3F96"/>
    <w:rsid w:val="FFBF4235"/>
    <w:rsid w:val="FFBF4D97"/>
    <w:rsid w:val="FFBF5A61"/>
    <w:rsid w:val="FFBF6BE2"/>
    <w:rsid w:val="FFBF7595"/>
    <w:rsid w:val="FFBF7D09"/>
    <w:rsid w:val="FFBF865A"/>
    <w:rsid w:val="FFBF874F"/>
    <w:rsid w:val="FFBF8CC8"/>
    <w:rsid w:val="FFBF9578"/>
    <w:rsid w:val="FFBF9751"/>
    <w:rsid w:val="FFBF9C75"/>
    <w:rsid w:val="FFBFA7B2"/>
    <w:rsid w:val="FFBFB532"/>
    <w:rsid w:val="FFBFC551"/>
    <w:rsid w:val="FFBFC585"/>
    <w:rsid w:val="FFBFCBFE"/>
    <w:rsid w:val="FFBFCF48"/>
    <w:rsid w:val="FFBFD656"/>
    <w:rsid w:val="FFBFD67A"/>
    <w:rsid w:val="FFBFDF3C"/>
    <w:rsid w:val="FFBFE764"/>
    <w:rsid w:val="FFBFEE15"/>
    <w:rsid w:val="FFBFF47A"/>
    <w:rsid w:val="FFBFFB22"/>
    <w:rsid w:val="FFBFFB2F"/>
    <w:rsid w:val="FFC35B44"/>
    <w:rsid w:val="FFC3673B"/>
    <w:rsid w:val="FFC36991"/>
    <w:rsid w:val="FFC52452"/>
    <w:rsid w:val="FFC52FF2"/>
    <w:rsid w:val="FFC5661F"/>
    <w:rsid w:val="FFC5D3C2"/>
    <w:rsid w:val="FFC5F58F"/>
    <w:rsid w:val="FFC6D2E0"/>
    <w:rsid w:val="FFC76DD9"/>
    <w:rsid w:val="FFC77717"/>
    <w:rsid w:val="FFC7FDDA"/>
    <w:rsid w:val="FFCA0646"/>
    <w:rsid w:val="FFCAEB83"/>
    <w:rsid w:val="FFCB1764"/>
    <w:rsid w:val="FFCB19D9"/>
    <w:rsid w:val="FFCB5E44"/>
    <w:rsid w:val="FFCBCAD6"/>
    <w:rsid w:val="FFCBEA1B"/>
    <w:rsid w:val="FFCBED65"/>
    <w:rsid w:val="FFCD2900"/>
    <w:rsid w:val="FFCD3973"/>
    <w:rsid w:val="FFCD399F"/>
    <w:rsid w:val="FFCDFA0D"/>
    <w:rsid w:val="FFCE074A"/>
    <w:rsid w:val="FFCE07D4"/>
    <w:rsid w:val="FFCF1DAA"/>
    <w:rsid w:val="FFCF2756"/>
    <w:rsid w:val="FFCF64A5"/>
    <w:rsid w:val="FFCF6697"/>
    <w:rsid w:val="FFCF6BEE"/>
    <w:rsid w:val="FFCF6DE9"/>
    <w:rsid w:val="FFCF7674"/>
    <w:rsid w:val="FFCFA941"/>
    <w:rsid w:val="FFCFB4BD"/>
    <w:rsid w:val="FFCFC0F3"/>
    <w:rsid w:val="FFCFE43F"/>
    <w:rsid w:val="FFCFFE95"/>
    <w:rsid w:val="FFD1F242"/>
    <w:rsid w:val="FFD2C2A8"/>
    <w:rsid w:val="FFD3207F"/>
    <w:rsid w:val="FFD32979"/>
    <w:rsid w:val="FFD3CBC4"/>
    <w:rsid w:val="FFD3D14B"/>
    <w:rsid w:val="FFD3F2C5"/>
    <w:rsid w:val="FFD493DA"/>
    <w:rsid w:val="FFD4C2E6"/>
    <w:rsid w:val="FFD52CD9"/>
    <w:rsid w:val="FFD56229"/>
    <w:rsid w:val="FFD56239"/>
    <w:rsid w:val="FFD5777C"/>
    <w:rsid w:val="FFD5B77A"/>
    <w:rsid w:val="FFD64F99"/>
    <w:rsid w:val="FFD6597F"/>
    <w:rsid w:val="FFD6FB35"/>
    <w:rsid w:val="FFD726BB"/>
    <w:rsid w:val="FFD74FB5"/>
    <w:rsid w:val="FFD75BD8"/>
    <w:rsid w:val="FFD768B6"/>
    <w:rsid w:val="FFD79BFC"/>
    <w:rsid w:val="FFD79E12"/>
    <w:rsid w:val="FFD7A713"/>
    <w:rsid w:val="FFD7AE26"/>
    <w:rsid w:val="FFD7D745"/>
    <w:rsid w:val="FFD7EB71"/>
    <w:rsid w:val="FFD7F015"/>
    <w:rsid w:val="FFD7FDAE"/>
    <w:rsid w:val="FFD8572B"/>
    <w:rsid w:val="FFD977D3"/>
    <w:rsid w:val="FFD9AC76"/>
    <w:rsid w:val="FFDA407B"/>
    <w:rsid w:val="FFDA79F0"/>
    <w:rsid w:val="FFDAA9D4"/>
    <w:rsid w:val="FFDAE519"/>
    <w:rsid w:val="FFDB4949"/>
    <w:rsid w:val="FFDB5479"/>
    <w:rsid w:val="FFDB5533"/>
    <w:rsid w:val="FFDB64B9"/>
    <w:rsid w:val="FFDB87FB"/>
    <w:rsid w:val="FFDB9694"/>
    <w:rsid w:val="FFDBABD0"/>
    <w:rsid w:val="FFDBD53E"/>
    <w:rsid w:val="FFDBDD64"/>
    <w:rsid w:val="FFDBEB50"/>
    <w:rsid w:val="FFDC08D1"/>
    <w:rsid w:val="FFDC7950"/>
    <w:rsid w:val="FFDD2EF0"/>
    <w:rsid w:val="FFDD2FBE"/>
    <w:rsid w:val="FFDD325E"/>
    <w:rsid w:val="FFDD4FA1"/>
    <w:rsid w:val="FFDD5677"/>
    <w:rsid w:val="FFDD6F71"/>
    <w:rsid w:val="FFDDA236"/>
    <w:rsid w:val="FFDDA2B0"/>
    <w:rsid w:val="FFDDA3DB"/>
    <w:rsid w:val="FFDDB26C"/>
    <w:rsid w:val="FFDDB652"/>
    <w:rsid w:val="FFDDD12C"/>
    <w:rsid w:val="FFDDD532"/>
    <w:rsid w:val="FFDDF22B"/>
    <w:rsid w:val="FFDE0EE8"/>
    <w:rsid w:val="FFDE6252"/>
    <w:rsid w:val="FFDE653A"/>
    <w:rsid w:val="FFDE7F75"/>
    <w:rsid w:val="FFDE82E6"/>
    <w:rsid w:val="FFDEA503"/>
    <w:rsid w:val="FFDEBC4B"/>
    <w:rsid w:val="FFDEC51D"/>
    <w:rsid w:val="FFDED0CF"/>
    <w:rsid w:val="FFDEE068"/>
    <w:rsid w:val="FFDEE844"/>
    <w:rsid w:val="FFDF0127"/>
    <w:rsid w:val="FFDF042F"/>
    <w:rsid w:val="FFDF10CC"/>
    <w:rsid w:val="FFDF116F"/>
    <w:rsid w:val="FFDF15C3"/>
    <w:rsid w:val="FFDF1F19"/>
    <w:rsid w:val="FFDF20B3"/>
    <w:rsid w:val="FFDF269C"/>
    <w:rsid w:val="FFDF27D0"/>
    <w:rsid w:val="FFDF2E51"/>
    <w:rsid w:val="FFDF3C70"/>
    <w:rsid w:val="FFDF4185"/>
    <w:rsid w:val="FFDF43CA"/>
    <w:rsid w:val="FFDF4740"/>
    <w:rsid w:val="FFDF4DC9"/>
    <w:rsid w:val="FFDF4E2F"/>
    <w:rsid w:val="FFDF6E78"/>
    <w:rsid w:val="FFDF6FDE"/>
    <w:rsid w:val="FFDF722C"/>
    <w:rsid w:val="FFDF87A7"/>
    <w:rsid w:val="FFDF912F"/>
    <w:rsid w:val="FFDF9913"/>
    <w:rsid w:val="FFDF9C4E"/>
    <w:rsid w:val="FFDF9D48"/>
    <w:rsid w:val="FFDF9DB1"/>
    <w:rsid w:val="FFDFA126"/>
    <w:rsid w:val="FFDFA247"/>
    <w:rsid w:val="FFDFA474"/>
    <w:rsid w:val="FFDFAD2D"/>
    <w:rsid w:val="FFDFB123"/>
    <w:rsid w:val="FFDFB4D8"/>
    <w:rsid w:val="FFDFB5F7"/>
    <w:rsid w:val="FFDFBAD8"/>
    <w:rsid w:val="FFDFBF56"/>
    <w:rsid w:val="FFDFBFBF"/>
    <w:rsid w:val="FFDFC0EF"/>
    <w:rsid w:val="FFDFC559"/>
    <w:rsid w:val="FFDFCF1B"/>
    <w:rsid w:val="FFDFDDAE"/>
    <w:rsid w:val="FFDFF868"/>
    <w:rsid w:val="FFDFFBCA"/>
    <w:rsid w:val="FFDFFDDA"/>
    <w:rsid w:val="FFE09447"/>
    <w:rsid w:val="FFE160C6"/>
    <w:rsid w:val="FFE249F5"/>
    <w:rsid w:val="FFE24C71"/>
    <w:rsid w:val="FFE2CE40"/>
    <w:rsid w:val="FFE3D231"/>
    <w:rsid w:val="FFE3F376"/>
    <w:rsid w:val="FFE4EB43"/>
    <w:rsid w:val="FFE558F7"/>
    <w:rsid w:val="FFE58EE7"/>
    <w:rsid w:val="FFE59BA7"/>
    <w:rsid w:val="FFE59EA7"/>
    <w:rsid w:val="FFE66D64"/>
    <w:rsid w:val="FFE704CF"/>
    <w:rsid w:val="FFE70635"/>
    <w:rsid w:val="FFE70DC4"/>
    <w:rsid w:val="FFE71B53"/>
    <w:rsid w:val="FFE732AF"/>
    <w:rsid w:val="FFE7339D"/>
    <w:rsid w:val="FFE7371D"/>
    <w:rsid w:val="FFE787F5"/>
    <w:rsid w:val="FFE7B19D"/>
    <w:rsid w:val="FFE7BE7C"/>
    <w:rsid w:val="FFE7CABE"/>
    <w:rsid w:val="FFE7D1CF"/>
    <w:rsid w:val="FFE7E639"/>
    <w:rsid w:val="FFE7EA85"/>
    <w:rsid w:val="FFE7F653"/>
    <w:rsid w:val="FFE956BA"/>
    <w:rsid w:val="FFE963DB"/>
    <w:rsid w:val="FFE96A4D"/>
    <w:rsid w:val="FFE976B2"/>
    <w:rsid w:val="FFE9876F"/>
    <w:rsid w:val="FFE990A0"/>
    <w:rsid w:val="FFE9C98F"/>
    <w:rsid w:val="FFEA2D3F"/>
    <w:rsid w:val="FFEA9E68"/>
    <w:rsid w:val="FFEAB91C"/>
    <w:rsid w:val="FFEAC87A"/>
    <w:rsid w:val="FFEAFD55"/>
    <w:rsid w:val="FFEB3060"/>
    <w:rsid w:val="FFEB3CF3"/>
    <w:rsid w:val="FFEB402B"/>
    <w:rsid w:val="FFEB4A53"/>
    <w:rsid w:val="FFEB4D77"/>
    <w:rsid w:val="FFEB519C"/>
    <w:rsid w:val="FFEB5737"/>
    <w:rsid w:val="FFEB616E"/>
    <w:rsid w:val="FFEB7768"/>
    <w:rsid w:val="FFEBA866"/>
    <w:rsid w:val="FFEBBD21"/>
    <w:rsid w:val="FFEBBE7C"/>
    <w:rsid w:val="FFEBDE75"/>
    <w:rsid w:val="FFEBE190"/>
    <w:rsid w:val="FFEBEA3D"/>
    <w:rsid w:val="FFEBF265"/>
    <w:rsid w:val="FFEBF311"/>
    <w:rsid w:val="FFEC0258"/>
    <w:rsid w:val="FFEC9896"/>
    <w:rsid w:val="FFEC9EF9"/>
    <w:rsid w:val="FFECCE2B"/>
    <w:rsid w:val="FFED2CF6"/>
    <w:rsid w:val="FFED3547"/>
    <w:rsid w:val="FFED373E"/>
    <w:rsid w:val="FFED6679"/>
    <w:rsid w:val="FFED6DBD"/>
    <w:rsid w:val="FFED78EF"/>
    <w:rsid w:val="FFEDDD12"/>
    <w:rsid w:val="FFEDF6C8"/>
    <w:rsid w:val="FFEDF85D"/>
    <w:rsid w:val="FFEE38DB"/>
    <w:rsid w:val="FFEE3A56"/>
    <w:rsid w:val="FFEE8556"/>
    <w:rsid w:val="FFEE8FFE"/>
    <w:rsid w:val="FFEEA7ED"/>
    <w:rsid w:val="FFEEAFE4"/>
    <w:rsid w:val="FFEEC983"/>
    <w:rsid w:val="FFEEF7BD"/>
    <w:rsid w:val="FFEF07EF"/>
    <w:rsid w:val="FFEF1174"/>
    <w:rsid w:val="FFEF18A7"/>
    <w:rsid w:val="FFEF19E6"/>
    <w:rsid w:val="FFEF1AFF"/>
    <w:rsid w:val="FFEF1C30"/>
    <w:rsid w:val="FFEF2591"/>
    <w:rsid w:val="FFEF3354"/>
    <w:rsid w:val="FFEF33F7"/>
    <w:rsid w:val="FFEF3515"/>
    <w:rsid w:val="FFEF3790"/>
    <w:rsid w:val="FFEF3AD6"/>
    <w:rsid w:val="FFEF42C5"/>
    <w:rsid w:val="FFEF5155"/>
    <w:rsid w:val="FFEF6BF2"/>
    <w:rsid w:val="FFEF6D28"/>
    <w:rsid w:val="FFEF72B5"/>
    <w:rsid w:val="FFEF776A"/>
    <w:rsid w:val="FFEF7789"/>
    <w:rsid w:val="FFEF7DB0"/>
    <w:rsid w:val="FFEF80F1"/>
    <w:rsid w:val="FFEF8298"/>
    <w:rsid w:val="FFEF86FD"/>
    <w:rsid w:val="FFEF9616"/>
    <w:rsid w:val="FFEF9772"/>
    <w:rsid w:val="FFEF9EC2"/>
    <w:rsid w:val="FFEFA0EA"/>
    <w:rsid w:val="FFEFB981"/>
    <w:rsid w:val="FFEFC0B9"/>
    <w:rsid w:val="FFEFC113"/>
    <w:rsid w:val="FFEFD229"/>
    <w:rsid w:val="FFEFE95F"/>
    <w:rsid w:val="FFEFF013"/>
    <w:rsid w:val="FFEFFAD0"/>
    <w:rsid w:val="FFEFFBF1"/>
    <w:rsid w:val="FFEFFC5B"/>
    <w:rsid w:val="FFF04231"/>
    <w:rsid w:val="FFF0D985"/>
    <w:rsid w:val="FFF11DAF"/>
    <w:rsid w:val="FFF11F85"/>
    <w:rsid w:val="FFF12A85"/>
    <w:rsid w:val="FFF1B361"/>
    <w:rsid w:val="FFF1CDBB"/>
    <w:rsid w:val="FFF1D6B0"/>
    <w:rsid w:val="FFF20D8A"/>
    <w:rsid w:val="FFF258FB"/>
    <w:rsid w:val="FFF2B6A7"/>
    <w:rsid w:val="FFF2C92C"/>
    <w:rsid w:val="FFF2E2C1"/>
    <w:rsid w:val="FFF2E5D4"/>
    <w:rsid w:val="FFF2EDF2"/>
    <w:rsid w:val="FFF30B03"/>
    <w:rsid w:val="FFF322AD"/>
    <w:rsid w:val="FFF32844"/>
    <w:rsid w:val="FFF330CC"/>
    <w:rsid w:val="FFF36E0C"/>
    <w:rsid w:val="FFF39C23"/>
    <w:rsid w:val="FFF3AD7C"/>
    <w:rsid w:val="FFF3AE24"/>
    <w:rsid w:val="FFF3CD49"/>
    <w:rsid w:val="FFF3EF74"/>
    <w:rsid w:val="FFF3F749"/>
    <w:rsid w:val="FFF3FEC4"/>
    <w:rsid w:val="FFF42EC6"/>
    <w:rsid w:val="FFF46BA2"/>
    <w:rsid w:val="FFF49A6F"/>
    <w:rsid w:val="FFF49FB2"/>
    <w:rsid w:val="FFF52A0C"/>
    <w:rsid w:val="FFF53F6F"/>
    <w:rsid w:val="FFF54743"/>
    <w:rsid w:val="FFF561E8"/>
    <w:rsid w:val="FFF5728D"/>
    <w:rsid w:val="FFF5B50B"/>
    <w:rsid w:val="FFF5C8AD"/>
    <w:rsid w:val="FFF5EDA7"/>
    <w:rsid w:val="FFF5FC99"/>
    <w:rsid w:val="FFF608A2"/>
    <w:rsid w:val="FFF615C7"/>
    <w:rsid w:val="FFF62B97"/>
    <w:rsid w:val="FFF6317F"/>
    <w:rsid w:val="FFF66AEB"/>
    <w:rsid w:val="FFF6CEE8"/>
    <w:rsid w:val="FFF6D526"/>
    <w:rsid w:val="FFF6DF24"/>
    <w:rsid w:val="FFF70025"/>
    <w:rsid w:val="FFF700C9"/>
    <w:rsid w:val="FFF70120"/>
    <w:rsid w:val="FFF70359"/>
    <w:rsid w:val="FFF70FC3"/>
    <w:rsid w:val="FFF7351C"/>
    <w:rsid w:val="FFF73640"/>
    <w:rsid w:val="FFF73824"/>
    <w:rsid w:val="FFF73A75"/>
    <w:rsid w:val="FFF73A8C"/>
    <w:rsid w:val="FFF73ACF"/>
    <w:rsid w:val="FFF73DED"/>
    <w:rsid w:val="FFF742F9"/>
    <w:rsid w:val="FFF76BC3"/>
    <w:rsid w:val="FFF76DF8"/>
    <w:rsid w:val="FFF771C7"/>
    <w:rsid w:val="FFF77B7F"/>
    <w:rsid w:val="FFF77F9F"/>
    <w:rsid w:val="FFF77FFC"/>
    <w:rsid w:val="FFF780A8"/>
    <w:rsid w:val="FFF786B5"/>
    <w:rsid w:val="FFF78D77"/>
    <w:rsid w:val="FFF79A6F"/>
    <w:rsid w:val="FFF79BC5"/>
    <w:rsid w:val="FFF79DC7"/>
    <w:rsid w:val="FFF7A0AF"/>
    <w:rsid w:val="FFF7A732"/>
    <w:rsid w:val="FFF7AF34"/>
    <w:rsid w:val="FFF7B03A"/>
    <w:rsid w:val="FFF7BF94"/>
    <w:rsid w:val="FFF7D22E"/>
    <w:rsid w:val="FFF7D563"/>
    <w:rsid w:val="FFF7D603"/>
    <w:rsid w:val="FFF7D6D7"/>
    <w:rsid w:val="FFF7E90B"/>
    <w:rsid w:val="FFF7EB81"/>
    <w:rsid w:val="FFF7EBD4"/>
    <w:rsid w:val="FFF7F33A"/>
    <w:rsid w:val="FFF817FF"/>
    <w:rsid w:val="FFF833C4"/>
    <w:rsid w:val="FFF84E29"/>
    <w:rsid w:val="FFF85089"/>
    <w:rsid w:val="FFF90BF4"/>
    <w:rsid w:val="FFF91AA2"/>
    <w:rsid w:val="FFF92180"/>
    <w:rsid w:val="FFF93A69"/>
    <w:rsid w:val="FFF93D14"/>
    <w:rsid w:val="FFF95481"/>
    <w:rsid w:val="FFF954E5"/>
    <w:rsid w:val="FFF9B73E"/>
    <w:rsid w:val="FFF9BB02"/>
    <w:rsid w:val="FFF9C7A7"/>
    <w:rsid w:val="FFF9DAA8"/>
    <w:rsid w:val="FFF9E193"/>
    <w:rsid w:val="FFF9E45E"/>
    <w:rsid w:val="FFF9FC7B"/>
    <w:rsid w:val="FFFA043F"/>
    <w:rsid w:val="FFFA28A2"/>
    <w:rsid w:val="FFFA3C5F"/>
    <w:rsid w:val="FFFA58B1"/>
    <w:rsid w:val="FFFA720D"/>
    <w:rsid w:val="FFFAA83B"/>
    <w:rsid w:val="FFFAADA3"/>
    <w:rsid w:val="FFFADB41"/>
    <w:rsid w:val="FFFAFAB2"/>
    <w:rsid w:val="FFFB0684"/>
    <w:rsid w:val="FFFB071C"/>
    <w:rsid w:val="FFFB09DD"/>
    <w:rsid w:val="FFFB141E"/>
    <w:rsid w:val="FFFB1DB9"/>
    <w:rsid w:val="FFFB429A"/>
    <w:rsid w:val="FFFB4694"/>
    <w:rsid w:val="FFFB4932"/>
    <w:rsid w:val="FFFB65B3"/>
    <w:rsid w:val="FFFB6B0E"/>
    <w:rsid w:val="FFFB7677"/>
    <w:rsid w:val="FFFB7718"/>
    <w:rsid w:val="FFFB7D7A"/>
    <w:rsid w:val="FFFB8030"/>
    <w:rsid w:val="FFFB8496"/>
    <w:rsid w:val="FFFB8619"/>
    <w:rsid w:val="FFFB91C0"/>
    <w:rsid w:val="FFFB953D"/>
    <w:rsid w:val="FFFB9548"/>
    <w:rsid w:val="FFFB9B2D"/>
    <w:rsid w:val="FFFB9CE6"/>
    <w:rsid w:val="FFFBA6BC"/>
    <w:rsid w:val="FFFBA748"/>
    <w:rsid w:val="FFFBA9F8"/>
    <w:rsid w:val="FFFBB056"/>
    <w:rsid w:val="FFFBB181"/>
    <w:rsid w:val="FFFBB8BE"/>
    <w:rsid w:val="FFFBBE36"/>
    <w:rsid w:val="FFFBC29D"/>
    <w:rsid w:val="FFFBC572"/>
    <w:rsid w:val="FFFBDB42"/>
    <w:rsid w:val="FFFBDF36"/>
    <w:rsid w:val="FFFBE576"/>
    <w:rsid w:val="FFFBF1B1"/>
    <w:rsid w:val="FFFBF6A8"/>
    <w:rsid w:val="FFFBF711"/>
    <w:rsid w:val="FFFC1086"/>
    <w:rsid w:val="FFFC1390"/>
    <w:rsid w:val="FFFC1561"/>
    <w:rsid w:val="FFFC1E89"/>
    <w:rsid w:val="FFFC2C51"/>
    <w:rsid w:val="FFFC35DB"/>
    <w:rsid w:val="FFFC60E3"/>
    <w:rsid w:val="FFFC7C35"/>
    <w:rsid w:val="FFFC7E39"/>
    <w:rsid w:val="FFFC8023"/>
    <w:rsid w:val="FFFC824C"/>
    <w:rsid w:val="FFFC86C0"/>
    <w:rsid w:val="FFFC8F82"/>
    <w:rsid w:val="FFFCA99E"/>
    <w:rsid w:val="FFFCAA87"/>
    <w:rsid w:val="FFFCAF3D"/>
    <w:rsid w:val="FFFCCBE2"/>
    <w:rsid w:val="FFFCFE61"/>
    <w:rsid w:val="FFFD04DA"/>
    <w:rsid w:val="FFFD167F"/>
    <w:rsid w:val="FFFD1716"/>
    <w:rsid w:val="FFFD18DB"/>
    <w:rsid w:val="FFFD1A84"/>
    <w:rsid w:val="FFFD2698"/>
    <w:rsid w:val="FFFD2C6D"/>
    <w:rsid w:val="FFFD32F6"/>
    <w:rsid w:val="FFFD3957"/>
    <w:rsid w:val="FFFD4587"/>
    <w:rsid w:val="FFFD5471"/>
    <w:rsid w:val="FFFD579F"/>
    <w:rsid w:val="FFFD5917"/>
    <w:rsid w:val="FFFD5E73"/>
    <w:rsid w:val="FFFD609D"/>
    <w:rsid w:val="FFFD72B1"/>
    <w:rsid w:val="FFFD7B5B"/>
    <w:rsid w:val="FFFD83DC"/>
    <w:rsid w:val="FFFD84B8"/>
    <w:rsid w:val="FFFD868D"/>
    <w:rsid w:val="FFFD8797"/>
    <w:rsid w:val="FFFD8C20"/>
    <w:rsid w:val="FFFDA2A1"/>
    <w:rsid w:val="FFFDACC8"/>
    <w:rsid w:val="FFFDB5FC"/>
    <w:rsid w:val="FFFDB9AF"/>
    <w:rsid w:val="FFFDCD60"/>
    <w:rsid w:val="FFFDD5AB"/>
    <w:rsid w:val="FFFDD7B1"/>
    <w:rsid w:val="FFFDDD37"/>
    <w:rsid w:val="FFFDE17D"/>
    <w:rsid w:val="FFFDE38A"/>
    <w:rsid w:val="FFFDE544"/>
    <w:rsid w:val="FFFDF55D"/>
    <w:rsid w:val="FFFDFDBA"/>
    <w:rsid w:val="FFFE080A"/>
    <w:rsid w:val="FFFE1255"/>
    <w:rsid w:val="FFFE1E6E"/>
    <w:rsid w:val="FFFE1F8B"/>
    <w:rsid w:val="FFFE221A"/>
    <w:rsid w:val="FFFE2C8C"/>
    <w:rsid w:val="FFFE3528"/>
    <w:rsid w:val="FFFE369E"/>
    <w:rsid w:val="FFFE3708"/>
    <w:rsid w:val="FFFE39C4"/>
    <w:rsid w:val="FFFE4A02"/>
    <w:rsid w:val="FFFE4AAE"/>
    <w:rsid w:val="FFFE4E17"/>
    <w:rsid w:val="FFFE5DAC"/>
    <w:rsid w:val="FFFE6271"/>
    <w:rsid w:val="FFFE648B"/>
    <w:rsid w:val="FFFE649A"/>
    <w:rsid w:val="FFFE67D7"/>
    <w:rsid w:val="FFFE7794"/>
    <w:rsid w:val="FFFE7821"/>
    <w:rsid w:val="FFFE786F"/>
    <w:rsid w:val="FFFE82B4"/>
    <w:rsid w:val="FFFE8DCE"/>
    <w:rsid w:val="FFFE98E7"/>
    <w:rsid w:val="FFFE9AF9"/>
    <w:rsid w:val="FFFE9C64"/>
    <w:rsid w:val="FFFEB2ED"/>
    <w:rsid w:val="FFFEBA83"/>
    <w:rsid w:val="FFFEC350"/>
    <w:rsid w:val="FFFEC5C8"/>
    <w:rsid w:val="FFFEC804"/>
    <w:rsid w:val="FFFECC06"/>
    <w:rsid w:val="FFFECEDC"/>
    <w:rsid w:val="FFFED8D2"/>
    <w:rsid w:val="FFFEDE92"/>
    <w:rsid w:val="FFFEDFBB"/>
    <w:rsid w:val="FFFEE443"/>
    <w:rsid w:val="FFFEF2F8"/>
    <w:rsid w:val="FFFF02D7"/>
    <w:rsid w:val="FFFF0A15"/>
    <w:rsid w:val="FFFF140E"/>
    <w:rsid w:val="FFFF19B1"/>
    <w:rsid w:val="FFFF19F7"/>
    <w:rsid w:val="FFFF1ACC"/>
    <w:rsid w:val="FFFF1EA1"/>
    <w:rsid w:val="FFFF1EC3"/>
    <w:rsid w:val="FFFF1EF5"/>
    <w:rsid w:val="FFFF21FF"/>
    <w:rsid w:val="FFFF230F"/>
    <w:rsid w:val="FFFF2563"/>
    <w:rsid w:val="FFFF2A86"/>
    <w:rsid w:val="FFFF2C94"/>
    <w:rsid w:val="FFFF2DEF"/>
    <w:rsid w:val="FFFF2E7C"/>
    <w:rsid w:val="FFFF2EE9"/>
    <w:rsid w:val="FFFF2F9F"/>
    <w:rsid w:val="FFFF30F0"/>
    <w:rsid w:val="FFFF32A9"/>
    <w:rsid w:val="FFFF3357"/>
    <w:rsid w:val="FFFF3629"/>
    <w:rsid w:val="FFFF38B8"/>
    <w:rsid w:val="FFFF41FB"/>
    <w:rsid w:val="FFFF420F"/>
    <w:rsid w:val="FFFF43CB"/>
    <w:rsid w:val="FFFF47B8"/>
    <w:rsid w:val="FFFF47DB"/>
    <w:rsid w:val="FFFF47F3"/>
    <w:rsid w:val="FFFF489F"/>
    <w:rsid w:val="FFFF4E45"/>
    <w:rsid w:val="FFFF50A9"/>
    <w:rsid w:val="FFFF5201"/>
    <w:rsid w:val="FFFF5D0C"/>
    <w:rsid w:val="FFFF5E0A"/>
    <w:rsid w:val="FFFF5F12"/>
    <w:rsid w:val="FFFF5F3A"/>
    <w:rsid w:val="FFFF5F88"/>
    <w:rsid w:val="FFFF603B"/>
    <w:rsid w:val="FFFF60E3"/>
    <w:rsid w:val="FFFF613B"/>
    <w:rsid w:val="FFFF622E"/>
    <w:rsid w:val="FFFF6324"/>
    <w:rsid w:val="FFFF694B"/>
    <w:rsid w:val="FFFF6953"/>
    <w:rsid w:val="FFFF6D02"/>
    <w:rsid w:val="FFFF7114"/>
    <w:rsid w:val="FFFF73CE"/>
    <w:rsid w:val="FFFF817A"/>
    <w:rsid w:val="FFFF876B"/>
    <w:rsid w:val="FFFF87D1"/>
    <w:rsid w:val="FFFF8E9B"/>
    <w:rsid w:val="FFFF9260"/>
    <w:rsid w:val="FFFF92F8"/>
    <w:rsid w:val="FFFF9345"/>
    <w:rsid w:val="FFFF94D0"/>
    <w:rsid w:val="FFFF95DB"/>
    <w:rsid w:val="FFFF960E"/>
    <w:rsid w:val="FFFF96E6"/>
    <w:rsid w:val="FFFF992F"/>
    <w:rsid w:val="FFFF9D21"/>
    <w:rsid w:val="FFFF9DEB"/>
    <w:rsid w:val="FFFF9F14"/>
    <w:rsid w:val="FFFFA187"/>
    <w:rsid w:val="FFFFA39A"/>
    <w:rsid w:val="FFFFA3AC"/>
    <w:rsid w:val="FFFFA446"/>
    <w:rsid w:val="FFFFA4D9"/>
    <w:rsid w:val="FFFFA513"/>
    <w:rsid w:val="FFFFA749"/>
    <w:rsid w:val="FFFFAC38"/>
    <w:rsid w:val="FFFFADF6"/>
    <w:rsid w:val="FFFFB377"/>
    <w:rsid w:val="FFFFB388"/>
    <w:rsid w:val="FFFFB63D"/>
    <w:rsid w:val="FFFFB8CE"/>
    <w:rsid w:val="FFFFB9D6"/>
    <w:rsid w:val="FFFFBA24"/>
    <w:rsid w:val="FFFFBC42"/>
    <w:rsid w:val="FFFFBE80"/>
    <w:rsid w:val="FFFFC067"/>
    <w:rsid w:val="FFFFC252"/>
    <w:rsid w:val="FFFFC4AC"/>
    <w:rsid w:val="FFFFC54D"/>
    <w:rsid w:val="FFFFC723"/>
    <w:rsid w:val="FFFFCB3C"/>
    <w:rsid w:val="FFFFD51A"/>
    <w:rsid w:val="FFFFD627"/>
    <w:rsid w:val="FFFFD887"/>
    <w:rsid w:val="FFFFD92C"/>
    <w:rsid w:val="FFFFDFD7"/>
    <w:rsid w:val="FFFFE5C1"/>
    <w:rsid w:val="FFFFE73F"/>
    <w:rsid w:val="FFFFE81C"/>
    <w:rsid w:val="FFFFE825"/>
    <w:rsid w:val="FFFFEB4A"/>
    <w:rsid w:val="FFFFEF2E"/>
    <w:rsid w:val="FFFFF371"/>
    <w:rsid w:val="FFFFF851"/>
    <w:rsid w:val="FFFFF885"/>
    <w:rsid w:val="FFFFFA16"/>
    <w:rsid w:val="FFFFF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f">
      <v:fill on="t" focussize="0,0"/>
      <v:stroke on="f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link w:val="20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link w:val="22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5">
    <w:name w:val="Default Paragraph Font"/>
    <w:semiHidden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uiPriority w:val="0"/>
  </w:style>
  <w:style w:type="paragraph" w:styleId="10">
    <w:name w:val="toc 2"/>
    <w:basedOn w:val="1"/>
    <w:next w:val="1"/>
    <w:uiPriority w:val="0"/>
    <w:pPr>
      <w:ind w:left="420" w:leftChars="200"/>
    </w:pPr>
  </w:style>
  <w:style w:type="paragraph" w:styleId="11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uiPriority w:val="0"/>
    <w:rPr>
      <w:sz w:val="24"/>
    </w:rPr>
  </w:style>
  <w:style w:type="table" w:styleId="14">
    <w:name w:val="Table Grid"/>
    <w:basedOn w:val="1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0"/>
    <w:rPr>
      <w:b/>
    </w:rPr>
  </w:style>
  <w:style w:type="character" w:styleId="17">
    <w:name w:val="Emphasis"/>
    <w:basedOn w:val="15"/>
    <w:qFormat/>
    <w:uiPriority w:val="0"/>
    <w:rPr>
      <w:i/>
    </w:rPr>
  </w:style>
  <w:style w:type="character" w:styleId="18">
    <w:name w:val="Hyperlink"/>
    <w:basedOn w:val="15"/>
    <w:uiPriority w:val="0"/>
    <w:rPr>
      <w:color w:val="0000FF"/>
      <w:u w:val="single"/>
    </w:rPr>
  </w:style>
  <w:style w:type="character" w:styleId="19">
    <w:name w:val="HTML Code"/>
    <w:basedOn w:val="15"/>
    <w:uiPriority w:val="0"/>
    <w:rPr>
      <w:rFonts w:ascii="Courier New" w:hAnsi="Courier New"/>
      <w:sz w:val="20"/>
    </w:rPr>
  </w:style>
  <w:style w:type="character" w:customStyle="1" w:styleId="20">
    <w:name w:val="标题 2 Char"/>
    <w:link w:val="3"/>
    <w:uiPriority w:val="0"/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customStyle="1" w:styleId="21">
    <w:name w:val="标题 1 Char"/>
    <w:link w:val="2"/>
    <w:uiPriority w:val="0"/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customStyle="1" w:styleId="22">
    <w:name w:val="标题 3 Char"/>
    <w:link w:val="4"/>
    <w:uiPriority w:val="0"/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customStyle="1" w:styleId="23">
    <w:name w:val="No Spacing"/>
    <w:uiPriority w:val="0"/>
    <w:rPr>
      <w:rFonts w:hint="default" w:ascii="Times New Roman" w:hAnsi="Times New Roman" w:eastAsia="宋体" w:cs="Times New Roman"/>
      <w:sz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william/Library/Containers/com.kingsoft.wpsoffice.mac/Data/Normal.wpt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传统型"/>
      <sectRole val="1"/>
    </customSectPr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159241</Words>
  <Characters>160012</Characters>
  <Lines>0</Lines>
  <Paragraphs>0</Paragraphs>
  <TotalTime>6</TotalTime>
  <ScaleCrop>false</ScaleCrop>
  <LinksUpToDate>false</LinksUpToDate>
  <CharactersWithSpaces>161476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2026-07-05T18:10:00Z</dcterms:created>
  <dc:creator>逸朗</dc:creator>
  <cp:lastModifiedBy>逸朗</cp:lastModifiedBy>
  <dcterms:modified xsi:type="dcterms:W3CDTF">2026-07-23T13:15:48Z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8130D1FFD13A0D72FD95436AE715B9D0_41</vt:lpwstr>
  </property>
</Properties>
</file>